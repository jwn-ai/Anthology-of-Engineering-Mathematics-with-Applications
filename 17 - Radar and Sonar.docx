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4722" w:rsidRPr="003C066E" w:rsidRDefault="00894722" w:rsidP="002C66DD">
      <w:pPr>
        <w:pStyle w:val="Heading1"/>
      </w:pPr>
      <w:bookmarkStart w:id="0" w:name="_Ref226772782"/>
      <w:bookmarkStart w:id="1" w:name="_Ref226772792"/>
      <w:bookmarkStart w:id="2" w:name="_Toc280363828"/>
      <w:bookmarkStart w:id="3" w:name="_Toc209787678"/>
      <w:bookmarkStart w:id="4" w:name="_Toc229857322"/>
      <w:bookmarkStart w:id="5" w:name="_Toc229926375"/>
      <w:r w:rsidRPr="003C066E">
        <w:t>Radar and Sonar</w:t>
      </w:r>
      <w:bookmarkEnd w:id="0"/>
      <w:bookmarkEnd w:id="1"/>
      <w:bookmarkEnd w:id="2"/>
      <w:bookmarkEnd w:id="3"/>
      <w:bookmarkEnd w:id="4"/>
      <w:bookmarkEnd w:id="5"/>
    </w:p>
    <w:p w:rsidR="00894722" w:rsidRDefault="00894722" w:rsidP="002C66DD"/>
    <w:p w:rsidR="00894722" w:rsidRDefault="00894722" w:rsidP="002C66DD">
      <w:r>
        <w:t xml:space="preserve">Ranging techniques such as radar and sonar solve two main problems: determining the presence or absence of a target and estimating parameters of interest such as range and speed.  Active methods transmit a known waveform and receive a distorted echo while passive methods listen only.  In the simple case of a single pointlike target and colocated receiver and transmitter, e.g. monostatic configuration,  systems such as radar and sonar are desgined to measure the range and range rate of a target.   A waveform is transmitted, distorted in some fashion upon incidence on the target, and matched filtered receiver.  The presence of a target is indicated by a peak in the receiver response. The height of the peak is related to detection and its breath to parameter resolution.  Since distance is related to time by the speed of the wave and the narrowness of the response peak localizes the target in time, good range resolution requires a narrow pulse or large signal bandwidth.  As for the speed, the phase of a transmitted waveform changes by 2pi for every half wavelength of one way range change resulting from a moving target, </w:t>
      </w:r>
    </w:p>
    <w:p w:rsidR="00894722" w:rsidRDefault="00894722" w:rsidP="002C66DD"/>
    <w:p w:rsidR="00894722" w:rsidRDefault="00894722" w:rsidP="004827F9">
      <w:pPr>
        <w:jc w:val="center"/>
      </w:pPr>
      <w:r>
        <w:rPr>
          <w:noProof/>
          <w:position w:val="-18"/>
        </w:rPr>
        <w:drawing>
          <wp:inline distT="0" distB="0" distL="0" distR="0" wp14:anchorId="08D012D8" wp14:editId="316F9B32">
            <wp:extent cx="910336" cy="329184"/>
            <wp:effectExtent l="0" t="0" r="0" b="0"/>
            <wp:docPr id="604640356" name="Picture 604640356" descr="{&quot;mathml&quot;:&quot;&lt;math style=\&quot;font-family:stix;font-size:12px;\&quot; xmlns=\&quot;http://www.w3.org/1998/Math/MathML\&quot;&gt;&lt;mi&gt;&amp;#x394;&lt;/mi&gt;&lt;mi&gt;&amp;#x3C6;&lt;/mi&gt;&lt;mo&gt;=&lt;/mo&gt;&lt;mn&gt;2&lt;/mn&gt;&lt;mo&gt;&amp;#xB7;&lt;/mo&gt;&lt;mfrac&gt;&lt;mrow&gt;&lt;mn&gt;2&lt;/mn&gt;&lt;mi&gt;&amp;#x3C0;&lt;/mi&gt;&lt;/mrow&gt;&lt;mi&gt;&amp;#x3BB;&lt;/mi&gt;&lt;/mfrac&gt;&lt;mi&gt;&amp;#x394;&lt;/mi&gt;&lt;mi&gt;r&lt;/mi&gt;&lt;/math&gt;&quot;,&quot;origin&quot;:&quot;MathType Legacy&quot;,&quot;version&quot;:&quot;v3.20.0&quot;}" title="capital delta phi equals 2 times fraction numerator 2 pi over denominator lambda end fraction capital delta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4;&lt;/mi&gt;&lt;mi&gt;&amp;#x3C6;&lt;/mi&gt;&lt;mo&gt;=&lt;/mo&gt;&lt;mn&gt;2&lt;/mn&gt;&lt;mo&gt;&amp;#xB7;&lt;/mo&gt;&lt;mfrac&gt;&lt;mrow&gt;&lt;mn&gt;2&lt;/mn&gt;&lt;mi&gt;&amp;#x3C0;&lt;/mi&gt;&lt;/mrow&gt;&lt;mi&gt;&amp;#x3BB;&lt;/mi&gt;&lt;/mfrac&gt;&lt;mi&gt;&amp;#x394;&lt;/mi&gt;&lt;mi&gt;r&lt;/mi&gt;&lt;/math&gt;&quot;,&quot;origin&quot;:&quot;MathType Legacy&quot;,&quot;version&quot;:&quot;v3.20.0&quot;}" title="capital delta phi equals 2 times fraction numerator 2 pi over denominator lambda end fraction capital delta r"/>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0336" cy="329184"/>
                    </a:xfrm>
                    <a:prstGeom prst="rect">
                      <a:avLst/>
                    </a:prstGeom>
                  </pic:spPr>
                </pic:pic>
              </a:graphicData>
            </a:graphic>
          </wp:inline>
        </w:drawing>
      </w:r>
    </w:p>
    <w:p w:rsidR="00894722" w:rsidRDefault="00894722" w:rsidP="002C66DD"/>
    <w:p w:rsidR="00894722" w:rsidRDefault="00894722" w:rsidP="002C66DD">
      <w:r>
        <w:t>Therefore detecting the phase can be used to measure the speed of a target.  Lower wavelength or higher frequency/long pulse duration governs range rate resoltuion.  Thus there is an inherent trade-off between time and frequency on the quality of the range and range rate measurements.  Indeed as we will see range and range-rate cannot simultaneously be measured with arbitrary precision.  This problem is addressed by modulating a low bandwitdh amplitude function onto a carrier to facilitate both transmission through the desired media and also to improve resolution.</w:t>
      </w:r>
    </w:p>
    <w:p w:rsidR="00894722" w:rsidRPr="003C066E" w:rsidRDefault="00894722" w:rsidP="002C66DD"/>
    <w:p w:rsidR="00894722" w:rsidRDefault="00894722" w:rsidP="002C66DD">
      <w:r>
        <w:t>The problem of localizing a target position in space, e.g. angular direction, handled by the antenna and is treated in the chapter on array processing. Z = (r,v,theta)</w:t>
      </w:r>
    </w:p>
    <w:p w:rsidR="00894722" w:rsidRDefault="00894722" w:rsidP="002C66DD"/>
    <w:p w:rsidR="00894722" w:rsidRDefault="00894722" w:rsidP="002C66DD">
      <w:r>
        <w:t>The subject of this chapter is how to design, detection, and target parameter estimation for active waveforms.  In the simplest case, only a single target and Gaussian noise is present at the receiver.  In general, multiple targest must be resolved in the presense of interference resulting additional sources or reflections.</w:t>
      </w:r>
    </w:p>
    <w:p w:rsidR="00894722" w:rsidRDefault="00894722" w:rsidP="002C66DD"/>
    <w:p w:rsidR="00894722" w:rsidRDefault="00894722" w:rsidP="002C66DD">
      <w:r>
        <w:t xml:space="preserve">Wideband vs narrowband.  </w:t>
      </w:r>
    </w:p>
    <w:p w:rsidR="00894722" w:rsidRDefault="00894722" w:rsidP="002C66DD">
      <w:r>
        <w:t>Clutter vs. self-clutter.</w:t>
      </w:r>
    </w:p>
    <w:p w:rsidR="00894722" w:rsidRDefault="00894722" w:rsidP="002C66DD"/>
    <w:p w:rsidR="00894722" w:rsidRDefault="00894722" w:rsidP="002C66DD">
      <w:r>
        <w:t>In the first part, signal model, parameter resolution and waveforms are discussed.  In the second part optimum receivers for parameter estimation are derived and simulated.</w:t>
      </w:r>
    </w:p>
    <w:p w:rsidR="00894722" w:rsidRDefault="00894722" w:rsidP="002C66DD"/>
    <w:p w:rsidR="00894722" w:rsidRDefault="00894722" w:rsidP="00146922">
      <w:pPr>
        <w:pStyle w:val="Heading2"/>
      </w:pPr>
      <w:bookmarkStart w:id="6" w:name="_Toc229857323"/>
      <w:bookmarkStart w:id="7" w:name="_Toc229926376"/>
      <w:r>
        <w:t>Narrowband Signal Model  for Constant Range Rate</w:t>
      </w:r>
      <w:bookmarkEnd w:id="6"/>
      <w:bookmarkEnd w:id="7"/>
    </w:p>
    <w:p w:rsidR="00894722" w:rsidRDefault="00894722" w:rsidP="002C66DD"/>
    <w:p w:rsidR="00894722" w:rsidRDefault="00894722" w:rsidP="00146922">
      <w:r>
        <w:t>Here we consider only the monostatic case where RX and TX are collocated and can be syncronized by a local oscillator.  For now only a single reflection is considered, thus h(t) = delta(t-tau)</w:t>
      </w:r>
    </w:p>
    <w:p w:rsidR="00894722" w:rsidRDefault="00894722" w:rsidP="002C66DD"/>
    <w:p w:rsidR="00894722" w:rsidRDefault="00894722" w:rsidP="002C66DD"/>
    <w:p w:rsidR="00894722" w:rsidRDefault="00894722" w:rsidP="00C7754A">
      <w:pPr>
        <w:jc w:val="center"/>
      </w:pPr>
      <w:r>
        <w:rPr>
          <w:noProof/>
          <w14:ligatures w14:val="standardContextual"/>
        </w:rPr>
        <w:drawing>
          <wp:inline distT="0" distB="0" distL="0" distR="0" wp14:anchorId="21A1A5E2" wp14:editId="516584F9">
            <wp:extent cx="4693316" cy="1303699"/>
            <wp:effectExtent l="0" t="0" r="5715" b="4445"/>
            <wp:docPr id="112863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3425" name="Picture 112863425"/>
                    <pic:cNvPicPr/>
                  </pic:nvPicPr>
                  <pic:blipFill>
                    <a:blip r:embed="rId9">
                      <a:extLst>
                        <a:ext uri="{28A0092B-C50C-407E-A947-70E740481C1C}">
                          <a14:useLocalDpi xmlns:a14="http://schemas.microsoft.com/office/drawing/2010/main" val="0"/>
                        </a:ext>
                      </a:extLst>
                    </a:blip>
                    <a:stretch>
                      <a:fillRect/>
                    </a:stretch>
                  </pic:blipFill>
                  <pic:spPr>
                    <a:xfrm>
                      <a:off x="0" y="0"/>
                      <a:ext cx="4706741" cy="1307428"/>
                    </a:xfrm>
                    <a:prstGeom prst="rect">
                      <a:avLst/>
                    </a:prstGeom>
                  </pic:spPr>
                </pic:pic>
              </a:graphicData>
            </a:graphic>
          </wp:inline>
        </w:drawing>
      </w:r>
    </w:p>
    <w:p w:rsidR="00894722" w:rsidRDefault="00894722" w:rsidP="002C66DD"/>
    <w:p w:rsidR="00894722" w:rsidRDefault="00894722" w:rsidP="002C66DD">
      <w:r>
        <w:t>The baseband unit engery signal s(t) with complex envelope or amplitude p(t) and phase modulation phi(t) is based through the channel h(t) and match filtered at the receiver to produce the output z(t).  For now we consider only white Gaussian noise n(t) thermal noise from the receiver electronics. In general the received signal is also parameterized by unknown spatial variable representing the direction of arrival (DOA), however, this will be postponed until chapter 18.  Input is</w:t>
      </w:r>
    </w:p>
    <w:p w:rsidR="00894722" w:rsidRDefault="00894722" w:rsidP="002C66DD"/>
    <w:p w:rsidR="00894722" w:rsidRDefault="00894722" w:rsidP="002C66DD"/>
    <w:p w:rsidR="00894722" w:rsidRDefault="00894722" w:rsidP="009750B0">
      <w:pPr>
        <w:jc w:val="center"/>
      </w:pPr>
      <w:r>
        <w:rPr>
          <w:noProof/>
          <w:position w:val="-39"/>
        </w:rPr>
        <w:drawing>
          <wp:inline distT="0" distB="0" distL="0" distR="0" wp14:anchorId="3EAB354D" wp14:editId="49289394">
            <wp:extent cx="1078992" cy="485648"/>
            <wp:effectExtent l="0" t="0" r="0" b="0"/>
            <wp:docPr id="110926461" name="Picture 110926461" descr="{&quot;mathml&quot;:&quot;&lt;math style=\&quot;font-family:Times New Roman;font-size:12px;\&quot; xmlns=\&quot;http://www.w3.org/1998/Math/MathML\&quot;&gt;&lt;mi&gt;s&lt;/mi&gt;&lt;mfenced&gt;&lt;mi&gt;t&lt;/mi&gt;&lt;/mfenced&gt;&lt;mo&gt;=&lt;/mo&gt;&lt;mi&gt;m&lt;/mi&gt;&lt;mfenced&gt;&lt;mi&gt;t&lt;/mi&gt;&lt;/mfenced&gt;&lt;msup&gt;&lt;mi&gt;e&lt;/mi&gt;&lt;mrow&gt;&lt;mi&gt;j&lt;/mi&gt;&lt;mn&gt;2&lt;/mn&gt;&lt;mi&gt;&amp;#x3C0;&lt;/mi&gt;&lt;msub&gt;&lt;mi&gt;f&lt;/mi&gt;&lt;mn&gt;0&lt;/mn&gt;&lt;/msub&gt;&lt;mi&gt;t&lt;/mi&gt;&lt;/mrow&gt;&lt;/msup&gt;&lt;mspace linebreak=\&quot;newline\&quot;/&gt;&lt;mi&gt;m&lt;/mi&gt;&lt;mfenced&gt;&lt;mi&gt;t&lt;/mi&gt;&lt;/mfenced&gt;&lt;mo&gt;=&lt;/mo&gt;&lt;mi&gt;p&lt;/mi&gt;&lt;mfenced&gt;&lt;mi&gt;t&lt;/mi&gt;&lt;/mfenced&gt;&lt;msup&gt;&lt;mi&gt;e&lt;/mi&gt;&lt;mrow&gt;&lt;mi&gt;j&lt;/mi&gt;&lt;mi&gt;&amp;#x3C6;&lt;/mi&gt;&lt;mfenced&gt;&lt;mi&gt;t&lt;/mi&gt;&lt;/mfenced&gt;&lt;/mrow&gt;&lt;/msup&gt;&lt;/math&gt;&quot;,&quot;origin&quot;:&quot;MathType Legacy&quot;,&quot;version&quot;:&quot;v3.20.0&quot;}" title="s open parentheses t close parentheses equals m open parentheses t close parentheses e to the power of j 2 pi f subscript 0 t end exponent&#10;m open parentheses t close parentheses equals p open parentheses t close parentheses e to the power of j phi open parentheses t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s&lt;/mi&gt;&lt;mfenced&gt;&lt;mi&gt;t&lt;/mi&gt;&lt;/mfenced&gt;&lt;mo&gt;=&lt;/mo&gt;&lt;mi&gt;m&lt;/mi&gt;&lt;mfenced&gt;&lt;mi&gt;t&lt;/mi&gt;&lt;/mfenced&gt;&lt;msup&gt;&lt;mi&gt;e&lt;/mi&gt;&lt;mrow&gt;&lt;mi&gt;j&lt;/mi&gt;&lt;mn&gt;2&lt;/mn&gt;&lt;mi&gt;&amp;#x3C0;&lt;/mi&gt;&lt;msub&gt;&lt;mi&gt;f&lt;/mi&gt;&lt;mn&gt;0&lt;/mn&gt;&lt;/msub&gt;&lt;mi&gt;t&lt;/mi&gt;&lt;/mrow&gt;&lt;/msup&gt;&lt;mspace linebreak=\&quot;newline\&quot;/&gt;&lt;mi&gt;m&lt;/mi&gt;&lt;mfenced&gt;&lt;mi&gt;t&lt;/mi&gt;&lt;/mfenced&gt;&lt;mo&gt;=&lt;/mo&gt;&lt;mi&gt;p&lt;/mi&gt;&lt;mfenced&gt;&lt;mi&gt;t&lt;/mi&gt;&lt;/mfenced&gt;&lt;msup&gt;&lt;mi&gt;e&lt;/mi&gt;&lt;mrow&gt;&lt;mi&gt;j&lt;/mi&gt;&lt;mi&gt;&amp;#x3C6;&lt;/mi&gt;&lt;mfenced&gt;&lt;mi&gt;t&lt;/mi&gt;&lt;/mfenced&gt;&lt;/mrow&gt;&lt;/msup&gt;&lt;/math&gt;&quot;,&quot;origin&quot;:&quot;MathType Legacy&quot;,&quot;version&quot;:&quot;v3.20.0&quot;}" title="s open parentheses t close parentheses equals m open parentheses t close parentheses e to the power of j 2 pi f subscript 0 t end exponent&#10;m open parentheses t close parentheses equals p open parentheses t close parentheses e to the power of j phi open parentheses t close parentheses end expon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8992" cy="485648"/>
                    </a:xfrm>
                    <a:prstGeom prst="rect">
                      <a:avLst/>
                    </a:prstGeom>
                  </pic:spPr>
                </pic:pic>
              </a:graphicData>
            </a:graphic>
          </wp:inline>
        </w:drawing>
      </w:r>
    </w:p>
    <w:p w:rsidR="00894722" w:rsidRDefault="00894722" w:rsidP="002C66DD"/>
    <w:p w:rsidR="00894722" w:rsidRDefault="00894722" w:rsidP="002C66DD">
      <w:r>
        <w:t>The envelope with bandwidth B&lt;&lt;f0 is slowly variying compared to the carrier expeonential.</w:t>
      </w:r>
      <w:r>
        <w:tab/>
        <w:t>Neglecting the return amplitude and noise for now, the received waveform at time t is</w:t>
      </w:r>
    </w:p>
    <w:p w:rsidR="00894722" w:rsidRDefault="00894722" w:rsidP="002C66DD"/>
    <w:p w:rsidR="00894722" w:rsidRDefault="00894722" w:rsidP="00146922">
      <w:pPr>
        <w:jc w:val="center"/>
      </w:pPr>
      <w:r>
        <w:rPr>
          <w:noProof/>
          <w:position w:val="-44"/>
        </w:rPr>
        <w:drawing>
          <wp:inline distT="0" distB="0" distL="0" distR="0" wp14:anchorId="34B26EFB" wp14:editId="3C586156">
            <wp:extent cx="2428240" cy="485648"/>
            <wp:effectExtent l="0" t="0" r="0" b="0"/>
            <wp:docPr id="915815546" name="Picture 915815546" descr="{&quot;mathml&quot;:&quot;&lt;math style=\&quot;font-family:Times New Roman;font-size:12px;\&quot; xmlns=\&quot;http://www.w3.org/1998/Math/MathML\&quot;&gt;&lt;mtable columnspacing=\&quot;0px\&quot; columnalign=\&quot;right center left\&quot;&gt;&lt;mtr&gt;&lt;mtd&gt;&lt;mi&gt;x&lt;/mi&gt;&lt;mfenced&gt;&lt;mi&gt;t&lt;/mi&gt;&lt;/mfenced&gt;&lt;/mtd&gt;&lt;mtd&gt;&lt;mo&gt;=&lt;/mo&gt;&lt;/mtd&gt;&lt;mtd&gt;&lt;mi&gt;s&lt;/mi&gt;&lt;mfenced&gt;&lt;mrow&gt;&lt;mi&gt;t&lt;/mi&gt;&lt;mo&gt;-&lt;/mo&gt;&lt;mi&gt;&amp;#x3C4;&lt;/mi&gt;&lt;mfenced&gt;&lt;mi&gt;t&lt;/mi&gt;&lt;/mfenced&gt;&lt;/mrow&gt;&lt;/mfenced&gt;&lt;/mtd&gt;&lt;/mtr&gt;&lt;mtr&gt;&lt;mtd/&gt;&lt;mtd&gt;&lt;mo&gt;=&lt;/mo&gt;&lt;/mtd&gt;&lt;mtd&gt;&lt;mi&gt;p&lt;/mi&gt;&lt;mfenced&gt;&lt;mrow&gt;&lt;mi&gt;t&lt;/mi&gt;&lt;mo&gt;-&lt;/mo&gt;&lt;mi&gt;&amp;#x3C4;&lt;/mi&gt;&lt;mfenced&gt;&lt;mi&gt;t&lt;/mi&gt;&lt;/mfenced&gt;&lt;/mrow&gt;&lt;/mfenced&gt;&lt;msup&gt;&lt;mi&gt;e&lt;/mi&gt;&lt;mrow&gt;&lt;mi&gt;j&lt;/mi&gt;&lt;mi&gt;&amp;#x3C6;&lt;/mi&gt;&lt;mfenced&gt;&lt;mrow&gt;&lt;mi&gt;t&lt;/mi&gt;&lt;mo&gt;-&lt;/mo&gt;&lt;mi&gt;&amp;#x3C4;&lt;/mi&gt;&lt;mfenced&gt;&lt;mi&gt;t&lt;/mi&gt;&lt;/mfenced&gt;&lt;/mrow&gt;&lt;/mfenced&gt;&lt;/mrow&gt;&lt;/msup&gt;&lt;msup&gt;&lt;mi&gt;e&lt;/mi&gt;&lt;mrow&gt;&lt;mi&gt;j&lt;/mi&gt;&lt;mn&gt;2&lt;/mn&gt;&lt;mi&gt;&amp;#x3C0;&lt;/mi&gt;&lt;msub&gt;&lt;mi&gt;f&lt;/mi&gt;&lt;mn&gt;0&lt;/mn&gt;&lt;/msub&gt;&lt;mfenced&gt;&lt;mrow&gt;&lt;mi&gt;t&lt;/mi&gt;&lt;mo&gt;-&lt;/mo&gt;&lt;mi&gt;&amp;#x3C4;&lt;/mi&gt;&lt;mfenced&gt;&lt;mi&gt;t&lt;/mi&gt;&lt;/mfenced&gt;&lt;/mrow&gt;&lt;/mfenced&gt;&lt;/mrow&gt;&lt;/msup&gt;&lt;/mtd&gt;&lt;/mtr&gt;&lt;/mtable&gt;&lt;/math&gt;&quot;,&quot;origin&quot;:&quot;MathType Legacy&quot;,&quot;version&quot;:&quot;v3.20.0&quot;}" title="table row cell x open parentheses t close parentheses end cell equals cell s open parentheses t minus tau open parentheses t close parentheses close parentheses end cell row blank equals cell p open parentheses t minus tau open parentheses t close parentheses close parentheses e to the power of j phi open parentheses t minus tau open parentheses t close parentheses close parentheses end exponent e to the power of j 2 pi f subscript 0 open parentheses t minus tau open parentheses t close parentheses close parentheses end exponen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x&lt;/mi&gt;&lt;mfenced&gt;&lt;mi&gt;t&lt;/mi&gt;&lt;/mfenced&gt;&lt;/mtd&gt;&lt;mtd&gt;&lt;mo&gt;=&lt;/mo&gt;&lt;/mtd&gt;&lt;mtd&gt;&lt;mi&gt;s&lt;/mi&gt;&lt;mfenced&gt;&lt;mrow&gt;&lt;mi&gt;t&lt;/mi&gt;&lt;mo&gt;-&lt;/mo&gt;&lt;mi&gt;&amp;#x3C4;&lt;/mi&gt;&lt;mfenced&gt;&lt;mi&gt;t&lt;/mi&gt;&lt;/mfenced&gt;&lt;/mrow&gt;&lt;/mfenced&gt;&lt;/mtd&gt;&lt;/mtr&gt;&lt;mtr&gt;&lt;mtd/&gt;&lt;mtd&gt;&lt;mo&gt;=&lt;/mo&gt;&lt;/mtd&gt;&lt;mtd&gt;&lt;mi&gt;p&lt;/mi&gt;&lt;mfenced&gt;&lt;mrow&gt;&lt;mi&gt;t&lt;/mi&gt;&lt;mo&gt;-&lt;/mo&gt;&lt;mi&gt;&amp;#x3C4;&lt;/mi&gt;&lt;mfenced&gt;&lt;mi&gt;t&lt;/mi&gt;&lt;/mfenced&gt;&lt;/mrow&gt;&lt;/mfenced&gt;&lt;msup&gt;&lt;mi&gt;e&lt;/mi&gt;&lt;mrow&gt;&lt;mi&gt;j&lt;/mi&gt;&lt;mi&gt;&amp;#x3C6;&lt;/mi&gt;&lt;mfenced&gt;&lt;mrow&gt;&lt;mi&gt;t&lt;/mi&gt;&lt;mo&gt;-&lt;/mo&gt;&lt;mi&gt;&amp;#x3C4;&lt;/mi&gt;&lt;mfenced&gt;&lt;mi&gt;t&lt;/mi&gt;&lt;/mfenced&gt;&lt;/mrow&gt;&lt;/mfenced&gt;&lt;/mrow&gt;&lt;/msup&gt;&lt;msup&gt;&lt;mi&gt;e&lt;/mi&gt;&lt;mrow&gt;&lt;mi&gt;j&lt;/mi&gt;&lt;mn&gt;2&lt;/mn&gt;&lt;mi&gt;&amp;#x3C0;&lt;/mi&gt;&lt;msub&gt;&lt;mi&gt;f&lt;/mi&gt;&lt;mn&gt;0&lt;/mn&gt;&lt;/msub&gt;&lt;mfenced&gt;&lt;mrow&gt;&lt;mi&gt;t&lt;/mi&gt;&lt;mo&gt;-&lt;/mo&gt;&lt;mi&gt;&amp;#x3C4;&lt;/mi&gt;&lt;mfenced&gt;&lt;mi&gt;t&lt;/mi&gt;&lt;/mfenced&gt;&lt;/mrow&gt;&lt;/mfenced&gt;&lt;/mrow&gt;&lt;/msup&gt;&lt;/mtd&gt;&lt;/mtr&gt;&lt;/mtable&gt;&lt;/math&gt;&quot;,&quot;origin&quot;:&quot;MathType Legacy&quot;,&quot;version&quot;:&quot;v3.20.0&quot;}" title="table row cell x open parentheses t close parentheses end cell equals cell s open parentheses t minus tau open parentheses t close parentheses close parentheses end cell row blank equals cell p open parentheses t minus tau open parentheses t close parentheses close parentheses e to the power of j phi open parentheses t minus tau open parentheses t close parentheses close parentheses end exponent e to the power of j 2 pi f subscript 0 open parentheses t minus tau open parentheses t close parentheses close parentheses end exponent end cell end tabl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28240" cy="485648"/>
                    </a:xfrm>
                    <a:prstGeom prst="rect">
                      <a:avLst/>
                    </a:prstGeom>
                  </pic:spPr>
                </pic:pic>
              </a:graphicData>
            </a:graphic>
          </wp:inline>
        </w:drawing>
      </w:r>
    </w:p>
    <w:p w:rsidR="00894722" w:rsidRDefault="00894722" w:rsidP="00146922">
      <w:pPr>
        <w:jc w:val="center"/>
      </w:pPr>
    </w:p>
    <w:p w:rsidR="00894722" w:rsidRDefault="00894722" w:rsidP="00A94839">
      <w:r>
        <w:t xml:space="preserve">where the round trip delay </w:t>
      </w:r>
      <w:r>
        <w:rPr>
          <w:noProof/>
        </w:rPr>
        <w:drawing>
          <wp:inline distT="0" distB="0" distL="0" distR="0" wp14:anchorId="259AE507" wp14:editId="42510DA4">
            <wp:extent cx="75184" cy="71120"/>
            <wp:effectExtent l="0" t="0" r="0" b="0"/>
            <wp:docPr id="1352858276" name="Picture 1352858276" descr="{&quot;mathml&quot;:&quot;&lt;math style=\&quot;font-family:Times New Roman;font-size:12px;\&quot; xmlns=\&quot;http://www.w3.org/1998/Math/MathML\&quot;&gt;&lt;mi&gt;&amp;#x3C4;&lt;/mi&gt;&lt;/math&gt;&quot;,&quot;origin&quot;:&quot;MathType Legacy&quot;,&quot;version&quot;:&quot;v3.20.0&quot;}" title="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4;&lt;/mi&gt;&lt;/math&gt;&quot;,&quot;origin&quot;:&quot;MathType Legacy&quot;,&quot;version&quot;:&quot;v3.20.0&quot;}" title="ta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184" cy="71120"/>
                    </a:xfrm>
                    <a:prstGeom prst="rect">
                      <a:avLst/>
                    </a:prstGeom>
                  </pic:spPr>
                </pic:pic>
              </a:graphicData>
            </a:graphic>
          </wp:inline>
        </w:drawing>
      </w:r>
      <w:r>
        <w:t xml:space="preserve"> is generally a function of time if the target is moving while the signal is reflecting.  When the target’s radial speed </w:t>
      </w:r>
      <w:r>
        <w:rPr>
          <w:noProof/>
          <w:position w:val="-1"/>
        </w:rPr>
        <w:drawing>
          <wp:inline distT="0" distB="0" distL="0" distR="0" wp14:anchorId="3A852D16" wp14:editId="221F7D09">
            <wp:extent cx="306832" cy="117856"/>
            <wp:effectExtent l="0" t="0" r="0" b="0"/>
            <wp:docPr id="1625768198" name="Picture 1625768198" descr="{&quot;mathml&quot;:&quot;&lt;math style=\&quot;font-family:Times New Roman;font-size:12px;\&quot; xmlns=\&quot;http://www.w3.org/1998/Math/MathML\&quot;&gt;&lt;mi&gt;v&lt;/mi&gt;&lt;mo&gt;=&lt;/mo&gt;&lt;mover&gt;&lt;mi&gt;r&lt;/mi&gt;&lt;mo&gt;&amp;#x2D9;&lt;/mo&gt;&lt;/mover&gt;&lt;/math&gt;&quot;,&quot;origin&quot;:&quot;MathType Legacy&quot;,&quot;version&quot;:&quot;v3.20.0&quot;}" title="v equals r with dot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v&lt;/mi&gt;&lt;mo&gt;=&lt;/mo&gt;&lt;mover&gt;&lt;mi&gt;r&lt;/mi&gt;&lt;mo&gt;&amp;#x2D9;&lt;/mo&gt;&lt;/mover&gt;&lt;/math&gt;&quot;,&quot;origin&quot;:&quot;MathType Legacy&quot;,&quot;version&quot;:&quot;v3.20.0&quot;}" title="v equals r with dot on to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832" cy="117856"/>
                    </a:xfrm>
                    <a:prstGeom prst="rect">
                      <a:avLst/>
                    </a:prstGeom>
                  </pic:spPr>
                </pic:pic>
              </a:graphicData>
            </a:graphic>
          </wp:inline>
        </w:drawing>
      </w:r>
      <w:r>
        <w:t xml:space="preserve"> (or higher order motion derivatives) is large its motion during the pulse epoch </w:t>
      </w:r>
      <w:r>
        <w:rPr>
          <w:noProof/>
        </w:rPr>
        <w:drawing>
          <wp:inline distT="0" distB="0" distL="0" distR="0" wp14:anchorId="2D0C8628" wp14:editId="548375BC">
            <wp:extent cx="97536" cy="101600"/>
            <wp:effectExtent l="0" t="0" r="0" b="0"/>
            <wp:docPr id="2046450453" name="Picture 2046450453" descr="{&quot;mathml&quot;:&quot;&lt;math style=\&quot;font-family:Times New Roman;font-size:12px;\&quot; xmlns=\&quot;http://www.w3.org/1998/Math/MathML\&quot;&gt;&lt;mi&gt;T&lt;/mi&gt;&lt;/math&gt;&quot;,&quot;origin&quot;:&quot;MathType Legacy&quot;,&quot;version&quot;:&quot;v3.20.0&quot;}" ti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T&lt;/mi&gt;&lt;/math&gt;&quot;,&quot;origin&quot;:&quot;MathType Legacy&quot;,&quot;version&quot;:&quot;v3.20.0&quot;}" title="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7536" cy="101600"/>
                    </a:xfrm>
                    <a:prstGeom prst="rect">
                      <a:avLst/>
                    </a:prstGeom>
                  </pic:spPr>
                </pic:pic>
              </a:graphicData>
            </a:graphic>
          </wp:inline>
        </w:drawing>
      </w:r>
      <w:r>
        <w:t xml:space="preserve"> will cause distortions in the received signal.  In order to quantify this distortion on the received waveform, consider a target moving with constant speed whose radial position is described by</w:t>
      </w:r>
    </w:p>
    <w:p w:rsidR="00894722" w:rsidRDefault="00894722" w:rsidP="00A94839"/>
    <w:p w:rsidR="00894722" w:rsidRDefault="00894722" w:rsidP="0082556D">
      <w:pPr>
        <w:jc w:val="center"/>
      </w:pPr>
      <w:r>
        <w:rPr>
          <w:noProof/>
          <w:position w:val="-13"/>
        </w:rPr>
        <w:drawing>
          <wp:inline distT="0" distB="0" distL="0" distR="0" wp14:anchorId="524898E5" wp14:editId="461E5CBD">
            <wp:extent cx="920496" cy="152400"/>
            <wp:effectExtent l="0" t="0" r="0" b="0"/>
            <wp:docPr id="1561420019" name="Picture 1561420019" descr="{&quot;mathml&quot;:&quot;&lt;math style=\&quot;font-family:Times New Roman;font-size:12px;\&quot; xmlns=\&quot;http://www.w3.org/1998/Math/MathML\&quot;&gt;&lt;mi&gt;r&lt;/mi&gt;&lt;mfenced&gt;&lt;mi&gt;t&lt;/mi&gt;&lt;/mfenced&gt;&lt;mo&gt;=&lt;/mo&gt;&lt;mi&gt;r&lt;/mi&gt;&lt;mfenced&gt;&lt;mn&gt;0&lt;/mn&gt;&lt;/mfenced&gt;&lt;mo&gt;+&lt;/mo&gt;&lt;mover&gt;&lt;mi&gt;r&lt;/mi&gt;&lt;mo&gt;&amp;#x2D9;&lt;/mo&gt;&lt;/mover&gt;&lt;mi&gt;t&lt;/mi&gt;&lt;/math&gt;&quot;,&quot;origin&quot;:&quot;MathType Legacy&quot;,&quot;version&quot;:&quot;v3.20.0&quot;}" title="r open parentheses t close parentheses equals r open parentheses 0 close parentheses plus r with dot on top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fenced&gt;&lt;mi&gt;t&lt;/mi&gt;&lt;/mfenced&gt;&lt;mo&gt;=&lt;/mo&gt;&lt;mi&gt;r&lt;/mi&gt;&lt;mfenced&gt;&lt;mn&gt;0&lt;/mn&gt;&lt;/mfenced&gt;&lt;mo&gt;+&lt;/mo&gt;&lt;mover&gt;&lt;mi&gt;r&lt;/mi&gt;&lt;mo&gt;&amp;#x2D9;&lt;/mo&gt;&lt;/mover&gt;&lt;mi&gt;t&lt;/mi&gt;&lt;/math&gt;&quot;,&quot;origin&quot;:&quot;MathType Legacy&quot;,&quot;version&quot;:&quot;v3.20.0&quot;}" title="r open parentheses t close parentheses equals r open parentheses 0 close parentheses plus r with dot on top 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20496" cy="152400"/>
                    </a:xfrm>
                    <a:prstGeom prst="rect">
                      <a:avLst/>
                    </a:prstGeom>
                  </pic:spPr>
                </pic:pic>
              </a:graphicData>
            </a:graphic>
          </wp:inline>
        </w:drawing>
      </w:r>
    </w:p>
    <w:p w:rsidR="00894722" w:rsidRDefault="00894722" w:rsidP="00A94839"/>
    <w:p w:rsidR="00894722" w:rsidRDefault="00894722" w:rsidP="00A94839">
      <w:r>
        <w:t xml:space="preserve">A signal received at time t was transmitted at time t-tau, and was incident on the target at time t-tau/2 when its position was </w:t>
      </w:r>
    </w:p>
    <w:p w:rsidR="00894722" w:rsidRDefault="00894722" w:rsidP="00A94839"/>
    <w:p w:rsidR="00894722" w:rsidRDefault="00894722" w:rsidP="0082556D">
      <w:pPr>
        <w:jc w:val="center"/>
      </w:pPr>
      <w:r>
        <w:rPr>
          <w:noProof/>
          <w:position w:val="-25"/>
        </w:rPr>
        <w:drawing>
          <wp:inline distT="0" distB="0" distL="0" distR="0" wp14:anchorId="15D88672" wp14:editId="2EAA7757">
            <wp:extent cx="1680464" cy="420624"/>
            <wp:effectExtent l="0" t="0" r="0" b="0"/>
            <wp:docPr id="1196368852" name="Picture 1196368852" descr="{&quot;mathml&quot;:&quot;&lt;math style=\&quot;font-family:Times New Roman;font-size:12px;\&quot; xmlns=\&quot;http://www.w3.org/1998/Math/MathML\&quot;&gt;&lt;mi&gt;r&lt;/mi&gt;&lt;mfenced&gt;&lt;mrow&gt;&lt;mi&gt;t&lt;/mi&gt;&lt;mo&gt;-&lt;/mo&gt;&lt;mfrac&gt;&lt;mi&gt;&amp;#x3C4;&lt;/mi&gt;&lt;mn&gt;2&lt;/mn&gt;&lt;/mfrac&gt;&lt;/mrow&gt;&lt;/mfenced&gt;&lt;mo&gt;=&lt;/mo&gt;&lt;mi&gt;r&lt;/mi&gt;&lt;mfenced&gt;&lt;mn&gt;0&lt;/mn&gt;&lt;/mfenced&gt;&lt;mo&gt;+&lt;/mo&gt;&lt;mover&gt;&lt;mi&gt;r&lt;/mi&gt;&lt;mo&gt;&amp;#x2D9;&lt;/mo&gt;&lt;/mover&gt;&lt;mfenced&gt;&lt;mrow&gt;&lt;mi&gt;t&lt;/mi&gt;&lt;mo&gt;-&lt;/mo&gt;&lt;mfrac&gt;&lt;mi&gt;&amp;#x3C4;&lt;/mi&gt;&lt;mn&gt;2&lt;/mn&gt;&lt;/mfrac&gt;&lt;/mrow&gt;&lt;/mfenced&gt;&lt;/math&gt;&quot;,&quot;origin&quot;:&quot;MathType Legacy&quot;,&quot;version&quot;:&quot;v3.20.0&quot;}" title="r open parentheses t minus tau over 2 close parentheses equals r open parentheses 0 close parentheses plus r with dot on top open parentheses t minus tau over 2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fenced&gt;&lt;mrow&gt;&lt;mi&gt;t&lt;/mi&gt;&lt;mo&gt;-&lt;/mo&gt;&lt;mfrac&gt;&lt;mi&gt;&amp;#x3C4;&lt;/mi&gt;&lt;mn&gt;2&lt;/mn&gt;&lt;/mfrac&gt;&lt;/mrow&gt;&lt;/mfenced&gt;&lt;mo&gt;=&lt;/mo&gt;&lt;mi&gt;r&lt;/mi&gt;&lt;mfenced&gt;&lt;mn&gt;0&lt;/mn&gt;&lt;/mfenced&gt;&lt;mo&gt;+&lt;/mo&gt;&lt;mover&gt;&lt;mi&gt;r&lt;/mi&gt;&lt;mo&gt;&amp;#x2D9;&lt;/mo&gt;&lt;/mover&gt;&lt;mfenced&gt;&lt;mrow&gt;&lt;mi&gt;t&lt;/mi&gt;&lt;mo&gt;-&lt;/mo&gt;&lt;mfrac&gt;&lt;mi&gt;&amp;#x3C4;&lt;/mi&gt;&lt;mn&gt;2&lt;/mn&gt;&lt;/mfrac&gt;&lt;/mrow&gt;&lt;/mfenced&gt;&lt;/math&gt;&quot;,&quot;origin&quot;:&quot;MathType Legacy&quot;,&quot;version&quot;:&quot;v3.20.0&quot;}" title="r open parentheses t minus tau over 2 close parentheses equals r open parentheses 0 close parentheses plus r with dot on top open parentheses t minus tau over 2 close parenthese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0464" cy="420624"/>
                    </a:xfrm>
                    <a:prstGeom prst="rect">
                      <a:avLst/>
                    </a:prstGeom>
                  </pic:spPr>
                </pic:pic>
              </a:graphicData>
            </a:graphic>
          </wp:inline>
        </w:drawing>
      </w:r>
    </w:p>
    <w:p w:rsidR="00894722" w:rsidRDefault="00894722" w:rsidP="00A94839"/>
    <w:p w:rsidR="00894722" w:rsidRDefault="00894722" w:rsidP="00A94839">
      <w:r>
        <w:t>where r(0) is the position of the target when the point t=0 on the transmitted waveform is reflected.  Equating the target distance () with the wave travel distance leads to an expression</w:t>
      </w:r>
    </w:p>
    <w:p w:rsidR="00894722" w:rsidRDefault="00894722" w:rsidP="00A94839"/>
    <w:p w:rsidR="00894722" w:rsidRDefault="00894722" w:rsidP="0082556D">
      <w:pPr>
        <w:jc w:val="center"/>
      </w:pPr>
      <w:r>
        <w:rPr>
          <w:noProof/>
          <w:position w:val="-17"/>
        </w:rPr>
        <w:drawing>
          <wp:inline distT="0" distB="0" distL="0" distR="0" wp14:anchorId="5CB119B9" wp14:editId="1134B53D">
            <wp:extent cx="1152144" cy="306832"/>
            <wp:effectExtent l="0" t="0" r="0" b="0"/>
            <wp:docPr id="2134464426" name="Picture 2134464426" descr="{&quot;mathml&quot;:&quot;&lt;math style=\&quot;font-family:Times New Roman;font-size:12px;\&quot; xmlns=\&quot;http://www.w3.org/1998/Math/MathML\&quot;&gt;&lt;mfrac&gt;&lt;mrow&gt;&lt;mi&gt;c&lt;/mi&gt;&lt;mi&gt;&amp;#x3C4;&lt;/mi&gt;&lt;/mrow&gt;&lt;mn&gt;2&lt;/mn&gt;&lt;/mfrac&gt;&lt;mo&gt;=&lt;/mo&gt;&lt;msub&gt;&lt;mi&gt;r&lt;/mi&gt;&lt;mn&gt;0&lt;/mn&gt;&lt;/msub&gt;&lt;mo&gt;+&lt;/mo&gt;&lt;mover&gt;&lt;mi&gt;r&lt;/mi&gt;&lt;mo&gt;&amp;#x2D9;&lt;/mo&gt;&lt;/mover&gt;&lt;mi&gt;t&lt;/mi&gt;&lt;mo&gt;-&lt;/mo&gt;&lt;mover&gt;&lt;mi&gt;r&lt;/mi&gt;&lt;mo&gt;&amp;#x2D9;&lt;/mo&gt;&lt;/mover&gt;&lt;mfrac&gt;&lt;mi&gt;&amp;#x3C4;&lt;/mi&gt;&lt;mn&gt;2&lt;/mn&gt;&lt;/mfrac&gt;&lt;/math&gt;&quot;,&quot;origin&quot;:&quot;MathType Legacy&quot;,&quot;version&quot;:&quot;v3.20.0&quot;}" title="fraction numerator c tau over denominator 2 end fraction equals r subscript 0 plus r with dot on top t minus r with dot on top tau ov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i&gt;c&lt;/mi&gt;&lt;mi&gt;&amp;#x3C4;&lt;/mi&gt;&lt;/mrow&gt;&lt;mn&gt;2&lt;/mn&gt;&lt;/mfrac&gt;&lt;mo&gt;=&lt;/mo&gt;&lt;msub&gt;&lt;mi&gt;r&lt;/mi&gt;&lt;mn&gt;0&lt;/mn&gt;&lt;/msub&gt;&lt;mo&gt;+&lt;/mo&gt;&lt;mover&gt;&lt;mi&gt;r&lt;/mi&gt;&lt;mo&gt;&amp;#x2D9;&lt;/mo&gt;&lt;/mover&gt;&lt;mi&gt;t&lt;/mi&gt;&lt;mo&gt;-&lt;/mo&gt;&lt;mover&gt;&lt;mi&gt;r&lt;/mi&gt;&lt;mo&gt;&amp;#x2D9;&lt;/mo&gt;&lt;/mover&gt;&lt;mfrac&gt;&lt;mi&gt;&amp;#x3C4;&lt;/mi&gt;&lt;mn&gt;2&lt;/mn&gt;&lt;/mfrac&gt;&lt;/math&gt;&quot;,&quot;origin&quot;:&quot;MathType Legacy&quot;,&quot;version&quot;:&quot;v3.20.0&quot;}" title="fraction numerator c tau over denominator 2 end fraction equals r subscript 0 plus r with dot on top t minus r with dot on top tau over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52144" cy="306832"/>
                    </a:xfrm>
                    <a:prstGeom prst="rect">
                      <a:avLst/>
                    </a:prstGeom>
                  </pic:spPr>
                </pic:pic>
              </a:graphicData>
            </a:graphic>
          </wp:inline>
        </w:drawing>
      </w:r>
    </w:p>
    <w:p w:rsidR="00894722" w:rsidRDefault="00894722" w:rsidP="0082556D">
      <w:pPr>
        <w:jc w:val="center"/>
      </w:pPr>
    </w:p>
    <w:p w:rsidR="00894722" w:rsidRDefault="00894722" w:rsidP="0082556D">
      <w:r>
        <w:t>Which can be solved for tau to yield</w:t>
      </w:r>
    </w:p>
    <w:p w:rsidR="00894722" w:rsidRDefault="00894722" w:rsidP="0082556D"/>
    <w:p w:rsidR="00894722" w:rsidRDefault="00894722" w:rsidP="0082556D">
      <w:pPr>
        <w:jc w:val="center"/>
      </w:pPr>
      <w:r>
        <w:rPr>
          <w:noProof/>
          <w:position w:val="-19"/>
        </w:rPr>
        <w:drawing>
          <wp:inline distT="0" distB="0" distL="0" distR="0" wp14:anchorId="2E198F45" wp14:editId="259A270E">
            <wp:extent cx="914400" cy="442976"/>
            <wp:effectExtent l="0" t="0" r="0" b="0"/>
            <wp:docPr id="446620558" name="Picture 446620558" descr="{&quot;mathml&quot;:&quot;&lt;math style=\&quot;font-family:Times New Roman;font-size:12px;\&quot; xmlns=\&quot;http://www.w3.org/1998/Math/MathML\&quot;&gt;&lt;mi&gt;&amp;#x3C4;&lt;/mi&gt;&lt;mo&gt;=&lt;/mo&gt;&lt;mfrac&gt;&lt;mrow&gt;&lt;mn&gt;2&lt;/mn&gt;&lt;mfenced&gt;&lt;mrow&gt;&lt;msub&gt;&lt;mi&gt;r&lt;/mi&gt;&lt;mn&gt;0&lt;/mn&gt;&lt;/msub&gt;&lt;mo&gt;+&lt;/mo&gt;&lt;mover&gt;&lt;mi&gt;r&lt;/mi&gt;&lt;mo&gt;&amp;#x2D9;&lt;/mo&gt;&lt;/mover&gt;&lt;mi&gt;t&lt;/mi&gt;&lt;/mrow&gt;&lt;/mfenced&gt;&lt;/mrow&gt;&lt;mrow&gt;&lt;mi&gt;c&lt;/mi&gt;&lt;mo&gt;+&lt;/mo&gt;&lt;mover&gt;&lt;mi&gt;r&lt;/mi&gt;&lt;mo&gt;&amp;#x2D9;&lt;/mo&gt;&lt;/mover&gt;&lt;/mrow&gt;&lt;/mfrac&gt;&lt;/math&gt;&quot;,&quot;origin&quot;:&quot;MathType Legacy&quot;,&quot;version&quot;:&quot;v3.20.0&quot;}" title="tau equals fraction numerator 2 open parentheses r subscript 0 plus r with dot on top t close parentheses over denominator c plus r with dot on to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4;&lt;/mi&gt;&lt;mo&gt;=&lt;/mo&gt;&lt;mfrac&gt;&lt;mrow&gt;&lt;mn&gt;2&lt;/mn&gt;&lt;mfenced&gt;&lt;mrow&gt;&lt;msub&gt;&lt;mi&gt;r&lt;/mi&gt;&lt;mn&gt;0&lt;/mn&gt;&lt;/msub&gt;&lt;mo&gt;+&lt;/mo&gt;&lt;mover&gt;&lt;mi&gt;r&lt;/mi&gt;&lt;mo&gt;&amp;#x2D9;&lt;/mo&gt;&lt;/mover&gt;&lt;mi&gt;t&lt;/mi&gt;&lt;/mrow&gt;&lt;/mfenced&gt;&lt;/mrow&gt;&lt;mrow&gt;&lt;mi&gt;c&lt;/mi&gt;&lt;mo&gt;+&lt;/mo&gt;&lt;mover&gt;&lt;mi&gt;r&lt;/mi&gt;&lt;mo&gt;&amp;#x2D9;&lt;/mo&gt;&lt;/mover&gt;&lt;/mrow&gt;&lt;/mfrac&gt;&lt;/math&gt;&quot;,&quot;origin&quot;:&quot;MathType Legacy&quot;,&quot;version&quot;:&quot;v3.20.0&quot;}" title="tau equals fraction numerator 2 open parentheses r subscript 0 plus r with dot on top t close parentheses over denominator c plus r with dot on top end fractio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14400" cy="442976"/>
                    </a:xfrm>
                    <a:prstGeom prst="rect">
                      <a:avLst/>
                    </a:prstGeom>
                  </pic:spPr>
                </pic:pic>
              </a:graphicData>
            </a:graphic>
          </wp:inline>
        </w:drawing>
      </w:r>
    </w:p>
    <w:p w:rsidR="00894722" w:rsidRDefault="00894722" w:rsidP="0082556D"/>
    <w:p w:rsidR="00894722" w:rsidRDefault="00894722" w:rsidP="0082556D">
      <w:r>
        <w:t xml:space="preserve">Defining the Doppler stretch factor,  </w:t>
      </w:r>
    </w:p>
    <w:p w:rsidR="00894722" w:rsidRDefault="00894722" w:rsidP="0082556D"/>
    <w:p w:rsidR="00894722" w:rsidRDefault="00894722" w:rsidP="0082556D">
      <w:pPr>
        <w:jc w:val="center"/>
      </w:pPr>
      <w:r>
        <w:rPr>
          <w:noProof/>
          <w:position w:val="-19"/>
        </w:rPr>
        <w:drawing>
          <wp:inline distT="0" distB="0" distL="0" distR="0" wp14:anchorId="25D90786" wp14:editId="12026571">
            <wp:extent cx="820928" cy="922528"/>
            <wp:effectExtent l="0" t="0" r="0" b="0"/>
            <wp:docPr id="1324208527" name="Picture 1324208527" descr="{&quot;mathml&quot;:&quot;&lt;math style=\&quot;font-family:Times New Roman;font-size:12px;\&quot; xmlns=\&quot;http://www.w3.org/1998/Math/MathML\&quot;&gt;&lt;msub&gt;&lt;mi&gt;&amp;#x3B7;&lt;/mi&gt;&lt;mn&gt;0&lt;/mn&gt;&lt;/msub&gt;&lt;mo&gt;=&lt;/mo&gt;&lt;mfrac&gt;&lt;mrow&gt;&lt;mn&gt;1&lt;/mn&gt;&lt;mo&gt;-&lt;/mo&gt;&lt;mstyle displaystyle=\&quot;true\&quot;&gt;&lt;mfrac&gt;&lt;msub&gt;&lt;mi&gt;v&lt;/mi&gt;&lt;mn&gt;0&lt;/mn&gt;&lt;/msub&gt;&lt;mi&gt;c&lt;/mi&gt;&lt;/mfrac&gt;&lt;/mstyle&gt;&lt;/mrow&gt;&lt;mrow&gt;&lt;mn&gt;1&lt;/mn&gt;&lt;mo&gt;+&lt;/mo&gt;&lt;mstyle displaystyle=\&quot;true\&quot;&gt;&lt;mfrac&gt;&lt;msub&gt;&lt;mi&gt;v&lt;/mi&gt;&lt;mn&gt;0&lt;/mn&gt;&lt;/msub&gt;&lt;mi&gt;c&lt;/mi&gt;&lt;/mfrac&gt;&lt;/mstyle&gt;&lt;/mrow&gt;&lt;/mfrac&gt;&lt;/math&gt;&quot;,&quot;origin&quot;:&quot;MathType Legacy&quot;,&quot;version&quot;:&quot;v3.20.0&quot;}" title="eta subscript 0 equals fraction numerator 1 minus v subscript 0 over c over denominator 1 plus v subscript 0 over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7;&lt;/mi&gt;&lt;mn&gt;0&lt;/mn&gt;&lt;/msub&gt;&lt;mo&gt;=&lt;/mo&gt;&lt;mfrac&gt;&lt;mrow&gt;&lt;mn&gt;1&lt;/mn&gt;&lt;mo&gt;-&lt;/mo&gt;&lt;mstyle displaystyle=\&quot;true\&quot;&gt;&lt;mfrac&gt;&lt;msub&gt;&lt;mi&gt;v&lt;/mi&gt;&lt;mn&gt;0&lt;/mn&gt;&lt;/msub&gt;&lt;mi&gt;c&lt;/mi&gt;&lt;/mfrac&gt;&lt;/mstyle&gt;&lt;/mrow&gt;&lt;mrow&gt;&lt;mn&gt;1&lt;/mn&gt;&lt;mo&gt;+&lt;/mo&gt;&lt;mstyle displaystyle=\&quot;true\&quot;&gt;&lt;mfrac&gt;&lt;msub&gt;&lt;mi&gt;v&lt;/mi&gt;&lt;mn&gt;0&lt;/mn&gt;&lt;/msub&gt;&lt;mi&gt;c&lt;/mi&gt;&lt;/mfrac&gt;&lt;/mstyle&gt;&lt;/mrow&gt;&lt;/mfrac&gt;&lt;/math&gt;&quot;,&quot;origin&quot;:&quot;MathType Legacy&quot;,&quot;version&quot;:&quot;v3.20.0&quot;}" title="eta subscript 0 equals fraction numerator 1 minus v subscript 0 over c over denominator 1 plus v subscript 0 over c end fraction"/>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0928" cy="922528"/>
                    </a:xfrm>
                    <a:prstGeom prst="rect">
                      <a:avLst/>
                    </a:prstGeom>
                  </pic:spPr>
                </pic:pic>
              </a:graphicData>
            </a:graphic>
          </wp:inline>
        </w:drawing>
      </w:r>
    </w:p>
    <w:p w:rsidR="00894722" w:rsidRDefault="00894722" w:rsidP="0082556D">
      <w:pPr>
        <w:jc w:val="center"/>
      </w:pPr>
    </w:p>
    <w:p w:rsidR="00894722" w:rsidRDefault="00894722" w:rsidP="0082556D">
      <w:r>
        <w:t>the delay at t=0</w:t>
      </w:r>
    </w:p>
    <w:p w:rsidR="00894722" w:rsidRDefault="00894722" w:rsidP="0082556D"/>
    <w:p w:rsidR="00894722" w:rsidRDefault="00894722" w:rsidP="0082556D">
      <w:pPr>
        <w:jc w:val="center"/>
      </w:pPr>
      <w:r>
        <w:rPr>
          <w:noProof/>
          <w:position w:val="-32"/>
        </w:rPr>
        <w:drawing>
          <wp:inline distT="0" distB="0" distL="0" distR="0" wp14:anchorId="00FA57A7" wp14:editId="1F014C9B">
            <wp:extent cx="731520" cy="501904"/>
            <wp:effectExtent l="0" t="0" r="0" b="0"/>
            <wp:docPr id="1636057170" name="Picture 1636057170" descr="{&quot;mathml&quot;:&quot;&lt;math style=\&quot;font-family:Times New Roman;font-size:12px;\&quot; xmlns=\&quot;http://www.w3.org/1998/Math/MathML\&quot;&gt;&lt;msub&gt;&lt;mi&gt;&amp;#x3C4;&lt;/mi&gt;&lt;mn&gt;0&lt;/mn&gt;&lt;/msub&gt;&lt;mo&gt;=&lt;/mo&gt;&lt;mfrac&gt;&lt;mrow&gt;&lt;mn&gt;2&lt;/mn&gt;&lt;msub&gt;&lt;mi&gt;r&lt;/mi&gt;&lt;mn&gt;0&lt;/mn&gt;&lt;/msub&gt;&lt;/mrow&gt;&lt;mrow&gt;&lt;mi&gt;c&lt;/mi&gt;&lt;mo&gt;-&lt;/mo&gt;&lt;msub&gt;&lt;mi&gt;v&lt;/mi&gt;&lt;mn&gt;0&lt;/mn&gt;&lt;/msub&gt;&lt;/mrow&gt;&lt;/mfrac&gt;&lt;/math&gt;&quot;,&quot;origin&quot;:&quot;MathType Legacy&quot;,&quot;version&quot;:&quot;v3.20.0&quot;}" title="tau subscript 0 equals fraction numerator 2 r subscript 0 over denominator c minus v subscript 0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C4;&lt;/mi&gt;&lt;mn&gt;0&lt;/mn&gt;&lt;/msub&gt;&lt;mo&gt;=&lt;/mo&gt;&lt;mfrac&gt;&lt;mrow&gt;&lt;mn&gt;2&lt;/mn&gt;&lt;msub&gt;&lt;mi&gt;r&lt;/mi&gt;&lt;mn&gt;0&lt;/mn&gt;&lt;/msub&gt;&lt;/mrow&gt;&lt;mrow&gt;&lt;mi&gt;c&lt;/mi&gt;&lt;mo&gt;-&lt;/mo&gt;&lt;msub&gt;&lt;mi&gt;v&lt;/mi&gt;&lt;mn&gt;0&lt;/mn&gt;&lt;/msub&gt;&lt;/mrow&gt;&lt;/mfrac&gt;&lt;/math&gt;&quot;,&quot;origin&quot;:&quot;MathType Legacy&quot;,&quot;version&quot;:&quot;v3.20.0&quot;}" title="tau subscript 0 equals fraction numerator 2 r subscript 0 over denominator c minus v subscript 0 end fraction"/>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31520" cy="501904"/>
                    </a:xfrm>
                    <a:prstGeom prst="rect">
                      <a:avLst/>
                    </a:prstGeom>
                  </pic:spPr>
                </pic:pic>
              </a:graphicData>
            </a:graphic>
          </wp:inline>
        </w:drawing>
      </w:r>
    </w:p>
    <w:p w:rsidR="00894722" w:rsidRDefault="00894722" w:rsidP="0082556D">
      <w:pPr>
        <w:jc w:val="center"/>
      </w:pPr>
    </w:p>
    <w:p w:rsidR="00894722" w:rsidRDefault="00894722" w:rsidP="0082556D">
      <w:r>
        <w:t xml:space="preserve">and substituting () into () leads to the most general form of the received waveform </w:t>
      </w:r>
    </w:p>
    <w:p w:rsidR="00894722" w:rsidRDefault="00894722" w:rsidP="0082556D"/>
    <w:p w:rsidR="00894722" w:rsidRDefault="00894722" w:rsidP="0082556D">
      <w:pPr>
        <w:jc w:val="center"/>
      </w:pPr>
    </w:p>
    <w:tbl>
      <w:tblPr>
        <w:tblW w:w="0" w:type="auto"/>
        <w:tblLook w:val="04A0" w:firstRow="1" w:lastRow="0" w:firstColumn="1" w:lastColumn="0" w:noHBand="0" w:noVBand="1"/>
      </w:tblPr>
      <w:tblGrid>
        <w:gridCol w:w="625"/>
        <w:gridCol w:w="7289"/>
        <w:gridCol w:w="816"/>
      </w:tblGrid>
      <w:tr w:rsidR="00894722" w:rsidTr="00A14138">
        <w:tc>
          <w:tcPr>
            <w:tcW w:w="625" w:type="dxa"/>
          </w:tcPr>
          <w:p w:rsidR="00894722" w:rsidRDefault="00894722" w:rsidP="00A14138">
            <w:pPr>
              <w:jc w:val="center"/>
            </w:pPr>
          </w:p>
        </w:tc>
        <w:tc>
          <w:tcPr>
            <w:tcW w:w="7289" w:type="dxa"/>
          </w:tcPr>
          <w:p w:rsidR="00894722" w:rsidRDefault="00894722" w:rsidP="00A14138">
            <w:pPr>
              <w:jc w:val="center"/>
            </w:pPr>
            <w:r>
              <w:rPr>
                <w:noProof/>
                <w:position w:val="-29"/>
              </w:rPr>
              <w:drawing>
                <wp:inline distT="0" distB="0" distL="0" distR="0" wp14:anchorId="0FE48CDC" wp14:editId="4DFC9BE4">
                  <wp:extent cx="1698752" cy="276352"/>
                  <wp:effectExtent l="0" t="0" r="0" b="0"/>
                  <wp:docPr id="1616514832" name="Picture 1616514832" descr="{&quot;mathml&quot;:&quot;&lt;math style=\&quot;font-family:stix;font-size:12px;\&quot; xmlns=\&quot;http://www.w3.org/1998/Math/MathML\&quot;&gt;&lt;mi&gt;x&lt;/mi&gt;&lt;mfenced&gt;&lt;mi&gt;t&lt;/mi&gt;&lt;/mfenced&gt;&lt;mo&gt;=&lt;/mo&gt;&lt;msqrt&gt;&lt;msub&gt;&lt;mi&gt;&amp;#x3B7;&lt;/mi&gt;&lt;mn&gt;0&lt;/mn&gt;&lt;/msub&gt;&lt;/msqrt&gt;&lt;mi&gt;s&lt;/mi&gt;&lt;mfenced&gt;&lt;mrow&gt;&lt;msub&gt;&lt;mi&gt;&amp;#x3B7;&lt;/mi&gt;&lt;mn&gt;0&lt;/mn&gt;&lt;/msub&gt;&lt;mfenced&gt;&lt;mrow&gt;&lt;mi&gt;t&lt;/mi&gt;&lt;mo&gt;-&lt;/mo&gt;&lt;msub&gt;&lt;mi&gt;&amp;#x3C4;&lt;/mi&gt;&lt;mn&gt;0&lt;/mn&gt;&lt;/msub&gt;&lt;/mrow&gt;&lt;/mfenced&gt;&lt;/mrow&gt;&lt;/mfenced&gt;&lt;/math&gt;&quot;,&quot;origin&quot;:&quot;MathType Legacy&quot;,&quot;version&quot;:&quot;v3.20.0&quot;}" title="x open parentheses t close parentheses equals square root of eta subscript 0 end root s open parentheses eta subscript 0 open parentheses t minus tau subscript 0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x&lt;/mi&gt;&lt;mfenced&gt;&lt;mi&gt;t&lt;/mi&gt;&lt;/mfenced&gt;&lt;mo&gt;=&lt;/mo&gt;&lt;msqrt&gt;&lt;msub&gt;&lt;mi&gt;&amp;#x3B7;&lt;/mi&gt;&lt;mn&gt;0&lt;/mn&gt;&lt;/msub&gt;&lt;/msqrt&gt;&lt;mi&gt;s&lt;/mi&gt;&lt;mfenced&gt;&lt;mrow&gt;&lt;msub&gt;&lt;mi&gt;&amp;#x3B7;&lt;/mi&gt;&lt;mn&gt;0&lt;/mn&gt;&lt;/msub&gt;&lt;mfenced&gt;&lt;mrow&gt;&lt;mi&gt;t&lt;/mi&gt;&lt;mo&gt;-&lt;/mo&gt;&lt;msub&gt;&lt;mi&gt;&amp;#x3C4;&lt;/mi&gt;&lt;mn&gt;0&lt;/mn&gt;&lt;/msub&gt;&lt;/mrow&gt;&lt;/mfenced&gt;&lt;/mrow&gt;&lt;/mfenced&gt;&lt;/math&gt;&quot;,&quot;origin&quot;:&quot;MathType Legacy&quot;,&quot;version&quot;:&quot;v3.20.0&quot;}" title="x open parentheses t close parentheses equals square root of eta subscript 0 end root s open parentheses eta subscript 0 open parentheses t minus tau subscript 0 close parentheses close parenthese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98752" cy="276352"/>
                          </a:xfrm>
                          <a:prstGeom prst="rect">
                            <a:avLst/>
                          </a:prstGeom>
                        </pic:spPr>
                      </pic:pic>
                    </a:graphicData>
                  </a:graphic>
                </wp:inline>
              </w:drawing>
            </w:r>
          </w:p>
        </w:tc>
        <w:tc>
          <w:tcPr>
            <w:tcW w:w="716" w:type="dxa"/>
          </w:tcPr>
          <w:p w:rsidR="00894722" w:rsidRPr="00A14138" w:rsidRDefault="00894722" w:rsidP="00A14138">
            <w:pPr>
              <w:keepNext/>
              <w:jc w:val="center"/>
              <w:rPr>
                <w:b/>
                <w:bCs/>
              </w:rPr>
            </w:pPr>
            <w:bookmarkStart w:id="8" w:name="_Ref215600801"/>
            <w:r w:rsidRPr="00A14138">
              <w:t>(</w:t>
            </w:r>
            <w:fldSimple w:instr=" STYLEREF 1 \s ">
              <w:r>
                <w:rPr>
                  <w:noProof/>
                </w:rPr>
                <w:t>17</w:t>
              </w:r>
            </w:fldSimple>
            <w:r w:rsidRPr="00A14138">
              <w:noBreakHyphen/>
            </w:r>
            <w:fldSimple w:instr=" SEQ Equation \* ARABIC \s 1 ">
              <w:r>
                <w:rPr>
                  <w:noProof/>
                </w:rPr>
                <w:t>1</w:t>
              </w:r>
            </w:fldSimple>
            <w:r w:rsidRPr="00A14138">
              <w:t>)</w:t>
            </w:r>
            <w:bookmarkEnd w:id="8"/>
          </w:p>
        </w:tc>
      </w:tr>
    </w:tbl>
    <w:p w:rsidR="00894722" w:rsidRDefault="00894722" w:rsidP="0082556D"/>
    <w:p w:rsidR="00894722" w:rsidRDefault="00894722" w:rsidP="0082556D">
      <w:r>
        <w:t>which has no approximations beyond the model.  Eq () is also expressed in the literature as</w:t>
      </w:r>
    </w:p>
    <w:p w:rsidR="00894722" w:rsidRDefault="00894722" w:rsidP="00A14138">
      <w:pPr>
        <w:jc w:val="center"/>
      </w:pPr>
      <w:r>
        <w:rPr>
          <w:noProof/>
          <w:position w:val="-22"/>
        </w:rPr>
        <w:drawing>
          <wp:inline distT="0" distB="0" distL="0" distR="0" wp14:anchorId="6EF5525A" wp14:editId="54654B18">
            <wp:extent cx="1924304" cy="406400"/>
            <wp:effectExtent l="0" t="0" r="0" b="0"/>
            <wp:docPr id="1392925574" name="Picture 1392925574" descr="{&quot;mathml&quot;:&quot;&lt;math style=\&quot;font-family:stix;font-size:12px;\&quot; xmlns=\&quot;http://www.w3.org/1998/Math/MathML\&quot;&gt;&lt;mi&gt;x&lt;/mi&gt;&lt;mfenced&gt;&lt;mi&gt;t&lt;/mi&gt;&lt;/mfenced&gt;&lt;mo&gt;=&lt;/mo&gt;&lt;mi&gt;s&lt;/mi&gt;&lt;mfenced&gt;&lt;mrow&gt;&lt;msub&gt;&lt;mi&gt;&amp;#x3B7;&lt;/mi&gt;&lt;mn&gt;0&lt;/mn&gt;&lt;/msub&gt;&lt;mi&gt;t&lt;/mi&gt;&lt;mo&gt;-&lt;/mo&gt;&lt;msub&gt;&lt;mi&gt;&amp;#x3C4;&lt;/mi&gt;&lt;mn&gt;0&lt;/mn&gt;&lt;/msub&gt;&lt;/mrow&gt;&lt;/mfenced&gt;&lt;mo&gt;,&lt;/mo&gt;&lt;msub&gt;&lt;mi&gt;&amp;#x3C4;&lt;/mi&gt;&lt;mn&gt;0&lt;/mn&gt;&lt;/msub&gt;&lt;mo&gt;=&lt;/mo&gt;&lt;mfrac&gt;&lt;mrow&gt;&lt;mn&gt;2&lt;/mn&gt;&lt;msub&gt;&lt;mi&gt;r&lt;/mi&gt;&lt;mn&gt;0&lt;/mn&gt;&lt;/msub&gt;&lt;/mrow&gt;&lt;mrow&gt;&lt;mi&gt;c&lt;/mi&gt;&lt;mo&gt;+&lt;/mo&gt;&lt;mi&gt;v&lt;/mi&gt;&lt;/mrow&gt;&lt;/mfrac&gt;&lt;/math&gt;&quot;,&quot;origin&quot;:&quot;MathType Legacy&quot;,&quot;version&quot;:&quot;v3.20.0&quot;}" title="x open parentheses t close parentheses equals s open parentheses eta subscript 0 t minus tau subscript 0 close parentheses comma tau subscript 0 equals fraction numerator 2 r subscript 0 over denominator c plus v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x&lt;/mi&gt;&lt;mfenced&gt;&lt;mi&gt;t&lt;/mi&gt;&lt;/mfenced&gt;&lt;mo&gt;=&lt;/mo&gt;&lt;mi&gt;s&lt;/mi&gt;&lt;mfenced&gt;&lt;mrow&gt;&lt;msub&gt;&lt;mi&gt;&amp;#x3B7;&lt;/mi&gt;&lt;mn&gt;0&lt;/mn&gt;&lt;/msub&gt;&lt;mi&gt;t&lt;/mi&gt;&lt;mo&gt;-&lt;/mo&gt;&lt;msub&gt;&lt;mi&gt;&amp;#x3C4;&lt;/mi&gt;&lt;mn&gt;0&lt;/mn&gt;&lt;/msub&gt;&lt;/mrow&gt;&lt;/mfenced&gt;&lt;mo&gt;,&lt;/mo&gt;&lt;msub&gt;&lt;mi&gt;&amp;#x3C4;&lt;/mi&gt;&lt;mn&gt;0&lt;/mn&gt;&lt;/msub&gt;&lt;mo&gt;=&lt;/mo&gt;&lt;mfrac&gt;&lt;mrow&gt;&lt;mn&gt;2&lt;/mn&gt;&lt;msub&gt;&lt;mi&gt;r&lt;/mi&gt;&lt;mn&gt;0&lt;/mn&gt;&lt;/msub&gt;&lt;/mrow&gt;&lt;mrow&gt;&lt;mi&gt;c&lt;/mi&gt;&lt;mo&gt;+&lt;/mo&gt;&lt;mi&gt;v&lt;/mi&gt;&lt;/mrow&gt;&lt;/mfrac&gt;&lt;/math&gt;&quot;,&quot;origin&quot;:&quot;MathType Legacy&quot;,&quot;version&quot;:&quot;v3.20.0&quot;}" title="x open parentheses t close parentheses equals s open parentheses eta subscript 0 t minus tau subscript 0 close parentheses comma tau subscript 0 equals fraction numerator 2 r subscript 0 over denominator c plus v end fractio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4304" cy="406400"/>
                    </a:xfrm>
                    <a:prstGeom prst="rect">
                      <a:avLst/>
                    </a:prstGeom>
                  </pic:spPr>
                </pic:pic>
              </a:graphicData>
            </a:graphic>
          </wp:inline>
        </w:drawing>
      </w:r>
    </w:p>
    <w:p w:rsidR="00894722" w:rsidRDefault="00894722" w:rsidP="0082556D"/>
    <w:p w:rsidR="00894722" w:rsidRDefault="00894722" w:rsidP="0082556D">
      <w:r>
        <w:t>The time axis dilation causes a speed dependent energy change (increase upon approach, and decrease upon recession) which is accounted for in () by the coefficient in front.  Indeed, if s(t) has unit energy, conservation of energy requires</w:t>
      </w:r>
    </w:p>
    <w:p w:rsidR="00894722" w:rsidRDefault="00894722" w:rsidP="0082556D"/>
    <w:p w:rsidR="00894722" w:rsidRPr="004827F9" w:rsidRDefault="00894722" w:rsidP="0082556D">
      <w:pPr>
        <w:jc w:val="center"/>
      </w:pPr>
      <m:oMathPara>
        <m:oMath>
          <m:nary>
            <m:naryPr>
              <m:limLoc m:val="subSup"/>
              <m:ctrlPr>
                <w:rPr>
                  <w:rFonts w:ascii="Cambria Math" w:hAnsi="Cambria Math"/>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x(t)</m:t>
                      </m:r>
                    </m:e>
                  </m:d>
                </m:e>
                <m:sup>
                  <m:r>
                    <w:rPr>
                      <w:rFonts w:ascii="Cambria Math" w:hAnsi="Cambria Math"/>
                    </w:rPr>
                    <m:t>2</m:t>
                  </m:r>
                </m:sup>
              </m:sSup>
              <m:r>
                <w:rPr>
                  <w:rFonts w:ascii="Cambria Math" w:hAnsi="Cambria Math"/>
                </w:rPr>
                <m:t>dt=η</m:t>
              </m:r>
            </m:e>
          </m:nary>
          <m:nary>
            <m:naryPr>
              <m:limLoc m:val="subSup"/>
              <m:ctrlPr>
                <w:rPr>
                  <w:rFonts w:ascii="Cambria Math" w:hAnsi="Cambria Math"/>
                  <w:i/>
                </w:rPr>
              </m:ctrlPr>
            </m:naryPr>
            <m:sub>
              <m:r>
                <w:rPr>
                  <w:rFonts w:ascii="Cambria Math" w:hAnsi="Cambria Math"/>
                </w:rPr>
                <m:t>-∞</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s(ηt)</m:t>
                      </m:r>
                    </m:e>
                  </m:d>
                </m:e>
                <m:sup>
                  <m:r>
                    <w:rPr>
                      <w:rFonts w:ascii="Cambria Math" w:hAnsi="Cambria Math"/>
                    </w:rPr>
                    <m:t>2</m:t>
                  </m:r>
                </m:sup>
              </m:sSup>
            </m:e>
          </m:nary>
          <m:r>
            <w:rPr>
              <w:rFonts w:ascii="Cambria Math" w:hAnsi="Cambria Math"/>
            </w:rPr>
            <m:t>dt=1</m:t>
          </m:r>
        </m:oMath>
      </m:oMathPara>
    </w:p>
    <w:p w:rsidR="00894722" w:rsidRDefault="00894722" w:rsidP="0082556D">
      <w:pPr>
        <w:jc w:val="center"/>
      </w:pPr>
    </w:p>
    <w:p w:rsidR="00894722" w:rsidRDefault="00894722" w:rsidP="004827F9">
      <w:r>
        <w:t>For moving targets in general, the received waveform will be compressed for approaching objects, and dilated for receeding.  In the first case, more noise will enter during reception interval [0,T], and in the second the fully energy will not be accumulated, both resulting in a decrease in snr.</w:t>
      </w:r>
    </w:p>
    <w:p w:rsidR="00894722" w:rsidRDefault="00894722" w:rsidP="0082556D">
      <w:pPr>
        <w:jc w:val="center"/>
      </w:pPr>
    </w:p>
    <w:p w:rsidR="00894722" w:rsidRDefault="00894722" w:rsidP="0082556D"/>
    <w:p w:rsidR="00894722" w:rsidRDefault="00894722" w:rsidP="0082556D">
      <w:r>
        <w:t xml:space="preserve">A minor simplification of () can be achieved by expanding () under the assumption </w:t>
      </w:r>
      <w:r>
        <w:rPr>
          <w:noProof/>
          <w:position w:val="-18"/>
        </w:rPr>
        <w:drawing>
          <wp:inline distT="0" distB="0" distL="0" distR="0" wp14:anchorId="4CFEB00F" wp14:editId="61B50F35">
            <wp:extent cx="524256" cy="308864"/>
            <wp:effectExtent l="0" t="0" r="0" b="0"/>
            <wp:docPr id="1039898987" name="Picture 1039898987" descr="{&quot;mathml&quot;:&quot;&lt;math style=\&quot;font-family:Times New Roman;font-size:12px;\&quot; xmlns=\&quot;http://www.w3.org/1998/Math/MathML\&quot;&gt;&lt;mfrac&gt;&lt;mi&gt;v&lt;/mi&gt;&lt;mi&gt;c&lt;/mi&gt;&lt;/mfrac&gt;&lt;mo&gt;&amp;lt;&lt;/mo&gt;&lt;mo&gt;&amp;lt;&lt;/mo&gt;&lt;mn&gt;1&lt;/mn&gt;&lt;/math&gt;&quot;,&quot;origin&quot;:&quot;MathType Legacy&quot;,&quot;version&quot;:&quot;v3.20.0&quot;}" title="v over c less than less th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i&gt;v&lt;/mi&gt;&lt;mi&gt;c&lt;/mi&gt;&lt;/mfrac&gt;&lt;mo&gt;&amp;lt;&lt;/mo&gt;&lt;mo&gt;&amp;lt;&lt;/mo&gt;&lt;mn&gt;1&lt;/mn&gt;&lt;/math&gt;&quot;,&quot;origin&quot;:&quot;MathType Legacy&quot;,&quot;version&quot;:&quot;v3.20.0&quot;}" title="v over c less than less than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256" cy="308864"/>
                    </a:xfrm>
                    <a:prstGeom prst="rect">
                      <a:avLst/>
                    </a:prstGeom>
                  </pic:spPr>
                </pic:pic>
              </a:graphicData>
            </a:graphic>
          </wp:inline>
        </w:drawing>
      </w:r>
      <w:r>
        <w:t>, which leads to</w:t>
      </w:r>
    </w:p>
    <w:p w:rsidR="00894722" w:rsidRDefault="00894722" w:rsidP="0082556D"/>
    <w:p w:rsidR="00894722" w:rsidRDefault="00894722" w:rsidP="0082556D">
      <w:pPr>
        <w:jc w:val="center"/>
      </w:pPr>
      <w:r>
        <w:rPr>
          <w:noProof/>
          <w:position w:val="-18"/>
        </w:rPr>
        <w:drawing>
          <wp:inline distT="0" distB="0" distL="0" distR="0" wp14:anchorId="7A154356" wp14:editId="1CC52757">
            <wp:extent cx="1353312" cy="965200"/>
            <wp:effectExtent l="0" t="0" r="0" b="0"/>
            <wp:docPr id="1618491070" name="Picture 1618491070" descr="{&quot;mathml&quot;:&quot;&lt;math style=\&quot;font-family:Times New Roman;font-size:12px;\&quot; xmlns=\&quot;http://www.w3.org/1998/Math/MathML\&quot;&gt;&lt;mtable columnspacing=\&quot;0px\&quot; columnalign=\&quot;right center left\&quot;&gt;&lt;mtr&gt;&lt;mtd&gt;&lt;msub&gt;&lt;mi&gt;&amp;#x3B7;&lt;/mi&gt;&lt;mn&gt;0&lt;/mn&gt;&lt;/msub&gt;&lt;/mtd&gt;&lt;mtd&gt;&lt;mo&gt;=&lt;/mo&gt;&lt;/mtd&gt;&lt;mtd&gt;&lt;mn&gt;1&lt;/mn&gt;&lt;mo&gt;-&lt;/mo&gt;&lt;mfrac&gt;&lt;mrow&gt;&lt;mn&gt;2&lt;/mn&gt;&lt;msub&gt;&lt;mi&gt;v&lt;/mi&gt;&lt;mn&gt;0&lt;/mn&gt;&lt;/msub&gt;&lt;/mrow&gt;&lt;mi&gt;c&lt;/mi&gt;&lt;/mfrac&gt;&lt;mo&gt;=&lt;/mo&gt;&lt;mn&gt;1&lt;/mn&gt;&lt;mo&gt;-&lt;/mo&gt;&lt;msub&gt;&lt;mi&gt;&amp;#x3C1;&lt;/mi&gt;&lt;mn&gt;0&lt;/mn&gt;&lt;/msub&gt;&lt;/mtd&gt;&lt;/mtr&gt;&lt;mtr&gt;&lt;mtd&gt;&lt;msub&gt;&lt;mi&gt;&amp;#x3C4;&lt;/mi&gt;&lt;mn&gt;0&lt;/mn&gt;&lt;/msub&gt;&lt;/mtd&gt;&lt;mtd&gt;&lt;mo&gt;=&lt;/mo&gt;&lt;/mtd&gt;&lt;mtd&gt;&lt;mfrac&gt;&lt;mrow&gt;&lt;mn&gt;2&lt;/mn&gt;&lt;msub&gt;&lt;mi&gt;r&lt;/mi&gt;&lt;mn&gt;0&lt;/mn&gt;&lt;/msub&gt;&lt;/mrow&gt;&lt;mi&gt;c&lt;/mi&gt;&lt;/mfrac&gt;&lt;/mtd&gt;&lt;/mtr&gt;&lt;/mtable&gt;&lt;/math&gt;&quot;,&quot;origin&quot;:&quot;MathType Legacy&quot;,&quot;version&quot;:&quot;v3.20.0&quot;}" title="table row cell eta subscript 0 end cell equals cell 1 minus fraction numerator 2 v subscript 0 over denominator c end fraction equals 1 minus rho subscript 0 end cell row cell tau subscript 0 end cell equals cell fraction numerator 2 r subscript 0 over denominator c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gt;&amp;#x3B7;&lt;/mi&gt;&lt;mn&gt;0&lt;/mn&gt;&lt;/msub&gt;&lt;/mtd&gt;&lt;mtd&gt;&lt;mo&gt;=&lt;/mo&gt;&lt;/mtd&gt;&lt;mtd&gt;&lt;mn&gt;1&lt;/mn&gt;&lt;mo&gt;-&lt;/mo&gt;&lt;mfrac&gt;&lt;mrow&gt;&lt;mn&gt;2&lt;/mn&gt;&lt;msub&gt;&lt;mi&gt;v&lt;/mi&gt;&lt;mn&gt;0&lt;/mn&gt;&lt;/msub&gt;&lt;/mrow&gt;&lt;mi&gt;c&lt;/mi&gt;&lt;/mfrac&gt;&lt;mo&gt;=&lt;/mo&gt;&lt;mn&gt;1&lt;/mn&gt;&lt;mo&gt;-&lt;/mo&gt;&lt;msub&gt;&lt;mi&gt;&amp;#x3C1;&lt;/mi&gt;&lt;mn&gt;0&lt;/mn&gt;&lt;/msub&gt;&lt;/mtd&gt;&lt;/mtr&gt;&lt;mtr&gt;&lt;mtd&gt;&lt;msub&gt;&lt;mi&gt;&amp;#x3C4;&lt;/mi&gt;&lt;mn&gt;0&lt;/mn&gt;&lt;/msub&gt;&lt;/mtd&gt;&lt;mtd&gt;&lt;mo&gt;=&lt;/mo&gt;&lt;/mtd&gt;&lt;mtd&gt;&lt;mfrac&gt;&lt;mrow&gt;&lt;mn&gt;2&lt;/mn&gt;&lt;msub&gt;&lt;mi&gt;r&lt;/mi&gt;&lt;mn&gt;0&lt;/mn&gt;&lt;/msub&gt;&lt;/mrow&gt;&lt;mi&gt;c&lt;/mi&gt;&lt;/mfrac&gt;&lt;/mtd&gt;&lt;/mtr&gt;&lt;/mtable&gt;&lt;/math&gt;&quot;,&quot;origin&quot;:&quot;MathType Legacy&quot;,&quot;version&quot;:&quot;v3.20.0&quot;}" title="table row cell eta subscript 0 end cell equals cell 1 minus fraction numerator 2 v subscript 0 over denominator c end fraction equals 1 minus rho subscript 0 end cell row cell tau subscript 0 end cell equals cell fraction numerator 2 r subscript 0 over denominator c end fraction end cell end tabl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53312" cy="965200"/>
                    </a:xfrm>
                    <a:prstGeom prst="rect">
                      <a:avLst/>
                    </a:prstGeom>
                  </pic:spPr>
                </pic:pic>
              </a:graphicData>
            </a:graphic>
          </wp:inline>
        </w:drawing>
      </w:r>
    </w:p>
    <w:p w:rsidR="00894722" w:rsidRDefault="00894722" w:rsidP="0082556D"/>
    <w:p w:rsidR="00894722" w:rsidRDefault="00894722" w:rsidP="0082556D">
      <w:r>
        <w:t>In avionic radar applications where v/c &lt; 10-3 the approximation is quite sound.  In aquatic sonar where v/c &lt; 1/10, it is less so, and for sonar in air v/c ~ 1/3 it is not valid.</w:t>
      </w:r>
    </w:p>
    <w:p w:rsidR="00894722" w:rsidRDefault="00894722" w:rsidP="0082556D"/>
    <w:p w:rsidR="00894722" w:rsidRDefault="00894722" w:rsidP="0082556D">
      <w:r>
        <w:t>Apart from a constant phase shift, the effects of constant velcotiy motion on the received signal</w:t>
      </w:r>
    </w:p>
    <w:p w:rsidR="00894722" w:rsidRDefault="00894722" w:rsidP="0082556D"/>
    <w:p w:rsidR="00894722" w:rsidRDefault="00894722" w:rsidP="00242319">
      <w:pPr>
        <w:jc w:val="center"/>
      </w:pPr>
      <w:r>
        <w:rPr>
          <w:noProof/>
          <w:position w:val="-5"/>
        </w:rPr>
        <w:drawing>
          <wp:inline distT="0" distB="0" distL="0" distR="0" wp14:anchorId="5282FA10" wp14:editId="05C02044">
            <wp:extent cx="2507488" cy="203200"/>
            <wp:effectExtent l="0" t="0" r="0" b="0"/>
            <wp:docPr id="992324290" name="Picture 992324290" descr="{&quot;mathml&quot;:&quot;&lt;math style=\&quot;font-family:stix;font-size:12px;\&quot; xmlns=\&quot;http://www.w3.org/1998/Math/MathML\&quot;&gt;&lt;mi&gt;x&lt;/mi&gt;&lt;mfenced&gt;&lt;mi&gt;t&lt;/mi&gt;&lt;/mfenced&gt;&lt;mo&gt;=&lt;/mo&gt;&lt;mi&gt;m&lt;/mi&gt;&lt;mfenced&gt;&lt;mrow&gt;&lt;mfenced&gt;&lt;mrow&gt;&lt;mn&gt;1&lt;/mn&gt;&lt;mo&gt;-&lt;/mo&gt;&lt;mi&gt;&amp;#x3C1;&lt;/mi&gt;&lt;/mrow&gt;&lt;/mfenced&gt;&lt;mfenced&gt;&lt;mrow&gt;&lt;mi&gt;t&lt;/mi&gt;&lt;mo&gt;-&lt;/mo&gt;&lt;mi&gt;&amp;#x3C4;&lt;/mi&gt;&lt;/mrow&gt;&lt;/mfenced&gt;&lt;/mrow&gt;&lt;/mfenced&gt;&lt;msup&gt;&lt;mi&gt;e&lt;/mi&gt;&lt;mrow&gt;&lt;mi&gt;j&lt;/mi&gt;&lt;mn&gt;2&lt;/mn&gt;&lt;mi&gt;&amp;#x3C0;&lt;/mi&gt;&lt;msub&gt;&lt;mi&gt;f&lt;/mi&gt;&lt;mn&gt;0&lt;/mn&gt;&lt;/msub&gt;&lt;mfenced&gt;&lt;mrow&gt;&lt;mn&gt;1&lt;/mn&gt;&lt;mo&gt;-&lt;/mo&gt;&lt;mi&gt;&amp;#x3C1;&lt;/mi&gt;&lt;/mrow&gt;&lt;/mfenced&gt;&lt;mi&gt;t&lt;/mi&gt;&lt;/mrow&gt;&lt;/msup&gt;&lt;/math&gt;&quot;,&quot;origin&quot;:&quot;MathType Legacy&quot;,&quot;version&quot;:&quot;v3.20.0&quot;}" title="x open parentheses t close parentheses equals m open parentheses open parentheses 1 minus rho close parentheses open parentheses t minus tau close parentheses close parentheses e to the power of j 2 pi f subscript 0 open parentheses 1 minus rho close parentheses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x&lt;/mi&gt;&lt;mfenced&gt;&lt;mi&gt;t&lt;/mi&gt;&lt;/mfenced&gt;&lt;mo&gt;=&lt;/mo&gt;&lt;mi&gt;m&lt;/mi&gt;&lt;mfenced&gt;&lt;mrow&gt;&lt;mfenced&gt;&lt;mrow&gt;&lt;mn&gt;1&lt;/mn&gt;&lt;mo&gt;-&lt;/mo&gt;&lt;mi&gt;&amp;#x3C1;&lt;/mi&gt;&lt;/mrow&gt;&lt;/mfenced&gt;&lt;mfenced&gt;&lt;mrow&gt;&lt;mi&gt;t&lt;/mi&gt;&lt;mo&gt;-&lt;/mo&gt;&lt;mi&gt;&amp;#x3C4;&lt;/mi&gt;&lt;/mrow&gt;&lt;/mfenced&gt;&lt;/mrow&gt;&lt;/mfenced&gt;&lt;msup&gt;&lt;mi&gt;e&lt;/mi&gt;&lt;mrow&gt;&lt;mi&gt;j&lt;/mi&gt;&lt;mn&gt;2&lt;/mn&gt;&lt;mi&gt;&amp;#x3C0;&lt;/mi&gt;&lt;msub&gt;&lt;mi&gt;f&lt;/mi&gt;&lt;mn&gt;0&lt;/mn&gt;&lt;/msub&gt;&lt;mfenced&gt;&lt;mrow&gt;&lt;mn&gt;1&lt;/mn&gt;&lt;mo&gt;-&lt;/mo&gt;&lt;mi&gt;&amp;#x3C1;&lt;/mi&gt;&lt;/mrow&gt;&lt;/mfenced&gt;&lt;mi&gt;t&lt;/mi&gt;&lt;/mrow&gt;&lt;/msup&gt;&lt;/math&gt;&quot;,&quot;origin&quot;:&quot;MathType Legacy&quot;,&quot;version&quot;:&quot;v3.20.0&quot;}" title="x open parentheses t close parentheses equals m open parentheses open parentheses 1 minus rho close parentheses open parentheses t minus tau close parentheses close parentheses e to the power of j 2 pi f subscript 0 open parentheses 1 minus rho close parentheses t end exponen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07488" cy="203200"/>
                    </a:xfrm>
                    <a:prstGeom prst="rect">
                      <a:avLst/>
                    </a:prstGeom>
                  </pic:spPr>
                </pic:pic>
              </a:graphicData>
            </a:graphic>
          </wp:inline>
        </w:drawing>
      </w:r>
    </w:p>
    <w:p w:rsidR="00894722" w:rsidRDefault="00894722" w:rsidP="0082556D"/>
    <w:p w:rsidR="00894722" w:rsidRDefault="00894722" w:rsidP="00242319">
      <w:r>
        <w:t>are a compression or dialation of the envelope and a shift in the carrier frequency.</w:t>
      </w:r>
    </w:p>
    <w:p w:rsidR="00894722" w:rsidRDefault="00894722" w:rsidP="0082556D"/>
    <w:p w:rsidR="00894722" w:rsidRDefault="00894722" w:rsidP="0082556D">
      <w:r>
        <w:t>Ideally, a simple matched filter receiver, e.g. something like an FFT bank, would estimate the time delay from shifted envelope replicas and the motion parameters from the carrier phase.  Under a signal model such as () this is not possible.  Let us therefore investigate the conditions under which the envelope distortion can be approximated by a simple delay shift.  Expanding the real amplitude  (and phase) in a Taylor series</w:t>
      </w:r>
    </w:p>
    <w:p w:rsidR="00894722" w:rsidRDefault="00894722" w:rsidP="0082556D"/>
    <w:p w:rsidR="00894722" w:rsidRDefault="00894722" w:rsidP="0082556D">
      <w:pPr>
        <w:jc w:val="center"/>
      </w:pPr>
      <w:r>
        <w:rPr>
          <w:noProof/>
          <w:position w:val="-17"/>
        </w:rPr>
        <w:drawing>
          <wp:inline distT="0" distB="0" distL="0" distR="0" wp14:anchorId="36A28C1F" wp14:editId="14E65CAD">
            <wp:extent cx="5155743" cy="332283"/>
            <wp:effectExtent l="0" t="0" r="0" b="0"/>
            <wp:docPr id="133569823" name="Picture 133569823" descr="{&quot;mathml&quot;:&quot;&lt;math style=\&quot;font-family:Times New Roman;font-size:12px;\&quot; xmlns=\&quot;http://www.w3.org/1998/Math/MathML\&quot;&gt;&lt;mi&gt;p&lt;/mi&gt;&lt;mfenced&gt;&lt;mrow&gt;&lt;msub&gt;&lt;mi&gt;&amp;#x3B7;&lt;/mi&gt;&lt;mn&gt;0&lt;/mn&gt;&lt;/msub&gt;&lt;mfenced&gt;&lt;mrow&gt;&lt;mi&gt;t&lt;/mi&gt;&lt;mo&gt;-&lt;/mo&gt;&lt;msub&gt;&lt;mi&gt;&amp;#x3C4;&lt;/mi&gt;&lt;mn&gt;0&lt;/mn&gt;&lt;/msub&gt;&lt;/mrow&gt;&lt;/mfenced&gt;&lt;/mrow&gt;&lt;/mfenced&gt;&lt;mo&gt;=&lt;/mo&gt;&lt;mi&gt;p&lt;/mi&gt;&lt;mfenced&gt;&lt;mrow&gt;&lt;mi&gt;t&lt;/mi&gt;&lt;mo&gt;-&lt;/mo&gt;&lt;msub&gt;&lt;mi&gt;&amp;#x3C4;&lt;/mi&gt;&lt;mn&gt;0&lt;/mn&gt;&lt;/msub&gt;&lt;mo&gt;-&lt;/mo&gt;&lt;msub&gt;&lt;mi&gt;&amp;#x3C1;&lt;/mi&gt;&lt;mn&gt;0&lt;/mn&gt;&lt;/msub&gt;&lt;mfenced&gt;&lt;mrow&gt;&lt;mi&gt;t&lt;/mi&gt;&lt;mo&gt;-&lt;/mo&gt;&lt;msub&gt;&lt;mi&gt;&amp;#x3C4;&lt;/mi&gt;&lt;mn&gt;0&lt;/mn&gt;&lt;/msub&gt;&lt;/mrow&gt;&lt;/mfenced&gt;&lt;/mrow&gt;&lt;/mfenced&gt;&lt;mo&gt;=&lt;/mo&gt;&lt;mi&gt;p&lt;/mi&gt;&lt;mfenced&gt;&lt;mrow&gt;&lt;mi&gt;t&lt;/mi&gt;&lt;mo&gt;-&lt;/mo&gt;&lt;msub&gt;&lt;mi&gt;&amp;#x3C4;&lt;/mi&gt;&lt;mn&gt;0&lt;/mn&gt;&lt;/msub&gt;&lt;/mrow&gt;&lt;/mfenced&gt;&lt;mo&gt;-&lt;/mo&gt;&lt;mover&gt;&lt;mi&gt;p&lt;/mi&gt;&lt;mo&gt;&amp;#x2D9;&lt;/mo&gt;&lt;/mover&gt;&lt;msub&gt;&lt;mi&gt;&amp;#x3C1;&lt;/mi&gt;&lt;mn&gt;0&lt;/mn&gt;&lt;/msub&gt;&lt;mfenced&gt;&lt;mrow&gt;&lt;mi&gt;t&lt;/mi&gt;&lt;mo&gt;-&lt;/mo&gt;&lt;msub&gt;&lt;mi&gt;&amp;#x3C4;&lt;/mi&gt;&lt;mn&gt;0&lt;/mn&gt;&lt;/msub&gt;&lt;/mrow&gt;&lt;/mfenced&gt;&lt;mo&gt;+&lt;/mo&gt;&lt;mfrac&gt;&lt;mn&gt;1&lt;/mn&gt;&lt;mn&gt;2&lt;/mn&gt;&lt;/mfrac&gt;&lt;msubsup&gt;&lt;mover&gt;&lt;mrow&gt;&lt;mi&gt;p&lt;/mi&gt;&lt;mi&gt;&amp;#x3C1;&lt;/mi&gt;&lt;/mrow&gt;&lt;mo&gt;&amp;#xA8;&lt;/mo&gt;&lt;/mover&gt;&lt;mn&gt;0&lt;/mn&gt;&lt;mn&gt;2&lt;/mn&gt;&lt;/msubsup&gt;&lt;msup&gt;&lt;mfenced&gt;&lt;mrow&gt;&lt;mi&gt;t&lt;/mi&gt;&lt;mo&gt;-&lt;/mo&gt;&lt;msub&gt;&lt;mi&gt;&amp;#x3C4;&lt;/mi&gt;&lt;mn&gt;0&lt;/mn&gt;&lt;/msub&gt;&lt;/mrow&gt;&lt;/mfenced&gt;&lt;mn&gt;2&lt;/mn&gt;&lt;/msup&gt;&lt;mo&gt;-&lt;/mo&gt;&lt;mo&gt;&amp;#x2026;&lt;/mo&gt;&lt;/math&gt;&quot;,&quot;origin&quot;:&quot;MathType Legacy&quot;,&quot;version&quot;:&quot;v3.20.0&quot;}" title="p open parentheses eta subscript 0 open parentheses t minus tau subscript 0 close parentheses close parentheses equals p open parentheses t minus tau subscript 0 minus rho subscript 0 open parentheses t minus tau subscript 0 close parentheses close parentheses equals p open parentheses t minus tau subscript 0 close parentheses minus p with dot on top rho subscript 0 open parentheses t minus tau subscript 0 close parentheses plus 1 half stack p rho with ¨ on top subscript 0 superscript 2 open parentheses t minus tau subscript 0 close parentheses squared minus horizontal elli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p&lt;/mi&gt;&lt;mfenced&gt;&lt;mrow&gt;&lt;msub&gt;&lt;mi&gt;&amp;#x3B7;&lt;/mi&gt;&lt;mn&gt;0&lt;/mn&gt;&lt;/msub&gt;&lt;mfenced&gt;&lt;mrow&gt;&lt;mi&gt;t&lt;/mi&gt;&lt;mo&gt;-&lt;/mo&gt;&lt;msub&gt;&lt;mi&gt;&amp;#x3C4;&lt;/mi&gt;&lt;mn&gt;0&lt;/mn&gt;&lt;/msub&gt;&lt;/mrow&gt;&lt;/mfenced&gt;&lt;/mrow&gt;&lt;/mfenced&gt;&lt;mo&gt;=&lt;/mo&gt;&lt;mi&gt;p&lt;/mi&gt;&lt;mfenced&gt;&lt;mrow&gt;&lt;mi&gt;t&lt;/mi&gt;&lt;mo&gt;-&lt;/mo&gt;&lt;msub&gt;&lt;mi&gt;&amp;#x3C4;&lt;/mi&gt;&lt;mn&gt;0&lt;/mn&gt;&lt;/msub&gt;&lt;mo&gt;-&lt;/mo&gt;&lt;msub&gt;&lt;mi&gt;&amp;#x3C1;&lt;/mi&gt;&lt;mn&gt;0&lt;/mn&gt;&lt;/msub&gt;&lt;mfenced&gt;&lt;mrow&gt;&lt;mi&gt;t&lt;/mi&gt;&lt;mo&gt;-&lt;/mo&gt;&lt;msub&gt;&lt;mi&gt;&amp;#x3C4;&lt;/mi&gt;&lt;mn&gt;0&lt;/mn&gt;&lt;/msub&gt;&lt;/mrow&gt;&lt;/mfenced&gt;&lt;/mrow&gt;&lt;/mfenced&gt;&lt;mo&gt;=&lt;/mo&gt;&lt;mi&gt;p&lt;/mi&gt;&lt;mfenced&gt;&lt;mrow&gt;&lt;mi&gt;t&lt;/mi&gt;&lt;mo&gt;-&lt;/mo&gt;&lt;msub&gt;&lt;mi&gt;&amp;#x3C4;&lt;/mi&gt;&lt;mn&gt;0&lt;/mn&gt;&lt;/msub&gt;&lt;/mrow&gt;&lt;/mfenced&gt;&lt;mo&gt;-&lt;/mo&gt;&lt;mover&gt;&lt;mi&gt;p&lt;/mi&gt;&lt;mo&gt;&amp;#x2D9;&lt;/mo&gt;&lt;/mover&gt;&lt;msub&gt;&lt;mi&gt;&amp;#x3C1;&lt;/mi&gt;&lt;mn&gt;0&lt;/mn&gt;&lt;/msub&gt;&lt;mfenced&gt;&lt;mrow&gt;&lt;mi&gt;t&lt;/mi&gt;&lt;mo&gt;-&lt;/mo&gt;&lt;msub&gt;&lt;mi&gt;&amp;#x3C4;&lt;/mi&gt;&lt;mn&gt;0&lt;/mn&gt;&lt;/msub&gt;&lt;/mrow&gt;&lt;/mfenced&gt;&lt;mo&gt;+&lt;/mo&gt;&lt;mfrac&gt;&lt;mn&gt;1&lt;/mn&gt;&lt;mn&gt;2&lt;/mn&gt;&lt;/mfrac&gt;&lt;msubsup&gt;&lt;mover&gt;&lt;mrow&gt;&lt;mi&gt;p&lt;/mi&gt;&lt;mi&gt;&amp;#x3C1;&lt;/mi&gt;&lt;/mrow&gt;&lt;mo&gt;&amp;#xA8;&lt;/mo&gt;&lt;/mover&gt;&lt;mn&gt;0&lt;/mn&gt;&lt;mn&gt;2&lt;/mn&gt;&lt;/msubsup&gt;&lt;msup&gt;&lt;mfenced&gt;&lt;mrow&gt;&lt;mi&gt;t&lt;/mi&gt;&lt;mo&gt;-&lt;/mo&gt;&lt;msub&gt;&lt;mi&gt;&amp;#x3C4;&lt;/mi&gt;&lt;mn&gt;0&lt;/mn&gt;&lt;/msub&gt;&lt;/mrow&gt;&lt;/mfenced&gt;&lt;mn&gt;2&lt;/mn&gt;&lt;/msup&gt;&lt;mo&gt;-&lt;/mo&gt;&lt;mo&gt;&amp;#x2026;&lt;/mo&gt;&lt;/math&gt;&quot;,&quot;origin&quot;:&quot;MathType Legacy&quot;,&quot;version&quot;:&quot;v3.20.0&quot;}" title="p open parentheses eta subscript 0 open parentheses t minus tau subscript 0 close parentheses close parentheses equals p open parentheses t minus tau subscript 0 minus rho subscript 0 open parentheses t minus tau subscript 0 close parentheses close parentheses equals p open parentheses t minus tau subscript 0 close parentheses minus p with dot on top rho subscript 0 open parentheses t minus tau subscript 0 close parentheses plus 1 half stack p rho with ¨ on top subscript 0 superscript 2 open parentheses t minus tau subscript 0 close parentheses squared minus horizontal ellipsi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55743" cy="332283"/>
                    </a:xfrm>
                    <a:prstGeom prst="rect">
                      <a:avLst/>
                    </a:prstGeom>
                  </pic:spPr>
                </pic:pic>
              </a:graphicData>
            </a:graphic>
          </wp:inline>
        </w:drawing>
      </w:r>
    </w:p>
    <w:p w:rsidR="00894722" w:rsidRDefault="00894722" w:rsidP="0082556D"/>
    <w:p w:rsidR="00894722" w:rsidRDefault="00894722" w:rsidP="0082556D">
      <w:r>
        <w:t xml:space="preserve">enables bounding the rate of change </w:t>
      </w:r>
      <w:r>
        <w:rPr>
          <w:noProof/>
        </w:rPr>
        <w:drawing>
          <wp:inline distT="0" distB="0" distL="0" distR="0" wp14:anchorId="647E2366" wp14:editId="5620F5FE">
            <wp:extent cx="99568" cy="146304"/>
            <wp:effectExtent l="0" t="0" r="0" b="0"/>
            <wp:docPr id="2005190461" name="Picture 2005190461" descr="{&quot;mathml&quot;:&quot;&lt;math style=\&quot;font-family:Times New Roman;font-size:12px;\&quot; xmlns=\&quot;http://www.w3.org/1998/Math/MathML\&quot;&gt;&lt;mover&gt;&lt;mi&gt;p&lt;/mi&gt;&lt;mo&gt;&amp;#x2D9;&lt;/mo&gt;&lt;/mover&gt;&lt;/math&gt;&quot;,&quot;origin&quot;:&quot;MathType Legacy&quot;,&quot;version&quot;:&quot;v3.20.0&quot;}" title="p with dot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p&lt;/mi&gt;&lt;mo&gt;&amp;#x2D9;&lt;/mo&gt;&lt;/mover&gt;&lt;/math&gt;&quot;,&quot;origin&quot;:&quot;MathType Legacy&quot;,&quot;version&quot;:&quot;v3.20.0&quot;}" title="p with dot on top"/>
                    <pic:cNvPicPr/>
                  </pic:nvPicPr>
                  <pic:blipFill>
                    <a:blip r:embed="rId27" cstate="print">
                      <a:extLst>
                        <a:ext uri="{28A0092B-C50C-407E-A947-70E740481C1C}">
                          <a14:useLocalDpi xmlns:a14="http://schemas.microsoft.com/office/drawing/2010/main" val="0"/>
                        </a:ext>
                      </a:extLst>
                    </a:blip>
                    <a:stretch>
                      <a:fillRect/>
                    </a:stretch>
                  </pic:blipFill>
                  <pic:spPr>
                    <a:xfrm>
                      <a:off x="0" y="0"/>
                      <a:ext cx="99568" cy="146304"/>
                    </a:xfrm>
                    <a:prstGeom prst="rect">
                      <a:avLst/>
                    </a:prstGeom>
                  </pic:spPr>
                </pic:pic>
              </a:graphicData>
            </a:graphic>
          </wp:inline>
        </w:drawing>
      </w:r>
      <w:r>
        <w:t xml:space="preserve"> by the bandwidth B with the largest deviation ocurring at t=T.  Therefore if the </w:t>
      </w:r>
      <w:r w:rsidRPr="0082556D">
        <w:rPr>
          <w:i/>
          <w:iCs/>
        </w:rPr>
        <w:t>dispersion product</w:t>
      </w:r>
    </w:p>
    <w:p w:rsidR="00894722" w:rsidRDefault="00894722" w:rsidP="0082556D"/>
    <w:p w:rsidR="00894722" w:rsidRDefault="00894722" w:rsidP="0082556D">
      <w:pPr>
        <w:jc w:val="center"/>
      </w:pPr>
      <w:r>
        <w:rPr>
          <w:noProof/>
          <w:position w:val="-5"/>
        </w:rPr>
        <w:drawing>
          <wp:inline distT="0" distB="0" distL="0" distR="0" wp14:anchorId="4989E75E" wp14:editId="4A7DCFAC">
            <wp:extent cx="638048" cy="138176"/>
            <wp:effectExtent l="0" t="0" r="0" b="0"/>
            <wp:docPr id="1686351608" name="Picture 1686351608" descr="{&quot;mathml&quot;:&quot;&lt;math style=\&quot;font-family:Times New Roman;font-size:12px;\&quot; xmlns=\&quot;http://www.w3.org/1998/Math/MathML\&quot;&gt;&lt;mi&gt;&amp;#x3C1;&lt;/mi&gt;&lt;mi&gt;T&lt;/mi&gt;&lt;mi&gt;B&lt;/mi&gt;&lt;mo&gt;&amp;lt;&lt;/mo&gt;&lt;mo&gt;&amp;lt;&lt;/mo&gt;&lt;mn&gt;1&lt;/mn&gt;&lt;/math&gt;&quot;,&quot;origin&quot;:&quot;MathType Legacy&quot;,&quot;version&quot;:&quot;v3.20.0&quot;}" title="rho T B less than less th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1;&lt;/mi&gt;&lt;mi&gt;T&lt;/mi&gt;&lt;mi&gt;B&lt;/mi&gt;&lt;mo&gt;&amp;lt;&lt;/mo&gt;&lt;mo&gt;&amp;lt;&lt;/mo&gt;&lt;mn&gt;1&lt;/mn&gt;&lt;/math&gt;&quot;,&quot;origin&quot;:&quot;MathType Legacy&quot;,&quot;version&quot;:&quot;v3.20.0&quot;}" title="rho T B less than less than 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8048" cy="138176"/>
                    </a:xfrm>
                    <a:prstGeom prst="rect">
                      <a:avLst/>
                    </a:prstGeom>
                  </pic:spPr>
                </pic:pic>
              </a:graphicData>
            </a:graphic>
          </wp:inline>
        </w:drawing>
      </w:r>
    </w:p>
    <w:p w:rsidR="00894722" w:rsidRDefault="00894722" w:rsidP="0082556D"/>
    <w:p w:rsidR="00894722" w:rsidRDefault="00894722" w:rsidP="0082556D">
      <w:r>
        <w:t xml:space="preserve">the higher order terms may be neglected and the envelope distortion can be approximated by a constant delay in what is known as the </w:t>
      </w:r>
      <w:r w:rsidRPr="0082556D">
        <w:rPr>
          <w:i/>
          <w:iCs/>
        </w:rPr>
        <w:t>narrowband approximation</w:t>
      </w:r>
      <w:r>
        <w:t>.  Eq () can be used, together with system parameters to establish the maximum target speed for which the approximation holds.  For example, underwater channels are more constrained in their TB product given that the speed of sound several orders of magnitude less than the speed of light.  Furthermore, the assumption of constant velocity breaks down when the change in velocity is on the order of the velocity.  Employing () we can bound this requirement as</w:t>
      </w:r>
    </w:p>
    <w:p w:rsidR="00894722" w:rsidRDefault="00894722" w:rsidP="0082556D"/>
    <w:p w:rsidR="00894722" w:rsidRDefault="00894722" w:rsidP="00242319">
      <w:pPr>
        <w:jc w:val="center"/>
      </w:pPr>
      <w:r>
        <w:rPr>
          <w:noProof/>
          <w:position w:val="-64"/>
        </w:rPr>
        <w:drawing>
          <wp:inline distT="0" distB="0" distL="0" distR="0" wp14:anchorId="5794E11C" wp14:editId="058CD108">
            <wp:extent cx="1339088" cy="788416"/>
            <wp:effectExtent l="0" t="0" r="0" b="0"/>
            <wp:docPr id="1700139806" name="Picture 1700139806" descr="{&quot;mathml&quot;:&quot;&lt;math style=\&quot;font-family:stix;font-size:12px;\&quot; xmlns=\&quot;http://www.w3.org/1998/Math/MathML\&quot;&gt;&lt;mi&gt;&amp;#x394;&lt;/mi&gt;&lt;mi&gt;v&lt;/mi&gt;&lt;mo&gt;=&lt;/mo&gt;&lt;mi&gt;a&lt;/mi&gt;&lt;mi&gt;T&lt;/mi&gt;&lt;mo&gt;&amp;#x2248;&lt;/mo&gt;&lt;mi&gt;v&lt;/mi&gt;&lt;mo&gt;&amp;lt;&lt;/mo&gt;&lt;mo&gt;&amp;lt;&lt;/mo&gt;&lt;mfrac&gt;&lt;mi&gt;c&lt;/mi&gt;&lt;mrow&gt;&lt;mn&gt;2&lt;/mn&gt;&lt;mi&gt;T&lt;/mi&gt;&lt;mi&gt;B&lt;/mi&gt;&lt;/mrow&gt;&lt;/mfrac&gt;&lt;mspace linebreak=\&quot;newline\&quot;/&gt;&lt;mi&gt;a&lt;/mi&gt;&lt;mo&gt;&amp;lt;&lt;/mo&gt;&lt;mo&gt;&amp;lt;&lt;/mo&gt;&lt;mfrac&gt;&lt;mi&gt;c&lt;/mi&gt;&lt;mrow&gt;&lt;mn&gt;2&lt;/mn&gt;&lt;msup&gt;&lt;mi&gt;T&lt;/mi&gt;&lt;mn&gt;2&lt;/mn&gt;&lt;/msup&gt;&lt;mi&gt;B&lt;/mi&gt;&lt;/mrow&gt;&lt;/mfrac&gt;&lt;/math&gt;&quot;,&quot;origin&quot;:&quot;MathType Legacy&quot;,&quot;version&quot;:&quot;v3.20.0&quot;}" title="capital delta v equals a T almost equal to v less than less than fraction numerator c over denominator 2 T B end fraction&#10;a less than less than fraction numerator c over denominator 2 T squared B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4;&lt;/mi&gt;&lt;mi&gt;v&lt;/mi&gt;&lt;mo&gt;=&lt;/mo&gt;&lt;mi&gt;a&lt;/mi&gt;&lt;mi&gt;T&lt;/mi&gt;&lt;mo&gt;&amp;#x2248;&lt;/mo&gt;&lt;mi&gt;v&lt;/mi&gt;&lt;mo&gt;&amp;lt;&lt;/mo&gt;&lt;mo&gt;&amp;lt;&lt;/mo&gt;&lt;mfrac&gt;&lt;mi&gt;c&lt;/mi&gt;&lt;mrow&gt;&lt;mn&gt;2&lt;/mn&gt;&lt;mi&gt;T&lt;/mi&gt;&lt;mi&gt;B&lt;/mi&gt;&lt;/mrow&gt;&lt;/mfrac&gt;&lt;mspace linebreak=\&quot;newline\&quot;/&gt;&lt;mi&gt;a&lt;/mi&gt;&lt;mo&gt;&amp;lt;&lt;/mo&gt;&lt;mo&gt;&amp;lt;&lt;/mo&gt;&lt;mfrac&gt;&lt;mi&gt;c&lt;/mi&gt;&lt;mrow&gt;&lt;mn&gt;2&lt;/mn&gt;&lt;msup&gt;&lt;mi&gt;T&lt;/mi&gt;&lt;mn&gt;2&lt;/mn&gt;&lt;/msup&gt;&lt;mi&gt;B&lt;/mi&gt;&lt;/mrow&gt;&lt;/mfrac&gt;&lt;/math&gt;&quot;,&quot;origin&quot;:&quot;MathType Legacy&quot;,&quot;version&quot;:&quot;v3.20.0&quot;}" title="capital delta v equals a T almost equal to v less than less than fraction numerator c over denominator 2 T B end fraction&#10;a less than less than fraction numerator c over denominator 2 T squared B end fraction"/>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39088" cy="788416"/>
                    </a:xfrm>
                    <a:prstGeom prst="rect">
                      <a:avLst/>
                    </a:prstGeom>
                  </pic:spPr>
                </pic:pic>
              </a:graphicData>
            </a:graphic>
          </wp:inline>
        </w:drawing>
      </w:r>
    </w:p>
    <w:p w:rsidR="00894722" w:rsidRDefault="00894722" w:rsidP="0082556D"/>
    <w:p w:rsidR="00894722" w:rsidRDefault="00894722" w:rsidP="0082556D">
      <w:r>
        <w:t xml:space="preserve">What remains is to account for the delay time variation in the carrier phase term which is more motion sensitive than the envelope by about the factor </w:t>
      </w:r>
      <w:r>
        <w:rPr>
          <w:noProof/>
          <w:position w:val="-13"/>
        </w:rPr>
        <w:drawing>
          <wp:inline distT="0" distB="0" distL="0" distR="0" wp14:anchorId="063BDBED" wp14:editId="4170D988">
            <wp:extent cx="408432" cy="219456"/>
            <wp:effectExtent l="0" t="0" r="0" b="0"/>
            <wp:docPr id="1865127327" name="Picture 1865127327" descr="{&quot;mathml&quot;:&quot;&lt;math style=\&quot;font-family:Times New Roman;font-size:12px;\&quot; xmlns=\&quot;http://www.w3.org/1998/Math/MathML\&quot;&gt;&lt;msub&gt;&lt;mi&gt;f&lt;/mi&gt;&lt;mn&gt;0&lt;/mn&gt;&lt;/msub&gt;&lt;msup&gt;&lt;mi&gt;B&lt;/mi&gt;&lt;mrow&gt;&lt;mo&gt;-&lt;/mo&gt;&lt;mn&gt;1&lt;/mn&gt;&lt;/mrow&gt;&lt;/msup&gt;&lt;/math&gt;&quot;,&quot;origin&quot;:&quot;MathType Legacy&quot;,&quot;version&quot;:&quot;v3.20.0&quot;}" title="f subscript 0 B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f&lt;/mi&gt;&lt;mn&gt;0&lt;/mn&gt;&lt;/msub&gt;&lt;msup&gt;&lt;mi&gt;B&lt;/mi&gt;&lt;mrow&gt;&lt;mo&gt;-&lt;/mo&gt;&lt;mn&gt;1&lt;/mn&gt;&lt;/mrow&gt;&lt;/msup&gt;&lt;/math&gt;&quot;,&quot;origin&quot;:&quot;MathType Legacy&quot;,&quot;version&quot;:&quot;v3.20.0&quot;}" title="f subscript 0 B to the power of negative 1 end exponen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8432" cy="219456"/>
                    </a:xfrm>
                    <a:prstGeom prst="rect">
                      <a:avLst/>
                    </a:prstGeom>
                  </pic:spPr>
                </pic:pic>
              </a:graphicData>
            </a:graphic>
          </wp:inline>
        </w:drawing>
      </w:r>
      <w:r>
        <w:t>.   Substituting the simplified expresstion for tau(t) into () yields</w:t>
      </w:r>
    </w:p>
    <w:p w:rsidR="00894722" w:rsidRDefault="00894722" w:rsidP="0082556D"/>
    <w:p w:rsidR="00894722" w:rsidRDefault="00894722" w:rsidP="009750B0">
      <w:pPr>
        <w:jc w:val="center"/>
      </w:pPr>
      <w:r>
        <w:rPr>
          <w:noProof/>
          <w:position w:val="-13"/>
        </w:rPr>
        <w:drawing>
          <wp:inline distT="0" distB="0" distL="0" distR="0" wp14:anchorId="2156065B" wp14:editId="7C3EA3A0">
            <wp:extent cx="2080768" cy="306832"/>
            <wp:effectExtent l="0" t="0" r="0" b="0"/>
            <wp:docPr id="695475841" name="Picture 695475841" descr="{&quot;mathml&quot;:&quot;&lt;math style=\&quot;font-family:Times New Roman;font-size:12px;\&quot; xmlns=\&quot;http://www.w3.org/1998/Math/MathML\&quot;&gt;&lt;mi&gt;x&lt;/mi&gt;&lt;mfenced&gt;&lt;mi&gt;t&lt;/mi&gt;&lt;/mfenced&gt;&lt;mo&gt;=&lt;/mo&gt;&lt;mi&gt;m&lt;/mi&gt;&lt;mfenced&gt;&lt;mrow&gt;&lt;mi&gt;t&lt;/mi&gt;&lt;mo&gt;-&lt;/mo&gt;&lt;msub&gt;&lt;mi&gt;&amp;#x3C4;&lt;/mi&gt;&lt;mn&gt;0&lt;/mn&gt;&lt;/msub&gt;&lt;/mrow&gt;&lt;/mfenced&gt;&lt;msup&gt;&lt;mi&gt;e&lt;/mi&gt;&lt;mrow&gt;&lt;mi&gt;j&lt;/mi&gt;&lt;mn&gt;2&lt;/mn&gt;&lt;mi&gt;&amp;#x3C0;&lt;/mi&gt;&lt;msub&gt;&lt;mi&gt;f&lt;/mi&gt;&lt;mn&gt;0&lt;/mn&gt;&lt;/msub&gt;&lt;mfenced&gt;&lt;mrow&gt;&lt;mi&gt;t&lt;/mi&gt;&lt;mo&gt;-&lt;/mo&gt;&lt;msub&gt;&lt;mi&gt;&amp;#x3C4;&lt;/mi&gt;&lt;mn&gt;0&lt;/mn&gt;&lt;/msub&gt;&lt;/mrow&gt;&lt;/mfenced&gt;&lt;mfenced&gt;&lt;mrow&gt;&lt;mn&gt;1&lt;/mn&gt;&lt;mo&gt;-&lt;/mo&gt;&lt;msub&gt;&lt;mi&gt;&amp;#x3C1;&lt;/mi&gt;&lt;mn&gt;0&lt;/mn&gt;&lt;/msub&gt;&lt;/mrow&gt;&lt;/mfenced&gt;&lt;/mrow&gt;&lt;/msup&gt;&lt;/math&gt;&quot;,&quot;origin&quot;:&quot;MathType Legacy&quot;,&quot;version&quot;:&quot;v3.20.0&quot;}" title="x open parentheses t close parentheses equals m open parentheses t minus tau subscript 0 close parentheses e to the power of j 2 pi f subscript 0 open parentheses t minus tau subscript 0 close parentheses open parentheses 1 minus rho subscript 0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fenced&gt;&lt;mi&gt;t&lt;/mi&gt;&lt;/mfenced&gt;&lt;mo&gt;=&lt;/mo&gt;&lt;mi&gt;m&lt;/mi&gt;&lt;mfenced&gt;&lt;mrow&gt;&lt;mi&gt;t&lt;/mi&gt;&lt;mo&gt;-&lt;/mo&gt;&lt;msub&gt;&lt;mi&gt;&amp;#x3C4;&lt;/mi&gt;&lt;mn&gt;0&lt;/mn&gt;&lt;/msub&gt;&lt;/mrow&gt;&lt;/mfenced&gt;&lt;msup&gt;&lt;mi&gt;e&lt;/mi&gt;&lt;mrow&gt;&lt;mi&gt;j&lt;/mi&gt;&lt;mn&gt;2&lt;/mn&gt;&lt;mi&gt;&amp;#x3C0;&lt;/mi&gt;&lt;msub&gt;&lt;mi&gt;f&lt;/mi&gt;&lt;mn&gt;0&lt;/mn&gt;&lt;/msub&gt;&lt;mfenced&gt;&lt;mrow&gt;&lt;mi&gt;t&lt;/mi&gt;&lt;mo&gt;-&lt;/mo&gt;&lt;msub&gt;&lt;mi&gt;&amp;#x3C4;&lt;/mi&gt;&lt;mn&gt;0&lt;/mn&gt;&lt;/msub&gt;&lt;/mrow&gt;&lt;/mfenced&gt;&lt;mfenced&gt;&lt;mrow&gt;&lt;mn&gt;1&lt;/mn&gt;&lt;mo&gt;-&lt;/mo&gt;&lt;msub&gt;&lt;mi&gt;&amp;#x3C1;&lt;/mi&gt;&lt;mn&gt;0&lt;/mn&gt;&lt;/msub&gt;&lt;/mrow&gt;&lt;/mfenced&gt;&lt;/mrow&gt;&lt;/msup&gt;&lt;/math&gt;&quot;,&quot;origin&quot;:&quot;MathType Legacy&quot;,&quot;version&quot;:&quot;v3.20.0&quot;}" title="x open parentheses t close parentheses equals m open parentheses t minus tau subscript 0 close parentheses e to the power of j 2 pi f subscript 0 open parentheses t minus tau subscript 0 close parentheses open parentheses 1 minus rho subscript 0 close parentheses end expon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080768" cy="306832"/>
                    </a:xfrm>
                    <a:prstGeom prst="rect">
                      <a:avLst/>
                    </a:prstGeom>
                  </pic:spPr>
                </pic:pic>
              </a:graphicData>
            </a:graphic>
          </wp:inline>
        </w:drawing>
      </w:r>
    </w:p>
    <w:p w:rsidR="00894722" w:rsidRDefault="00894722" w:rsidP="0082556D"/>
    <w:p w:rsidR="00894722" w:rsidRDefault="00894722" w:rsidP="009750B0">
      <w:r>
        <w:t xml:space="preserve"> Which is simply the delayed transmitted signal with a Doppler shifted carrier frequency</w:t>
      </w:r>
    </w:p>
    <w:p w:rsidR="00894722" w:rsidRDefault="00894722" w:rsidP="009750B0"/>
    <w:p w:rsidR="00894722" w:rsidRPr="003C066E" w:rsidRDefault="00894722" w:rsidP="009750B0">
      <w:pPr>
        <w:jc w:val="center"/>
      </w:pPr>
      <w:r>
        <w:rPr>
          <w:noProof/>
          <w:position w:val="-16"/>
        </w:rPr>
        <w:drawing>
          <wp:inline distT="0" distB="0" distL="0" distR="0" wp14:anchorId="0A1837C6" wp14:editId="5E206A24">
            <wp:extent cx="1548384" cy="229616"/>
            <wp:effectExtent l="0" t="0" r="0" b="0"/>
            <wp:docPr id="517271874" name="Picture 517271874" descr="{&quot;mathml&quot;:&quot;&lt;math style=\&quot;font-family:Times New Roman;font-size:12px;\&quot; xmlns=\&quot;http://www.w3.org/1998/Math/MathML\&quot;&gt;&lt;msub&gt;&lt;mi&gt;f&lt;/mi&gt;&lt;mi&gt;D&lt;/mi&gt;&lt;/msub&gt;&lt;mo&gt;=&lt;/mo&gt;&lt;msub&gt;&lt;mi&gt;f&lt;/mi&gt;&lt;mn&gt;0&lt;/mn&gt;&lt;/msub&gt;&lt;mfenced&gt;&lt;mrow&gt;&lt;mn&gt;1&lt;/mn&gt;&lt;mo&gt;-&lt;/mo&gt;&lt;msub&gt;&lt;mi&gt;&amp;#x3C1;&lt;/mi&gt;&lt;mn&gt;0&lt;/mn&gt;&lt;/msub&gt;&lt;/mrow&gt;&lt;/mfenced&gt;&lt;mo&gt;=&lt;/mo&gt;&lt;msub&gt;&lt;mi&gt;f&lt;/mi&gt;&lt;mn&gt;0&lt;/mn&gt;&lt;/msub&gt;&lt;mo&gt;+&lt;/mo&gt;&lt;msub&gt;&lt;mi&gt;&amp;#x3BD;&lt;/mi&gt;&lt;mn&gt;0&lt;/mn&gt;&lt;/msub&gt;&lt;/math&gt;&quot;,&quot;origin&quot;:&quot;MathType Legacy&quot;,&quot;version&quot;:&quot;v3.20.0&quot;}" title="f subscript D equals f subscript 0 open parentheses 1 minus rho subscript 0 close parentheses equals f subscript 0 plus n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f&lt;/mi&gt;&lt;mi&gt;D&lt;/mi&gt;&lt;/msub&gt;&lt;mo&gt;=&lt;/mo&gt;&lt;msub&gt;&lt;mi&gt;f&lt;/mi&gt;&lt;mn&gt;0&lt;/mn&gt;&lt;/msub&gt;&lt;mfenced&gt;&lt;mrow&gt;&lt;mn&gt;1&lt;/mn&gt;&lt;mo&gt;-&lt;/mo&gt;&lt;msub&gt;&lt;mi&gt;&amp;#x3C1;&lt;/mi&gt;&lt;mn&gt;0&lt;/mn&gt;&lt;/msub&gt;&lt;/mrow&gt;&lt;/mfenced&gt;&lt;mo&gt;=&lt;/mo&gt;&lt;msub&gt;&lt;mi&gt;f&lt;/mi&gt;&lt;mn&gt;0&lt;/mn&gt;&lt;/msub&gt;&lt;mo&gt;+&lt;/mo&gt;&lt;msub&gt;&lt;mi&gt;&amp;#x3BD;&lt;/mi&gt;&lt;mn&gt;0&lt;/mn&gt;&lt;/msub&gt;&lt;/math&gt;&quot;,&quot;origin&quot;:&quot;MathType Legacy&quot;,&quot;version&quot;:&quot;v3.20.0&quot;}" title="f subscript D equals f subscript 0 open parentheses 1 minus rho subscript 0 close parentheses equals f subscript 0 plus nu subscript 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48384" cy="229616"/>
                    </a:xfrm>
                    <a:prstGeom prst="rect">
                      <a:avLst/>
                    </a:prstGeom>
                  </pic:spPr>
                </pic:pic>
              </a:graphicData>
            </a:graphic>
          </wp:inline>
        </w:drawing>
      </w:r>
    </w:p>
    <w:p w:rsidR="00894722" w:rsidRPr="003C066E" w:rsidRDefault="00894722" w:rsidP="009750B0"/>
    <w:p w:rsidR="00894722" w:rsidRDefault="00894722" w:rsidP="007D0612">
      <w:r>
        <w:t>For positive range rate (receeding target) the carrier is shifted lower and conversely for negative range rate approaching targets.  Range will be overestimated in the envelope due to unaccounted for higher order derivatives.</w:t>
      </w:r>
    </w:p>
    <w:p w:rsidR="00894722" w:rsidRDefault="00894722" w:rsidP="009750B0"/>
    <w:p w:rsidR="00894722" w:rsidRDefault="00894722" w:rsidP="009750B0"/>
    <w:p w:rsidR="00894722" w:rsidRPr="003C066E" w:rsidRDefault="00894722" w:rsidP="00EB3F13">
      <w:r>
        <w:t>For matched filter reception, the impulse response of the receiver will be the time reversed complex conjugate of ().  The unknown Doppler motion parameter is estimated from a multidimensional filter bank each tuned to a specific Doppler shift.  The maximum response at the output of the filter bank provides an estimate of target motion.  Again we see that in the narrowband regime delay time is estimated from the envelope and motion from the RF phase.</w:t>
      </w:r>
    </w:p>
    <w:p w:rsidR="00894722" w:rsidRDefault="00894722" w:rsidP="009750B0"/>
    <w:p w:rsidR="00894722" w:rsidRDefault="00894722" w:rsidP="0077124E">
      <w:r>
        <w:t>Eq () can</w:t>
      </w:r>
      <w:r w:rsidRPr="003C066E">
        <w:t xml:space="preserve"> then be used </w:t>
      </w:r>
      <w:r>
        <w:t>to form</w:t>
      </w:r>
      <w:r w:rsidRPr="003C066E">
        <w:t xml:space="preserve"> a</w:t>
      </w:r>
      <w:r>
        <w:t xml:space="preserve"> Dopler shifted</w:t>
      </w:r>
      <w:r w:rsidRPr="003C066E">
        <w:t xml:space="preserve"> template </w:t>
      </w:r>
    </w:p>
    <w:p w:rsidR="00894722" w:rsidRDefault="00894722" w:rsidP="00EB3F13">
      <w:pPr>
        <w:jc w:val="center"/>
      </w:pPr>
    </w:p>
    <w:p w:rsidR="00894722" w:rsidRDefault="00894722" w:rsidP="00EB3F13">
      <w:pPr>
        <w:jc w:val="center"/>
      </w:pPr>
      <w:r>
        <w:rPr>
          <w:noProof/>
          <w:position w:val="-5"/>
        </w:rPr>
        <w:drawing>
          <wp:inline distT="0" distB="0" distL="0" distR="0" wp14:anchorId="1C94BE4C" wp14:editId="11552D93">
            <wp:extent cx="999744" cy="166624"/>
            <wp:effectExtent l="0" t="0" r="0" b="0"/>
            <wp:docPr id="1810471987" name="Picture 1810471987" descr="{&quot;mathml&quot;:&quot;&lt;math style=\&quot;font-family:Times New Roman;font-size:12px;\&quot; xmlns=\&quot;http://www.w3.org/1998/Math/MathML\&quot;&gt;&lt;mi&gt;g&lt;/mi&gt;&lt;mfenced&gt;&lt;mi&gt;t&lt;/mi&gt;&lt;/mfenced&gt;&lt;mo&gt;=&lt;/mo&gt;&lt;mi&gt;s&lt;/mi&gt;&lt;mfenced&gt;&lt;mi&gt;t&lt;/mi&gt;&lt;/mfenced&gt;&lt;msup&gt;&lt;mi&gt;e&lt;/mi&gt;&lt;mrow&gt;&lt;mi&gt;j&lt;/mi&gt;&lt;mn&gt;2&lt;/mn&gt;&lt;mi&gt;&amp;#x3C0;&lt;/mi&gt;&lt;mi&gt;&amp;#x3BD;&lt;/mi&gt;&lt;mi&gt;t&lt;/mi&gt;&lt;/mrow&gt;&lt;/msup&gt;&lt;/math&gt;&quot;,&quot;origin&quot;:&quot;MathType Legacy&quot;,&quot;version&quot;:&quot;v3.20.0&quot;}" title="g open parentheses t close parentheses equals s open parentheses t close parentheses e to the power of j 2 pi nu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g&lt;/mi&gt;&lt;mfenced&gt;&lt;mi&gt;t&lt;/mi&gt;&lt;/mfenced&gt;&lt;mo&gt;=&lt;/mo&gt;&lt;mi&gt;s&lt;/mi&gt;&lt;mfenced&gt;&lt;mi&gt;t&lt;/mi&gt;&lt;/mfenced&gt;&lt;msup&gt;&lt;mi&gt;e&lt;/mi&gt;&lt;mrow&gt;&lt;mi&gt;j&lt;/mi&gt;&lt;mn&gt;2&lt;/mn&gt;&lt;mi&gt;&amp;#x3C0;&lt;/mi&gt;&lt;mi&gt;&amp;#x3BD;&lt;/mi&gt;&lt;mi&gt;t&lt;/mi&gt;&lt;/mrow&gt;&lt;/msup&gt;&lt;/math&gt;&quot;,&quot;origin&quot;:&quot;MathType Legacy&quot;,&quot;version&quot;:&quot;v3.20.0&quot;}" title="g open parentheses t close parentheses equals s open parentheses t close parentheses e to the power of j 2 pi nu t end exponen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999744" cy="166624"/>
                    </a:xfrm>
                    <a:prstGeom prst="rect">
                      <a:avLst/>
                    </a:prstGeom>
                  </pic:spPr>
                </pic:pic>
              </a:graphicData>
            </a:graphic>
          </wp:inline>
        </w:drawing>
      </w:r>
    </w:p>
    <w:p w:rsidR="00894722" w:rsidRDefault="00894722" w:rsidP="0077124E"/>
    <w:p w:rsidR="00894722" w:rsidRPr="003C066E" w:rsidRDefault="00894722" w:rsidP="0077124E">
      <w:r w:rsidRPr="003C066E">
        <w:t>for the received signal and the ML values for delay and Doppler can be determined by maximizing the MF output</w:t>
      </w:r>
    </w:p>
    <w:p w:rsidR="00894722" w:rsidRPr="003C066E" w:rsidRDefault="00894722" w:rsidP="0077124E"/>
    <w:p w:rsidR="00894722" w:rsidRPr="003C066E" w:rsidRDefault="00894722" w:rsidP="0077124E">
      <w:r w:rsidRPr="003C066E">
        <w:tab/>
      </w:r>
      <w:r>
        <w:rPr>
          <w:noProof/>
          <w:position w:val="-13"/>
        </w:rPr>
        <w:drawing>
          <wp:inline distT="0" distB="0" distL="0" distR="0" wp14:anchorId="0BC20A37" wp14:editId="2E0EA118">
            <wp:extent cx="2046224" cy="682752"/>
            <wp:effectExtent l="0" t="0" r="0" b="0"/>
            <wp:docPr id="910609970" name="Picture 910609970" descr="{&quot;mathml&quot;:&quot;&lt;math style=\&quot;font-family:Times New Roman;font-size:12px;\&quot; xmlns=\&quot;http://www.w3.org/1998/Math/MathML\&quot;&gt;&lt;mtable columnspacing=\&quot;0px\&quot; columnalign=\&quot;right center left\&quot;&gt;&lt;mtr&gt;&lt;mtd&gt;&lt;mi&gt;z&lt;/mi&gt;&lt;mo&gt;(&lt;/mo&gt;&lt;mi&gt;&amp;#x3C4;&lt;/mi&gt;&lt;mo&gt;,&lt;/mo&gt;&lt;mi&gt;&amp;#x3BD;&lt;/mi&gt;&lt;mo&gt;)&lt;/mo&gt;&lt;/mtd&gt;&lt;mtd&gt;&lt;mo&gt;=&lt;/mo&gt;&lt;/mtd&gt;&lt;mtd&gt;&lt;mo&gt;&amp;#x222B;&lt;/mo&gt;&lt;mrow&gt;&lt;msup&gt;&lt;mi&gt;g&lt;/mi&gt;&lt;mo&gt;*&lt;/mo&gt;&lt;/msup&gt;&lt;mo&gt;(&lt;/mo&gt;&lt;mi&gt;t&lt;/mi&gt;&lt;mo&gt;&amp;#x2212;&lt;/mo&gt;&lt;mi&gt;&amp;#x3C4;&lt;/mi&gt;&lt;mo&gt;)&lt;/mo&gt;&lt;mi&gt;y&lt;/mi&gt;&lt;mo&gt;(&lt;/mo&gt;&lt;mi&gt;t&lt;/mi&gt;&lt;mo&gt;)&lt;/mo&gt;&lt;mi&gt;d&lt;/mi&gt;&lt;mi&gt;t&lt;/mi&gt;&lt;/mrow&gt;&lt;/mtd&gt;&lt;/mtr&gt;&lt;mtr&gt;&lt;mtd/&gt;&lt;mtd/&gt;&lt;mtd&gt;&lt;mo&gt;&amp;#x222B;&lt;/mo&gt;&lt;mrow&gt;&lt;msup&gt;&lt;mi&gt;s&lt;/mi&gt;&lt;mo&gt;*&lt;/mo&gt;&lt;/msup&gt;&lt;mo&gt;(&lt;/mo&gt;&lt;mi&gt;t&lt;/mi&gt;&lt;mo&gt;&amp;#x2212;&lt;/mo&gt;&lt;mi&gt;&amp;#x3C4;&lt;/mi&gt;&lt;mo&gt;)&lt;/mo&gt;&lt;mi&gt;y&lt;/mi&gt;&lt;mo&gt;(&lt;/mo&gt;&lt;mi&gt;t&lt;/mi&gt;&lt;mo&gt;)&lt;/mo&gt;&lt;msup&gt;&lt;mi&gt;e&lt;/mi&gt;&lt;mrow&gt;&lt;mo&gt;&amp;#x2212;&lt;/mo&gt;&lt;mi&gt;j&lt;/mi&gt;&lt;mn&gt;2&lt;/mn&gt;&lt;mi&gt;&amp;#x3C0;&lt;/mi&gt;&lt;mi&gt;&amp;#x3BD;&lt;/mi&gt;&lt;mi&gt;t&lt;/mi&gt;&lt;/mrow&gt;&lt;/msup&gt;&lt;mi&gt;d&lt;/mi&gt;&lt;mi&gt;t&lt;/mi&gt;&lt;/mrow&gt;&lt;/mtd&gt;&lt;/mtr&gt;&lt;/mtable&gt;&lt;/math&gt;&quot;,&quot;origin&quot;:&quot;MathType Legacy&quot;,&quot;version&quot;:&quot;v3.20.0&quot;}" title="table row cell z left parenthesis tau comma nu right parenthesis end cell equals cell integral g to the power of asterisk times left parenthesis t minus tau right parenthesis y left parenthesis t right parenthesis d t end cell row blank blank cell integral s to the power of asterisk times left parenthesis t minus tau right parenthesis y left parenthesis t right parenthesis e to the power of negative j 2 pi nu t end exponent d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gt;z&lt;/mi&gt;&lt;mo&gt;(&lt;/mo&gt;&lt;mi&gt;&amp;#x3C4;&lt;/mi&gt;&lt;mo&gt;,&lt;/mo&gt;&lt;mi&gt;&amp;#x3BD;&lt;/mi&gt;&lt;mo&gt;)&lt;/mo&gt;&lt;/mtd&gt;&lt;mtd&gt;&lt;mo&gt;=&lt;/mo&gt;&lt;/mtd&gt;&lt;mtd&gt;&lt;mo&gt;&amp;#x222B;&lt;/mo&gt;&lt;mrow&gt;&lt;msup&gt;&lt;mi&gt;g&lt;/mi&gt;&lt;mo&gt;*&lt;/mo&gt;&lt;/msup&gt;&lt;mo&gt;(&lt;/mo&gt;&lt;mi&gt;t&lt;/mi&gt;&lt;mo&gt;&amp;#x2212;&lt;/mo&gt;&lt;mi&gt;&amp;#x3C4;&lt;/mi&gt;&lt;mo&gt;)&lt;/mo&gt;&lt;mi&gt;y&lt;/mi&gt;&lt;mo&gt;(&lt;/mo&gt;&lt;mi&gt;t&lt;/mi&gt;&lt;mo&gt;)&lt;/mo&gt;&lt;mi&gt;d&lt;/mi&gt;&lt;mi&gt;t&lt;/mi&gt;&lt;/mrow&gt;&lt;/mtd&gt;&lt;/mtr&gt;&lt;mtr&gt;&lt;mtd/&gt;&lt;mtd/&gt;&lt;mtd&gt;&lt;mo&gt;&amp;#x222B;&lt;/mo&gt;&lt;mrow&gt;&lt;msup&gt;&lt;mi&gt;s&lt;/mi&gt;&lt;mo&gt;*&lt;/mo&gt;&lt;/msup&gt;&lt;mo&gt;(&lt;/mo&gt;&lt;mi&gt;t&lt;/mi&gt;&lt;mo&gt;&amp;#x2212;&lt;/mo&gt;&lt;mi&gt;&amp;#x3C4;&lt;/mi&gt;&lt;mo&gt;)&lt;/mo&gt;&lt;mi&gt;y&lt;/mi&gt;&lt;mo&gt;(&lt;/mo&gt;&lt;mi&gt;t&lt;/mi&gt;&lt;mo&gt;)&lt;/mo&gt;&lt;msup&gt;&lt;mi&gt;e&lt;/mi&gt;&lt;mrow&gt;&lt;mo&gt;&amp;#x2212;&lt;/mo&gt;&lt;mi&gt;j&lt;/mi&gt;&lt;mn&gt;2&lt;/mn&gt;&lt;mi&gt;&amp;#x3C0;&lt;/mi&gt;&lt;mi&gt;&amp;#x3BD;&lt;/mi&gt;&lt;mi&gt;t&lt;/mi&gt;&lt;/mrow&gt;&lt;/msup&gt;&lt;mi&gt;d&lt;/mi&gt;&lt;mi&gt;t&lt;/mi&gt;&lt;/mrow&gt;&lt;/mtd&gt;&lt;/mtr&gt;&lt;/mtable&gt;&lt;/math&gt;&quot;,&quot;origin&quot;:&quot;MathType Legacy&quot;,&quot;version&quot;:&quot;v3.20.0&quot;}" title="table row cell z left parenthesis tau comma nu right parenthesis end cell equals cell integral g to the power of asterisk times left parenthesis t minus tau right parenthesis y left parenthesis t right parenthesis d t end cell row blank blank cell integral s to the power of asterisk times left parenthesis t minus tau right parenthesis y left parenthesis t right parenthesis e to the power of negative j 2 pi nu t end exponent d t end cell end tabl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046224" cy="6827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20</w:instrText>
      </w:r>
      <w:r w:rsidRPr="003C066E">
        <w:rPr>
          <w:noProof/>
        </w:rPr>
        <w:fldChar w:fldCharType="end"/>
      </w:r>
      <w:r w:rsidRPr="003C066E">
        <w:instrText>)</w:instrText>
      </w:r>
      <w:r w:rsidRPr="003C066E">
        <w:fldChar w:fldCharType="end"/>
      </w:r>
    </w:p>
    <w:p w:rsidR="00894722" w:rsidRDefault="00894722" w:rsidP="0077124E"/>
    <w:p w:rsidR="00894722" w:rsidRPr="003C066E" w:rsidRDefault="00894722" w:rsidP="0077124E">
      <w:r w:rsidRPr="003C066E">
        <w:t>over delay and Doppler space.</w:t>
      </w:r>
      <w:r>
        <w:t xml:space="preserve">  After sampling, Eq () is amenable to efficient computation via an FFT.</w:t>
      </w:r>
    </w:p>
    <w:p w:rsidR="00894722" w:rsidRDefault="00894722" w:rsidP="0077124E"/>
    <w:p w:rsidR="00894722" w:rsidRDefault="00894722" w:rsidP="009750B0"/>
    <w:p w:rsidR="00894722" w:rsidRDefault="00894722" w:rsidP="00876BBA">
      <w:pPr>
        <w:pStyle w:val="Heading2"/>
      </w:pPr>
      <w:bookmarkStart w:id="9" w:name="_Toc229857324"/>
      <w:bookmarkStart w:id="10" w:name="_Toc229926377"/>
      <w:r>
        <w:t>Narrowband Signal Model for General Motion</w:t>
      </w:r>
      <w:bookmarkEnd w:id="9"/>
      <w:bookmarkEnd w:id="10"/>
    </w:p>
    <w:p w:rsidR="00894722" w:rsidRDefault="00894722" w:rsidP="00876BBA"/>
    <w:p w:rsidR="00894722" w:rsidRPr="003C066E" w:rsidRDefault="00894722" w:rsidP="00876BBA">
      <w:pPr>
        <w:tabs>
          <w:tab w:val="left" w:pos="720"/>
          <w:tab w:val="center" w:pos="4320"/>
          <w:tab w:val="center" w:pos="8640"/>
        </w:tabs>
      </w:pPr>
      <w:r w:rsidRPr="003C066E">
        <w:t xml:space="preserve">Delay is in general a complicated function of time that may change over the pulse duration, especially for long pulse lengths and high </w:t>
      </w:r>
      <w:r>
        <w:t xml:space="preserve">target </w:t>
      </w:r>
      <w:r w:rsidRPr="003C066E">
        <w:t>speed.  For short enough time periods, i.e. intervals of time on the order of signal processing switching, the target range, range-rate, and round trip delay are smooth functions of time, i.e. the don’t change very much, and thus the delay may be expanded in a Taylor series.  The series expansion introdu</w:t>
      </w:r>
      <w:r>
        <w:t>ce</w:t>
      </w:r>
      <w:r w:rsidRPr="003C066E">
        <w:t>s the target paramteters of range, range-rate, range acceleration</w:t>
      </w:r>
      <w:r>
        <w:t>, jerk</w:t>
      </w:r>
      <w:r w:rsidRPr="003C066E">
        <w:t>, and so forth, so that the radar measurement can be interpreted as a determination of target range in its derivatives.</w:t>
      </w:r>
    </w:p>
    <w:p w:rsidR="00894722" w:rsidRPr="003C066E" w:rsidRDefault="00894722" w:rsidP="00876BBA"/>
    <w:p w:rsidR="00894722" w:rsidRPr="003C066E" w:rsidRDefault="00894722" w:rsidP="00876BBA">
      <w:r w:rsidRPr="003C066E">
        <w:t xml:space="preserve">Since the delay depends on the target position at the instant of signal reflection, which for a signal received at time t occurs at time </w:t>
      </w:r>
      <w:r>
        <w:rPr>
          <w:noProof/>
          <w:position w:val="-4"/>
        </w:rPr>
        <w:drawing>
          <wp:inline distT="0" distB="0" distL="0" distR="0" wp14:anchorId="0246E9A4" wp14:editId="757DFCD6">
            <wp:extent cx="672592" cy="134112"/>
            <wp:effectExtent l="0" t="0" r="0" b="0"/>
            <wp:docPr id="2134464427" name="Picture 1" descr="{&quot;mathml&quot;:&quot;&lt;math display=\&quot;block\&quot; style=\&quot;font-family:stix;font-size:12px;\&quot;&gt;&lt;mrow&gt;&lt;mi&gt;t&lt;/mi&gt;&lt;mo&gt;−&lt;/mo&gt;&lt;mi&gt;τ&lt;/mi&gt;&lt;mo stretchy=\&quot;false\&quot;&gt;(&lt;/mo&gt;&lt;mi&gt;t&lt;/mi&gt;&lt;mo stretchy=\&quot;false\&quot;&gt;)&lt;/mo&gt;&lt;mo&gt;/&lt;/mo&gt;&lt;mn&gt;2&lt;/mn&gt;&lt;/mrow&gt;&lt;/math&gt;&quot;,&quot;origin&quot;:&quot;MathType for Microsoft Add-in&quot;,&quot;version&quot;:&quot;v3.20.0&quot;}" title="t minus tau not stretchy left parenthesis t not stretchy right parenthesis divided b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o&gt;−&lt;/mo&gt;&lt;mi&gt;τ&lt;/mi&gt;&lt;mo stretchy=\&quot;false\&quot;&gt;(&lt;/mo&gt;&lt;mi&gt;t&lt;/mi&gt;&lt;mo stretchy=\&quot;false\&quot;&gt;)&lt;/mo&gt;&lt;mo&gt;/&lt;/mo&gt;&lt;mn&gt;2&lt;/mn&gt;&lt;/mrow&gt;&lt;/math&gt;&quot;,&quot;origin&quot;:&quot;MathType for Microsoft Add-in&quot;,&quot;version&quot;:&quot;v3.20.0&quot;}" title="t minus tau not stretchy left parenthesis t not stretchy right parenthesis divided by 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72592" cy="134112"/>
                    </a:xfrm>
                    <a:prstGeom prst="rect">
                      <a:avLst/>
                    </a:prstGeom>
                  </pic:spPr>
                </pic:pic>
              </a:graphicData>
            </a:graphic>
          </wp:inline>
        </w:drawing>
      </w:r>
      <w:r w:rsidRPr="003C066E">
        <w:t xml:space="preserve">, where </w:t>
      </w:r>
      <w:r>
        <w:rPr>
          <w:noProof/>
          <w:position w:val="-4"/>
        </w:rPr>
        <w:drawing>
          <wp:inline distT="0" distB="0" distL="0" distR="0" wp14:anchorId="7D5989CA" wp14:editId="6F07F84D">
            <wp:extent cx="308864" cy="132080"/>
            <wp:effectExtent l="0" t="0" r="0" b="0"/>
            <wp:docPr id="2134464428" name="Picture 1" descr="{&quot;mathml&quot;:&quot;&lt;math display=\&quot;block\&quot; style=\&quot;font-family:stix;font-size:12px;\&quot;&gt;&lt;mrow&gt;&lt;mi&gt;τ&lt;/mi&gt;&lt;mo stretchy=\&quot;false\&quot;&gt;(&lt;/mo&gt;&lt;mi&gt;t&lt;/mi&gt;&lt;mo stretchy=\&quot;false\&quot;&gt;)&lt;/mo&gt;&lt;/mrow&gt;&lt;/math&gt;&quot;,&quot;origin&quot;:&quot;MathType for Microsoft Add-in&quot;,&quot;version&quot;:&quot;v3.20.0&quot;}" title="tau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τ&lt;/mi&gt;&lt;mo stretchy=\&quot;false\&quot;&gt;(&lt;/mo&gt;&lt;mi&gt;t&lt;/mi&gt;&lt;mo stretchy=\&quot;false\&quot;&gt;)&lt;/mo&gt;&lt;/mrow&gt;&lt;/math&gt;&quot;,&quot;origin&quot;:&quot;MathType for Microsoft Add-in&quot;,&quot;version&quot;:&quot;v3.20.0&quot;}" title="tau not stretchy left parenthesis t not stretchy right parenthesis"/>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8864" cy="132080"/>
                    </a:xfrm>
                    <a:prstGeom prst="rect">
                      <a:avLst/>
                    </a:prstGeom>
                  </pic:spPr>
                </pic:pic>
              </a:graphicData>
            </a:graphic>
          </wp:inline>
        </w:drawing>
      </w:r>
      <w:r w:rsidRPr="003C066E">
        <w:t xml:space="preserve">is the round trip delay function, the delay of a return arriving at time </w:t>
      </w:r>
      <w:r>
        <w:rPr>
          <w:noProof/>
        </w:rPr>
        <w:drawing>
          <wp:inline distT="0" distB="0" distL="0" distR="0" wp14:anchorId="1FCD8DCC" wp14:editId="2BC58D46">
            <wp:extent cx="50800" cy="85344"/>
            <wp:effectExtent l="0" t="0" r="0" b="0"/>
            <wp:docPr id="2134464429" name="Picture 1" descr="{&quot;mathml&quot;:&quot;&lt;math display=\&quot;block\&quot; style=\&quot;font-family:stix;font-size:12px;\&quot;&gt;&lt;mi&gt;t&lt;/mi&gt;&lt;/math&gt;&quot;,&quot;origin&quot;:&quot;MathType for Microsoft Add-in&quot;,&quot;version&quot;:&quot;v3.20.0&quot;}" ti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t&lt;/mi&gt;&lt;/math&gt;&quot;,&quot;origin&quot;:&quot;MathType for Microsoft Add-in&quot;,&quot;version&quot;:&quot;v3.20.0&quot;}" title="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0800" cy="85344"/>
                    </a:xfrm>
                    <a:prstGeom prst="rect">
                      <a:avLst/>
                    </a:prstGeom>
                  </pic:spPr>
                </pic:pic>
              </a:graphicData>
            </a:graphic>
          </wp:inline>
        </w:drawing>
      </w:r>
      <w:r w:rsidRPr="003C066E">
        <w:t xml:space="preserve"> depends on the target range as</w:t>
      </w:r>
    </w:p>
    <w:p w:rsidR="00894722" w:rsidRPr="003C066E" w:rsidRDefault="00894722" w:rsidP="00876BBA"/>
    <w:p w:rsidR="00894722" w:rsidRPr="003C066E" w:rsidRDefault="00894722" w:rsidP="00876BBA">
      <w:r w:rsidRPr="003C066E">
        <w:tab/>
      </w:r>
      <w:r>
        <w:rPr>
          <w:noProof/>
          <w:position w:val="-20"/>
        </w:rPr>
        <w:drawing>
          <wp:inline distT="0" distB="0" distL="0" distR="0" wp14:anchorId="54C978D1" wp14:editId="502CC137">
            <wp:extent cx="1369568" cy="349504"/>
            <wp:effectExtent l="0" t="0" r="0" b="0"/>
            <wp:docPr id="2134464430" name="Picture 1" descr="{&quot;mathml&quot;:&quot;&lt;math style=\&quot;font-family:stix;font-size:12px;\&quot;&gt;&lt;mrow&gt;&lt;mi&gt;τ&lt;/mi&gt;&lt;mo stretchy=\&quot;false\&quot;&gt;(&lt;/mo&gt;&lt;mi&gt;t&lt;/mi&gt;&lt;mo stretchy=\&quot;false\&quot;&gt;)&lt;/mo&gt;&lt;mo&gt;=&lt;/mo&gt;&lt;mfrac&gt;&lt;mn&gt;2&lt;/mn&gt;&lt;mi&gt;c&lt;/mi&gt;&lt;/mfrac&gt;&lt;mi&gt;r&lt;/mi&gt;&lt;mo stretchy=\&quot;false\&quot;&gt;[&lt;/mo&gt;&lt;mi&gt;t&lt;/mi&gt;&lt;mo&gt;−&lt;/mo&gt;&lt;mfrac&gt;&lt;mrow&gt;&lt;mi&gt;τ&lt;/mi&gt;&lt;mo stretchy=\&quot;false\&quot;&gt;(&lt;/mo&gt;&lt;mi&gt;t&lt;/mi&gt;&lt;mo stretchy=\&quot;false\&quot;&gt;)&lt;/mo&gt;&lt;/mrow&gt;&lt;mn&gt;2&lt;/mn&gt;&lt;/mfrac&gt;&lt;mo stretchy=\&quot;false\&quot;&gt;]&lt;/mo&gt;&lt;/mrow&gt;&lt;/math&gt;&quot;,&quot;origin&quot;:&quot;MathType for Microsoft Add-in&quot;,&quot;version&quot;:&quot;v3.20.0&quot;}" title="tau not stretchy left parenthesis t not stretchy right parenthesis equals 2 over c r not stretchy left square bracket t minus fraction numerator tau not stretchy left parenthesis t not stretchy right parenthesis over denominator 2 end fraction not stretchy right square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τ&lt;/mi&gt;&lt;mo stretchy=\&quot;false\&quot;&gt;(&lt;/mo&gt;&lt;mi&gt;t&lt;/mi&gt;&lt;mo stretchy=\&quot;false\&quot;&gt;)&lt;/mo&gt;&lt;mo&gt;=&lt;/mo&gt;&lt;mfrac&gt;&lt;mn&gt;2&lt;/mn&gt;&lt;mi&gt;c&lt;/mi&gt;&lt;/mfrac&gt;&lt;mi&gt;r&lt;/mi&gt;&lt;mo stretchy=\&quot;false\&quot;&gt;[&lt;/mo&gt;&lt;mi&gt;t&lt;/mi&gt;&lt;mo&gt;−&lt;/mo&gt;&lt;mfrac&gt;&lt;mrow&gt;&lt;mi&gt;τ&lt;/mi&gt;&lt;mo stretchy=\&quot;false\&quot;&gt;(&lt;/mo&gt;&lt;mi&gt;t&lt;/mi&gt;&lt;mo stretchy=\&quot;false\&quot;&gt;)&lt;/mo&gt;&lt;/mrow&gt;&lt;mn&gt;2&lt;/mn&gt;&lt;/mfrac&gt;&lt;mo stretchy=\&quot;false\&quot;&gt;]&lt;/mo&gt;&lt;/mrow&gt;&lt;/math&gt;&quot;,&quot;origin&quot;:&quot;MathType for Microsoft Add-in&quot;,&quot;version&quot;:&quot;v3.20.0&quot;}" title="tau not stretchy left parenthesis t not stretchy right parenthesis equals 2 over c r not stretchy left square bracket t minus fraction numerator tau not stretchy left parenthesis t not stretchy right parenthesis over denominator 2 end fraction not stretchy right square bracke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369568" cy="34950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21</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r w:rsidRPr="003C066E">
        <w:t>The function r(t) gives the range to the target at time t, and thus is a radial distance.  Expanding the delay in a series about an arbitrary point on the waveform</w:t>
      </w:r>
      <w:r>
        <w:rPr>
          <w:noProof/>
          <w:position w:val="-10"/>
        </w:rPr>
        <w:drawing>
          <wp:inline distT="0" distB="0" distL="0" distR="0" wp14:anchorId="5FFD4C45" wp14:editId="1363E57C">
            <wp:extent cx="117856" cy="148336"/>
            <wp:effectExtent l="0" t="0" r="0" b="0"/>
            <wp:docPr id="2134464431" name="Picture 1" descr="{&quot;mathml&quot;:&quot;&lt;math display=\&quot;block\&quot; style=\&quot;font-family:stix;font-size:12px;\&quot;&gt;&lt;mrow&gt;&lt;msub&gt;&lt;mi&gt;t&lt;/mi&gt;&lt;mn&gt;0&lt;/mn&gt;&lt;/msub&gt;&lt;/mrow&gt;&lt;/math&gt;&quot;,&quot;origin&quot;:&quot;MathType for Microsoft Add-in&quot;,&quot;version&quot;:&quot;v3.20.0&quot;}" title="t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t&lt;/mi&gt;&lt;mn&gt;0&lt;/mn&gt;&lt;/msub&gt;&lt;/mrow&gt;&lt;/math&gt;&quot;,&quot;origin&quot;:&quot;MathType for Microsoft Add-in&quot;,&quot;version&quot;:&quot;v3.20.0&quot;}" title="t subscript 0"/>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17856" cy="148336"/>
                    </a:xfrm>
                    <a:prstGeom prst="rect">
                      <a:avLst/>
                    </a:prstGeom>
                  </pic:spPr>
                </pic:pic>
              </a:graphicData>
            </a:graphic>
          </wp:inline>
        </w:drawing>
      </w:r>
      <w:r w:rsidRPr="003C066E">
        <w:t>during reflection gives</w:t>
      </w:r>
    </w:p>
    <w:p w:rsidR="00894722" w:rsidRPr="003C066E" w:rsidRDefault="00894722" w:rsidP="00876BBA"/>
    <w:p w:rsidR="00894722" w:rsidRPr="003C066E" w:rsidRDefault="00894722" w:rsidP="00876BBA">
      <w:r w:rsidRPr="003C066E">
        <w:tab/>
      </w:r>
      <w:r>
        <w:rPr>
          <w:noProof/>
          <w:position w:val="-20"/>
        </w:rPr>
        <w:drawing>
          <wp:inline distT="0" distB="0" distL="0" distR="0" wp14:anchorId="7A678788" wp14:editId="70C7632A">
            <wp:extent cx="3349794" cy="394885"/>
            <wp:effectExtent l="0" t="0" r="0" b="0"/>
            <wp:docPr id="2134464432" name="Picture 1" descr="{&quot;mathml&quot;:&quot;&lt;math style=\&quot;font-family:stix;font-size:12px;\&quot;&gt;&lt;mrow&gt;&lt;mi&gt;τ&lt;/mi&gt;&lt;mo stretchy=\&quot;false\&quot;&gt;(&lt;/mo&gt;&lt;mi&gt;t&lt;/mi&gt;&lt;mo stretchy=\&quot;false\&quot;&gt;)&lt;/mo&gt;&lt;mo&gt;=&lt;/mo&gt;&lt;mi&gt;τ&lt;/mi&gt;&lt;mo stretchy=\&quot;false\&quot;&gt;(&lt;/mo&gt;&lt;msub&gt;&lt;mi&gt;t&lt;/mi&gt;&lt;mn&gt;0&lt;/mn&gt;&lt;/msub&gt;&lt;mo stretchy=\&quot;false\&quot;&gt;)&lt;/mo&gt;&lt;mo&gt;+&lt;/mo&gt;&lt;mover accent=\&quot;true\&quot;&gt;&lt;mi&gt;τ&lt;/mi&gt;&lt;mo&gt;˙&lt;/mo&gt;&lt;/mover&gt;&lt;mo stretchy=\&quot;false\&quot;&gt;(&lt;/mo&gt;&lt;msub&gt;&lt;mi&gt;t&lt;/mi&gt;&lt;mn&gt;0&lt;/mn&gt;&lt;/msub&gt;&lt;mo stretchy=\&quot;false\&quot;&gt;)&lt;/mo&gt;&lt;mo stretchy=\&quot;false\&quot;&gt;(&lt;/mo&gt;&lt;mi&gt;t&lt;/mi&gt;&lt;mo&gt;−&lt;/mo&gt;&lt;msub&gt;&lt;mi&gt;t&lt;/mi&gt;&lt;mn&gt;0&lt;/mn&gt;&lt;/msub&gt;&lt;mo stretchy=\&quot;false\&quot;&gt;)&lt;/mo&gt;&lt;mo&gt;+&lt;/mo&gt;&lt;mover accent=\&quot;true\&quot;&gt;&lt;mi&gt;τ&lt;/mi&gt;&lt;mo&gt;¨&lt;/mo&gt;&lt;/mover&gt;&lt;mo stretchy=\&quot;false\&quot;&gt;(&lt;/mo&gt;&lt;msub&gt;&lt;mi&gt;t&lt;/mi&gt;&lt;mn&gt;0&lt;/mn&gt;&lt;/msub&gt;&lt;mo stretchy=\&quot;false\&quot;&gt;)&lt;/mo&gt;&lt;msup&gt;&lt;mfrac&gt;&lt;mrow&gt;&lt;mo stretchy=\&quot;false\&quot;&gt;(&lt;/mo&gt;&lt;mi&gt;t&lt;/mi&gt;&lt;mo&gt;−&lt;/mo&gt;&lt;msub&gt;&lt;mi&gt;t&lt;/mi&gt;&lt;mn&gt;0&lt;/mn&gt;&lt;/msub&gt;&lt;mo stretchy=\&quot;false\&quot;&gt;)&lt;/mo&gt;&lt;/mrow&gt;&lt;mn&gt;2&lt;/mn&gt;&lt;/mfrac&gt;&lt;mn&gt;2&lt;/mn&gt;&lt;/msup&gt;&lt;mo&gt;+&lt;/mo&gt;&lt;mo&gt;⋯&lt;/mo&gt;&lt;/mrow&gt;&lt;/math&gt;&quot;,&quot;origin&quot;:&quot;MathType for Microsoft Add-in&quot;,&quot;version&quot;:&quot;v3.20.0&quot;}" title="tau not stretchy left parenthesis t not stretchy right parenthesis equals tau not stretchy left parenthesis t subscript 0 not stretchy right parenthesis plus tau with dot on top not stretchy left parenthesis t subscript 0 not stretchy right parenthesis not stretchy left parenthesis t minus t subscript 0 not stretchy right parenthesis plus tau with ¨ on top not stretchy left parenthesis t subscript 0 not stretchy right parenthesis fraction numerator not stretchy left parenthesis t minus t subscript 0 not stretchy right parenthesis over denominator 2 end fraction squared plus midline horizontal elli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τ&lt;/mi&gt;&lt;mo stretchy=\&quot;false\&quot;&gt;(&lt;/mo&gt;&lt;mi&gt;t&lt;/mi&gt;&lt;mo stretchy=\&quot;false\&quot;&gt;)&lt;/mo&gt;&lt;mo&gt;=&lt;/mo&gt;&lt;mi&gt;τ&lt;/mi&gt;&lt;mo stretchy=\&quot;false\&quot;&gt;(&lt;/mo&gt;&lt;msub&gt;&lt;mi&gt;t&lt;/mi&gt;&lt;mn&gt;0&lt;/mn&gt;&lt;/msub&gt;&lt;mo stretchy=\&quot;false\&quot;&gt;)&lt;/mo&gt;&lt;mo&gt;+&lt;/mo&gt;&lt;mover accent=\&quot;true\&quot;&gt;&lt;mi&gt;τ&lt;/mi&gt;&lt;mo&gt;˙&lt;/mo&gt;&lt;/mover&gt;&lt;mo stretchy=\&quot;false\&quot;&gt;(&lt;/mo&gt;&lt;msub&gt;&lt;mi&gt;t&lt;/mi&gt;&lt;mn&gt;0&lt;/mn&gt;&lt;/msub&gt;&lt;mo stretchy=\&quot;false\&quot;&gt;)&lt;/mo&gt;&lt;mo stretchy=\&quot;false\&quot;&gt;(&lt;/mo&gt;&lt;mi&gt;t&lt;/mi&gt;&lt;mo&gt;−&lt;/mo&gt;&lt;msub&gt;&lt;mi&gt;t&lt;/mi&gt;&lt;mn&gt;0&lt;/mn&gt;&lt;/msub&gt;&lt;mo stretchy=\&quot;false\&quot;&gt;)&lt;/mo&gt;&lt;mo&gt;+&lt;/mo&gt;&lt;mover accent=\&quot;true\&quot;&gt;&lt;mi&gt;τ&lt;/mi&gt;&lt;mo&gt;¨&lt;/mo&gt;&lt;/mover&gt;&lt;mo stretchy=\&quot;false\&quot;&gt;(&lt;/mo&gt;&lt;msub&gt;&lt;mi&gt;t&lt;/mi&gt;&lt;mn&gt;0&lt;/mn&gt;&lt;/msub&gt;&lt;mo stretchy=\&quot;false\&quot;&gt;)&lt;/mo&gt;&lt;msup&gt;&lt;mfrac&gt;&lt;mrow&gt;&lt;mo stretchy=\&quot;false\&quot;&gt;(&lt;/mo&gt;&lt;mi&gt;t&lt;/mi&gt;&lt;mo&gt;−&lt;/mo&gt;&lt;msub&gt;&lt;mi&gt;t&lt;/mi&gt;&lt;mn&gt;0&lt;/mn&gt;&lt;/msub&gt;&lt;mo stretchy=\&quot;false\&quot;&gt;)&lt;/mo&gt;&lt;/mrow&gt;&lt;mn&gt;2&lt;/mn&gt;&lt;/mfrac&gt;&lt;mn&gt;2&lt;/mn&gt;&lt;/msup&gt;&lt;mo&gt;+&lt;/mo&gt;&lt;mo&gt;⋯&lt;/mo&gt;&lt;/mrow&gt;&lt;/math&gt;&quot;,&quot;origin&quot;:&quot;MathType for Microsoft Add-in&quot;,&quot;version&quot;:&quot;v3.20.0&quot;}" title="tau not stretchy left parenthesis t not stretchy right parenthesis equals tau not stretchy left parenthesis t subscript 0 not stretchy right parenthesis plus tau with dot on top not stretchy left parenthesis t subscript 0 not stretchy right parenthesis not stretchy left parenthesis t minus t subscript 0 not stretchy right parenthesis plus tau with ¨ on top not stretchy left parenthesis t subscript 0 not stretchy right parenthesis fraction numerator not stretchy left parenthesis t minus t subscript 0 not stretchy right parenthesis over denominator 2 end fraction squared plus midline horizontal ellipsis"/>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349794" cy="394885"/>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22</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r w:rsidRPr="003C066E">
        <w:t xml:space="preserve">We choose as the reference the point on the waveform t=0 being received and define the roundtrip delay tau0=t0.  </w:t>
      </w:r>
    </w:p>
    <w:p w:rsidR="00894722" w:rsidRPr="003C066E" w:rsidRDefault="00894722" w:rsidP="00876BBA"/>
    <w:p w:rsidR="00894722" w:rsidRPr="003C066E" w:rsidRDefault="00894722" w:rsidP="00876BBA"/>
    <w:p w:rsidR="00894722" w:rsidRPr="003C066E" w:rsidRDefault="00894722" w:rsidP="00876BBA">
      <w:r>
        <w:rPr>
          <w:noProof/>
        </w:rPr>
        <mc:AlternateContent>
          <mc:Choice Requires="wpc">
            <w:drawing>
              <wp:inline distT="0" distB="0" distL="0" distR="0" wp14:anchorId="2C343EB7" wp14:editId="6B56C114">
                <wp:extent cx="4130040" cy="1234440"/>
                <wp:effectExtent l="0" t="0" r="0" b="0"/>
                <wp:docPr id="2073695053" name="Canvas 1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72814239" name="Line 150"/>
                        <wps:cNvCnPr>
                          <a:cxnSpLocks/>
                        </wps:cNvCnPr>
                        <wps:spPr bwMode="auto">
                          <a:xfrm>
                            <a:off x="1156716" y="952500"/>
                            <a:ext cx="2623566"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1713447" name="Line 151"/>
                        <wps:cNvCnPr>
                          <a:cxnSpLocks/>
                        </wps:cNvCnPr>
                        <wps:spPr bwMode="auto">
                          <a:xfrm flipH="1" flipV="1">
                            <a:off x="1415796" y="266700"/>
                            <a:ext cx="10668" cy="68732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4815791" name="Rectangle 152"/>
                        <wps:cNvSpPr>
                          <a:spLocks/>
                        </wps:cNvSpPr>
                        <wps:spPr bwMode="auto">
                          <a:xfrm>
                            <a:off x="2414778" y="598932"/>
                            <a:ext cx="745236" cy="3543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63701247" name="Object 153"/>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3099816" y="966216"/>
                            <a:ext cx="312420" cy="1706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0042222" name="Object 154"/>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3832098" y="907542"/>
                            <a:ext cx="68580" cy="1135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8450303" name="Object 155"/>
                          <pic:cNvPicPr>
                            <a:picLocks/>
                          </pic:cNvPicPr>
                        </pic:nvPicPr>
                        <pic:blipFill>
                          <a:blip r:embed="rId43">
                            <a:extLst>
                              <a:ext uri="{28A0092B-C50C-407E-A947-70E740481C1C}">
                                <a14:useLocalDpi xmlns:a14="http://schemas.microsoft.com/office/drawing/2010/main" val="0"/>
                              </a:ext>
                            </a:extLst>
                          </a:blip>
                          <a:srcRect/>
                          <a:stretch>
                            <a:fillRect/>
                          </a:stretch>
                        </pic:blipFill>
                        <pic:spPr bwMode="auto">
                          <a:xfrm>
                            <a:off x="2627376" y="395478"/>
                            <a:ext cx="361950" cy="1524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2189952" name="Object 156"/>
                          <pic:cNvPicPr>
                            <a:picLocks/>
                          </pic:cNvPicPr>
                        </pic:nvPicPr>
                        <pic:blipFill>
                          <a:blip r:embed="rId44">
                            <a:extLst>
                              <a:ext uri="{28A0092B-C50C-407E-A947-70E740481C1C}">
                                <a14:useLocalDpi xmlns:a14="http://schemas.microsoft.com/office/drawing/2010/main" val="0"/>
                              </a:ext>
                            </a:extLst>
                          </a:blip>
                          <a:srcRect/>
                          <a:stretch>
                            <a:fillRect/>
                          </a:stretch>
                        </pic:blipFill>
                        <pic:spPr bwMode="auto">
                          <a:xfrm>
                            <a:off x="2349246" y="976884"/>
                            <a:ext cx="126492" cy="170688"/>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FE8F0B6" id="Canvas 148" o:spid="_x0000_s1026" editas="canvas" style="width:325.2pt;height:97.2pt;mso-position-horizontal-relative:char;mso-position-vertical-relative:line" coordsize="41300,1234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1300;height:12344;visibility:visible;mso-wrap-style:square">
                  <v:fill o:detectmouseclick="t"/>
                  <v:path o:connecttype="none"/>
                </v:shape>
                <v:line id="Line 150" o:spid="_x0000_s1028" style="position:absolute;visibility:visible;mso-wrap-style:square" from="11567,9525" to="37802,95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">
                  <v:stroke endarrow="block"/>
                  <o:lock v:ext="edit" shapetype="f"/>
                </v:line>
                <v:line id="Line 151" o:spid="_x0000_s1029" style="position:absolute;flip:x y;visibility:visible;mso-wrap-style:square" from="14157,2667" to="14264,95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">
                  <o:lock v:ext="edit" shapetype="f"/>
                </v:line>
                <v:rect id="Rectangle 152" o:spid="_x0000_s1030" style="position:absolute;left:24147;top:5989;width:7453;height:35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" filled="f">
                  <v:path arrowok="t"/>
                </v:rect>
                <v:shape id="Object 153" o:spid="_x0000_s1031" type="#_x0000_t75" style="position:absolute;left:30998;top:9662;width:3124;height:1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">
                  <v:imagedata r:id="rId45" o:title=""/>
                  <o:lock v:ext="edit" aspectratio="f"/>
                </v:shape>
                <v:shape id="Object 154" o:spid="_x0000_s1032" type="#_x0000_t75" style="position:absolute;left:38320;top:9075;width:686;height:11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">
                  <v:imagedata r:id="rId46" o:title=""/>
                  <o:lock v:ext="edit" aspectratio="f"/>
                </v:shape>
                <v:shape id="Object 155" o:spid="_x0000_s1033" type="#_x0000_t75" style="position:absolute;left:26273;top:3954;width:3620;height:1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">
                  <v:imagedata r:id="rId47" o:title=""/>
                  <o:lock v:ext="edit" aspectratio="f"/>
                </v:shape>
                <v:shape id="Object 156" o:spid="_x0000_s1034" type="#_x0000_t75" style="position:absolute;left:23492;top:9768;width:1265;height:170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">
                  <v:imagedata r:id="rId48" o:title=""/>
                  <o:lock v:ext="edit" aspectratio="f"/>
                </v:shape>
                <w10:anchorlock/>
              </v:group>
            </w:pict>
          </mc:Fallback>
        </mc:AlternateContent>
      </w:r>
    </w:p>
    <w:p w:rsidR="00894722" w:rsidRPr="003C066E" w:rsidRDefault="00894722" w:rsidP="00876BBA"/>
    <w:p w:rsidR="00894722" w:rsidRPr="003C066E" w:rsidRDefault="00894722" w:rsidP="00876BBA"/>
    <w:p w:rsidR="00894722" w:rsidRPr="003C066E" w:rsidRDefault="00894722" w:rsidP="00876BBA">
      <w:r w:rsidRPr="003C066E">
        <w:t xml:space="preserve">so that </w:t>
      </w:r>
    </w:p>
    <w:p w:rsidR="00894722" w:rsidRPr="003C066E" w:rsidRDefault="00894722" w:rsidP="00876BBA"/>
    <w:p w:rsidR="00894722" w:rsidRPr="003C066E" w:rsidRDefault="00894722" w:rsidP="00876BBA">
      <w:r w:rsidRPr="003C066E">
        <w:tab/>
      </w:r>
      <w:r>
        <w:rPr>
          <w:noProof/>
          <w:position w:val="-10"/>
        </w:rPr>
        <w:drawing>
          <wp:inline distT="0" distB="0" distL="0" distR="0" wp14:anchorId="7A3A0ADB" wp14:editId="1FBF77A9">
            <wp:extent cx="932688" cy="195072"/>
            <wp:effectExtent l="0" t="0" r="0" b="0"/>
            <wp:docPr id="2134464433" name="Picture 1" descr="{&quot;mathml&quot;:&quot;&lt;math style=\&quot;font-family:stix;font-size:12px;\&quot;&gt;&lt;mrow&gt;&lt;msub&gt;&lt;mi&gt;t&lt;/mi&gt;&lt;mn&gt;0&lt;/mn&gt;&lt;/msub&gt;&lt;mo&gt;=&lt;/mo&gt;&lt;msub&gt;&lt;mi&gt;τ&lt;/mi&gt;&lt;mn&gt;0&lt;/mn&gt;&lt;/msub&gt;&lt;mo&gt;≜&lt;/mo&gt;&lt;mi&gt;τ&lt;/mi&gt;&lt;mo stretchy=\&quot;false\&quot;&gt;(&lt;/mo&gt;&lt;msub&gt;&lt;mi&gt;t&lt;/mi&gt;&lt;mn&gt;0&lt;/mn&gt;&lt;/msub&gt;&lt;mo stretchy=\&quot;false\&quot;&gt;)&lt;/mo&gt;&lt;/mrow&gt;&lt;/math&gt;&quot;,&quot;origin&quot;:&quot;MathType for Microsoft Add-in&quot;,&quot;version&quot;:&quot;v3.20.0&quot;}" title="t subscript 0 equals tau subscript 0 ≜ tau not stretchy left parenthesis t subscript 0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t&lt;/mi&gt;&lt;mn&gt;0&lt;/mn&gt;&lt;/msub&gt;&lt;mo&gt;=&lt;/mo&gt;&lt;msub&gt;&lt;mi&gt;τ&lt;/mi&gt;&lt;mn&gt;0&lt;/mn&gt;&lt;/msub&gt;&lt;mo&gt;≜&lt;/mo&gt;&lt;mi&gt;τ&lt;/mi&gt;&lt;mo stretchy=\&quot;false\&quot;&gt;(&lt;/mo&gt;&lt;msub&gt;&lt;mi&gt;t&lt;/mi&gt;&lt;mn&gt;0&lt;/mn&gt;&lt;/msub&gt;&lt;mo stretchy=\&quot;false\&quot;&gt;)&lt;/mo&gt;&lt;/mrow&gt;&lt;/math&gt;&quot;,&quot;origin&quot;:&quot;MathType for Microsoft Add-in&quot;,&quot;version&quot;:&quot;v3.20.0&quot;}" title="t subscript 0 equals tau subscript 0 ≜ tau not stretchy left parenthesis t subscript 0 not stretchy right parenthesis"/>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32688" cy="19507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23</w:instrText>
      </w:r>
      <w:r w:rsidRPr="003C066E">
        <w:rPr>
          <w:noProof/>
        </w:rPr>
        <w:fldChar w:fldCharType="end"/>
      </w:r>
      <w:r w:rsidRPr="003C066E">
        <w:instrText>)</w:instrText>
      </w:r>
      <w:r w:rsidRPr="003C066E">
        <w:fldChar w:fldCharType="end"/>
      </w:r>
    </w:p>
    <w:p w:rsidR="00894722" w:rsidRPr="003C066E" w:rsidRDefault="00894722" w:rsidP="00876BBA">
      <w:r w:rsidRPr="003C066E">
        <w:tab/>
      </w:r>
      <w:r>
        <w:rPr>
          <w:noProof/>
          <w:position w:val="-16"/>
        </w:rPr>
        <w:drawing>
          <wp:inline distT="0" distB="0" distL="0" distR="0" wp14:anchorId="0F5E4ADD" wp14:editId="2F6ACA2A">
            <wp:extent cx="1912112" cy="237744"/>
            <wp:effectExtent l="0" t="0" r="0" b="0"/>
            <wp:docPr id="956722999" name="Picture 956722999" descr="{&quot;mathml&quot;:&quot;&lt;math style=\&quot;font-family:Times New Roman;font-size:12px;\&quot; xmlns=\&quot;http://www.w3.org/1998/Math/MathML\&quot;&gt;&lt;msub&gt;&lt;mi&gt;R&lt;/mi&gt;&lt;mn&gt;0&lt;/mn&gt;&lt;/msub&gt;&lt;mo&gt;&amp;#x225C;&lt;/mo&gt;&lt;mi&gt;r&lt;/mi&gt;&lt;mo&gt;(&lt;/mo&gt;&lt;msub&gt;&lt;mi&gt;t&lt;/mi&gt;&lt;mn&gt;0&lt;/mn&gt;&lt;/msub&gt;&lt;mo&gt;-&lt;/mo&gt;&lt;mi&gt;&amp;#x3C4;&lt;/mi&gt;&lt;mfenced&gt;&lt;msub&gt;&lt;mi&gt;t&lt;/mi&gt;&lt;mn&gt;0&lt;/mn&gt;&lt;/msub&gt;&lt;/mfenced&gt;&lt;mo&gt;/&lt;/mo&gt;&lt;mn&gt;2&lt;/mn&gt;&lt;mo&gt;)&lt;/mo&gt;&lt;mo&gt;=&lt;/mo&gt;&lt;mi&gt;r&lt;/mi&gt;&lt;mfenced&gt;&lt;mrow&gt;&lt;msub&gt;&lt;mi&gt;t&lt;/mi&gt;&lt;mn&gt;0&lt;/mn&gt;&lt;/msub&gt;&lt;mo&gt;/&lt;/mo&gt;&lt;mn&gt;2&lt;/mn&gt;&lt;/mrow&gt;&lt;/mfenced&gt;&lt;/math&gt;&quot;,&quot;origin&quot;:&quot;MathType Legacy&quot;,&quot;version&quot;:&quot;v3.20.0&quot;}" title="R subscript 0 ≜ r left parenthesis t subscript 0 minus tau open parentheses t subscript 0 close parentheses divided by 2 right parenthesis equals r open parentheses t subscript 0 divided by 2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n&gt;0&lt;/mn&gt;&lt;/msub&gt;&lt;mo&gt;&amp;#x225C;&lt;/mo&gt;&lt;mi&gt;r&lt;/mi&gt;&lt;mo&gt;(&lt;/mo&gt;&lt;msub&gt;&lt;mi&gt;t&lt;/mi&gt;&lt;mn&gt;0&lt;/mn&gt;&lt;/msub&gt;&lt;mo&gt;-&lt;/mo&gt;&lt;mi&gt;&amp;#x3C4;&lt;/mi&gt;&lt;mfenced&gt;&lt;msub&gt;&lt;mi&gt;t&lt;/mi&gt;&lt;mn&gt;0&lt;/mn&gt;&lt;/msub&gt;&lt;/mfenced&gt;&lt;mo&gt;/&lt;/mo&gt;&lt;mn&gt;2&lt;/mn&gt;&lt;mo&gt;)&lt;/mo&gt;&lt;mo&gt;=&lt;/mo&gt;&lt;mi&gt;r&lt;/mi&gt;&lt;mfenced&gt;&lt;mrow&gt;&lt;msub&gt;&lt;mi&gt;t&lt;/mi&gt;&lt;mn&gt;0&lt;/mn&gt;&lt;/msub&gt;&lt;mo&gt;/&lt;/mo&gt;&lt;mn&gt;2&lt;/mn&gt;&lt;/mrow&gt;&lt;/mfenced&gt;&lt;/math&gt;&quot;,&quot;origin&quot;:&quot;MathType Legacy&quot;,&quot;version&quot;:&quot;v3.20.0&quot;}" title="R subscript 0 ≜ r left parenthesis t subscript 0 minus tau open parentheses t subscript 0 close parentheses divided by 2 right parenthesis equals r open parentheses t subscript 0 divided by 2 close parentheses"/>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12112" cy="23774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24</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r w:rsidRPr="003C066E">
        <w:t xml:space="preserve">thus t0 and R0 are the round trip delay and range of the target corresponding to the trailing edge of the waveform, respectively.  </w:t>
      </w:r>
      <w:r>
        <w:t xml:space="preserve">All range derivatives are similarly taken at half the rountrip delay time.  </w:t>
      </w:r>
      <w:r w:rsidRPr="003C066E">
        <w:t>With more suitable coefficients () becomes</w:t>
      </w:r>
    </w:p>
    <w:p w:rsidR="00894722" w:rsidRPr="003C066E" w:rsidRDefault="00894722" w:rsidP="00876BBA"/>
    <w:p w:rsidR="00894722" w:rsidRPr="003C066E" w:rsidRDefault="00894722" w:rsidP="00876BBA">
      <w:r w:rsidRPr="003C066E">
        <w:tab/>
      </w:r>
      <w:r>
        <w:rPr>
          <w:noProof/>
          <w:position w:val="-30"/>
        </w:rPr>
        <w:drawing>
          <wp:inline distT="0" distB="0" distL="0" distR="0" wp14:anchorId="2EDA8AD8" wp14:editId="110D554A">
            <wp:extent cx="3357457" cy="451697"/>
            <wp:effectExtent l="0" t="0" r="0" b="0"/>
            <wp:docPr id="923867028" name="Picture 923867028" descr="{&quot;mathml&quot;:&quot;&lt;math style=\&quot;font-family:Times New Roman;font-size:12px;\&quot; xmlns=\&quot;http://www.w3.org/1998/Math/MathML\&quot;&gt;&lt;mi&gt;&amp;#x3C4;&lt;/mi&gt;&lt;mo&gt;(&lt;/mo&gt;&lt;mi&gt;t&lt;/mi&gt;&lt;mo&gt;)&lt;/mo&gt;&lt;mo&gt;=&lt;/mo&gt;&lt;msub&gt;&lt;mi&gt;&amp;#x3C4;&lt;/mi&gt;&lt;mn&gt;0&lt;/mn&gt;&lt;/msub&gt;&lt;mo&gt;+&lt;/mo&gt;&lt;mfrac&gt;&lt;msub&gt;&lt;mi&gt;&amp;#x3BD;&lt;/mi&gt;&lt;mn&gt;0&lt;/mn&gt;&lt;/msub&gt;&lt;msub&gt;&lt;mi&gt;f&lt;/mi&gt;&lt;mn&gt;0&lt;/mn&gt;&lt;/msub&gt;&lt;/mfrac&gt;&lt;mo&gt;(&lt;/mo&gt;&lt;mi&gt;t&lt;/mi&gt;&lt;mo&gt;&amp;#x2212;&lt;/mo&gt;&lt;msub&gt;&lt;mi&gt;&amp;#x3C4;&lt;/mi&gt;&lt;mn&gt;0&lt;/mn&gt;&lt;/msub&gt;&lt;mo&gt;)&lt;/mo&gt;&lt;mo&gt;+&lt;/mo&gt;&lt;mfrac&gt;&lt;msub&gt;&lt;mi&gt;&amp;#x3B3;&lt;/mi&gt;&lt;mn&gt;0&lt;/mn&gt;&lt;/msub&gt;&lt;msub&gt;&lt;mi&gt;f&lt;/mi&gt;&lt;mn&gt;0&lt;/mn&gt;&lt;/msub&gt;&lt;/mfrac&gt;&lt;mo&gt;(&lt;/mo&gt;&lt;mi&gt;t&lt;/mi&gt;&lt;mo&gt;&amp;#x2212;&lt;/mo&gt;&lt;msub&gt;&lt;mi&gt;&amp;#x3C4;&lt;/mi&gt;&lt;mn&gt;0&lt;/mn&gt;&lt;/msub&gt;&lt;msup&gt;&lt;mo&gt;)&lt;/mo&gt;&lt;mn&gt;2&lt;/mn&gt;&lt;/msup&gt;&lt;mo&gt;+&lt;/mo&gt;&lt;mfrac&gt;&lt;msub&gt;&lt;mi&gt;&amp;#x3B5;&lt;/mi&gt;&lt;mn&gt;0&lt;/mn&gt;&lt;/msub&gt;&lt;msub&gt;&lt;mi&gt;f&lt;/mi&gt;&lt;mn&gt;0&lt;/mn&gt;&lt;/msub&gt;&lt;/mfrac&gt;&lt;msup&gt;&lt;mfenced&gt;&lt;mrow&gt;&lt;mi&gt;t&lt;/mi&gt;&lt;mo&gt;&amp;#x2212;&lt;/mo&gt;&lt;msub&gt;&lt;mi&gt;&amp;#x3C4;&lt;/mi&gt;&lt;mn&gt;0&lt;/mn&gt;&lt;/msub&gt;&lt;/mrow&gt;&lt;/mfenced&gt;&lt;mn&gt;3&lt;/mn&gt;&lt;/msup&gt;&lt;mo&gt;+&lt;/mo&gt;&lt;mo&gt;&amp;#x22EF;&lt;/mo&gt;&lt;/math&gt;&quot;,&quot;origin&quot;:&quot;MathType Legacy&quot;,&quot;version&quot;:&quot;v3.20.0&quot;}" title="tau left parenthesis t right parenthesis equals tau subscript 0 plus nu subscript 0 over f subscript 0 left parenthesis t minus tau subscript 0 right parenthesis plus gamma subscript 0 over f subscript 0 left parenthesis t minus tau subscript 0 right parenthesis squared plus epsilon subscript 0 over f subscript 0 open parentheses t minus tau subscript 0 close parentheses cubed plus midline horizontal elli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4;&lt;/mi&gt;&lt;mo&gt;(&lt;/mo&gt;&lt;mi&gt;t&lt;/mi&gt;&lt;mo&gt;)&lt;/mo&gt;&lt;mo&gt;=&lt;/mo&gt;&lt;msub&gt;&lt;mi&gt;&amp;#x3C4;&lt;/mi&gt;&lt;mn&gt;0&lt;/mn&gt;&lt;/msub&gt;&lt;mo&gt;+&lt;/mo&gt;&lt;mfrac&gt;&lt;msub&gt;&lt;mi&gt;&amp;#x3BD;&lt;/mi&gt;&lt;mn&gt;0&lt;/mn&gt;&lt;/msub&gt;&lt;msub&gt;&lt;mi&gt;f&lt;/mi&gt;&lt;mn&gt;0&lt;/mn&gt;&lt;/msub&gt;&lt;/mfrac&gt;&lt;mo&gt;(&lt;/mo&gt;&lt;mi&gt;t&lt;/mi&gt;&lt;mo&gt;&amp;#x2212;&lt;/mo&gt;&lt;msub&gt;&lt;mi&gt;&amp;#x3C4;&lt;/mi&gt;&lt;mn&gt;0&lt;/mn&gt;&lt;/msub&gt;&lt;mo&gt;)&lt;/mo&gt;&lt;mo&gt;+&lt;/mo&gt;&lt;mfrac&gt;&lt;msub&gt;&lt;mi&gt;&amp;#x3B3;&lt;/mi&gt;&lt;mn&gt;0&lt;/mn&gt;&lt;/msub&gt;&lt;msub&gt;&lt;mi&gt;f&lt;/mi&gt;&lt;mn&gt;0&lt;/mn&gt;&lt;/msub&gt;&lt;/mfrac&gt;&lt;mo&gt;(&lt;/mo&gt;&lt;mi&gt;t&lt;/mi&gt;&lt;mo&gt;&amp;#x2212;&lt;/mo&gt;&lt;msub&gt;&lt;mi&gt;&amp;#x3C4;&lt;/mi&gt;&lt;mn&gt;0&lt;/mn&gt;&lt;/msub&gt;&lt;msup&gt;&lt;mo&gt;)&lt;/mo&gt;&lt;mn&gt;2&lt;/mn&gt;&lt;/msup&gt;&lt;mo&gt;+&lt;/mo&gt;&lt;mfrac&gt;&lt;msub&gt;&lt;mi&gt;&amp;#x3B5;&lt;/mi&gt;&lt;mn&gt;0&lt;/mn&gt;&lt;/msub&gt;&lt;msub&gt;&lt;mi&gt;f&lt;/mi&gt;&lt;mn&gt;0&lt;/mn&gt;&lt;/msub&gt;&lt;/mfrac&gt;&lt;msup&gt;&lt;mfenced&gt;&lt;mrow&gt;&lt;mi&gt;t&lt;/mi&gt;&lt;mo&gt;&amp;#x2212;&lt;/mo&gt;&lt;msub&gt;&lt;mi&gt;&amp;#x3C4;&lt;/mi&gt;&lt;mn&gt;0&lt;/mn&gt;&lt;/msub&gt;&lt;/mrow&gt;&lt;/mfenced&gt;&lt;mn&gt;3&lt;/mn&gt;&lt;/msup&gt;&lt;mo&gt;+&lt;/mo&gt;&lt;mo&gt;&amp;#x22EF;&lt;/mo&gt;&lt;/math&gt;&quot;,&quot;origin&quot;:&quot;MathType Legacy&quot;,&quot;version&quot;:&quot;v3.20.0&quot;}" title="tau left parenthesis t right parenthesis equals tau subscript 0 plus nu subscript 0 over f subscript 0 left parenthesis t minus tau subscript 0 right parenthesis plus gamma subscript 0 over f subscript 0 left parenthesis t minus tau subscript 0 right parenthesis squared plus epsilon subscript 0 over f subscript 0 open parentheses t minus tau subscript 0 close parentheses cubed plus midline horizontal ellipsi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357457" cy="451697"/>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25</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r w:rsidRPr="003C066E">
        <w:t>where</w:t>
      </w:r>
    </w:p>
    <w:p w:rsidR="00894722" w:rsidRPr="003C066E" w:rsidRDefault="00894722" w:rsidP="00876BBA">
      <w:r w:rsidRPr="003C066E">
        <w:tab/>
      </w:r>
      <w:r>
        <w:rPr>
          <w:noProof/>
          <w:position w:val="-17"/>
        </w:rPr>
        <w:drawing>
          <wp:inline distT="0" distB="0" distL="0" distR="0" wp14:anchorId="478DC309" wp14:editId="2480113B">
            <wp:extent cx="601472" cy="377952"/>
            <wp:effectExtent l="0" t="0" r="0" b="0"/>
            <wp:docPr id="2134464434" name="Picture 1" descr="{&quot;mathml&quot;:&quot;&lt;math style=\&quot;font-family:stix;font-size:12px;\&quot;&gt;&lt;mrow&gt;&lt;msub&gt;&lt;mi&gt;τ&lt;/mi&gt;&lt;mn&gt;0&lt;/mn&gt;&lt;/msub&gt;&lt;mo&gt;=&lt;/mo&gt;&lt;mfrac&gt;&lt;mrow&gt;&lt;mn&gt;2&lt;/mn&gt;&lt;msub&gt;&lt;mi&gt;R&lt;/mi&gt;&lt;mn&gt;0&lt;/mn&gt;&lt;/msub&gt;&lt;/mrow&gt;&lt;mi&gt;c&lt;/mi&gt;&lt;/mfrac&gt;&lt;/mrow&gt;&lt;/math&gt;&quot;,&quot;origin&quot;:&quot;MathType for Microsoft Add-in&quot;,&quot;version&quot;:&quot;v3.20.0&quot;}" title="tau subscript 0 equals fraction numerator 2 R subscript 0 over denominator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τ&lt;/mi&gt;&lt;mn&gt;0&lt;/mn&gt;&lt;/msub&gt;&lt;mo&gt;=&lt;/mo&gt;&lt;mfrac&gt;&lt;mrow&gt;&lt;mn&gt;2&lt;/mn&gt;&lt;msub&gt;&lt;mi&gt;R&lt;/mi&gt;&lt;mn&gt;0&lt;/mn&gt;&lt;/msub&gt;&lt;/mrow&gt;&lt;mi&gt;c&lt;/mi&gt;&lt;/mfrac&gt;&lt;/mrow&gt;&lt;/math&gt;&quot;,&quot;origin&quot;:&quot;MathType for Microsoft Add-in&quot;,&quot;version&quot;:&quot;v3.20.0&quot;}" title="tau subscript 0 equals fraction numerator 2 R subscript 0 over denominator c end fraction"/>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01472" cy="3779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26</w:instrText>
      </w:r>
      <w:r w:rsidRPr="003C066E">
        <w:rPr>
          <w:noProof/>
        </w:rPr>
        <w:fldChar w:fldCharType="end"/>
      </w:r>
      <w:r w:rsidRPr="003C066E">
        <w:instrText>)</w:instrText>
      </w:r>
      <w:r w:rsidRPr="003C066E">
        <w:fldChar w:fldCharType="end"/>
      </w:r>
    </w:p>
    <w:p w:rsidR="00894722" w:rsidRPr="003C066E" w:rsidRDefault="00894722" w:rsidP="00876BBA">
      <w:r w:rsidRPr="003C066E">
        <w:tab/>
      </w:r>
      <w:r>
        <w:rPr>
          <w:noProof/>
          <w:position w:val="-33"/>
        </w:rPr>
        <w:drawing>
          <wp:inline distT="0" distB="0" distL="0" distR="0" wp14:anchorId="6021B98E" wp14:editId="08D8747A">
            <wp:extent cx="2397760" cy="556768"/>
            <wp:effectExtent l="0" t="0" r="0" b="0"/>
            <wp:docPr id="2114937846" name="Picture 2114937846" descr="{&quot;mathml&quot;:&quot;&lt;math style=\&quot;font-family:Times New Roman;font-size:12px;\&quot; xmlns=\&quot;http://www.w3.org/1998/Math/MathML\&quot; xmlns:wrs=\&quot;http://www.wiris.com/xml/mathml-extension\&quot;&gt;&lt;msub&gt;&lt;mi&gt;&amp;#x3BD;&lt;/mi&gt;&lt;mn&gt;0&lt;/mn&gt;&lt;/msub&gt;&lt;mo&gt;=&lt;/mo&gt;&lt;mo&gt;-&lt;/mo&gt;&lt;msub&gt;&lt;mi&gt;f&lt;/mi&gt;&lt;mn&gt;0&lt;/mn&gt;&lt;/msub&gt;&lt;mfrac&gt;&lt;mrow&gt;&lt;mn&gt;2&lt;/mn&gt;&lt;msub&gt;&lt;mover accent=\&quot;true\&quot;&gt;&lt;mi&gt;R&lt;/mi&gt;&lt;mo&gt;&amp;#x2D9;&lt;/mo&gt;&lt;/mover&gt;&lt;mn&gt;0&lt;/mn&gt;&lt;/msub&gt;&lt;/mrow&gt;&lt;mi&gt;c&lt;/mi&gt;&lt;/mfrac&gt;&lt;msup&gt;&lt;mfenced wrs:valign=\&quot;middle\&quot;&gt;&lt;mrow&gt;&lt;mn&gt;1&lt;/mn&gt;&lt;mo&gt;+&lt;/mo&gt;&lt;mfrac&gt;&lt;msub&gt;&lt;mover accent=\&quot;true\&quot;&gt;&lt;mi&gt;R&lt;/mi&gt;&lt;mo&gt;&amp;#x2D9;&lt;/mo&gt;&lt;/mover&gt;&lt;mn&gt;0&lt;/mn&gt;&lt;/msub&gt;&lt;mi&gt;c&lt;/mi&gt;&lt;/mfrac&gt;&lt;/mrow&gt;&lt;/mfenced&gt;&lt;mrow&gt;&lt;mo&gt;&amp;#x2212;&lt;/mo&gt;&lt;mn&gt;1&lt;/mn&gt;&lt;/mrow&gt;&lt;/msup&gt;&lt;mo&gt;&amp;#x2243;&lt;/mo&gt;&lt;mo&gt;-&lt;/mo&gt;&lt;msub&gt;&lt;mi&gt;f&lt;/mi&gt;&lt;mn&gt;0&lt;/mn&gt;&lt;/msub&gt;&lt;mfrac&gt;&lt;mrow&gt;&lt;mn&gt;2&lt;/mn&gt;&lt;msub&gt;&lt;mover accent=\&quot;true\&quot;&gt;&lt;mi&gt;R&lt;/mi&gt;&lt;mo&gt;&amp;#x2D9;&lt;/mo&gt;&lt;/mover&gt;&lt;mn&gt;0&lt;/mn&gt;&lt;/msub&gt;&lt;/mrow&gt;&lt;mi&gt;c&lt;/mi&gt;&lt;/mfrac&gt;&lt;/math&gt;&quot;,&quot;origin&quot;:&quot;MathType Legacy&quot;,&quot;version&quot;:&quot;v3.20.0&quot;}" title="nu subscript 0 equals negative f subscript 0 fraction numerator 2 R with dot on top subscript 0 over denominator c end fraction open parentheses 1 plus R with dot on top subscript 0 over c close parentheses to the power of negative 1 end exponent asymptotically equal to negative f subscript 0 fraction numerator 2 R with dot on top subscript 0 over denominator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 xmlns:wrs=\&quot;http://www.wiris.com/xml/mathml-extension\&quot;&gt;&lt;msub&gt;&lt;mi&gt;&amp;#x3BD;&lt;/mi&gt;&lt;mn&gt;0&lt;/mn&gt;&lt;/msub&gt;&lt;mo&gt;=&lt;/mo&gt;&lt;mo&gt;-&lt;/mo&gt;&lt;msub&gt;&lt;mi&gt;f&lt;/mi&gt;&lt;mn&gt;0&lt;/mn&gt;&lt;/msub&gt;&lt;mfrac&gt;&lt;mrow&gt;&lt;mn&gt;2&lt;/mn&gt;&lt;msub&gt;&lt;mover accent=\&quot;true\&quot;&gt;&lt;mi&gt;R&lt;/mi&gt;&lt;mo&gt;&amp;#x2D9;&lt;/mo&gt;&lt;/mover&gt;&lt;mn&gt;0&lt;/mn&gt;&lt;/msub&gt;&lt;/mrow&gt;&lt;mi&gt;c&lt;/mi&gt;&lt;/mfrac&gt;&lt;msup&gt;&lt;mfenced wrs:valign=\&quot;middle\&quot;&gt;&lt;mrow&gt;&lt;mn&gt;1&lt;/mn&gt;&lt;mo&gt;+&lt;/mo&gt;&lt;mfrac&gt;&lt;msub&gt;&lt;mover accent=\&quot;true\&quot;&gt;&lt;mi&gt;R&lt;/mi&gt;&lt;mo&gt;&amp;#x2D9;&lt;/mo&gt;&lt;/mover&gt;&lt;mn&gt;0&lt;/mn&gt;&lt;/msub&gt;&lt;mi&gt;c&lt;/mi&gt;&lt;/mfrac&gt;&lt;/mrow&gt;&lt;/mfenced&gt;&lt;mrow&gt;&lt;mo&gt;&amp;#x2212;&lt;/mo&gt;&lt;mn&gt;1&lt;/mn&gt;&lt;/mrow&gt;&lt;/msup&gt;&lt;mo&gt;&amp;#x2243;&lt;/mo&gt;&lt;mo&gt;-&lt;/mo&gt;&lt;msub&gt;&lt;mi&gt;f&lt;/mi&gt;&lt;mn&gt;0&lt;/mn&gt;&lt;/msub&gt;&lt;mfrac&gt;&lt;mrow&gt;&lt;mn&gt;2&lt;/mn&gt;&lt;msub&gt;&lt;mover accent=\&quot;true\&quot;&gt;&lt;mi&gt;R&lt;/mi&gt;&lt;mo&gt;&amp;#x2D9;&lt;/mo&gt;&lt;/mover&gt;&lt;mn&gt;0&lt;/mn&gt;&lt;/msub&gt;&lt;/mrow&gt;&lt;mi&gt;c&lt;/mi&gt;&lt;/mfrac&gt;&lt;/math&gt;&quot;,&quot;origin&quot;:&quot;MathType Legacy&quot;,&quot;version&quot;:&quot;v3.20.0&quot;}" title="nu subscript 0 equals negative f subscript 0 fraction numerator 2 R with dot on top subscript 0 over denominator c end fraction open parentheses 1 plus R with dot on top subscript 0 over c close parentheses to the power of negative 1 end exponent asymptotically equal to negative f subscript 0 fraction numerator 2 R with dot on top subscript 0 over denominator c end fraction"/>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397760" cy="5567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27</w:instrText>
      </w:r>
      <w:r w:rsidRPr="003C066E">
        <w:rPr>
          <w:noProof/>
        </w:rPr>
        <w:fldChar w:fldCharType="end"/>
      </w:r>
      <w:r w:rsidRPr="003C066E">
        <w:instrText>)</w:instrText>
      </w:r>
      <w:r w:rsidRPr="003C066E">
        <w:fldChar w:fldCharType="end"/>
      </w:r>
    </w:p>
    <w:p w:rsidR="00894722" w:rsidRPr="003C066E" w:rsidRDefault="00894722" w:rsidP="00876BBA">
      <w:r w:rsidRPr="003C066E">
        <w:tab/>
      </w:r>
      <w:r>
        <w:rPr>
          <w:noProof/>
          <w:position w:val="-33"/>
        </w:rPr>
        <w:drawing>
          <wp:inline distT="0" distB="0" distL="0" distR="0" wp14:anchorId="72F91168" wp14:editId="581DBF9C">
            <wp:extent cx="2245360" cy="556768"/>
            <wp:effectExtent l="0" t="0" r="0" b="0"/>
            <wp:docPr id="1917691522" name="Picture 1917691522" descr="{&quot;mathml&quot;:&quot;&lt;math style=\&quot;font-family:Times New Roman;font-size:12px;\&quot; xmlns=\&quot;http://www.w3.org/1998/Math/MathML\&quot; xmlns:wrs=\&quot;http://www.wiris.com/xml/mathml-extension\&quot;&gt;&lt;msub&gt;&lt;mi&gt;&amp;#x3B3;&lt;/mi&gt;&lt;mn&gt;0&lt;/mn&gt;&lt;/msub&gt;&lt;mo&gt;=&lt;/mo&gt;&lt;mo&gt;-&lt;/mo&gt;&lt;msub&gt;&lt;mi&gt;f&lt;/mi&gt;&lt;mn&gt;0&lt;/mn&gt;&lt;/msub&gt;&lt;mfrac&gt;&lt;msub&gt;&lt;mover accent=\&quot;true\&quot;&gt;&lt;mi&gt;R&lt;/mi&gt;&lt;mo&gt;&amp;#xA8;&lt;/mo&gt;&lt;/mover&gt;&lt;mn&gt;0&lt;/mn&gt;&lt;/msub&gt;&lt;mi&gt;c&lt;/mi&gt;&lt;/mfrac&gt;&lt;msup&gt;&lt;mfenced wrs:valign=\&quot;middle\&quot;&gt;&lt;mrow&gt;&lt;mn&gt;1&lt;/mn&gt;&lt;mo&gt;+&lt;/mo&gt;&lt;mfrac&gt;&lt;msub&gt;&lt;mover accent=\&quot;true\&quot;&gt;&lt;mi&gt;R&lt;/mi&gt;&lt;mo&gt;&amp;#x2D9;&lt;/mo&gt;&lt;/mover&gt;&lt;mn&gt;0&lt;/mn&gt;&lt;/msub&gt;&lt;mi&gt;c&lt;/mi&gt;&lt;/mfrac&gt;&lt;/mrow&gt;&lt;/mfenced&gt;&lt;mrow&gt;&lt;mo&gt;&amp;#x2212;&lt;/mo&gt;&lt;mn&gt;3&lt;/mn&gt;&lt;/mrow&gt;&lt;/msup&gt;&lt;mo&gt;&amp;#x2243;&lt;/mo&gt;&lt;mo&gt;-&lt;/mo&gt;&lt;msub&gt;&lt;mi&gt;f&lt;/mi&gt;&lt;mn&gt;0&lt;/mn&gt;&lt;/msub&gt;&lt;mfrac&gt;&lt;msub&gt;&lt;mover accent=\&quot;true\&quot;&gt;&lt;mi&gt;R&lt;/mi&gt;&lt;mo&gt;&amp;#xA8;&lt;/mo&gt;&lt;/mover&gt;&lt;mn&gt;0&lt;/mn&gt;&lt;/msub&gt;&lt;mi&gt;c&lt;/mi&gt;&lt;/mfrac&gt;&lt;/math&gt;&quot;,&quot;origin&quot;:&quot;MathType Legacy&quot;,&quot;version&quot;:&quot;v3.20.0&quot;}" title="gamma subscript 0 equals negative f subscript 0 R with ¨ on top subscript 0 over c open parentheses 1 plus R with dot on top subscript 0 over c close parentheses to the power of negative 3 end exponent asymptotically equal to negative f subscript 0 R with ¨ on top subscript 0 over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 xmlns:wrs=\&quot;http://www.wiris.com/xml/mathml-extension\&quot;&gt;&lt;msub&gt;&lt;mi&gt;&amp;#x3B3;&lt;/mi&gt;&lt;mn&gt;0&lt;/mn&gt;&lt;/msub&gt;&lt;mo&gt;=&lt;/mo&gt;&lt;mo&gt;-&lt;/mo&gt;&lt;msub&gt;&lt;mi&gt;f&lt;/mi&gt;&lt;mn&gt;0&lt;/mn&gt;&lt;/msub&gt;&lt;mfrac&gt;&lt;msub&gt;&lt;mover accent=\&quot;true\&quot;&gt;&lt;mi&gt;R&lt;/mi&gt;&lt;mo&gt;&amp;#xA8;&lt;/mo&gt;&lt;/mover&gt;&lt;mn&gt;0&lt;/mn&gt;&lt;/msub&gt;&lt;mi&gt;c&lt;/mi&gt;&lt;/mfrac&gt;&lt;msup&gt;&lt;mfenced wrs:valign=\&quot;middle\&quot;&gt;&lt;mrow&gt;&lt;mn&gt;1&lt;/mn&gt;&lt;mo&gt;+&lt;/mo&gt;&lt;mfrac&gt;&lt;msub&gt;&lt;mover accent=\&quot;true\&quot;&gt;&lt;mi&gt;R&lt;/mi&gt;&lt;mo&gt;&amp;#x2D9;&lt;/mo&gt;&lt;/mover&gt;&lt;mn&gt;0&lt;/mn&gt;&lt;/msub&gt;&lt;mi&gt;c&lt;/mi&gt;&lt;/mfrac&gt;&lt;/mrow&gt;&lt;/mfenced&gt;&lt;mrow&gt;&lt;mo&gt;&amp;#x2212;&lt;/mo&gt;&lt;mn&gt;3&lt;/mn&gt;&lt;/mrow&gt;&lt;/msup&gt;&lt;mo&gt;&amp;#x2243;&lt;/mo&gt;&lt;mo&gt;-&lt;/mo&gt;&lt;msub&gt;&lt;mi&gt;f&lt;/mi&gt;&lt;mn&gt;0&lt;/mn&gt;&lt;/msub&gt;&lt;mfrac&gt;&lt;msub&gt;&lt;mover accent=\&quot;true\&quot;&gt;&lt;mi&gt;R&lt;/mi&gt;&lt;mo&gt;&amp;#xA8;&lt;/mo&gt;&lt;/mover&gt;&lt;mn&gt;0&lt;/mn&gt;&lt;/msub&gt;&lt;mi&gt;c&lt;/mi&gt;&lt;/mfrac&gt;&lt;/math&gt;&quot;,&quot;origin&quot;:&quot;MathType Legacy&quot;,&quot;version&quot;:&quot;v3.20.0&quot;}" title="gamma subscript 0 equals negative f subscript 0 R with ¨ on top subscript 0 over c open parentheses 1 plus R with dot on top subscript 0 over c close parentheses to the power of negative 3 end exponent asymptotically equal to negative f subscript 0 R with ¨ on top subscript 0 over c"/>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45360" cy="5567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28</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r w:rsidRPr="003C066E">
        <w:tab/>
      </w:r>
      <w:r>
        <w:rPr>
          <w:noProof/>
          <w:position w:val="-24"/>
        </w:rPr>
        <w:drawing>
          <wp:inline distT="0" distB="0" distL="0" distR="0" wp14:anchorId="084CB50B" wp14:editId="01CA13A8">
            <wp:extent cx="1808480" cy="475488"/>
            <wp:effectExtent l="0" t="0" r="0" b="0"/>
            <wp:docPr id="1537336573" name="Picture 1537336573" descr="{&quot;mathml&quot;:&quot;&lt;math style=\&quot;font-family:Times New Roman;font-size:12px;\&quot; xmlns=\&quot;http://www.w3.org/1998/Math/MathML\&quot;&gt;&lt;msub&gt;&lt;mover accent=\&quot;true\&quot;&gt;&lt;mi&gt;R&lt;/mi&gt;&lt;mo&gt;&amp;#x2D9;&lt;/mo&gt;&lt;/mover&gt;&lt;mn&gt;0&lt;/mn&gt;&lt;/msub&gt;&lt;mo&gt;&amp;#x225C;&lt;/mo&gt;&lt;mi&gt;r&lt;/mi&gt;&lt;mfenced&gt;&lt;mrow&gt;&lt;msub&gt;&lt;mi&gt;t&lt;/mi&gt;&lt;mn&gt;0&lt;/mn&gt;&lt;/msub&gt;&lt;mo&gt;-&lt;/mo&gt;&lt;mfrac&gt;&lt;mrow&gt;&lt;mi&gt;&amp;#x3C4;&lt;/mi&gt;&lt;mfenced&gt;&lt;msub&gt;&lt;mi&gt;t&lt;/mi&gt;&lt;mn&gt;0&lt;/mn&gt;&lt;/msub&gt;&lt;/mfenced&gt;&lt;/mrow&gt;&lt;mn&gt;2&lt;/mn&gt;&lt;/mfrac&gt;&lt;/mrow&gt;&lt;/mfenced&gt;&lt;mover accent=\&quot;true\&quot;&gt;&lt;mrow&gt;&lt;mo&gt;=&lt;/mo&gt;&lt;mi&gt;r&lt;/mi&gt;&lt;/mrow&gt;&lt;mo&gt;&amp;#x2D9;&lt;/mo&gt;&lt;/mover&gt;&lt;mo&gt;(&lt;/mo&gt;&lt;msub&gt;&lt;mi&gt;t&lt;/mi&gt;&lt;mn&gt;0&lt;/mn&gt;&lt;/msub&gt;&lt;mo&gt;/&lt;/mo&gt;&lt;mn&gt;2&lt;/mn&gt;&lt;mo&gt;)&lt;/mo&gt;&lt;/math&gt;&quot;,&quot;origin&quot;:&quot;MathType Legacy&quot;,&quot;version&quot;:&quot;v3.20.0&quot;}" title="R with dot on top subscript 0 ≜ r open parentheses t subscript 0 minus fraction numerator tau open parentheses t subscript 0 close parentheses over denominator 2 end fraction close parentheses stack equals r with dot on top left parenthesis t subscript 0 divided by 2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over accent=\&quot;true\&quot;&gt;&lt;mi&gt;R&lt;/mi&gt;&lt;mo&gt;&amp;#x2D9;&lt;/mo&gt;&lt;/mover&gt;&lt;mn&gt;0&lt;/mn&gt;&lt;/msub&gt;&lt;mo&gt;&amp;#x225C;&lt;/mo&gt;&lt;mi&gt;r&lt;/mi&gt;&lt;mfenced&gt;&lt;mrow&gt;&lt;msub&gt;&lt;mi&gt;t&lt;/mi&gt;&lt;mn&gt;0&lt;/mn&gt;&lt;/msub&gt;&lt;mo&gt;-&lt;/mo&gt;&lt;mfrac&gt;&lt;mrow&gt;&lt;mi&gt;&amp;#x3C4;&lt;/mi&gt;&lt;mfenced&gt;&lt;msub&gt;&lt;mi&gt;t&lt;/mi&gt;&lt;mn&gt;0&lt;/mn&gt;&lt;/msub&gt;&lt;/mfenced&gt;&lt;/mrow&gt;&lt;mn&gt;2&lt;/mn&gt;&lt;/mfrac&gt;&lt;/mrow&gt;&lt;/mfenced&gt;&lt;mover accent=\&quot;true\&quot;&gt;&lt;mrow&gt;&lt;mo&gt;=&lt;/mo&gt;&lt;mi&gt;r&lt;/mi&gt;&lt;/mrow&gt;&lt;mo&gt;&amp;#x2D9;&lt;/mo&gt;&lt;/mover&gt;&lt;mo&gt;(&lt;/mo&gt;&lt;msub&gt;&lt;mi&gt;t&lt;/mi&gt;&lt;mn&gt;0&lt;/mn&gt;&lt;/msub&gt;&lt;mo&gt;/&lt;/mo&gt;&lt;mn&gt;2&lt;/mn&gt;&lt;mo&gt;)&lt;/mo&gt;&lt;/math&gt;&quot;,&quot;origin&quot;:&quot;MathType Legacy&quot;,&quot;version&quot;:&quot;v3.20.0&quot;}" title="R with dot on top subscript 0 ≜ r open parentheses t subscript 0 minus fraction numerator tau open parentheses t subscript 0 close parentheses over denominator 2 end fraction close parentheses stack equals r with dot on top left parenthesis t subscript 0 divided by 2 right parenthesis"/>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808480" cy="4754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29</w:instrText>
      </w:r>
      <w:r w:rsidRPr="003C066E">
        <w:rPr>
          <w:noProof/>
        </w:rPr>
        <w:fldChar w:fldCharType="end"/>
      </w:r>
      <w:r w:rsidRPr="003C066E">
        <w:instrText>)</w:instrText>
      </w:r>
      <w:r w:rsidRPr="003C066E">
        <w:fldChar w:fldCharType="end"/>
      </w:r>
    </w:p>
    <w:p w:rsidR="00894722" w:rsidRPr="003C066E" w:rsidRDefault="00894722" w:rsidP="00876BBA">
      <w:r w:rsidRPr="003C066E">
        <w:tab/>
      </w:r>
      <w:r>
        <w:rPr>
          <w:noProof/>
          <w:position w:val="-10"/>
        </w:rPr>
        <w:drawing>
          <wp:inline distT="0" distB="0" distL="0" distR="0" wp14:anchorId="4060D166" wp14:editId="5D4E06D4">
            <wp:extent cx="871728" cy="205232"/>
            <wp:effectExtent l="0" t="0" r="0" b="0"/>
            <wp:docPr id="2134464435" name="Picture 1" descr="{&quot;mathml&quot;:&quot;&lt;math style=\&quot;font-family:stix;font-size:12px;\&quot;&gt;&lt;mrow&gt;&lt;msub&gt;&lt;mover accent=\&quot;true\&quot;&gt;&lt;mi&gt;R&lt;/mi&gt;&lt;mo&gt;¨&lt;/mo&gt;&lt;/mover&gt;&lt;mn&gt;0&lt;/mn&gt;&lt;/msub&gt;&lt;mo&gt;≜&lt;/mo&gt;&lt;mover accent=\&quot;true\&quot;&gt;&lt;mi&gt;r&lt;/mi&gt;&lt;mo&gt;¨&lt;/mo&gt;&lt;/mover&gt;&lt;mo stretchy=\&quot;false\&quot;&gt;(&lt;/mo&gt;&lt;msub&gt;&lt;mi&gt;t&lt;/mi&gt;&lt;mn&gt;0&lt;/mn&gt;&lt;/msub&gt;&lt;mo&gt;/&lt;/mo&gt;&lt;mn&gt;2&lt;/mn&gt;&lt;mo stretchy=\&quot;false\&quot;&gt;)&lt;/mo&gt;&lt;/mrow&gt;&lt;/math&gt;&quot;,&quot;origin&quot;:&quot;MathType for Microsoft Add-in&quot;,&quot;version&quot;:&quot;v3.20.0&quot;}" title="R with ¨ on top subscript 0 ≜ r with ¨ on top not stretchy left parenthesis t subscript 0 divided by 2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over accent=\&quot;true\&quot;&gt;&lt;mi&gt;R&lt;/mi&gt;&lt;mo&gt;¨&lt;/mo&gt;&lt;/mover&gt;&lt;mn&gt;0&lt;/mn&gt;&lt;/msub&gt;&lt;mo&gt;≜&lt;/mo&gt;&lt;mover accent=\&quot;true\&quot;&gt;&lt;mi&gt;r&lt;/mi&gt;&lt;mo&gt;¨&lt;/mo&gt;&lt;/mover&gt;&lt;mo stretchy=\&quot;false\&quot;&gt;(&lt;/mo&gt;&lt;msub&gt;&lt;mi&gt;t&lt;/mi&gt;&lt;mn&gt;0&lt;/mn&gt;&lt;/msub&gt;&lt;mo&gt;/&lt;/mo&gt;&lt;mn&gt;2&lt;/mn&gt;&lt;mo stretchy=\&quot;false\&quot;&gt;)&lt;/mo&gt;&lt;/mrow&gt;&lt;/math&gt;&quot;,&quot;origin&quot;:&quot;MathType for Microsoft Add-in&quot;,&quot;version&quot;:&quot;v3.20.0&quot;}" title="R with ¨ on top subscript 0 ≜ r with ¨ on top not stretchy left parenthesis t subscript 0 divided by 2 not stretchy right parenthesis"/>
                    <pic:cNvPicPr/>
                  </pic:nvPicPr>
                  <pic:blipFill>
                    <a:blip r:embed="rId56" cstate="print">
                      <a:extLst>
                        <a:ext uri="{28A0092B-C50C-407E-A947-70E740481C1C}">
                          <a14:useLocalDpi xmlns:a14="http://schemas.microsoft.com/office/drawing/2010/main" val="0"/>
                        </a:ext>
                      </a:extLst>
                    </a:blip>
                    <a:stretch>
                      <a:fillRect/>
                    </a:stretch>
                  </pic:blipFill>
                  <pic:spPr>
                    <a:xfrm>
                      <a:off x="0" y="0"/>
                      <a:ext cx="871728" cy="2052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30</w:instrText>
      </w:r>
      <w:r w:rsidRPr="003C066E">
        <w:rPr>
          <w:noProof/>
        </w:rPr>
        <w:fldChar w:fldCharType="end"/>
      </w:r>
      <w:r w:rsidRPr="003C066E">
        <w:instrText>)</w:instrText>
      </w:r>
      <w:r w:rsidRPr="003C066E">
        <w:fldChar w:fldCharType="end"/>
      </w:r>
    </w:p>
    <w:p w:rsidR="00894722" w:rsidRPr="003C066E" w:rsidRDefault="00894722" w:rsidP="00876BBA"/>
    <w:p w:rsidR="00894722" w:rsidRPr="003C066E" w:rsidRDefault="00894722" w:rsidP="00876BBA"/>
    <w:p w:rsidR="00894722" w:rsidRPr="003C066E" w:rsidRDefault="00894722" w:rsidP="00876BBA">
      <w:r w:rsidRPr="003C066E">
        <w:t>For example, the Doppler shift coefficient () is computed from</w:t>
      </w:r>
    </w:p>
    <w:p w:rsidR="00894722" w:rsidRPr="003C066E" w:rsidRDefault="00894722" w:rsidP="00876BBA"/>
    <w:p w:rsidR="00894722" w:rsidRPr="003C066E" w:rsidRDefault="00894722" w:rsidP="00876BBA">
      <w:r w:rsidRPr="003C066E">
        <w:tab/>
      </w:r>
      <w:r>
        <w:rPr>
          <w:noProof/>
          <w:position w:val="-26"/>
        </w:rPr>
        <w:drawing>
          <wp:inline distT="0" distB="0" distL="0" distR="0" wp14:anchorId="1568DC85" wp14:editId="72E08433">
            <wp:extent cx="2550160" cy="420624"/>
            <wp:effectExtent l="0" t="0" r="0" b="0"/>
            <wp:docPr id="2134464436" name="Picture 1" descr="{&quot;mathml&quot;:&quot;&lt;math style=\&quot;font-family:stix;font-size:12px;\&quot;&gt;&lt;mrow&gt;&lt;mover accent=\&quot;true\&quot;&gt;&lt;mi&gt;τ&lt;/mi&gt;&lt;mo&gt;˙&lt;/mo&gt;&lt;/mover&gt;&lt;mo stretchy=\&quot;false\&quot;&gt;(&lt;/mo&gt;&lt;mi&gt;t&lt;/mi&gt;&lt;mo stretchy=\&quot;false\&quot;&gt;)&lt;/mo&gt;&lt;mo&gt;=&lt;/mo&gt;&lt;mfrac&gt;&lt;mrow&gt;&lt;mi&gt;d&lt;/mi&gt;&lt;mi&gt;τ&lt;/mi&gt;&lt;/mrow&gt;&lt;mrow&gt;&lt;mi&gt;d&lt;/mi&gt;&lt;mi&gt;t&lt;/mi&gt;&lt;/mrow&gt;&lt;/mfrac&gt;&lt;mo&gt;=&lt;/mo&gt;&lt;mfrac&gt;&lt;mn&gt;2&lt;/mn&gt;&lt;mi&gt;c&lt;/mi&gt;&lt;/mfrac&gt;&lt;mover accent=\&quot;true\&quot;&gt;&lt;mi&gt;R&lt;/mi&gt;&lt;mo&gt;˙&lt;/mo&gt;&lt;/mover&gt;&lt;mfenced wrs:valign=\&quot;middle\&quot;&gt;&lt;mrow&gt;&lt;mi&gt;t&lt;/mi&gt;&lt;mo&gt;−&lt;/mo&gt;&lt;mfrac&gt;&lt;mrow&gt;&lt;mi&gt;τ&lt;/mi&gt;&lt;mo stretchy=\&quot;false\&quot;&gt;(&lt;/mo&gt;&lt;mi&gt;t&lt;/mi&gt;&lt;mo stretchy=\&quot;false\&quot;&gt;)&lt;/mo&gt;&lt;/mrow&gt;&lt;mn&gt;2&lt;/mn&gt;&lt;/mfrac&gt;&lt;/mrow&gt;&lt;/mfenced&gt;&lt;mfenced wrs:valign=\&quot;middle\&quot;&gt;&lt;mrow&gt;&lt;mn&gt;1&lt;/mn&gt;&lt;mo&gt;−&lt;/mo&gt;&lt;mfrac&gt;&lt;mrow&gt;&lt;mover accent=\&quot;true\&quot;&gt;&lt;mi&gt;τ&lt;/mi&gt;&lt;mo&gt;˙&lt;/mo&gt;&lt;/mover&gt;&lt;mo stretchy=\&quot;false\&quot;&gt;(&lt;/mo&gt;&lt;mi&gt;t&lt;/mi&gt;&lt;mo stretchy=\&quot;false\&quot;&gt;)&lt;/mo&gt;&lt;/mrow&gt;&lt;mn&gt;2&lt;/mn&gt;&lt;/mfrac&gt;&lt;/mrow&gt;&lt;/mfenced&gt;&lt;/mrow&gt;&lt;/math&gt;&quot;,&quot;origin&quot;:&quot;MathType for Microsoft Add-in&quot;,&quot;version&quot;:&quot;v3.20.0&quot;}" title="tau with dot on top not stretchy left parenthesis t not stretchy right parenthesis equals fraction numerator d tau over denominator d t end fraction equals 2 over c R with dot on top open parentheses t minus fraction numerator tau not stretchy left parenthesis t not stretchy right parenthesis over denominator 2 end fraction close parentheses open parentheses 1 minus fraction numerator tau with dot on top not stretchy left parenthesis t not stretchy right parenthesis over denominator 2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τ&lt;/mi&gt;&lt;mo&gt;˙&lt;/mo&gt;&lt;/mover&gt;&lt;mo stretchy=\&quot;false\&quot;&gt;(&lt;/mo&gt;&lt;mi&gt;t&lt;/mi&gt;&lt;mo stretchy=\&quot;false\&quot;&gt;)&lt;/mo&gt;&lt;mo&gt;=&lt;/mo&gt;&lt;mfrac&gt;&lt;mrow&gt;&lt;mi&gt;d&lt;/mi&gt;&lt;mi&gt;τ&lt;/mi&gt;&lt;/mrow&gt;&lt;mrow&gt;&lt;mi&gt;d&lt;/mi&gt;&lt;mi&gt;t&lt;/mi&gt;&lt;/mrow&gt;&lt;/mfrac&gt;&lt;mo&gt;=&lt;/mo&gt;&lt;mfrac&gt;&lt;mn&gt;2&lt;/mn&gt;&lt;mi&gt;c&lt;/mi&gt;&lt;/mfrac&gt;&lt;mover accent=\&quot;true\&quot;&gt;&lt;mi&gt;R&lt;/mi&gt;&lt;mo&gt;˙&lt;/mo&gt;&lt;/mover&gt;&lt;mfenced wrs:valign=\&quot;middle\&quot;&gt;&lt;mrow&gt;&lt;mi&gt;t&lt;/mi&gt;&lt;mo&gt;−&lt;/mo&gt;&lt;mfrac&gt;&lt;mrow&gt;&lt;mi&gt;τ&lt;/mi&gt;&lt;mo stretchy=\&quot;false\&quot;&gt;(&lt;/mo&gt;&lt;mi&gt;t&lt;/mi&gt;&lt;mo stretchy=\&quot;false\&quot;&gt;)&lt;/mo&gt;&lt;/mrow&gt;&lt;mn&gt;2&lt;/mn&gt;&lt;/mfrac&gt;&lt;/mrow&gt;&lt;/mfenced&gt;&lt;mfenced wrs:valign=\&quot;middle\&quot;&gt;&lt;mrow&gt;&lt;mn&gt;1&lt;/mn&gt;&lt;mo&gt;−&lt;/mo&gt;&lt;mfrac&gt;&lt;mrow&gt;&lt;mover accent=\&quot;true\&quot;&gt;&lt;mi&gt;τ&lt;/mi&gt;&lt;mo&gt;˙&lt;/mo&gt;&lt;/mover&gt;&lt;mo stretchy=\&quot;false\&quot;&gt;(&lt;/mo&gt;&lt;mi&gt;t&lt;/mi&gt;&lt;mo stretchy=\&quot;false\&quot;&gt;)&lt;/mo&gt;&lt;/mrow&gt;&lt;mn&gt;2&lt;/mn&gt;&lt;/mfrac&gt;&lt;/mrow&gt;&lt;/mfenced&gt;&lt;/mrow&gt;&lt;/math&gt;&quot;,&quot;origin&quot;:&quot;MathType for Microsoft Add-in&quot;,&quot;version&quot;:&quot;v3.20.0&quot;}" title="tau with dot on top not stretchy left parenthesis t not stretchy right parenthesis equals fraction numerator d tau over denominator d t end fraction equals 2 over c R with dot on top open parentheses t minus fraction numerator tau not stretchy left parenthesis t not stretchy right parenthesis over denominator 2 end fraction close parentheses open parentheses 1 minus fraction numerator tau with dot on top not stretchy left parenthesis t not stretchy right parenthesis over denominator 2 end fraction close parentheses"/>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550160" cy="420624"/>
                    </a:xfrm>
                    <a:prstGeom prst="rect">
                      <a:avLst/>
                    </a:prstGeom>
                  </pic:spPr>
                </pic:pic>
              </a:graphicData>
            </a:graphic>
          </wp:inline>
        </w:drawing>
      </w:r>
    </w:p>
    <w:p w:rsidR="00894722" w:rsidRPr="003C066E" w:rsidRDefault="00894722" w:rsidP="00876BBA"/>
    <w:p w:rsidR="00894722" w:rsidRPr="003C066E" w:rsidRDefault="00894722" w:rsidP="00876BBA">
      <w:r w:rsidRPr="003C066E">
        <w:t xml:space="preserve">which results in () after solving for </w:t>
      </w:r>
      <w:r>
        <w:rPr>
          <w:noProof/>
          <w:position w:val="-4"/>
        </w:rPr>
        <w:drawing>
          <wp:inline distT="0" distB="0" distL="0" distR="0" wp14:anchorId="2A3C86F9" wp14:editId="6F12CE41">
            <wp:extent cx="308864" cy="132080"/>
            <wp:effectExtent l="0" t="0" r="0" b="0"/>
            <wp:docPr id="2134464437" name="Picture 1" descr="{&quot;mathml&quot;:&quot;&lt;math display=\&quot;block\&quot; style=\&quot;font-family:stix;font-size:12px;\&quot;&gt;&lt;mrow&gt;&lt;mover accent=\&quot;true\&quot;&gt;&lt;mi&gt;τ&lt;/mi&gt;&lt;mo&gt;˙&lt;/mo&gt;&lt;/mover&gt;&lt;mo stretchy=\&quot;false\&quot;&gt;(&lt;/mo&gt;&lt;mi&gt;t&lt;/mi&gt;&lt;mo stretchy=\&quot;false\&quot;&gt;)&lt;/mo&gt;&lt;/mrow&gt;&lt;/math&gt;&quot;,&quot;origin&quot;:&quot;MathType for Microsoft Add-in&quot;,&quot;version&quot;:&quot;v3.20.0&quot;}" title="tau with dot on top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τ&lt;/mi&gt;&lt;mo&gt;˙&lt;/mo&gt;&lt;/mover&gt;&lt;mo stretchy=\&quot;false\&quot;&gt;(&lt;/mo&gt;&lt;mi&gt;t&lt;/mi&gt;&lt;mo stretchy=\&quot;false\&quot;&gt;)&lt;/mo&gt;&lt;/mrow&gt;&lt;/math&gt;&quot;,&quot;origin&quot;:&quot;MathType for Microsoft Add-in&quot;,&quot;version&quot;:&quot;v3.20.0&quot;}" title="tau with dot on top not stretchy left parenthesis t not stretchy right parenthesis"/>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8864" cy="132080"/>
                    </a:xfrm>
                    <a:prstGeom prst="rect">
                      <a:avLst/>
                    </a:prstGeom>
                  </pic:spPr>
                </pic:pic>
              </a:graphicData>
            </a:graphic>
          </wp:inline>
        </w:drawing>
      </w:r>
      <w:r w:rsidRPr="003C066E">
        <w:t xml:space="preserve">and substituting in ()-().  Note that </w:t>
      </w:r>
      <w:r>
        <w:rPr>
          <w:noProof/>
          <w:position w:val="-4"/>
        </w:rPr>
        <w:drawing>
          <wp:inline distT="0" distB="0" distL="0" distR="0" wp14:anchorId="3F7F7E9C" wp14:editId="19290F33">
            <wp:extent cx="341376" cy="168656"/>
            <wp:effectExtent l="0" t="0" r="0" b="0"/>
            <wp:docPr id="2134464438" name="Picture 1" descr="{&quot;mathml&quot;:&quot;&lt;math display=\&quot;block\&quot; style=\&quot;font-family:stix;font-size:12px;\&quot;&gt;&lt;mrow&gt;&lt;mover accent=\&quot;true\&quot;&gt;&lt;mi&gt;R&lt;/mi&gt;&lt;mo&gt;˙&lt;/mo&gt;&lt;/mover&gt;&lt;mo stretchy=\&quot;false\&quot;&gt;(&lt;/mo&gt;&lt;mi&gt;t&lt;/mi&gt;&lt;mo stretchy=\&quot;false\&quot;&gt;)&lt;/mo&gt;&lt;/mrow&gt;&lt;/math&gt;&quot;,&quot;origin&quot;:&quot;MathType for Microsoft Add-in&quot;,&quot;version&quot;:&quot;v3.20.0&quot;}" title="R with dot on top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R&lt;/mi&gt;&lt;mo&gt;˙&lt;/mo&gt;&lt;/mover&gt;&lt;mo stretchy=\&quot;false\&quot;&gt;(&lt;/mo&gt;&lt;mi&gt;t&lt;/mi&gt;&lt;mo stretchy=\&quot;false\&quot;&gt;)&lt;/mo&gt;&lt;/mrow&gt;&lt;/math&gt;&quot;,&quot;origin&quot;:&quot;MathType for Microsoft Add-in&quot;,&quot;version&quot;:&quot;v3.20.0&quot;}" title="R with dot on top not stretchy left parenthesis t not stretchy right parenthesis"/>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41376" cy="168656"/>
                    </a:xfrm>
                    <a:prstGeom prst="rect">
                      <a:avLst/>
                    </a:prstGeom>
                  </pic:spPr>
                </pic:pic>
              </a:graphicData>
            </a:graphic>
          </wp:inline>
        </w:drawing>
      </w:r>
      <w:r w:rsidRPr="003C066E">
        <w:t xml:space="preserve">represents the range rate of the target and thus Doppler shift is only affected by velocity components along the radial line between souce and receiver.  We will often use abbreviation </w:t>
      </w:r>
      <w:r>
        <w:rPr>
          <w:noProof/>
        </w:rPr>
        <w:drawing>
          <wp:inline distT="0" distB="0" distL="0" distR="0" wp14:anchorId="5738D9EA" wp14:editId="3B0CBD4D">
            <wp:extent cx="314960" cy="142240"/>
            <wp:effectExtent l="0" t="0" r="0" b="0"/>
            <wp:docPr id="2134464439" name="Picture 1" descr="{&quot;mathml&quot;:&quot;&lt;math display=\&quot;block\&quot; style=\&quot;font-family:stix;font-size:12px;\&quot;&gt;&lt;mrow&gt;&lt;mover accent=\&quot;true\&quot;&gt;&lt;mi&gt;R&lt;/mi&gt;&lt;mo&gt;˙&lt;/mo&gt;&lt;/mover&gt;&lt;mo&gt;=&lt;/mo&gt;&lt;mi&gt;v&lt;/mi&gt;&lt;/mrow&gt;&lt;/math&gt;&quot;,&quot;origin&quot;:&quot;MathType for Microsoft Add-in&quot;,&quot;version&quot;:&quot;v3.20.0&quot;}" title="R with dot on top equals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R&lt;/mi&gt;&lt;mo&gt;˙&lt;/mo&gt;&lt;/mover&gt;&lt;mo&gt;=&lt;/mo&gt;&lt;mi&gt;v&lt;/mi&gt;&lt;/mrow&gt;&lt;/math&gt;&quot;,&quot;origin&quot;:&quot;MathType for Microsoft Add-in&quot;,&quot;version&quot;:&quot;v3.20.0&quot;}" title="R with dot on top equals v"/>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14960" cy="142240"/>
                    </a:xfrm>
                    <a:prstGeom prst="rect">
                      <a:avLst/>
                    </a:prstGeom>
                  </pic:spPr>
                </pic:pic>
              </a:graphicData>
            </a:graphic>
          </wp:inline>
        </w:drawing>
      </w:r>
      <w:r w:rsidRPr="003C066E">
        <w:t>where it is understood that v is the radial velocity.</w:t>
      </w:r>
    </w:p>
    <w:p w:rsidR="00894722" w:rsidRPr="00876BBA" w:rsidRDefault="00894722" w:rsidP="00876BBA"/>
    <w:p w:rsidR="00894722" w:rsidRDefault="00894722" w:rsidP="0077124E">
      <w:r>
        <w:t>Under the narrowband approximation the received signal is a progressively higher order sum of phases weighted by the appropriate range derivative coefficient (f0=0</w:t>
      </w:r>
      <w:r w:rsidRPr="0077124E">
        <w:rPr>
          <w:vertAlign w:val="superscript"/>
        </w:rPr>
        <w:t>th</w:t>
      </w:r>
      <w:r>
        <w:t>, v0 = 1</w:t>
      </w:r>
      <w:r w:rsidRPr="0077124E">
        <w:rPr>
          <w:vertAlign w:val="superscript"/>
        </w:rPr>
        <w:t>st</w:t>
      </w:r>
      <w:r>
        <w:t>, etc</w:t>
      </w:r>
    </w:p>
    <w:p w:rsidR="00894722" w:rsidRDefault="00894722" w:rsidP="0077124E"/>
    <w:p w:rsidR="00894722" w:rsidRDefault="00894722" w:rsidP="0077124E">
      <w:pPr>
        <w:jc w:val="center"/>
      </w:pPr>
      <w:r>
        <w:rPr>
          <w:noProof/>
          <w:position w:val="-18"/>
        </w:rPr>
        <w:drawing>
          <wp:inline distT="0" distB="0" distL="0" distR="0" wp14:anchorId="72C6FDE6" wp14:editId="570752F8">
            <wp:extent cx="5039326" cy="264685"/>
            <wp:effectExtent l="0" t="0" r="0" b="0"/>
            <wp:docPr id="1140615167" name="Picture 1140615167" descr="{&quot;mathml&quot;:&quot;&lt;math style=\&quot;font-family:Times New Roman;font-size:12px;\&quot; xmlns=\&quot;http://www.w3.org/1998/Math/MathML\&quot;&gt;&lt;mi&gt;x&lt;/mi&gt;&lt;mfenced&gt;&lt;mi&gt;t&lt;/mi&gt;&lt;/mfenced&gt;&lt;mo&gt;=&lt;/mo&gt;&lt;mi&gt;m&lt;/mi&gt;&lt;mfenced&gt;&lt;mrow&gt;&lt;mi&gt;t&lt;/mi&gt;&lt;mo&gt;-&lt;/mo&gt;&lt;msub&gt;&lt;mi&gt;&amp;#x3C4;&lt;/mi&gt;&lt;mn&gt;0&lt;/mn&gt;&lt;/msub&gt;&lt;/mrow&gt;&lt;/mfenced&gt;&lt;mi&gt;e&lt;/mi&gt;&lt;mi&gt;x&lt;/mi&gt;&lt;mi&gt;p&lt;/mi&gt;&lt;mfenced&gt;&lt;mrow&gt;&lt;mi&gt;j&lt;/mi&gt;&lt;mn&gt;2&lt;/mn&gt;&lt;mi&gt;&amp;#x3C0;&lt;/mi&gt;&lt;mfenced open=\&quot;[\&quot; close=\&quot;]\&quot;&gt;&lt;mrow&gt;&lt;msub&gt;&lt;mi&gt;f&lt;/mi&gt;&lt;mn&gt;0&lt;/mn&gt;&lt;/msub&gt;&lt;mfenced&gt;&lt;mrow&gt;&lt;mi&gt;t&lt;/mi&gt;&lt;mo&gt;-&lt;/mo&gt;&lt;msub&gt;&lt;mi&gt;&amp;#x3C4;&lt;/mi&gt;&lt;mn&gt;0&lt;/mn&gt;&lt;/msub&gt;&lt;/mrow&gt;&lt;/mfenced&gt;&lt;mo&gt;+&lt;/mo&gt;&lt;msub&gt;&lt;mi&gt;&amp;#x3BD;&lt;/mi&gt;&lt;mn&gt;0&lt;/mn&gt;&lt;/msub&gt;&lt;mfenced&gt;&lt;mrow&gt;&lt;mi&gt;t&lt;/mi&gt;&lt;mo&gt;-&lt;/mo&gt;&lt;msub&gt;&lt;mi&gt;&amp;#x3C4;&lt;/mi&gt;&lt;mn&gt;0&lt;/mn&gt;&lt;/msub&gt;&lt;/mrow&gt;&lt;/mfenced&gt;&lt;mo&gt;+&lt;/mo&gt;&lt;msub&gt;&lt;mi&gt;&amp;#x3B3;&lt;/mi&gt;&lt;mn&gt;0&lt;/mn&gt;&lt;/msub&gt;&lt;msup&gt;&lt;mfenced&gt;&lt;mrow&gt;&lt;mi&gt;t&lt;/mi&gt;&lt;mo&gt;-&lt;/mo&gt;&lt;msub&gt;&lt;mi&gt;&amp;#x3C4;&lt;/mi&gt;&lt;mn&gt;0&lt;/mn&gt;&lt;/msub&gt;&lt;/mrow&gt;&lt;/mfenced&gt;&lt;mn&gt;2&lt;/mn&gt;&lt;/msup&gt;&lt;mo&gt;+&lt;/mo&gt;&lt;msub&gt;&lt;mi&gt;&amp;#x3B5;&lt;/mi&gt;&lt;mn&gt;0&lt;/mn&gt;&lt;/msub&gt;&lt;msup&gt;&lt;mfenced&gt;&lt;mrow&gt;&lt;mi&gt;t&lt;/mi&gt;&lt;mo&gt;-&lt;/mo&gt;&lt;msub&gt;&lt;mi&gt;&amp;#x3C4;&lt;/mi&gt;&lt;mn&gt;0&lt;/mn&gt;&lt;/msub&gt;&lt;/mrow&gt;&lt;/mfenced&gt;&lt;mn&gt;3&lt;/mn&gt;&lt;/msup&gt;&lt;mo&gt;+&lt;/mo&gt;&lt;mo&gt;.&lt;/mo&gt;&lt;mo&gt;.&lt;/mo&gt;&lt;mo&gt;.&lt;/mo&gt;&lt;/mrow&gt;&lt;/mfenced&gt;&lt;/mrow&gt;&lt;/mfenced&gt;&lt;/math&gt;&quot;,&quot;origin&quot;:&quot;MathType Legacy&quot;,&quot;version&quot;:&quot;v3.20.0&quot;}" title="x open parentheses t close parentheses equals m open parentheses t minus tau subscript 0 close parentheses e x p open parentheses j 2 pi open square brackets f subscript 0 open parentheses t minus tau subscript 0 close parentheses plus nu subscript 0 open parentheses t minus tau subscript 0 close parentheses plus gamma subscript 0 open parentheses t minus tau subscript 0 close parentheses squared plus epsilon subscript 0 open parentheses t minus tau subscript 0 close parentheses cubed plus... close square bracket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fenced&gt;&lt;mi&gt;t&lt;/mi&gt;&lt;/mfenced&gt;&lt;mo&gt;=&lt;/mo&gt;&lt;mi&gt;m&lt;/mi&gt;&lt;mfenced&gt;&lt;mrow&gt;&lt;mi&gt;t&lt;/mi&gt;&lt;mo&gt;-&lt;/mo&gt;&lt;msub&gt;&lt;mi&gt;&amp;#x3C4;&lt;/mi&gt;&lt;mn&gt;0&lt;/mn&gt;&lt;/msub&gt;&lt;/mrow&gt;&lt;/mfenced&gt;&lt;mi&gt;e&lt;/mi&gt;&lt;mi&gt;x&lt;/mi&gt;&lt;mi&gt;p&lt;/mi&gt;&lt;mfenced&gt;&lt;mrow&gt;&lt;mi&gt;j&lt;/mi&gt;&lt;mn&gt;2&lt;/mn&gt;&lt;mi&gt;&amp;#x3C0;&lt;/mi&gt;&lt;mfenced open=\&quot;[\&quot; close=\&quot;]\&quot;&gt;&lt;mrow&gt;&lt;msub&gt;&lt;mi&gt;f&lt;/mi&gt;&lt;mn&gt;0&lt;/mn&gt;&lt;/msub&gt;&lt;mfenced&gt;&lt;mrow&gt;&lt;mi&gt;t&lt;/mi&gt;&lt;mo&gt;-&lt;/mo&gt;&lt;msub&gt;&lt;mi&gt;&amp;#x3C4;&lt;/mi&gt;&lt;mn&gt;0&lt;/mn&gt;&lt;/msub&gt;&lt;/mrow&gt;&lt;/mfenced&gt;&lt;mo&gt;+&lt;/mo&gt;&lt;msub&gt;&lt;mi&gt;&amp;#x3BD;&lt;/mi&gt;&lt;mn&gt;0&lt;/mn&gt;&lt;/msub&gt;&lt;mfenced&gt;&lt;mrow&gt;&lt;mi&gt;t&lt;/mi&gt;&lt;mo&gt;-&lt;/mo&gt;&lt;msub&gt;&lt;mi&gt;&amp;#x3C4;&lt;/mi&gt;&lt;mn&gt;0&lt;/mn&gt;&lt;/msub&gt;&lt;/mrow&gt;&lt;/mfenced&gt;&lt;mo&gt;+&lt;/mo&gt;&lt;msub&gt;&lt;mi&gt;&amp;#x3B3;&lt;/mi&gt;&lt;mn&gt;0&lt;/mn&gt;&lt;/msub&gt;&lt;msup&gt;&lt;mfenced&gt;&lt;mrow&gt;&lt;mi&gt;t&lt;/mi&gt;&lt;mo&gt;-&lt;/mo&gt;&lt;msub&gt;&lt;mi&gt;&amp;#x3C4;&lt;/mi&gt;&lt;mn&gt;0&lt;/mn&gt;&lt;/msub&gt;&lt;/mrow&gt;&lt;/mfenced&gt;&lt;mn&gt;2&lt;/mn&gt;&lt;/msup&gt;&lt;mo&gt;+&lt;/mo&gt;&lt;msub&gt;&lt;mi&gt;&amp;#x3B5;&lt;/mi&gt;&lt;mn&gt;0&lt;/mn&gt;&lt;/msub&gt;&lt;msup&gt;&lt;mfenced&gt;&lt;mrow&gt;&lt;mi&gt;t&lt;/mi&gt;&lt;mo&gt;-&lt;/mo&gt;&lt;msub&gt;&lt;mi&gt;&amp;#x3C4;&lt;/mi&gt;&lt;mn&gt;0&lt;/mn&gt;&lt;/msub&gt;&lt;/mrow&gt;&lt;/mfenced&gt;&lt;mn&gt;3&lt;/mn&gt;&lt;/msup&gt;&lt;mo&gt;+&lt;/mo&gt;&lt;mo&gt;.&lt;/mo&gt;&lt;mo&gt;.&lt;/mo&gt;&lt;mo&gt;.&lt;/mo&gt;&lt;/mrow&gt;&lt;/mfenced&gt;&lt;/mrow&gt;&lt;/mfenced&gt;&lt;/math&gt;&quot;,&quot;origin&quot;:&quot;MathType Legacy&quot;,&quot;version&quot;:&quot;v3.20.0&quot;}" title="x open parentheses t close parentheses equals m open parentheses t minus tau subscript 0 close parentheses e x p open parentheses j 2 pi open square brackets f subscript 0 open parentheses t minus tau subscript 0 close parentheses plus nu subscript 0 open parentheses t minus tau subscript 0 close parentheses plus gamma subscript 0 open parentheses t minus tau subscript 0 close parentheses squared plus epsilon subscript 0 open parentheses t minus tau subscript 0 close parentheses cubed plus... close square brackets close parentheses"/>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39326" cy="264685"/>
                    </a:xfrm>
                    <a:prstGeom prst="rect">
                      <a:avLst/>
                    </a:prstGeom>
                  </pic:spPr>
                </pic:pic>
              </a:graphicData>
            </a:graphic>
          </wp:inline>
        </w:drawing>
      </w:r>
    </w:p>
    <w:p w:rsidR="00894722" w:rsidRDefault="00894722" w:rsidP="009750B0"/>
    <w:p w:rsidR="00894722" w:rsidRPr="003C066E" w:rsidRDefault="00894722" w:rsidP="009750B0"/>
    <w:p w:rsidR="00894722" w:rsidRDefault="00894722" w:rsidP="009750B0">
      <w:r>
        <w:t>The parameterized replica for matched filtering is</w:t>
      </w:r>
    </w:p>
    <w:p w:rsidR="00894722" w:rsidRDefault="00894722" w:rsidP="009750B0"/>
    <w:p w:rsidR="00894722" w:rsidRPr="003C066E" w:rsidRDefault="00894722" w:rsidP="007D0612">
      <w:pPr>
        <w:jc w:val="center"/>
      </w:pPr>
      <w:r>
        <w:rPr>
          <w:noProof/>
          <w:position w:val="-18"/>
        </w:rPr>
        <w:drawing>
          <wp:inline distT="0" distB="0" distL="0" distR="0" wp14:anchorId="4F06DC05" wp14:editId="5533832F">
            <wp:extent cx="2974848" cy="266192"/>
            <wp:effectExtent l="0" t="0" r="0" b="0"/>
            <wp:docPr id="1592513445" name="Picture 1592513445" descr="{&quot;mathml&quot;:&quot;&lt;math style=\&quot;font-family:Times New Roman;font-size:12px;\&quot; xmlns=\&quot;http://www.w3.org/1998/Math/MathML\&quot;&gt;&lt;mi&gt;g&lt;/mi&gt;&lt;mfenced&gt;&lt;mi&gt;t&lt;/mi&gt;&lt;/mfenced&gt;&lt;mo&gt;=&lt;/mo&gt;&lt;mi&gt;m&lt;/mi&gt;&lt;mfenced&gt;&lt;mi&gt;t&lt;/mi&gt;&lt;/mfenced&gt;&lt;mi&gt;e&lt;/mi&gt;&lt;mi&gt;x&lt;/mi&gt;&lt;mi&gt;p&lt;/mi&gt;&lt;mfenced&gt;&lt;mrow&gt;&lt;mi&gt;j&lt;/mi&gt;&lt;mn&gt;2&lt;/mn&gt;&lt;mi&gt;&amp;#x3C0;&lt;/mi&gt;&lt;mfenced open=\&quot;[\&quot; close=\&quot;]\&quot;&gt;&lt;mrow&gt;&lt;msub&gt;&lt;mi&gt;f&lt;/mi&gt;&lt;mn&gt;0&lt;/mn&gt;&lt;/msub&gt;&lt;mi&gt;t&lt;/mi&gt;&lt;mo&gt;+&lt;/mo&gt;&lt;msub&gt;&lt;mi&gt;&amp;#x3BD;&lt;/mi&gt;&lt;mi&gt;k&lt;/mi&gt;&lt;/msub&gt;&lt;mi&gt;t&lt;/mi&gt;&lt;mo&gt;+&lt;/mo&gt;&lt;msub&gt;&lt;mi&gt;&amp;#x3B3;&lt;/mi&gt;&lt;mi&gt;l&lt;/mi&gt;&lt;/msub&gt;&lt;msup&gt;&lt;mi&gt;t&lt;/mi&gt;&lt;mn&gt;2&lt;/mn&gt;&lt;/msup&gt;&lt;mo&gt;+&lt;/mo&gt;&lt;msub&gt;&lt;mi&gt;&amp;#x3B5;&lt;/mi&gt;&lt;mi&gt;i&lt;/mi&gt;&lt;/msub&gt;&lt;msup&gt;&lt;mi&gt;t&lt;/mi&gt;&lt;mn&gt;3&lt;/mn&gt;&lt;/msup&gt;&lt;mo&gt;+&lt;/mo&gt;&lt;mo&gt;&amp;#x2026;&lt;/mo&gt;&lt;/mrow&gt;&lt;/mfenced&gt;&lt;/mrow&gt;&lt;/mfenced&gt;&lt;/math&gt;&quot;,&quot;origin&quot;:&quot;MathType Legacy&quot;,&quot;version&quot;:&quot;v3.20.0&quot;}" title="g open parentheses t close parentheses equals m open parentheses t close parentheses e x p open parentheses j 2 pi open square brackets f subscript 0 t plus nu subscript k t plus gamma subscript l t squared plus epsilon subscript i t cubed plus horizontal ellipsis close square bracket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g&lt;/mi&gt;&lt;mfenced&gt;&lt;mi&gt;t&lt;/mi&gt;&lt;/mfenced&gt;&lt;mo&gt;=&lt;/mo&gt;&lt;mi&gt;m&lt;/mi&gt;&lt;mfenced&gt;&lt;mi&gt;t&lt;/mi&gt;&lt;/mfenced&gt;&lt;mi&gt;e&lt;/mi&gt;&lt;mi&gt;x&lt;/mi&gt;&lt;mi&gt;p&lt;/mi&gt;&lt;mfenced&gt;&lt;mrow&gt;&lt;mi&gt;j&lt;/mi&gt;&lt;mn&gt;2&lt;/mn&gt;&lt;mi&gt;&amp;#x3C0;&lt;/mi&gt;&lt;mfenced open=\&quot;[\&quot; close=\&quot;]\&quot;&gt;&lt;mrow&gt;&lt;msub&gt;&lt;mi&gt;f&lt;/mi&gt;&lt;mn&gt;0&lt;/mn&gt;&lt;/msub&gt;&lt;mi&gt;t&lt;/mi&gt;&lt;mo&gt;+&lt;/mo&gt;&lt;msub&gt;&lt;mi&gt;&amp;#x3BD;&lt;/mi&gt;&lt;mi&gt;k&lt;/mi&gt;&lt;/msub&gt;&lt;mi&gt;t&lt;/mi&gt;&lt;mo&gt;+&lt;/mo&gt;&lt;msub&gt;&lt;mi&gt;&amp;#x3B3;&lt;/mi&gt;&lt;mi&gt;l&lt;/mi&gt;&lt;/msub&gt;&lt;msup&gt;&lt;mi&gt;t&lt;/mi&gt;&lt;mn&gt;2&lt;/mn&gt;&lt;/msup&gt;&lt;mo&gt;+&lt;/mo&gt;&lt;msub&gt;&lt;mi&gt;&amp;#x3B5;&lt;/mi&gt;&lt;mi&gt;i&lt;/mi&gt;&lt;/msub&gt;&lt;msup&gt;&lt;mi&gt;t&lt;/mi&gt;&lt;mn&gt;3&lt;/mn&gt;&lt;/msup&gt;&lt;mo&gt;+&lt;/mo&gt;&lt;mo&gt;&amp;#x2026;&lt;/mo&gt;&lt;/mrow&gt;&lt;/mfenced&gt;&lt;/mrow&gt;&lt;/mfenced&gt;&lt;/math&gt;&quot;,&quot;origin&quot;:&quot;MathType Legacy&quot;,&quot;version&quot;:&quot;v3.20.0&quot;}" title="g open parentheses t close parentheses equals m open parentheses t close parentheses e x p open parentheses j 2 pi open square brackets f subscript 0 t plus nu subscript k t plus gamma subscript l t squared plus epsilon subscript i t cubed plus horizontal ellipsis close square brackets close parenthese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974848" cy="266192"/>
                    </a:xfrm>
                    <a:prstGeom prst="rect">
                      <a:avLst/>
                    </a:prstGeom>
                  </pic:spPr>
                </pic:pic>
              </a:graphicData>
            </a:graphic>
          </wp:inline>
        </w:drawing>
      </w:r>
    </w:p>
    <w:p w:rsidR="00894722" w:rsidRPr="003C066E" w:rsidRDefault="00894722" w:rsidP="009750B0"/>
    <w:p w:rsidR="00894722" w:rsidRDefault="00894722" w:rsidP="007D0612">
      <w:r>
        <w:t>As the receiver parameters are varied, the matched filter output</w:t>
      </w:r>
    </w:p>
    <w:p w:rsidR="00894722" w:rsidRDefault="00894722" w:rsidP="009750B0"/>
    <w:p w:rsidR="00894722" w:rsidRDefault="00894722" w:rsidP="007D0612">
      <w:pPr>
        <w:jc w:val="center"/>
      </w:pPr>
      <w:r>
        <w:rPr>
          <w:noProof/>
          <w:position w:val="-13"/>
        </w:rPr>
        <w:drawing>
          <wp:inline distT="0" distB="0" distL="0" distR="0" wp14:anchorId="343C73F9" wp14:editId="0E39DF64">
            <wp:extent cx="2105152" cy="292608"/>
            <wp:effectExtent l="0" t="0" r="0" b="0"/>
            <wp:docPr id="1086619274" name="Picture 1086619274" descr="{&quot;mathml&quot;:&quot;&lt;math style=\&quot;font-family:Times New Roman;font-size:12px;\&quot; xmlns=\&quot;http://www.w3.org/1998/Math/MathML\&quot;&gt;&lt;mi&gt;z&lt;/mi&gt;&lt;mfenced&gt;&lt;mrow&gt;&lt;mi&gt;&amp;#x3C4;&lt;/mi&gt;&lt;mo&gt;,&lt;/mo&gt;&lt;mi&gt;&amp;#x3BD;&lt;/mi&gt;&lt;mo&gt;,&lt;/mo&gt;&lt;mi&gt;a&lt;/mi&gt;&lt;mo&gt;,&lt;/mo&gt;&lt;mi&gt;&amp;#x3B5;&lt;/mi&gt;&lt;mo&gt;,&lt;/mo&gt;&lt;mo&gt;&amp;#x2026;&lt;/mo&gt;&lt;/mrow&gt;&lt;/mfenced&gt;&lt;mo&gt;=&lt;/mo&gt;&lt;msubsup&gt;&lt;mo&gt;&amp;#x222B;&lt;/mo&gt;&lt;mrow/&gt;&lt;mrow/&gt;&lt;/msubsup&gt;&lt;mi&gt;x&lt;/mi&gt;&lt;mfenced&gt;&lt;mi&gt;t&lt;/mi&gt;&lt;/mfenced&gt;&lt;msup&gt;&lt;mi&gt;g&lt;/mi&gt;&lt;mo&gt;*&lt;/mo&gt;&lt;/msup&gt;&lt;mfenced&gt;&lt;mrow&gt;&lt;mi&gt;t&lt;/mi&gt;&lt;mo&gt;-&lt;/mo&gt;&lt;mi&gt;&amp;#x3C4;&lt;/mi&gt;&lt;/mrow&gt;&lt;/mfenced&gt;&lt;mo&gt;d&lt;/mo&gt;&lt;mi&gt;t&lt;/mi&gt;&lt;/math&gt;&quot;,&quot;origin&quot;:&quot;MathType Legacy&quot;,&quot;version&quot;:&quot;v3.20.0&quot;}" title="z open parentheses tau comma nu comma a comma epsilon comma horizontal ellipsis close parentheses equals integral subscript blank superscript blank x open parentheses t close parentheses g to the power of asterisk times open parentheses t minus tau close parentheses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z&lt;/mi&gt;&lt;mfenced&gt;&lt;mrow&gt;&lt;mi&gt;&amp;#x3C4;&lt;/mi&gt;&lt;mo&gt;,&lt;/mo&gt;&lt;mi&gt;&amp;#x3BD;&lt;/mi&gt;&lt;mo&gt;,&lt;/mo&gt;&lt;mi&gt;a&lt;/mi&gt;&lt;mo&gt;,&lt;/mo&gt;&lt;mi&gt;&amp;#x3B5;&lt;/mi&gt;&lt;mo&gt;,&lt;/mo&gt;&lt;mo&gt;&amp;#x2026;&lt;/mo&gt;&lt;/mrow&gt;&lt;/mfenced&gt;&lt;mo&gt;=&lt;/mo&gt;&lt;msubsup&gt;&lt;mo&gt;&amp;#x222B;&lt;/mo&gt;&lt;mrow/&gt;&lt;mrow/&gt;&lt;/msubsup&gt;&lt;mi&gt;x&lt;/mi&gt;&lt;mfenced&gt;&lt;mi&gt;t&lt;/mi&gt;&lt;/mfenced&gt;&lt;msup&gt;&lt;mi&gt;g&lt;/mi&gt;&lt;mo&gt;*&lt;/mo&gt;&lt;/msup&gt;&lt;mfenced&gt;&lt;mrow&gt;&lt;mi&gt;t&lt;/mi&gt;&lt;mo&gt;-&lt;/mo&gt;&lt;mi&gt;&amp;#x3C4;&lt;/mi&gt;&lt;/mrow&gt;&lt;/mfenced&gt;&lt;mo&gt;d&lt;/mo&gt;&lt;mi&gt;t&lt;/mi&gt;&lt;/math&gt;&quot;,&quot;origin&quot;:&quot;MathType Legacy&quot;,&quot;version&quot;:&quot;v3.20.0&quot;}" title="z open parentheses tau comma nu comma a comma epsilon comma horizontal ellipsis close parentheses equals integral subscript blank superscript blank x open parentheses t close parentheses g to the power of asterisk times open parentheses t minus tau close parentheses d 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105152" cy="292608"/>
                    </a:xfrm>
                    <a:prstGeom prst="rect">
                      <a:avLst/>
                    </a:prstGeom>
                  </pic:spPr>
                </pic:pic>
              </a:graphicData>
            </a:graphic>
          </wp:inline>
        </w:drawing>
      </w:r>
    </w:p>
    <w:p w:rsidR="00894722" w:rsidRPr="003C066E" w:rsidRDefault="00894722" w:rsidP="007D0612">
      <w:pPr>
        <w:jc w:val="center"/>
      </w:pPr>
    </w:p>
    <w:p w:rsidR="00894722" w:rsidRDefault="00894722" w:rsidP="0082556D">
      <w:r>
        <w:t xml:space="preserve">will reach its maximum value at </w:t>
      </w:r>
      <w:r>
        <w:rPr>
          <w:noProof/>
          <w:position w:val="-13"/>
        </w:rPr>
        <w:drawing>
          <wp:inline distT="0" distB="0" distL="0" distR="0" wp14:anchorId="5D3BC130" wp14:editId="586F41AD">
            <wp:extent cx="1387856" cy="162560"/>
            <wp:effectExtent l="0" t="0" r="0" b="0"/>
            <wp:docPr id="1931872338" name="Picture 1931872338" descr="{&quot;mathml&quot;:&quot;&lt;math style=\&quot;font-family:Times New Roman;font-size:12px;\&quot; xmlns=\&quot;http://www.w3.org/1998/Math/MathML\&quot;&gt;&lt;mi&gt;&amp;#x3C4;&lt;/mi&gt;&lt;mo&gt;=&lt;/mo&gt;&lt;msub&gt;&lt;mi&gt;&amp;#x3C4;&lt;/mi&gt;&lt;mn&gt;0&lt;/mn&gt;&lt;/msub&gt;&lt;mo&gt;,&lt;/mo&gt;&lt;mi&gt;&amp;#x3BD;&lt;/mi&gt;&lt;mo&gt;=&lt;/mo&gt;&lt;msub&gt;&lt;mi&gt;&amp;#x3BD;&lt;/mi&gt;&lt;mn&gt;0&lt;/mn&gt;&lt;/msub&gt;&lt;mo&gt;,&lt;/mo&gt;&lt;mi&gt;&amp;#x3B3;&lt;/mi&gt;&lt;mo&gt;=&lt;/mo&gt;&lt;msub&gt;&lt;mi&gt;&amp;#x3B3;&lt;/mi&gt;&lt;mn&gt;0&lt;/mn&gt;&lt;/msub&gt;&lt;mo&gt;,&lt;/mo&gt;&lt;mo&gt;&amp;#x2026;&lt;/mo&gt;&lt;/math&gt;&quot;,&quot;origin&quot;:&quot;MathType Legacy&quot;,&quot;version&quot;:&quot;v3.20.0&quot;}" title="tau equals tau subscript 0 comma nu equals nu subscript 0 comma gamma equals gamma subscript 0 comma horizontal ellip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C4;&lt;/mi&gt;&lt;mo&gt;=&lt;/mo&gt;&lt;msub&gt;&lt;mi&gt;&amp;#x3C4;&lt;/mi&gt;&lt;mn&gt;0&lt;/mn&gt;&lt;/msub&gt;&lt;mo&gt;,&lt;/mo&gt;&lt;mi&gt;&amp;#x3BD;&lt;/mi&gt;&lt;mo&gt;=&lt;/mo&gt;&lt;msub&gt;&lt;mi&gt;&amp;#x3BD;&lt;/mi&gt;&lt;mn&gt;0&lt;/mn&gt;&lt;/msub&gt;&lt;mo&gt;,&lt;/mo&gt;&lt;mi&gt;&amp;#x3B3;&lt;/mi&gt;&lt;mo&gt;=&lt;/mo&gt;&lt;msub&gt;&lt;mi&gt;&amp;#x3B3;&lt;/mi&gt;&lt;mn&gt;0&lt;/mn&gt;&lt;/msub&gt;&lt;mo&gt;,&lt;/mo&gt;&lt;mo&gt;&amp;#x2026;&lt;/mo&gt;&lt;/math&gt;&quot;,&quot;origin&quot;:&quot;MathType Legacy&quot;,&quot;version&quot;:&quot;v3.20.0&quot;}" title="tau equals tau subscript 0 comma nu equals nu subscript 0 comma gamma equals gamma subscript 0 comma horizontal ellipsi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387856" cy="162560"/>
                    </a:xfrm>
                    <a:prstGeom prst="rect">
                      <a:avLst/>
                    </a:prstGeom>
                  </pic:spPr>
                </pic:pic>
              </a:graphicData>
            </a:graphic>
          </wp:inline>
        </w:drawing>
      </w:r>
      <w:r>
        <w:t xml:space="preserve"> .  Substituting () into () we see that the output becomes a complicated function of the rf phase</w:t>
      </w:r>
    </w:p>
    <w:p w:rsidR="00894722" w:rsidRDefault="00894722" w:rsidP="0082556D"/>
    <w:p w:rsidR="00894722" w:rsidRDefault="00894722" w:rsidP="007D0612">
      <w:pPr>
        <w:jc w:val="center"/>
      </w:pPr>
      <w:r>
        <w:rPr>
          <w:noProof/>
          <w:position w:val="-68"/>
        </w:rPr>
        <w:drawing>
          <wp:inline distT="0" distB="0" distL="0" distR="0" wp14:anchorId="3F3771A0" wp14:editId="4D0ED08E">
            <wp:extent cx="2460752" cy="824992"/>
            <wp:effectExtent l="0" t="0" r="0" b="0"/>
            <wp:docPr id="1869193085" name="Picture 1869193085" descr="{&quot;mathml&quot;:&quot;&lt;math style=\&quot;font-family:Times New Roman;font-size:12px;\&quot; xmlns=\&quot;http://www.w3.org/1998/Math/MathML\&quot;&gt;&lt;mi&gt;z&lt;/mi&gt;&lt;mfenced&gt;&lt;mi&gt;&amp;#x3C4;&lt;/mi&gt;&lt;/mfenced&gt;&lt;mo&gt;=&lt;/mo&gt;&lt;msup&gt;&lt;mi&gt;e&lt;/mi&gt;&lt;mrow&gt;&lt;mi&gt;j&lt;/mi&gt;&lt;mn&gt;2&lt;/mn&gt;&lt;mi&gt;&amp;#x3C0;&lt;/mi&gt;&lt;msub&gt;&lt;mi&gt;f&lt;/mi&gt;&lt;mn&gt;0&lt;/mn&gt;&lt;/msub&gt;&lt;mi&gt;&amp;#x3C4;&lt;/mi&gt;&lt;/mrow&gt;&lt;/msup&gt;&lt;msubsup&gt;&lt;mo&gt;&amp;#x222B;&lt;/mo&gt;&lt;mrow/&gt;&lt;mrow/&gt;&lt;/msubsup&gt;&lt;mi&gt;m&lt;/mi&gt;&lt;mfenced&gt;&lt;mi&gt;t&lt;/mi&gt;&lt;/mfenced&gt;&lt;mi&gt;m&lt;/mi&gt;&lt;mfenced&gt;&lt;mrow&gt;&lt;mi&gt;t&lt;/mi&gt;&lt;mo&gt;-&lt;/mo&gt;&lt;mi&gt;&amp;#x3C4;&lt;/mi&gt;&lt;/mrow&gt;&lt;/mfenced&gt;&lt;msup&gt;&lt;mi&gt;e&lt;/mi&gt;&lt;mrow&gt;&lt;mi&gt;j&lt;/mi&gt;&lt;mn&gt;2&lt;/mn&gt;&lt;mi&gt;&amp;#x3C0;&lt;/mi&gt;&lt;mi&gt;&amp;#x394;&lt;/mi&gt;&lt;mfenced&gt;&lt;mi&gt;t&lt;/mi&gt;&lt;/mfenced&gt;&lt;/mrow&gt;&lt;/msup&gt;&lt;mo&gt;d&lt;/mo&gt;&lt;mi&gt;t&lt;/mi&gt;&lt;mspace linebreak=\&quot;newline\&quot;/&gt;&lt;mi&gt;&amp;#x394;&lt;/mi&gt;&lt;mfenced&gt;&lt;mi&gt;t&lt;/mi&gt;&lt;/mfenced&gt;&lt;mo&gt;=&lt;/mo&gt;&lt;munder&gt;&lt;mo&gt;&amp;#x2211;&lt;/mo&gt;&lt;mi&gt;p&lt;/mi&gt;&lt;/munder&gt;&lt;mfenced&gt;&lt;mrow&gt;&lt;msub&gt;&lt;mi&gt;&amp;#x3BE;&lt;/mi&gt;&lt;mrow&gt;&lt;mn&gt;0&lt;/mn&gt;&lt;mi&gt;p&lt;/mi&gt;&lt;/mrow&gt;&lt;/msub&gt;&lt;msup&gt;&lt;mi&gt;t&lt;/mi&gt;&lt;mi&gt;p&lt;/mi&gt;&lt;/msup&gt;&lt;mo&gt;-&lt;/mo&gt;&lt;msub&gt;&lt;mi&gt;&amp;#x3B6;&lt;/mi&gt;&lt;mi&gt;p&lt;/mi&gt;&lt;/msub&gt;&lt;msup&gt;&lt;mfenced&gt;&lt;mrow&gt;&lt;mi&gt;t&lt;/mi&gt;&lt;mo&gt;-&lt;/mo&gt;&lt;mi&gt;&amp;#x3C4;&lt;/mi&gt;&lt;/mrow&gt;&lt;/mfenced&gt;&lt;mi&gt;p&lt;/mi&gt;&lt;/msup&gt;&lt;/mrow&gt;&lt;/mfenced&gt;&lt;/math&gt;&quot;,&quot;origin&quot;:&quot;MathType Legacy&quot;,&quot;version&quot;:&quot;v3.20.0&quot;}" title="z open parentheses tau close parentheses equals e to the power of j 2 pi f subscript 0 tau end exponent integral subscript blank superscript blank m open parentheses t close parentheses m open parentheses t minus tau close parentheses e to the power of j 2 pi capital delta open parentheses t close parentheses end exponent d t&#10;capital delta open parentheses t close parentheses equals sum for p of open parentheses xi subscript 0 p end subscript t to the power of p minus zeta subscript p open parentheses t minus tau close parentheses to the power of p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z&lt;/mi&gt;&lt;mfenced&gt;&lt;mi&gt;&amp;#x3C4;&lt;/mi&gt;&lt;/mfenced&gt;&lt;mo&gt;=&lt;/mo&gt;&lt;msup&gt;&lt;mi&gt;e&lt;/mi&gt;&lt;mrow&gt;&lt;mi&gt;j&lt;/mi&gt;&lt;mn&gt;2&lt;/mn&gt;&lt;mi&gt;&amp;#x3C0;&lt;/mi&gt;&lt;msub&gt;&lt;mi&gt;f&lt;/mi&gt;&lt;mn&gt;0&lt;/mn&gt;&lt;/msub&gt;&lt;mi&gt;&amp;#x3C4;&lt;/mi&gt;&lt;/mrow&gt;&lt;/msup&gt;&lt;msubsup&gt;&lt;mo&gt;&amp;#x222B;&lt;/mo&gt;&lt;mrow/&gt;&lt;mrow/&gt;&lt;/msubsup&gt;&lt;mi&gt;m&lt;/mi&gt;&lt;mfenced&gt;&lt;mi&gt;t&lt;/mi&gt;&lt;/mfenced&gt;&lt;mi&gt;m&lt;/mi&gt;&lt;mfenced&gt;&lt;mrow&gt;&lt;mi&gt;t&lt;/mi&gt;&lt;mo&gt;-&lt;/mo&gt;&lt;mi&gt;&amp;#x3C4;&lt;/mi&gt;&lt;/mrow&gt;&lt;/mfenced&gt;&lt;msup&gt;&lt;mi&gt;e&lt;/mi&gt;&lt;mrow&gt;&lt;mi&gt;j&lt;/mi&gt;&lt;mn&gt;2&lt;/mn&gt;&lt;mi&gt;&amp;#x3C0;&lt;/mi&gt;&lt;mi&gt;&amp;#x394;&lt;/mi&gt;&lt;mfenced&gt;&lt;mi&gt;t&lt;/mi&gt;&lt;/mfenced&gt;&lt;/mrow&gt;&lt;/msup&gt;&lt;mo&gt;d&lt;/mo&gt;&lt;mi&gt;t&lt;/mi&gt;&lt;mspace linebreak=\&quot;newline\&quot;/&gt;&lt;mi&gt;&amp;#x394;&lt;/mi&gt;&lt;mfenced&gt;&lt;mi&gt;t&lt;/mi&gt;&lt;/mfenced&gt;&lt;mo&gt;=&lt;/mo&gt;&lt;munder&gt;&lt;mo&gt;&amp;#x2211;&lt;/mo&gt;&lt;mi&gt;p&lt;/mi&gt;&lt;/munder&gt;&lt;mfenced&gt;&lt;mrow&gt;&lt;msub&gt;&lt;mi&gt;&amp;#x3BE;&lt;/mi&gt;&lt;mrow&gt;&lt;mn&gt;0&lt;/mn&gt;&lt;mi&gt;p&lt;/mi&gt;&lt;/mrow&gt;&lt;/msub&gt;&lt;msup&gt;&lt;mi&gt;t&lt;/mi&gt;&lt;mi&gt;p&lt;/mi&gt;&lt;/msup&gt;&lt;mo&gt;-&lt;/mo&gt;&lt;msub&gt;&lt;mi&gt;&amp;#x3B6;&lt;/mi&gt;&lt;mi&gt;p&lt;/mi&gt;&lt;/msub&gt;&lt;msup&gt;&lt;mfenced&gt;&lt;mrow&gt;&lt;mi&gt;t&lt;/mi&gt;&lt;mo&gt;-&lt;/mo&gt;&lt;mi&gt;&amp;#x3C4;&lt;/mi&gt;&lt;/mrow&gt;&lt;/mfenced&gt;&lt;mi&gt;p&lt;/mi&gt;&lt;/msup&gt;&lt;/mrow&gt;&lt;/mfenced&gt;&lt;/math&gt;&quot;,&quot;origin&quot;:&quot;MathType Legacy&quot;,&quot;version&quot;:&quot;v3.20.0&quot;}" title="z open parentheses tau close parentheses equals e to the power of j 2 pi f subscript 0 tau end exponent integral subscript blank superscript blank m open parentheses t close parentheses m open parentheses t minus tau close parentheses e to the power of j 2 pi capital delta open parentheses t close parentheses end exponent d t&#10;capital delta open parentheses t close parentheses equals sum for p of open parentheses xi subscript 0 p end subscript t to the power of p minus zeta subscript p open parentheses t minus tau close parentheses to the power of p close parentheses"/>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460752" cy="824992"/>
                    </a:xfrm>
                    <a:prstGeom prst="rect">
                      <a:avLst/>
                    </a:prstGeom>
                  </pic:spPr>
                </pic:pic>
              </a:graphicData>
            </a:graphic>
          </wp:inline>
        </w:drawing>
      </w:r>
    </w:p>
    <w:p w:rsidR="00894722" w:rsidRDefault="00894722" w:rsidP="0082556D"/>
    <w:p w:rsidR="00894722" w:rsidRDefault="00894722" w:rsidP="0082556D">
      <w:r>
        <w:t xml:space="preserve">where we have defined </w:t>
      </w:r>
    </w:p>
    <w:p w:rsidR="00894722" w:rsidRDefault="00894722" w:rsidP="0082556D"/>
    <w:p w:rsidR="00894722" w:rsidRDefault="00894722" w:rsidP="007D0612">
      <w:pPr>
        <w:jc w:val="center"/>
      </w:pPr>
      <w:r>
        <w:rPr>
          <w:noProof/>
          <w:position w:val="-22"/>
        </w:rPr>
        <w:drawing>
          <wp:inline distT="0" distB="0" distL="0" distR="0" wp14:anchorId="4C63B1B9" wp14:editId="27A5F3C1">
            <wp:extent cx="1747520" cy="512064"/>
            <wp:effectExtent l="0" t="0" r="0" b="0"/>
            <wp:docPr id="1621901660" name="Picture 1621901660" descr="{&quot;mathml&quot;:&quot;&lt;math style=\&quot;font-family:Times New Roman;font-size:12px;\&quot; xmlns=\&quot;http://www.w3.org/1998/Math/MathML\&quot;&gt;&lt;msub&gt;&lt;mi&gt;&amp;#x3BE;&lt;/mi&gt;&lt;mn&gt;01&lt;/mn&gt;&lt;/msub&gt;&lt;mo&gt;=&lt;/mo&gt;&lt;msub&gt;&lt;mi&gt;&amp;#x3BD;&lt;/mi&gt;&lt;mn&gt;0&lt;/mn&gt;&lt;/msub&gt;&lt;mo&gt;,&lt;/mo&gt;&lt;msub&gt;&lt;mi&gt;&amp;#x3BE;&lt;/mi&gt;&lt;mn&gt;02&lt;/mn&gt;&lt;/msub&gt;&lt;mo&gt;=&lt;/mo&gt;&lt;msub&gt;&lt;mi&gt;&amp;#x3B3;&lt;/mi&gt;&lt;mn&gt;0&lt;/mn&gt;&lt;/msub&gt;&lt;mo&gt;,&lt;/mo&gt;&lt;msub&gt;&lt;mi&gt;&amp;#x3BE;&lt;/mi&gt;&lt;mn&gt;02&lt;/mn&gt;&lt;/msub&gt;&lt;mo&gt;=&lt;/mo&gt;&lt;msub&gt;&lt;mi&gt;&amp;#x3B5;&lt;/mi&gt;&lt;mn&gt;0&lt;/mn&gt;&lt;/msub&gt;&lt;mo&gt;,&lt;/mo&gt;&lt;mo&gt;.&lt;/mo&gt;&lt;mo&gt;.&lt;/mo&gt;&lt;mo&gt;.&lt;/mo&gt;&lt;mspace linebreak=\&quot;newline\&quot;/&gt;&lt;msub&gt;&lt;mi&gt;&amp;#x3BE;&lt;/mi&gt;&lt;mn&gt;1&lt;/mn&gt;&lt;/msub&gt;&lt;mo&gt;=&lt;/mo&gt;&lt;msub&gt;&lt;mi&gt;&amp;#x3BD;&lt;/mi&gt;&lt;mi&gt;k&lt;/mi&gt;&lt;/msub&gt;&lt;mo&gt;,&lt;/mo&gt;&lt;msub&gt;&lt;mi&gt;&amp;#x3BE;&lt;/mi&gt;&lt;mn&gt;2&lt;/mn&gt;&lt;/msub&gt;&lt;mo&gt;=&lt;/mo&gt;&lt;msub&gt;&lt;mi&gt;&amp;#x3B3;&lt;/mi&gt;&lt;mi&gt;k&lt;/mi&gt;&lt;/msub&gt;&lt;mo&gt;,&lt;/mo&gt;&lt;msub&gt;&lt;mi&gt;&amp;#x3BE;&lt;/mi&gt;&lt;mn&gt;2&lt;/mn&gt;&lt;/msub&gt;&lt;mo&gt;=&lt;/mo&gt;&lt;msub&gt;&lt;mi&gt;&amp;#x3B5;&lt;/mi&gt;&lt;mi&gt;k&lt;/mi&gt;&lt;/msub&gt;&lt;mo&gt;,&lt;/mo&gt;&lt;mo&gt;.&lt;/mo&gt;&lt;mo&gt;.&lt;/mo&gt;&lt;mo&gt;.&lt;/mo&gt;&lt;mspace linebreak=\&quot;newline\&quot;/&gt;&lt;/math&gt;&quot;,&quot;origin&quot;:&quot;MathType Legacy&quot;,&quot;version&quot;:&quot;v3.20.0&quot;}" title="xi subscript 01 equals nu subscript 0 comma xi subscript 02 equals gamma subscript 0 comma xi subscript 02 equals epsilon subscript 0 comma...&#10;xi subscript 1 equals nu subscript k comma xi subscript 2 equals gamma subscript k comma xi subscript 2 equals epsilon subscript k comm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E;&lt;/mi&gt;&lt;mn&gt;01&lt;/mn&gt;&lt;/msub&gt;&lt;mo&gt;=&lt;/mo&gt;&lt;msub&gt;&lt;mi&gt;&amp;#x3BD;&lt;/mi&gt;&lt;mn&gt;0&lt;/mn&gt;&lt;/msub&gt;&lt;mo&gt;,&lt;/mo&gt;&lt;msub&gt;&lt;mi&gt;&amp;#x3BE;&lt;/mi&gt;&lt;mn&gt;02&lt;/mn&gt;&lt;/msub&gt;&lt;mo&gt;=&lt;/mo&gt;&lt;msub&gt;&lt;mi&gt;&amp;#x3B3;&lt;/mi&gt;&lt;mn&gt;0&lt;/mn&gt;&lt;/msub&gt;&lt;mo&gt;,&lt;/mo&gt;&lt;msub&gt;&lt;mi&gt;&amp;#x3BE;&lt;/mi&gt;&lt;mn&gt;02&lt;/mn&gt;&lt;/msub&gt;&lt;mo&gt;=&lt;/mo&gt;&lt;msub&gt;&lt;mi&gt;&amp;#x3B5;&lt;/mi&gt;&lt;mn&gt;0&lt;/mn&gt;&lt;/msub&gt;&lt;mo&gt;,&lt;/mo&gt;&lt;mo&gt;.&lt;/mo&gt;&lt;mo&gt;.&lt;/mo&gt;&lt;mo&gt;.&lt;/mo&gt;&lt;mspace linebreak=\&quot;newline\&quot;/&gt;&lt;msub&gt;&lt;mi&gt;&amp;#x3BE;&lt;/mi&gt;&lt;mn&gt;1&lt;/mn&gt;&lt;/msub&gt;&lt;mo&gt;=&lt;/mo&gt;&lt;msub&gt;&lt;mi&gt;&amp;#x3BD;&lt;/mi&gt;&lt;mi&gt;k&lt;/mi&gt;&lt;/msub&gt;&lt;mo&gt;,&lt;/mo&gt;&lt;msub&gt;&lt;mi&gt;&amp;#x3BE;&lt;/mi&gt;&lt;mn&gt;2&lt;/mn&gt;&lt;/msub&gt;&lt;mo&gt;=&lt;/mo&gt;&lt;msub&gt;&lt;mi&gt;&amp;#x3B3;&lt;/mi&gt;&lt;mi&gt;k&lt;/mi&gt;&lt;/msub&gt;&lt;mo&gt;,&lt;/mo&gt;&lt;msub&gt;&lt;mi&gt;&amp;#x3BE;&lt;/mi&gt;&lt;mn&gt;2&lt;/mn&gt;&lt;/msub&gt;&lt;mo&gt;=&lt;/mo&gt;&lt;msub&gt;&lt;mi&gt;&amp;#x3B5;&lt;/mi&gt;&lt;mi&gt;k&lt;/mi&gt;&lt;/msub&gt;&lt;mo&gt;,&lt;/mo&gt;&lt;mo&gt;.&lt;/mo&gt;&lt;mo&gt;.&lt;/mo&gt;&lt;mo&gt;.&lt;/mo&gt;&lt;mspace linebreak=\&quot;newline\&quot;/&gt;&lt;/math&gt;&quot;,&quot;origin&quot;:&quot;MathType Legacy&quot;,&quot;version&quot;:&quot;v3.20.0&quot;}" title="xi subscript 01 equals nu subscript 0 comma xi subscript 02 equals gamma subscript 0 comma xi subscript 02 equals epsilon subscript 0 comma...&#10;xi subscript 1 equals nu subscript k comma xi subscript 2 equals gamma subscript k comma xi subscript 2 equals epsilon subscript k comma...&#10;"/>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747520" cy="512064"/>
                    </a:xfrm>
                    <a:prstGeom prst="rect">
                      <a:avLst/>
                    </a:prstGeom>
                  </pic:spPr>
                </pic:pic>
              </a:graphicData>
            </a:graphic>
          </wp:inline>
        </w:drawing>
      </w:r>
      <w:r>
        <w:t>.</w:t>
      </w:r>
    </w:p>
    <w:p w:rsidR="00894722" w:rsidRDefault="00894722" w:rsidP="0082556D"/>
    <w:p w:rsidR="00894722" w:rsidRDefault="00894722" w:rsidP="00BE447B"/>
    <w:p w:rsidR="00894722" w:rsidRDefault="00894722" w:rsidP="00BE447B">
      <w:r w:rsidRPr="00BE447B">
        <w:rPr>
          <w:i/>
          <w:iCs/>
        </w:rPr>
        <w:t>Parameter coupling</w:t>
      </w:r>
      <w:r>
        <w:t xml:space="preserve"> occurs when higher order motion effects contaminate the filter outputs for lower order motion estimation.  For example, a quadratic phase signal or an accelerating target both impart a linear term which couples with the Doppler estimation.  To see this explicitly define the differential or mismatch parameters </w:t>
      </w:r>
      <w:r>
        <w:rPr>
          <w:noProof/>
          <w:position w:val="-13"/>
        </w:rPr>
        <w:drawing>
          <wp:inline distT="0" distB="0" distL="0" distR="0" wp14:anchorId="2484FC05" wp14:editId="1CC51B8B">
            <wp:extent cx="2125472" cy="162560"/>
            <wp:effectExtent l="0" t="0" r="0" b="0"/>
            <wp:docPr id="878216020" name="Picture 878216020" descr="{&quot;mathml&quot;:&quot;&lt;math style=\&quot;font-family:Times New Roman;font-size:12px;\&quot; xmlns=\&quot;http://www.w3.org/1998/Math/MathML\&quot;&gt;&lt;mi&gt;&amp;#x3BD;&lt;/mi&gt;&lt;mo&gt;=&lt;/mo&gt;&lt;msub&gt;&lt;mi&gt;v&lt;/mi&gt;&lt;mn&gt;0&lt;/mn&gt;&lt;/msub&gt;&lt;mo&gt;-&lt;/mo&gt;&lt;msub&gt;&lt;mi&gt;v&lt;/mi&gt;&lt;mi&gt;k&lt;/mi&gt;&lt;/msub&gt;&lt;mo&gt;,&lt;/mo&gt;&lt;mi&gt;&amp;#x3BD;&lt;/mi&gt;&lt;mo&gt;=&lt;/mo&gt;&lt;msub&gt;&lt;mi&gt;&amp;#x3B3;&lt;/mi&gt;&lt;mn&gt;0&lt;/mn&gt;&lt;/msub&gt;&lt;mo&gt;-&lt;/mo&gt;&lt;msub&gt;&lt;mi&gt;&amp;#x3B3;&lt;/mi&gt;&lt;mi&gt;k&lt;/mi&gt;&lt;/msub&gt;&lt;mo&gt;,&lt;/mo&gt;&lt;mi&gt;&amp;#x3B5;&lt;/mi&gt;&lt;mo&gt;=&lt;/mo&gt;&lt;msub&gt;&lt;mi&gt;&amp;#x3B5;&lt;/mi&gt;&lt;mn&gt;0&lt;/mn&gt;&lt;/msub&gt;&lt;mo&gt;-&lt;/mo&gt;&lt;msub&gt;&lt;mi&gt;&amp;#x3B5;&lt;/mi&gt;&lt;mi&gt;k&lt;/mi&gt;&lt;/msub&gt;&lt;mo&gt;,&lt;/mo&gt;&lt;/math&gt;&quot;,&quot;origin&quot;:&quot;MathType Legacy&quot;,&quot;version&quot;:&quot;v3.20.0&quot;}" title="nu equals v subscript 0 minus v subscript k comma nu equals gamma subscript 0 minus gamma subscript k comma epsilon equals epsilon subscript 0 minus epsilon subscript k co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BD;&lt;/mi&gt;&lt;mo&gt;=&lt;/mo&gt;&lt;msub&gt;&lt;mi&gt;v&lt;/mi&gt;&lt;mn&gt;0&lt;/mn&gt;&lt;/msub&gt;&lt;mo&gt;-&lt;/mo&gt;&lt;msub&gt;&lt;mi&gt;v&lt;/mi&gt;&lt;mi&gt;k&lt;/mi&gt;&lt;/msub&gt;&lt;mo&gt;,&lt;/mo&gt;&lt;mi&gt;&amp;#x3BD;&lt;/mi&gt;&lt;mo&gt;=&lt;/mo&gt;&lt;msub&gt;&lt;mi&gt;&amp;#x3B3;&lt;/mi&gt;&lt;mn&gt;0&lt;/mn&gt;&lt;/msub&gt;&lt;mo&gt;-&lt;/mo&gt;&lt;msub&gt;&lt;mi&gt;&amp;#x3B3;&lt;/mi&gt;&lt;mi&gt;k&lt;/mi&gt;&lt;/msub&gt;&lt;mo&gt;,&lt;/mo&gt;&lt;mi&gt;&amp;#x3B5;&lt;/mi&gt;&lt;mo&gt;=&lt;/mo&gt;&lt;msub&gt;&lt;mi&gt;&amp;#x3B5;&lt;/mi&gt;&lt;mn&gt;0&lt;/mn&gt;&lt;/msub&gt;&lt;mo&gt;-&lt;/mo&gt;&lt;msub&gt;&lt;mi&gt;&amp;#x3B5;&lt;/mi&gt;&lt;mi&gt;k&lt;/mi&gt;&lt;/msub&gt;&lt;mo&gt;,&lt;/mo&gt;&lt;/math&gt;&quot;,&quot;origin&quot;:&quot;MathType Legacy&quot;,&quot;version&quot;:&quot;v3.20.0&quot;}" title="nu equals v subscript 0 minus v subscript k comma nu equals gamma subscript 0 minus gamma subscript k comma epsilon equals epsilon subscript 0 minus epsilon subscript k comma"/>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125472" cy="162560"/>
                    </a:xfrm>
                    <a:prstGeom prst="rect">
                      <a:avLst/>
                    </a:prstGeom>
                  </pic:spPr>
                </pic:pic>
              </a:graphicData>
            </a:graphic>
          </wp:inline>
        </w:drawing>
      </w:r>
      <w:r>
        <w:t xml:space="preserve"> and expand the polynomials in (), then collecting terms and  leads to and expression for the phase up to 3</w:t>
      </w:r>
      <w:r w:rsidRPr="007D0612">
        <w:rPr>
          <w:vertAlign w:val="superscript"/>
        </w:rPr>
        <w:t>rd</w:t>
      </w:r>
      <w:r>
        <w:t xml:space="preserve"> order motion</w:t>
      </w:r>
    </w:p>
    <w:p w:rsidR="00894722" w:rsidRDefault="00894722" w:rsidP="00BE447B"/>
    <w:p w:rsidR="00894722" w:rsidRDefault="00894722" w:rsidP="007D0612">
      <w:pPr>
        <w:jc w:val="center"/>
      </w:pPr>
      <w:r>
        <w:rPr>
          <w:noProof/>
          <w:position w:val="-18"/>
        </w:rPr>
        <w:drawing>
          <wp:inline distT="0" distB="0" distL="0" distR="0" wp14:anchorId="50BE6129" wp14:editId="32A24E8B">
            <wp:extent cx="2761488" cy="266192"/>
            <wp:effectExtent l="0" t="0" r="0" b="0"/>
            <wp:docPr id="2104177284" name="Picture 2104177284" descr="{&quot;mathml&quot;:&quot;&lt;math style=\&quot;font-family:Times New Roman;font-size:12px;\&quot; xmlns=\&quot;http://www.w3.org/1998/Math/MathML\&quot;&gt;&lt;mi&gt;&amp;#x394;&lt;/mi&gt;&lt;mfenced&gt;&lt;mi&gt;t&lt;/mi&gt;&lt;/mfenced&gt;&lt;mo&gt;=&lt;/mo&gt;&lt;mfenced&gt;&lt;mrow&gt;&lt;mi&gt;&amp;#x3BD;&lt;/mi&gt;&lt;mo&gt;-&lt;/mo&gt;&lt;mn&gt;2&lt;/mn&gt;&lt;msub&gt;&lt;mi&gt;&amp;#x3B3;&lt;/mi&gt;&lt;mi&gt;k&lt;/mi&gt;&lt;/msub&gt;&lt;mi&gt;&amp;#x3C4;&lt;/mi&gt;&lt;mo&gt;+&lt;/mo&gt;&lt;mn&gt;3&lt;/mn&gt;&lt;msub&gt;&lt;mi&gt;&amp;#x3B5;&lt;/mi&gt;&lt;mi&gt;i&lt;/mi&gt;&lt;/msub&gt;&lt;msup&gt;&lt;mi&gt;&amp;#x3C4;&lt;/mi&gt;&lt;mn&gt;2&lt;/mn&gt;&lt;/msup&gt;&lt;/mrow&gt;&lt;/mfenced&gt;&lt;mi&gt;t&lt;/mi&gt;&lt;mo&gt;+&lt;/mo&gt;&lt;mfenced&gt;&lt;mrow&gt;&lt;mi&gt;&amp;#x3B3;&lt;/mi&gt;&lt;mo&gt;+&lt;/mo&gt;&lt;msub&gt;&lt;mi&gt;&amp;#x3B5;&lt;/mi&gt;&lt;mi&gt;i&lt;/mi&gt;&lt;/msub&gt;&lt;mi&gt;&amp;#x3C4;&lt;/mi&gt;&lt;/mrow&gt;&lt;/mfenced&gt;&lt;msup&gt;&lt;mi&gt;t&lt;/mi&gt;&lt;mn&gt;2&lt;/mn&gt;&lt;/msup&gt;&lt;mo&gt;+&lt;/mo&gt;&lt;mi&gt;&amp;#x3B5;&lt;/mi&gt;&lt;msup&gt;&lt;mi&gt;t&lt;/mi&gt;&lt;mn&gt;3&lt;/mn&gt;&lt;/msup&gt;&lt;/math&gt;&quot;,&quot;origin&quot;:&quot;MathType Legacy&quot;,&quot;version&quot;:&quot;v3.20.0&quot;}" title="capital delta open parentheses t close parentheses equals open parentheses nu minus 2 gamma subscript k tau plus 3 epsilon subscript i tau squared close parentheses t plus open parentheses gamma plus epsilon subscript i tau close parentheses t squared plus epsilon t cu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94;&lt;/mi&gt;&lt;mfenced&gt;&lt;mi&gt;t&lt;/mi&gt;&lt;/mfenced&gt;&lt;mo&gt;=&lt;/mo&gt;&lt;mfenced&gt;&lt;mrow&gt;&lt;mi&gt;&amp;#x3BD;&lt;/mi&gt;&lt;mo&gt;-&lt;/mo&gt;&lt;mn&gt;2&lt;/mn&gt;&lt;msub&gt;&lt;mi&gt;&amp;#x3B3;&lt;/mi&gt;&lt;mi&gt;k&lt;/mi&gt;&lt;/msub&gt;&lt;mi&gt;&amp;#x3C4;&lt;/mi&gt;&lt;mo&gt;+&lt;/mo&gt;&lt;mn&gt;3&lt;/mn&gt;&lt;msub&gt;&lt;mi&gt;&amp;#x3B5;&lt;/mi&gt;&lt;mi&gt;i&lt;/mi&gt;&lt;/msub&gt;&lt;msup&gt;&lt;mi&gt;&amp;#x3C4;&lt;/mi&gt;&lt;mn&gt;2&lt;/mn&gt;&lt;/msup&gt;&lt;/mrow&gt;&lt;/mfenced&gt;&lt;mi&gt;t&lt;/mi&gt;&lt;mo&gt;+&lt;/mo&gt;&lt;mfenced&gt;&lt;mrow&gt;&lt;mi&gt;&amp;#x3B3;&lt;/mi&gt;&lt;mo&gt;+&lt;/mo&gt;&lt;msub&gt;&lt;mi&gt;&amp;#x3B5;&lt;/mi&gt;&lt;mi&gt;i&lt;/mi&gt;&lt;/msub&gt;&lt;mi&gt;&amp;#x3C4;&lt;/mi&gt;&lt;/mrow&gt;&lt;/mfenced&gt;&lt;msup&gt;&lt;mi&gt;t&lt;/mi&gt;&lt;mn&gt;2&lt;/mn&gt;&lt;/msup&gt;&lt;mo&gt;+&lt;/mo&gt;&lt;mi&gt;&amp;#x3B5;&lt;/mi&gt;&lt;msup&gt;&lt;mi&gt;t&lt;/mi&gt;&lt;mn&gt;3&lt;/mn&gt;&lt;/msup&gt;&lt;/math&gt;&quot;,&quot;origin&quot;:&quot;MathType Legacy&quot;,&quot;version&quot;:&quot;v3.20.0&quot;}" title="capital delta open parentheses t close parentheses equals open parentheses nu minus 2 gamma subscript k tau plus 3 epsilon subscript i tau squared close parentheses t plus open parentheses gamma plus epsilon subscript i tau close parentheses t squared plus epsilon t cub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61488" cy="266192"/>
                    </a:xfrm>
                    <a:prstGeom prst="rect">
                      <a:avLst/>
                    </a:prstGeom>
                  </pic:spPr>
                </pic:pic>
              </a:graphicData>
            </a:graphic>
          </wp:inline>
        </w:drawing>
      </w:r>
    </w:p>
    <w:p w:rsidR="00894722" w:rsidRDefault="00894722" w:rsidP="00BE447B"/>
    <w:p w:rsidR="00894722" w:rsidRDefault="00894722" w:rsidP="00BE447B">
      <w:r>
        <w:t xml:space="preserve">where we have ignored constant phase terms because they effect all matched filter outputs the same and thus do not disturb the relative location of the peak.  In () the higher order range derivatives produce an ambiguity in both the Doppler and acceleration measurements.  The coefficients of the powers of t describe an uncertainty surface which impairs the accuracy of the desired parameter.  Any parameter combination which produces the same value will be indistinguishable at the receiver output.   However, if the range is known a priori, for example by a very short pulse, the differential delay can be set to zero and the coupling is eliminated.  It is of interest to evaluate this case for independent parameters becaues it enables us to calculate the inherent or limiting precsion of the system.  Selecting the half power width as the criterion for resolution, we can compute this extent, or </w:t>
      </w:r>
      <w:r w:rsidRPr="004F6DA3">
        <w:rPr>
          <w:i/>
          <w:iCs/>
        </w:rPr>
        <w:t>bin width</w:t>
      </w:r>
      <w:r>
        <w:t xml:space="preserve">, for each of the pth order motion parameters.  Two targets separated by the bin width are considered resolvable.  We do this for the simple case of a rectangular pulse as the results are similar for more complex signals.  Setting all terms to zero in () except the mismach parameter </w:t>
      </w:r>
      <w:r>
        <w:rPr>
          <w:noProof/>
          <w:position w:val="-17"/>
        </w:rPr>
        <w:drawing>
          <wp:inline distT="0" distB="0" distL="0" distR="0" wp14:anchorId="17ABEC83" wp14:editId="399D120A">
            <wp:extent cx="788416" cy="213360"/>
            <wp:effectExtent l="0" t="0" r="0" b="0"/>
            <wp:docPr id="341509479" name="Picture 341509479" descr="{&quot;mathml&quot;:&quot;&lt;math style=\&quot;font-family:Times New Roman;font-size:12px;\&quot; xmlns=\&quot;http://www.w3.org/1998/Math/MathML\&quot;&gt;&lt;msub&gt;&lt;mi&gt;&amp;#x3BE;&lt;/mi&gt;&lt;mi&gt;p&lt;/mi&gt;&lt;/msub&gt;&lt;mo&gt;=&lt;/mo&gt;&lt;msub&gt;&lt;mi&gt;&amp;#x3BE;&lt;/mi&gt;&lt;mrow&gt;&lt;mi&gt;p&lt;/mi&gt;&lt;mn&gt;0&lt;/mn&gt;&lt;/mrow&gt;&lt;/msub&gt;&lt;mo&gt;-&lt;/mo&gt;&lt;msub&gt;&lt;mi&gt;&amp;#x3BE;&lt;/mi&gt;&lt;mi&gt;p&lt;/mi&gt;&lt;/msub&gt;&lt;/math&gt;&quot;,&quot;origin&quot;:&quot;MathType Legacy&quot;,&quot;version&quot;:&quot;v3.20.0&quot;}" title="xi subscript p equals xi subscript p 0 end subscript minus xi sub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E;&lt;/mi&gt;&lt;mi&gt;p&lt;/mi&gt;&lt;/msub&gt;&lt;mo&gt;=&lt;/mo&gt;&lt;msub&gt;&lt;mi&gt;&amp;#x3BE;&lt;/mi&gt;&lt;mrow&gt;&lt;mi&gt;p&lt;/mi&gt;&lt;mn&gt;0&lt;/mn&gt;&lt;/mrow&gt;&lt;/msub&gt;&lt;mo&gt;-&lt;/mo&gt;&lt;msub&gt;&lt;mi&gt;&amp;#x3BE;&lt;/mi&gt;&lt;mi&gt;p&lt;/mi&gt;&lt;/msub&gt;&lt;/math&gt;&quot;,&quot;origin&quot;:&quot;MathType Legacy&quot;,&quot;version&quot;:&quot;v3.20.0&quot;}" title="xi subscript p equals xi subscript p 0 end subscript minus xi subscript p"/>
                    <pic:cNvPicPr/>
                  </pic:nvPicPr>
                  <pic:blipFill>
                    <a:blip r:embed="rId69" cstate="print">
                      <a:extLst>
                        <a:ext uri="{28A0092B-C50C-407E-A947-70E740481C1C}">
                          <a14:useLocalDpi xmlns:a14="http://schemas.microsoft.com/office/drawing/2010/main" val="0"/>
                        </a:ext>
                      </a:extLst>
                    </a:blip>
                    <a:stretch>
                      <a:fillRect/>
                    </a:stretch>
                  </pic:blipFill>
                  <pic:spPr>
                    <a:xfrm>
                      <a:off x="0" y="0"/>
                      <a:ext cx="788416" cy="213360"/>
                    </a:xfrm>
                    <a:prstGeom prst="rect">
                      <a:avLst/>
                    </a:prstGeom>
                  </pic:spPr>
                </pic:pic>
              </a:graphicData>
            </a:graphic>
          </wp:inline>
        </w:drawing>
      </w:r>
      <w:r>
        <w:t xml:space="preserve"> of interest yields a set of integrals</w:t>
      </w:r>
    </w:p>
    <w:p w:rsidR="00894722" w:rsidRDefault="00894722" w:rsidP="00BE447B"/>
    <w:p w:rsidR="00894722" w:rsidRDefault="00894722" w:rsidP="004F6DA3">
      <w:pPr>
        <w:jc w:val="center"/>
      </w:pPr>
      <w:r>
        <w:rPr>
          <w:noProof/>
          <w:position w:val="-25"/>
        </w:rPr>
        <w:drawing>
          <wp:inline distT="0" distB="0" distL="0" distR="0" wp14:anchorId="59C9E92A" wp14:editId="3202E0CD">
            <wp:extent cx="2426208" cy="997712"/>
            <wp:effectExtent l="0" t="0" r="0" b="0"/>
            <wp:docPr id="1760870375" name="Picture 1760870375" descr="{&quot;mathml&quot;:&quot;&lt;math style=\&quot;font-family:Times New Roman;font-size:12px;\&quot; xmlns=\&quot;http://www.w3.org/1998/Math/MathML\&quot;&gt;&lt;mfrac&gt;&lt;mn&gt;1&lt;/mn&gt;&lt;mi&gt;T&lt;/mi&gt;&lt;/mfrac&gt;&lt;mfenced open=\&quot;|\&quot; close=\&quot;|\&quot;&gt;&lt;mrow&gt;&lt;msubsup&gt;&lt;mo&gt;&amp;#x222B;&lt;/mo&gt;&lt;mfrac bevelled=\&quot;true\&quot;&gt;&lt;mrow&gt;&lt;mo&gt;-&lt;/mo&gt;&lt;mi&gt;T&lt;/mi&gt;&lt;/mrow&gt;&lt;mn&gt;2&lt;/mn&gt;&lt;/mfrac&gt;&lt;mfrac bevelled=\&quot;true\&quot;&gt;&lt;mi&gt;T&lt;/mi&gt;&lt;mn&gt;2&lt;/mn&gt;&lt;/mfrac&gt;&lt;/msubsup&gt;&lt;msup&gt;&lt;mi&gt;e&lt;/mi&gt;&lt;mrow&gt;&lt;mi&gt;j&lt;/mi&gt;&lt;mn&gt;2&lt;/mn&gt;&lt;mi&gt;&amp;#x3C0;&lt;/mi&gt;&lt;msub&gt;&lt;mi&gt;&amp;#x3BE;&lt;/mi&gt;&lt;mi&gt;p&lt;/mi&gt;&lt;/msub&gt;&lt;msup&gt;&lt;mi&gt;t&lt;/mi&gt;&lt;mi&gt;p&lt;/mi&gt;&lt;/msup&gt;&lt;/mrow&gt;&lt;/msup&gt;&lt;mo&gt;d&lt;/mo&gt;&lt;mi&gt;t&lt;/mi&gt;&lt;/mrow&gt;&lt;/mfenced&gt;&lt;mo&gt;=&lt;/mo&gt;&lt;mfrac&gt;&lt;mn&gt;1&lt;/mn&gt;&lt;msqrt&gt;&lt;mn&gt;2&lt;/mn&gt;&lt;/msqrt&gt;&lt;/mfrac&gt;&lt;mspace linebreak=\&quot;newline\&quot;/&gt;&lt;mfrac&gt;&lt;mn&gt;1&lt;/mn&gt;&lt;mn&gt;2&lt;/mn&gt;&lt;/mfrac&gt;&lt;mfenced open=\&quot;|\&quot; close=\&quot;|\&quot;&gt;&lt;mrow&gt;&lt;msubsup&gt;&lt;mo&gt;&amp;#x222B;&lt;/mo&gt;&lt;mrow&gt;&lt;mo&gt;-&lt;/mo&gt;&lt;mn&gt;1&lt;/mn&gt;&lt;/mrow&gt;&lt;mn&gt;1&lt;/mn&gt;&lt;/msubsup&gt;&lt;msup&gt;&lt;mi&gt;e&lt;/mi&gt;&lt;mrow&gt;&lt;mi&gt;j&lt;/mi&gt;&lt;mn&gt;2&lt;/mn&gt;&lt;mi&gt;&amp;#x3C0;&lt;/mi&gt;&lt;msub&gt;&lt;mi&gt;a&lt;/mi&gt;&lt;mi&gt;p&lt;/mi&gt;&lt;/msub&gt;&lt;msup&gt;&lt;mi&gt;t&lt;/mi&gt;&lt;mi&gt;p&lt;/mi&gt;&lt;/msup&gt;&lt;/mrow&gt;&lt;/msup&gt;&lt;mo&gt;d&lt;/mo&gt;&lt;mi&gt;t&lt;/mi&gt;&lt;/mrow&gt;&lt;/mfenced&gt;&lt;mo&gt;=&lt;/mo&gt;&lt;mfrac&gt;&lt;mn&gt;1&lt;/mn&gt;&lt;msqrt&gt;&lt;mn&gt;2&lt;/mn&gt;&lt;/msqrt&gt;&lt;/mfrac&gt;&lt;mo&gt;,&lt;/mo&gt;&lt;msub&gt;&lt;mi&gt;a&lt;/mi&gt;&lt;mi&gt;p&lt;/mi&gt;&lt;/msub&gt;&lt;mo&gt;=&lt;/mo&gt;&lt;msub&gt;&lt;mi&gt;&amp;#x3BE;&lt;/mi&gt;&lt;mi&gt;p&lt;/mi&gt;&lt;/msub&gt;&lt;msup&gt;&lt;mfenced&gt;&lt;mfrac&gt;&lt;mi&gt;T&lt;/mi&gt;&lt;mn&gt;2&lt;/mn&gt;&lt;/mfrac&gt;&lt;/mfenced&gt;&lt;mi&gt;p&lt;/mi&gt;&lt;/msup&gt;&lt;mspace linebreak=\&quot;newline\&quot;/&gt;&lt;/math&gt;&quot;,&quot;origin&quot;:&quot;MathType Legacy&quot;,&quot;version&quot;:&quot;v3.20.0&quot;}" title="1 over T open vertical bar integral subscript bevelled fraction numerator negative T over denominator 2 end fraction end subscript superscript bevelled T over 2 end superscript e to the power of j 2 pi xi subscript p t to the power of p end exponent d t close vertical bar equals fraction numerator 1 over denominator square root of 2 end fraction&#10;1 half open vertical bar integral subscript negative 1 end subscript superscript 1 e to the power of j 2 pi a subscript p t to the power of p end exponent d t close vertical bar equals fraction numerator 1 over denominator square root of 2 end fraction comma a subscript p equals xi subscript p open parentheses T over 2 close parentheses to the power of 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n&gt;1&lt;/mn&gt;&lt;mi&gt;T&lt;/mi&gt;&lt;/mfrac&gt;&lt;mfenced open=\&quot;|\&quot; close=\&quot;|\&quot;&gt;&lt;mrow&gt;&lt;msubsup&gt;&lt;mo&gt;&amp;#x222B;&lt;/mo&gt;&lt;mfrac bevelled=\&quot;true\&quot;&gt;&lt;mrow&gt;&lt;mo&gt;-&lt;/mo&gt;&lt;mi&gt;T&lt;/mi&gt;&lt;/mrow&gt;&lt;mn&gt;2&lt;/mn&gt;&lt;/mfrac&gt;&lt;mfrac bevelled=\&quot;true\&quot;&gt;&lt;mi&gt;T&lt;/mi&gt;&lt;mn&gt;2&lt;/mn&gt;&lt;/mfrac&gt;&lt;/msubsup&gt;&lt;msup&gt;&lt;mi&gt;e&lt;/mi&gt;&lt;mrow&gt;&lt;mi&gt;j&lt;/mi&gt;&lt;mn&gt;2&lt;/mn&gt;&lt;mi&gt;&amp;#x3C0;&lt;/mi&gt;&lt;msub&gt;&lt;mi&gt;&amp;#x3BE;&lt;/mi&gt;&lt;mi&gt;p&lt;/mi&gt;&lt;/msub&gt;&lt;msup&gt;&lt;mi&gt;t&lt;/mi&gt;&lt;mi&gt;p&lt;/mi&gt;&lt;/msup&gt;&lt;/mrow&gt;&lt;/msup&gt;&lt;mo&gt;d&lt;/mo&gt;&lt;mi&gt;t&lt;/mi&gt;&lt;/mrow&gt;&lt;/mfenced&gt;&lt;mo&gt;=&lt;/mo&gt;&lt;mfrac&gt;&lt;mn&gt;1&lt;/mn&gt;&lt;msqrt&gt;&lt;mn&gt;2&lt;/mn&gt;&lt;/msqrt&gt;&lt;/mfrac&gt;&lt;mspace linebreak=\&quot;newline\&quot;/&gt;&lt;mfrac&gt;&lt;mn&gt;1&lt;/mn&gt;&lt;mn&gt;2&lt;/mn&gt;&lt;/mfrac&gt;&lt;mfenced open=\&quot;|\&quot; close=\&quot;|\&quot;&gt;&lt;mrow&gt;&lt;msubsup&gt;&lt;mo&gt;&amp;#x222B;&lt;/mo&gt;&lt;mrow&gt;&lt;mo&gt;-&lt;/mo&gt;&lt;mn&gt;1&lt;/mn&gt;&lt;/mrow&gt;&lt;mn&gt;1&lt;/mn&gt;&lt;/msubsup&gt;&lt;msup&gt;&lt;mi&gt;e&lt;/mi&gt;&lt;mrow&gt;&lt;mi&gt;j&lt;/mi&gt;&lt;mn&gt;2&lt;/mn&gt;&lt;mi&gt;&amp;#x3C0;&lt;/mi&gt;&lt;msub&gt;&lt;mi&gt;a&lt;/mi&gt;&lt;mi&gt;p&lt;/mi&gt;&lt;/msub&gt;&lt;msup&gt;&lt;mi&gt;t&lt;/mi&gt;&lt;mi&gt;p&lt;/mi&gt;&lt;/msup&gt;&lt;/mrow&gt;&lt;/msup&gt;&lt;mo&gt;d&lt;/mo&gt;&lt;mi&gt;t&lt;/mi&gt;&lt;/mrow&gt;&lt;/mfenced&gt;&lt;mo&gt;=&lt;/mo&gt;&lt;mfrac&gt;&lt;mn&gt;1&lt;/mn&gt;&lt;msqrt&gt;&lt;mn&gt;2&lt;/mn&gt;&lt;/msqrt&gt;&lt;/mfrac&gt;&lt;mo&gt;,&lt;/mo&gt;&lt;msub&gt;&lt;mi&gt;a&lt;/mi&gt;&lt;mi&gt;p&lt;/mi&gt;&lt;/msub&gt;&lt;mo&gt;=&lt;/mo&gt;&lt;msub&gt;&lt;mi&gt;&amp;#x3BE;&lt;/mi&gt;&lt;mi&gt;p&lt;/mi&gt;&lt;/msub&gt;&lt;msup&gt;&lt;mfenced&gt;&lt;mfrac&gt;&lt;mi&gt;T&lt;/mi&gt;&lt;mn&gt;2&lt;/mn&gt;&lt;/mfrac&gt;&lt;/mfenced&gt;&lt;mi&gt;p&lt;/mi&gt;&lt;/msup&gt;&lt;mspace linebreak=\&quot;newline\&quot;/&gt;&lt;/math&gt;&quot;,&quot;origin&quot;:&quot;MathType Legacy&quot;,&quot;version&quot;:&quot;v3.20.0&quot;}" title="1 over T open vertical bar integral subscript bevelled fraction numerator negative T over denominator 2 end fraction end subscript superscript bevelled T over 2 end superscript e to the power of j 2 pi xi subscript p t to the power of p end exponent d t close vertical bar equals fraction numerator 1 over denominator square root of 2 end fraction&#10;1 half open vertical bar integral subscript negative 1 end subscript superscript 1 e to the power of j 2 pi a subscript p t to the power of p end exponent d t close vertical bar equals fraction numerator 1 over denominator square root of 2 end fraction comma a subscript p equals xi subscript p open parentheses T over 2 close parentheses to the power of p&#1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426208" cy="997712"/>
                    </a:xfrm>
                    <a:prstGeom prst="rect">
                      <a:avLst/>
                    </a:prstGeom>
                  </pic:spPr>
                </pic:pic>
              </a:graphicData>
            </a:graphic>
          </wp:inline>
        </w:drawing>
      </w:r>
    </w:p>
    <w:p w:rsidR="00894722" w:rsidRDefault="00894722" w:rsidP="00BE447B"/>
    <w:p w:rsidR="00894722" w:rsidRDefault="00894722" w:rsidP="00BE447B">
      <w:r>
        <w:t>which can be evaluated numerically to find the 3dB point.  The integrals are plotted in Figure () and the values are listed in Table ()</w:t>
      </w:r>
    </w:p>
    <w:p w:rsidR="00894722" w:rsidRDefault="00894722" w:rsidP="00BE447B"/>
    <w:p w:rsidR="00894722" w:rsidRDefault="00894722" w:rsidP="004F6DA3">
      <w:pPr>
        <w:jc w:val="center"/>
      </w:pPr>
      <w:r w:rsidRPr="004F6DA3">
        <w:rPr>
          <w:noProof/>
        </w:rPr>
        <w:drawing>
          <wp:inline distT="0" distB="0" distL="0" distR="0" wp14:anchorId="3376EB92" wp14:editId="7438045F">
            <wp:extent cx="5486400" cy="3628390"/>
            <wp:effectExtent l="0" t="0" r="0" b="3810"/>
            <wp:docPr id="7515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2489" name=""/>
                    <pic:cNvPicPr/>
                  </pic:nvPicPr>
                  <pic:blipFill>
                    <a:blip r:embed="rId71"/>
                    <a:stretch>
                      <a:fillRect/>
                    </a:stretch>
                  </pic:blipFill>
                  <pic:spPr>
                    <a:xfrm>
                      <a:off x="0" y="0"/>
                      <a:ext cx="5486400" cy="3628390"/>
                    </a:xfrm>
                    <a:prstGeom prst="rect">
                      <a:avLst/>
                    </a:prstGeom>
                  </pic:spPr>
                </pic:pic>
              </a:graphicData>
            </a:graphic>
          </wp:inline>
        </w:drawing>
      </w:r>
    </w:p>
    <w:p w:rsidR="00894722" w:rsidRDefault="00894722" w:rsidP="00BE447B"/>
    <w:tbl>
      <w:tblPr>
        <w:tblW w:w="0" w:type="auto"/>
        <w:tblLook w:val="04A0" w:firstRow="1" w:lastRow="0" w:firstColumn="1" w:lastColumn="0" w:noHBand="0" w:noVBand="1"/>
      </w:tblPr>
      <w:tblGrid>
        <w:gridCol w:w="1232"/>
        <w:gridCol w:w="1233"/>
        <w:gridCol w:w="1233"/>
        <w:gridCol w:w="1233"/>
        <w:gridCol w:w="1233"/>
        <w:gridCol w:w="1233"/>
        <w:gridCol w:w="1233"/>
      </w:tblGrid>
      <w:tr w:rsidR="00894722" w:rsidTr="004F6DA3">
        <w:tc>
          <w:tcPr>
            <w:tcW w:w="1232" w:type="dxa"/>
          </w:tcPr>
          <w:p w:rsidR="00894722" w:rsidRDefault="00894722" w:rsidP="00A14138">
            <w:pPr>
              <w:jc w:val="center"/>
            </w:pPr>
            <w:r>
              <w:t>p</w:t>
            </w:r>
          </w:p>
        </w:tc>
        <w:tc>
          <w:tcPr>
            <w:tcW w:w="1233" w:type="dxa"/>
          </w:tcPr>
          <w:p w:rsidR="00894722" w:rsidRDefault="00894722" w:rsidP="004F6DA3">
            <w:pPr>
              <w:jc w:val="center"/>
            </w:pPr>
            <w:r>
              <w:t>1</w:t>
            </w:r>
          </w:p>
        </w:tc>
        <w:tc>
          <w:tcPr>
            <w:tcW w:w="1233" w:type="dxa"/>
          </w:tcPr>
          <w:p w:rsidR="00894722" w:rsidRDefault="00894722" w:rsidP="004F6DA3">
            <w:pPr>
              <w:jc w:val="center"/>
            </w:pPr>
            <w:r>
              <w:t>2</w:t>
            </w:r>
          </w:p>
        </w:tc>
        <w:tc>
          <w:tcPr>
            <w:tcW w:w="1233" w:type="dxa"/>
          </w:tcPr>
          <w:p w:rsidR="00894722" w:rsidRDefault="00894722" w:rsidP="004F6DA3">
            <w:pPr>
              <w:jc w:val="center"/>
            </w:pPr>
            <w:r>
              <w:t>3</w:t>
            </w:r>
          </w:p>
        </w:tc>
        <w:tc>
          <w:tcPr>
            <w:tcW w:w="1233" w:type="dxa"/>
          </w:tcPr>
          <w:p w:rsidR="00894722" w:rsidRDefault="00894722" w:rsidP="004F6DA3">
            <w:pPr>
              <w:jc w:val="center"/>
            </w:pPr>
            <w:r>
              <w:t>4</w:t>
            </w:r>
          </w:p>
        </w:tc>
        <w:tc>
          <w:tcPr>
            <w:tcW w:w="1233" w:type="dxa"/>
          </w:tcPr>
          <w:p w:rsidR="00894722" w:rsidRDefault="00894722" w:rsidP="004F6DA3">
            <w:pPr>
              <w:jc w:val="center"/>
            </w:pPr>
            <w:r>
              <w:t>5</w:t>
            </w:r>
          </w:p>
        </w:tc>
        <w:tc>
          <w:tcPr>
            <w:tcW w:w="1233" w:type="dxa"/>
          </w:tcPr>
          <w:p w:rsidR="00894722" w:rsidRDefault="00894722" w:rsidP="004F6DA3">
            <w:pPr>
              <w:jc w:val="center"/>
            </w:pPr>
            <w:r>
              <w:t>6</w:t>
            </w:r>
          </w:p>
        </w:tc>
      </w:tr>
      <w:tr w:rsidR="00894722" w:rsidTr="004F6DA3">
        <w:tc>
          <w:tcPr>
            <w:tcW w:w="1232" w:type="dxa"/>
          </w:tcPr>
          <w:p w:rsidR="00894722" w:rsidRPr="004F6DA3" w:rsidRDefault="00894722" w:rsidP="00A14138">
            <w:pPr>
              <w:jc w:val="center"/>
              <w:rPr>
                <w:vertAlign w:val="superscript"/>
              </w:rPr>
            </w:pPr>
            <w:r>
              <w:rPr>
                <w:rFonts w:ascii="Symbol" w:hAnsi="Symbol"/>
              </w:rPr>
              <w:t>x</w:t>
            </w:r>
            <w:r w:rsidRPr="004F6DA3">
              <w:rPr>
                <w:vertAlign w:val="subscript"/>
              </w:rPr>
              <w:t>p</w:t>
            </w:r>
            <w:r>
              <w:t>(T/2)</w:t>
            </w:r>
            <w:r>
              <w:rPr>
                <w:vertAlign w:val="superscript"/>
              </w:rPr>
              <w:t>p</w:t>
            </w:r>
          </w:p>
        </w:tc>
        <w:tc>
          <w:tcPr>
            <w:tcW w:w="1233" w:type="dxa"/>
          </w:tcPr>
          <w:p w:rsidR="00894722" w:rsidRDefault="00894722" w:rsidP="004F6DA3">
            <w:pPr>
              <w:jc w:val="center"/>
            </w:pPr>
            <w:r w:rsidRPr="004F6DA3">
              <w:t>0.2215</w:t>
            </w:r>
          </w:p>
        </w:tc>
        <w:tc>
          <w:tcPr>
            <w:tcW w:w="1233" w:type="dxa"/>
          </w:tcPr>
          <w:p w:rsidR="00894722" w:rsidRDefault="00894722" w:rsidP="004F6DA3">
            <w:pPr>
              <w:jc w:val="center"/>
            </w:pPr>
            <w:r w:rsidRPr="004F6DA3">
              <w:t>0.4345</w:t>
            </w:r>
          </w:p>
        </w:tc>
        <w:tc>
          <w:tcPr>
            <w:tcW w:w="1233" w:type="dxa"/>
          </w:tcPr>
          <w:p w:rsidR="00894722" w:rsidRDefault="00894722" w:rsidP="004F6DA3">
            <w:pPr>
              <w:jc w:val="center"/>
            </w:pPr>
            <w:r w:rsidRPr="004F6DA3">
              <w:t>0.3618</w:t>
            </w:r>
          </w:p>
        </w:tc>
        <w:tc>
          <w:tcPr>
            <w:tcW w:w="1233" w:type="dxa"/>
          </w:tcPr>
          <w:p w:rsidR="00894722" w:rsidRDefault="00894722" w:rsidP="004F6DA3">
            <w:pPr>
              <w:jc w:val="center"/>
            </w:pPr>
            <w:r w:rsidRPr="004F6DA3">
              <w:t>0.5223</w:t>
            </w:r>
          </w:p>
        </w:tc>
        <w:tc>
          <w:tcPr>
            <w:tcW w:w="1233" w:type="dxa"/>
          </w:tcPr>
          <w:p w:rsidR="00894722" w:rsidRDefault="00894722" w:rsidP="004F6DA3">
            <w:pPr>
              <w:jc w:val="center"/>
            </w:pPr>
            <w:r w:rsidRPr="004F6DA3">
              <w:t>0.4996</w:t>
            </w:r>
          </w:p>
        </w:tc>
        <w:tc>
          <w:tcPr>
            <w:tcW w:w="1233" w:type="dxa"/>
          </w:tcPr>
          <w:p w:rsidR="00894722" w:rsidRDefault="00894722" w:rsidP="004F6DA3">
            <w:pPr>
              <w:jc w:val="center"/>
            </w:pPr>
            <w:r w:rsidRPr="004F6DA3">
              <w:t>0.6736</w:t>
            </w:r>
          </w:p>
        </w:tc>
      </w:tr>
    </w:tbl>
    <w:p w:rsidR="00894722" w:rsidRDefault="00894722" w:rsidP="00BE447B"/>
    <w:p w:rsidR="00894722" w:rsidRDefault="00894722" w:rsidP="00BE447B">
      <w:r>
        <w:t xml:space="preserve">Interestingly, in Table () the phase values are relatively constant for all types of motion.  The prior analysis can be used to determine the minimum separation between two targets which can be resolved,e.g. the close target nominal resolution.  Using 1/2 as a reasonable approximation for </w:t>
      </w:r>
      <w:r>
        <w:rPr>
          <w:noProof/>
          <w:position w:val="-17"/>
        </w:rPr>
        <w:drawing>
          <wp:inline distT="0" distB="0" distL="0" distR="0" wp14:anchorId="240CA387" wp14:editId="13EA44FE">
            <wp:extent cx="585216" cy="276352"/>
            <wp:effectExtent l="0" t="0" r="0" b="0"/>
            <wp:docPr id="1644375491" name="Picture 1644375491" descr="{&quot;mathml&quot;:&quot;&lt;math style=\&quot;font-family:Times New Roman;font-size:12px;\&quot; xmlns=\&quot;http://www.w3.org/1998/Math/MathML\&quot;&gt;&lt;msub&gt;&lt;mi&gt;&amp;#x3BE;&lt;/mi&gt;&lt;mi&gt;p&lt;/mi&gt;&lt;/msub&gt;&lt;msup&gt;&lt;mfenced&gt;&lt;mfrac bevelled=\&quot;true\&quot;&gt;&lt;mi&gt;T&lt;/mi&gt;&lt;mn&gt;2&lt;/mn&gt;&lt;/mfrac&gt;&lt;/mfenced&gt;&lt;mi&gt;p&lt;/mi&gt;&lt;/msup&gt;&lt;/math&gt;&quot;,&quot;origin&quot;:&quot;MathType Legacy&quot;,&quot;version&quot;:&quot;v3.20.0&quot;}" title="xi subscript p open parentheses bevelled T over 2 close parentheses to the power of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E;&lt;/mi&gt;&lt;mi&gt;p&lt;/mi&gt;&lt;/msub&gt;&lt;msup&gt;&lt;mfenced&gt;&lt;mfrac bevelled=\&quot;true\&quot;&gt;&lt;mi&gt;T&lt;/mi&gt;&lt;mn&gt;2&lt;/mn&gt;&lt;/mfrac&gt;&lt;/mfenced&gt;&lt;mi&gt;p&lt;/mi&gt;&lt;/msup&gt;&lt;/math&gt;&quot;,&quot;origin&quot;:&quot;MathType Legacy&quot;,&quot;version&quot;:&quot;v3.20.0&quot;}" title="xi subscript p open parentheses bevelled T over 2 close parentheses to the power of p"/>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85216" cy="276352"/>
                    </a:xfrm>
                    <a:prstGeom prst="rect">
                      <a:avLst/>
                    </a:prstGeom>
                  </pic:spPr>
                </pic:pic>
              </a:graphicData>
            </a:graphic>
          </wp:inline>
        </w:drawing>
      </w:r>
      <w:r>
        <w:t xml:space="preserve"> implies that at the edge of the waveform a pi phase shift corresponds to a 3dB reduction in the filter response.  Equivalently, since the phase shift of a moving target is (factor of two from roundtrip)</w:t>
      </w:r>
    </w:p>
    <w:p w:rsidR="00894722" w:rsidRDefault="00894722" w:rsidP="00BE447B"/>
    <w:p w:rsidR="00894722" w:rsidRDefault="00894722" w:rsidP="004F6DA3">
      <w:pPr>
        <w:jc w:val="center"/>
      </w:pPr>
      <w:r>
        <w:rPr>
          <w:noProof/>
          <w:position w:val="-18"/>
        </w:rPr>
        <w:drawing>
          <wp:inline distT="0" distB="0" distL="0" distR="0" wp14:anchorId="1D657AAC" wp14:editId="591FED60">
            <wp:extent cx="1765808" cy="420624"/>
            <wp:effectExtent l="0" t="0" r="0" b="0"/>
            <wp:docPr id="994426217" name="Picture 994426217" descr="{&quot;mathml&quot;:&quot;&lt;math style=\&quot;font-family:Times New Roman;font-size:12px;\&quot; xmlns=\&quot;http://www.w3.org/1998/Math/MathML\&quot;&gt;&lt;mi&gt;&amp;#x394;&lt;/mi&gt;&lt;mi&gt;&amp;#x3D5;&lt;/mi&gt;&lt;mo&gt;=&lt;/mo&gt;&lt;mn&gt;2&lt;/mn&gt;&lt;mfrac&gt;&lt;mrow&gt;&lt;mn&gt;2&lt;/mn&gt;&lt;mi&gt;&amp;#x3C0;&lt;/mi&gt;&lt;/mrow&gt;&lt;mi&gt;&amp;#x3BB;&lt;/mi&gt;&lt;/mfrac&gt;&lt;mi&gt;&amp;#x394;&lt;/mi&gt;&lt;mi&gt;r&lt;/mi&gt;&lt;mo&gt;=&lt;/mo&gt;&lt;mn&gt;2&lt;/mn&gt;&lt;mi&gt;&amp;#x3C0;&lt;/mi&gt;&lt;msub&gt;&lt;mi&gt;&amp;#x3BE;&lt;/mi&gt;&lt;mi&gt;p&lt;/mi&gt;&lt;/msub&gt;&lt;msup&gt;&lt;mfenced&gt;&lt;mfrac&gt;&lt;mi&gt;T&lt;/mi&gt;&lt;mn&gt;2&lt;/mn&gt;&lt;/mfrac&gt;&lt;/mfenced&gt;&lt;mi&gt;p&lt;/mi&gt;&lt;/msup&gt;&lt;/math&gt;&quot;,&quot;origin&quot;:&quot;MathType Legacy&quot;,&quot;version&quot;:&quot;v3.20.0&quot;}" title="capital delta ϕ equals 2 fraction numerator 2 pi over denominator lambda end fraction capital delta r equals 2 pi xi subscript p open parentheses T over 2 close parentheses to the power of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94;&lt;/mi&gt;&lt;mi&gt;&amp;#x3D5;&lt;/mi&gt;&lt;mo&gt;=&lt;/mo&gt;&lt;mn&gt;2&lt;/mn&gt;&lt;mfrac&gt;&lt;mrow&gt;&lt;mn&gt;2&lt;/mn&gt;&lt;mi&gt;&amp;#x3C0;&lt;/mi&gt;&lt;/mrow&gt;&lt;mi&gt;&amp;#x3BB;&lt;/mi&gt;&lt;/mfrac&gt;&lt;mi&gt;&amp;#x394;&lt;/mi&gt;&lt;mi&gt;r&lt;/mi&gt;&lt;mo&gt;=&lt;/mo&gt;&lt;mn&gt;2&lt;/mn&gt;&lt;mi&gt;&amp;#x3C0;&lt;/mi&gt;&lt;msub&gt;&lt;mi&gt;&amp;#x3BE;&lt;/mi&gt;&lt;mi&gt;p&lt;/mi&gt;&lt;/msub&gt;&lt;msup&gt;&lt;mfenced&gt;&lt;mfrac&gt;&lt;mi&gt;T&lt;/mi&gt;&lt;mn&gt;2&lt;/mn&gt;&lt;/mfrac&gt;&lt;/mfenced&gt;&lt;mi&gt;p&lt;/mi&gt;&lt;/msup&gt;&lt;/math&gt;&quot;,&quot;origin&quot;:&quot;MathType Legacy&quot;,&quot;version&quot;:&quot;v3.20.0&quot;}" title="capital delta ϕ equals 2 fraction numerator 2 pi over denominator lambda end fraction capital delta r equals 2 pi xi subscript p open parentheses T over 2 close parentheses to the power of p"/>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765808" cy="420624"/>
                    </a:xfrm>
                    <a:prstGeom prst="rect">
                      <a:avLst/>
                    </a:prstGeom>
                  </pic:spPr>
                </pic:pic>
              </a:graphicData>
            </a:graphic>
          </wp:inline>
        </w:drawing>
      </w:r>
    </w:p>
    <w:p w:rsidR="00894722" w:rsidRDefault="00894722" w:rsidP="00BE447B"/>
    <w:p w:rsidR="00894722" w:rsidRDefault="00894722" w:rsidP="00BE447B">
      <w:r>
        <w:t xml:space="preserve">a range change of less than a quarter wavelength will cause two targets to fall in the same bin.  Using one half wavelength over the signal interval T as a criterion for close target resolvability, the limiting range change can be used to bound the motion parameters.  Based on the distance travelled the minimim separability for speed and acceleration are </w:t>
      </w:r>
    </w:p>
    <w:p w:rsidR="00894722" w:rsidRDefault="00894722" w:rsidP="00BE447B"/>
    <w:p w:rsidR="00894722" w:rsidRDefault="00894722" w:rsidP="004F6DA3">
      <w:pPr>
        <w:jc w:val="center"/>
      </w:pPr>
      <w:r>
        <w:rPr>
          <w:noProof/>
          <w:position w:val="-48"/>
        </w:rPr>
        <w:drawing>
          <wp:inline distT="0" distB="0" distL="0" distR="0" wp14:anchorId="38E2745C" wp14:editId="6296CA42">
            <wp:extent cx="1568704" cy="865632"/>
            <wp:effectExtent l="0" t="0" r="0" b="0"/>
            <wp:docPr id="1220063575" name="Picture 1220063575" descr="{&quot;mathml&quot;:&quot;&lt;math style=\&quot;font-family:Times New Roman;font-size:12px;\&quot; xmlns=\&quot;http://www.w3.org/1998/Math/MathML\&quot;&gt;&lt;mi&gt;&amp;#x394;&lt;/mi&gt;&lt;mi&gt;r&lt;/mi&gt;&lt;mo&gt;=&lt;/mo&gt;&lt;mover&gt;&lt;mi&gt;r&lt;/mi&gt;&lt;mo&gt;&amp;#x2D9;&lt;/mo&gt;&lt;/mover&gt;&lt;mi&gt;T&lt;/mi&gt;&lt;mo&gt;&amp;gt;&lt;/mo&gt;&lt;mfrac&gt;&lt;mi&gt;&amp;#x3BB;&lt;/mi&gt;&lt;mn&gt;2&lt;/mn&gt;&lt;/mfrac&gt;&lt;mo&gt;&amp;#x21D2;&lt;/mo&gt;&lt;mover&gt;&lt;mi&gt;r&lt;/mi&gt;&lt;mo&gt;&amp;#x2D9;&lt;/mo&gt;&lt;/mover&gt;&lt;mo&gt;&amp;gt;&lt;/mo&gt;&lt;mfrac&gt;&lt;mi&gt;&amp;#x3BB;&lt;/mi&gt;&lt;mrow&gt;&lt;mn&gt;2&lt;/mn&gt;&lt;mi&gt;T&lt;/mi&gt;&lt;/mrow&gt;&lt;/mfrac&gt;&lt;mspace linebreak=\&quot;newline\&quot;/&gt;&lt;mrow&gt;&lt;mi&gt;&amp;#x394;&lt;/mi&gt;&lt;mi&gt;r&lt;/mi&gt;&lt;mo&gt;=&lt;/mo&gt;&lt;mover&gt;&lt;mi&gt;r&lt;/mi&gt;&lt;mo&gt;&amp;#xA8;&lt;/mo&gt;&lt;/mover&gt;&lt;mfrac&gt;&lt;msup&gt;&lt;mi&gt;T&lt;/mi&gt;&lt;mn&gt;2&lt;/mn&gt;&lt;/msup&gt;&lt;mn&gt;2&lt;/mn&gt;&lt;/mfrac&gt;&lt;mo&gt;&amp;gt;&lt;/mo&gt;&lt;mfrac&gt;&lt;mi&gt;&amp;#x3BB;&lt;/mi&gt;&lt;mn&gt;2&lt;/mn&gt;&lt;/mfrac&gt;&lt;mo&gt;&amp;#x21D2;&lt;/mo&gt;&lt;mover&gt;&lt;mi&gt;r&lt;/mi&gt;&lt;mo&gt;&amp;#xA8;&lt;/mo&gt;&lt;/mover&gt;&lt;mo&gt;&amp;gt;&lt;/mo&gt;&lt;mfrac&gt;&lt;mi&gt;&amp;#x3BB;&lt;/mi&gt;&lt;msup&gt;&lt;mi&gt;T&lt;/mi&gt;&lt;mn&gt;2&lt;/mn&gt;&lt;/msup&gt;&lt;/mfrac&gt;&lt;/mrow&gt;&lt;mspace linebreak=\&quot;newline\&quot;/&gt;&lt;/math&gt;&quot;,&quot;origin&quot;:&quot;MathType Legacy&quot;,&quot;version&quot;:&quot;v3.20.0&quot;}" title="capital delta r equals r with dot on top T greater than lambda over 2 rightwards double arrow r with dot on top greater than fraction numerator lambda over denominator 2 T end fraction&#10;capital delta r equals r with ¨ on top T squared over 2 greater than lambda over 2 rightwards double arrow r with ¨ on top greater than lambda over T squar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amp;#x394;&lt;/mi&gt;&lt;mi&gt;r&lt;/mi&gt;&lt;mo&gt;=&lt;/mo&gt;&lt;mover&gt;&lt;mi&gt;r&lt;/mi&gt;&lt;mo&gt;&amp;#x2D9;&lt;/mo&gt;&lt;/mover&gt;&lt;mi&gt;T&lt;/mi&gt;&lt;mo&gt;&amp;gt;&lt;/mo&gt;&lt;mfrac&gt;&lt;mi&gt;&amp;#x3BB;&lt;/mi&gt;&lt;mn&gt;2&lt;/mn&gt;&lt;/mfrac&gt;&lt;mo&gt;&amp;#x21D2;&lt;/mo&gt;&lt;mover&gt;&lt;mi&gt;r&lt;/mi&gt;&lt;mo&gt;&amp;#x2D9;&lt;/mo&gt;&lt;/mover&gt;&lt;mo&gt;&amp;gt;&lt;/mo&gt;&lt;mfrac&gt;&lt;mi&gt;&amp;#x3BB;&lt;/mi&gt;&lt;mrow&gt;&lt;mn&gt;2&lt;/mn&gt;&lt;mi&gt;T&lt;/mi&gt;&lt;/mrow&gt;&lt;/mfrac&gt;&lt;mspace linebreak=\&quot;newline\&quot;/&gt;&lt;mrow&gt;&lt;mi&gt;&amp;#x394;&lt;/mi&gt;&lt;mi&gt;r&lt;/mi&gt;&lt;mo&gt;=&lt;/mo&gt;&lt;mover&gt;&lt;mi&gt;r&lt;/mi&gt;&lt;mo&gt;&amp;#xA8;&lt;/mo&gt;&lt;/mover&gt;&lt;mfrac&gt;&lt;msup&gt;&lt;mi&gt;T&lt;/mi&gt;&lt;mn&gt;2&lt;/mn&gt;&lt;/msup&gt;&lt;mn&gt;2&lt;/mn&gt;&lt;/mfrac&gt;&lt;mo&gt;&amp;gt;&lt;/mo&gt;&lt;mfrac&gt;&lt;mi&gt;&amp;#x3BB;&lt;/mi&gt;&lt;mn&gt;2&lt;/mn&gt;&lt;/mfrac&gt;&lt;mo&gt;&amp;#x21D2;&lt;/mo&gt;&lt;mover&gt;&lt;mi&gt;r&lt;/mi&gt;&lt;mo&gt;&amp;#xA8;&lt;/mo&gt;&lt;/mover&gt;&lt;mo&gt;&amp;gt;&lt;/mo&gt;&lt;mfrac&gt;&lt;mi&gt;&amp;#x3BB;&lt;/mi&gt;&lt;msup&gt;&lt;mi&gt;T&lt;/mi&gt;&lt;mn&gt;2&lt;/mn&gt;&lt;/msup&gt;&lt;/mfrac&gt;&lt;/mrow&gt;&lt;mspace linebreak=\&quot;newline\&quot;/&gt;&lt;/math&gt;&quot;,&quot;origin&quot;:&quot;MathType Legacy&quot;,&quot;version&quot;:&quot;v3.20.0&quot;}" title="capital delta r equals r with dot on top T greater than lambda over 2 rightwards double arrow r with dot on top greater than fraction numerator lambda over denominator 2 T end fraction&#10;capital delta r equals r with ¨ on top T squared over 2 greater than lambda over 2 rightwards double arrow r with ¨ on top greater than lambda over T squared&#10;"/>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568704" cy="865632"/>
                    </a:xfrm>
                    <a:prstGeom prst="rect">
                      <a:avLst/>
                    </a:prstGeom>
                  </pic:spPr>
                </pic:pic>
              </a:graphicData>
            </a:graphic>
          </wp:inline>
        </w:drawing>
      </w:r>
    </w:p>
    <w:p w:rsidR="00894722" w:rsidRDefault="00894722" w:rsidP="00BE447B"/>
    <w:p w:rsidR="00894722" w:rsidRDefault="00894722" w:rsidP="00BE447B"/>
    <w:p w:rsidR="00894722" w:rsidRDefault="00894722" w:rsidP="00BE447B"/>
    <w:p w:rsidR="00894722" w:rsidRDefault="00894722" w:rsidP="004827F9">
      <w:pPr>
        <w:pStyle w:val="Heading2"/>
      </w:pPr>
      <w:bookmarkStart w:id="11" w:name="_Toc229857325"/>
      <w:bookmarkStart w:id="12" w:name="_Toc229926378"/>
      <w:r>
        <w:t>Ambiguity Functions</w:t>
      </w:r>
      <w:bookmarkEnd w:id="11"/>
      <w:bookmarkEnd w:id="12"/>
    </w:p>
    <w:p w:rsidR="00894722" w:rsidRDefault="00894722" w:rsidP="0094728E"/>
    <w:p w:rsidR="00894722" w:rsidRDefault="00894722" w:rsidP="0094728E">
      <w:r>
        <w:t xml:space="preserve">In a system where parameters are measured by peak filter response, performance depends on how localized the response is in the desired parameter space.  The more concetrated the filter output, the better a system can distinguish between two targets with different parameters.  Though its form is similar to a matched filter, the interpretation of the ambiguity function is to evaluate the receiver response for mismatches in range, Doppler, etc than what was intended.  For instance, the intent of the AF is to evaluate discriminatory capability for say, two targets at </w:t>
      </w:r>
      <w:r>
        <w:rPr>
          <w:noProof/>
          <w:position w:val="-5"/>
        </w:rPr>
        <w:drawing>
          <wp:inline distT="0" distB="0" distL="0" distR="0" wp14:anchorId="4DDA21D7" wp14:editId="4451031B">
            <wp:extent cx="355600" cy="99568"/>
            <wp:effectExtent l="0" t="0" r="0" b="0"/>
            <wp:docPr id="116018714" name="Picture 116018714" descr="{&quot;mathml&quot;:&quot;&lt;math style=\&quot;font-family:stix;font-size:12px;\&quot; xmlns=\&quot;http://www.w3.org/1998/Math/MathML\&quot;&gt;&lt;mi&gt;&amp;#x3C4;&lt;/mi&gt;&lt;mo&gt;,&lt;/mo&gt;&lt;mi&gt;&amp;#x3BD;&lt;/mi&gt;&lt;mo&gt;,&lt;/mo&gt;&lt;mi&gt;&amp;#x3B3;&lt;/mi&gt;&lt;/math&gt;&quot;,&quot;origin&quot;:&quot;MathType Legacy&quot;,&quot;version&quot;:&quot;v3.20.0&quot;}" title="tau comma nu comma 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4;&lt;/mi&gt;&lt;mo&gt;,&lt;/mo&gt;&lt;mi&gt;&amp;#x3BD;&lt;/mi&gt;&lt;mo&gt;,&lt;/mo&gt;&lt;mi&gt;&amp;#x3B3;&lt;/mi&gt;&lt;/math&gt;&quot;,&quot;origin&quot;:&quot;MathType Legacy&quot;,&quot;version&quot;:&quot;v3.20.0&quot;}" title="tau comma nu comma gamma"/>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55600" cy="99568"/>
                    </a:xfrm>
                    <a:prstGeom prst="rect">
                      <a:avLst/>
                    </a:prstGeom>
                  </pic:spPr>
                </pic:pic>
              </a:graphicData>
            </a:graphic>
          </wp:inline>
        </w:drawing>
      </w:r>
      <w:r>
        <w:t xml:space="preserve"> and </w:t>
      </w:r>
      <w:r>
        <w:rPr>
          <w:noProof/>
          <w:position w:val="-5"/>
        </w:rPr>
        <w:drawing>
          <wp:inline distT="0" distB="0" distL="0" distR="0" wp14:anchorId="72F10004" wp14:editId="229A9829">
            <wp:extent cx="508000" cy="136144"/>
            <wp:effectExtent l="0" t="0" r="0" b="0"/>
            <wp:docPr id="2068385695" name="Picture 2068385695" descr="{&quot;mathml&quot;:&quot;&lt;math style=\&quot;font-family:stix;font-size:12px;\&quot; xmlns=\&quot;http://www.w3.org/1998/Math/MathML\&quot;&gt;&lt;mi&gt;&amp;#x3C4;&lt;/mi&gt;&lt;mo&gt;'&lt;/mo&gt;&lt;mo&gt;,&lt;/mo&gt;&lt;mi&gt;&amp;#x3BD;&lt;/mi&gt;&lt;mo&gt;'&lt;/mo&gt;&lt;mo&gt;,&lt;/mo&gt;&lt;mi&gt;&amp;#x3B3;&lt;/mi&gt;&lt;mo&gt;'&lt;/mo&gt;&lt;/math&gt;&quot;,&quot;origin&quot;:&quot;MathType Legacy&quot;,&quot;version&quot;:&quot;v3.20.0&quot;}" title="tau apostrophe comma nu apostrophe comma gamma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4;&lt;/mi&gt;&lt;mo&gt;'&lt;/mo&gt;&lt;mo&gt;,&lt;/mo&gt;&lt;mi&gt;&amp;#x3BD;&lt;/mi&gt;&lt;mo&gt;'&lt;/mo&gt;&lt;mo&gt;,&lt;/mo&gt;&lt;mi&gt;&amp;#x3B3;&lt;/mi&gt;&lt;mo&gt;'&lt;/mo&gt;&lt;/math&gt;&quot;,&quot;origin&quot;:&quot;MathType Legacy&quot;,&quot;version&quot;:&quot;v3.20.0&quot;}" title="tau apostrophe comma nu apostrophe comma gamma apostroph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08000" cy="136144"/>
                    </a:xfrm>
                    <a:prstGeom prst="rect">
                      <a:avLst/>
                    </a:prstGeom>
                  </pic:spPr>
                </pic:pic>
              </a:graphicData>
            </a:graphic>
          </wp:inline>
        </w:drawing>
      </w:r>
      <w:r>
        <w:t>.</w:t>
      </w:r>
    </w:p>
    <w:p w:rsidR="00894722" w:rsidRPr="004827F9" w:rsidRDefault="00894722" w:rsidP="004827F9"/>
    <w:p w:rsidR="00894722" w:rsidRDefault="00894722" w:rsidP="0094728E">
      <w:r>
        <w:t xml:space="preserve">The ambiguity function is the special name given to the signal only component of the matched filter.  It is used to characterize resolution, inform on signal design, and evaluate performance in both single and multi-target scenarios.  The most general form is the so called </w:t>
      </w:r>
      <w:r w:rsidRPr="00A14138">
        <w:rPr>
          <w:i/>
          <w:iCs/>
        </w:rPr>
        <w:t>wideband ambiguity function</w:t>
      </w:r>
      <w:r>
        <w:t xml:space="preserve"> which incorporates the envelope distortion arising from high speed targets.  Beginning with </w:t>
      </w:r>
      <w:r w:rsidRPr="00A14138">
        <w:fldChar w:fldCharType="begin"/>
      </w:r>
      <w:r w:rsidRPr="00A14138">
        <w:instrText xml:space="preserve"> REF _Ref215600801 \h </w:instrText>
      </w:r>
      <w:r w:rsidRPr="00A14138">
        <w:fldChar w:fldCharType="separate"/>
      </w:r>
      <w:r w:rsidRPr="00A14138">
        <w:t>(</w:t>
      </w:r>
      <w:r>
        <w:rPr>
          <w:noProof/>
        </w:rPr>
        <w:t>17</w:t>
      </w:r>
      <w:r w:rsidRPr="00A14138">
        <w:noBreakHyphen/>
      </w:r>
      <w:r>
        <w:rPr>
          <w:noProof/>
        </w:rPr>
        <w:t>1</w:t>
      </w:r>
      <w:r w:rsidRPr="00A14138">
        <w:t>)</w:t>
      </w:r>
      <w:r w:rsidRPr="00A14138">
        <w:fldChar w:fldCharType="end"/>
      </w:r>
      <w:r>
        <w:t>, the matched filter signal only output correlates the received waveform with a parameterized replica</w:t>
      </w:r>
    </w:p>
    <w:p w:rsidR="00894722" w:rsidRDefault="00894722" w:rsidP="0094728E"/>
    <w:p w:rsidR="00894722" w:rsidRDefault="00894722" w:rsidP="00A14138">
      <w:pPr>
        <w:jc w:val="center"/>
      </w:pPr>
      <w:r>
        <w:rPr>
          <w:noProof/>
          <w:position w:val="-109"/>
        </w:rPr>
        <w:drawing>
          <wp:inline distT="0" distB="0" distL="0" distR="0" wp14:anchorId="1FCC165E" wp14:editId="7382D3D6">
            <wp:extent cx="3514784" cy="1012004"/>
            <wp:effectExtent l="0" t="0" r="0" b="0"/>
            <wp:docPr id="1945820745" name="Picture 1945820745" descr="{&quot;mathml&quot;:&quot;&lt;math style=\&quot;font-family:stix;font-size:12px;\&quot; xmlns=\&quot;http://www.w3.org/1998/Math/MathML\&quot;&gt;&lt;mtable columnspacing=\&quot;0px\&quot; columnalign=\&quot;right center left\&quot;&gt;&lt;mtr&gt;&lt;mtd&gt;&lt;mi&gt;&amp;#x3C7;&lt;/mi&gt;&lt;mfenced&gt;&lt;mrow&gt;&lt;mi&gt;&amp;#x3B7;&lt;/mi&gt;&lt;mo&gt;,&lt;/mo&gt;&lt;mi&gt;&amp;#x3C4;&lt;/mi&gt;&lt;/mrow&gt;&lt;/mfenced&gt;&lt;/mtd&gt;&lt;mtd&gt;&lt;mo&gt;=&lt;/mo&gt;&lt;/mtd&gt;&lt;mtd&gt;&lt;msqrt&gt;&lt;msub&gt;&lt;mi&gt;&amp;#x3B7;&lt;/mi&gt;&lt;mn&gt;0&lt;/mn&gt;&lt;/msub&gt;&lt;mi&gt;&amp;#x3B7;&lt;/mi&gt;&lt;mo&gt;'&lt;/mo&gt;&lt;/msqrt&gt;&lt;msubsup&gt;&lt;mo&gt;&amp;#x222B;&lt;/mo&gt;&lt;mrow&gt;&lt;mo&gt;-&lt;/mo&gt;&lt;mo&gt;&amp;#x221E;&lt;/mo&gt;&lt;/mrow&gt;&lt;mo&gt;&amp;#x221E;&lt;/mo&gt;&lt;/msubsup&gt;&lt;mi&gt;s&lt;/mi&gt;&lt;mfenced&gt;&lt;mrow&gt;&lt;msub&gt;&lt;mi&gt;&amp;#x3B7;&lt;/mi&gt;&lt;mn&gt;0&lt;/mn&gt;&lt;/msub&gt;&lt;mfenced&gt;&lt;mrow&gt;&lt;mi&gt;t&lt;/mi&gt;&lt;mo&gt;-&lt;/mo&gt;&lt;msub&gt;&lt;mi&gt;&amp;#x3C4;&lt;/mi&gt;&lt;mn&gt;0&lt;/mn&gt;&lt;/msub&gt;&lt;/mrow&gt;&lt;/mfenced&gt;&lt;/mrow&gt;&lt;/mfenced&gt;&lt;msup&gt;&lt;mi&gt;s&lt;/mi&gt;&lt;mo&gt;*&lt;/mo&gt;&lt;/msup&gt;&lt;mfenced&gt;&lt;mrow&gt;&lt;mi&gt;&amp;#x3B7;&lt;/mi&gt;&lt;mo&gt;'&lt;/mo&gt;&lt;mfenced&gt;&lt;mrow&gt;&lt;mi&gt;t&lt;/mi&gt;&lt;mo&gt;-&lt;/mo&gt;&lt;mi&gt;&amp;#x3C4;&lt;/mi&gt;&lt;mo&gt;'&lt;/mo&gt;&lt;/mrow&gt;&lt;/mfenced&gt;&lt;/mrow&gt;&lt;/mfenced&gt;&lt;mo&gt;d&lt;/mo&gt;&lt;mi&gt;t&lt;/mi&gt;&lt;/mtd&gt;&lt;/mtr&gt;&lt;mtr&gt;&lt;mtd/&gt;&lt;mtd&gt;&lt;mo&gt;=&lt;/mo&gt;&lt;/mtd&gt;&lt;mtd&gt;&lt;msqrt&gt;&lt;mi&gt;&amp;#x3B7;&lt;/mi&gt;&lt;/msqrt&gt;&lt;msubsup&gt;&lt;mo&gt;&amp;#x222B;&lt;/mo&gt;&lt;mrow&gt;&lt;mo&gt;-&lt;/mo&gt;&lt;mo&gt;&amp;#x221E;&lt;/mo&gt;&lt;/mrow&gt;&lt;mo&gt;&amp;#x221E;&lt;/mo&gt;&lt;/msubsup&gt;&lt;mi&gt;s&lt;/mi&gt;&lt;mfenced&gt;&lt;mi&gt;t&lt;/mi&gt;&lt;/mfenced&gt;&lt;msup&gt;&lt;mi&gt;s&lt;/mi&gt;&lt;mo&gt;*&lt;/mo&gt;&lt;/msup&gt;&lt;mfenced&gt;&lt;mrow&gt;&lt;mi&gt;&amp;#x3B7;&lt;/mi&gt;&lt;mfenced&gt;&lt;mrow&gt;&lt;mi&gt;t&lt;/mi&gt;&lt;mo&gt;-&lt;/mo&gt;&lt;mi&gt;&amp;#x3C4;&lt;/mi&gt;&lt;/mrow&gt;&lt;/mfenced&gt;&lt;/mrow&gt;&lt;/mfenced&gt;&lt;mo&gt;d&lt;/mo&gt;&lt;mi&gt;t&lt;/mi&gt;&lt;/mtd&gt;&lt;/mtr&gt;&lt;/mtable&gt;&lt;/math&gt;&quot;,&quot;origin&quot;:&quot;MathType Legacy&quot;,&quot;version&quot;:&quot;v3.20.0&quot;}" title="table row cell chi open parentheses eta comma tau close parentheses end cell equals cell square root of eta subscript 0 eta apostrophe end root integral subscript negative infinity end subscript superscript infinity s open parentheses eta subscript 0 open parentheses t minus tau subscript 0 close parentheses close parentheses s to the power of asterisk times open parentheses eta apostrophe open parentheses t minus tau apostrophe close parentheses close parentheses d t end cell row blank equals cell square root of eta integral subscript negative infinity end subscript superscript infinity s open parentheses t close parentheses s to the power of asterisk times open parentheses eta open parentheses t minus tau close parentheses close parentheses d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B7;&lt;/mi&gt;&lt;mo&gt;,&lt;/mo&gt;&lt;mi&gt;&amp;#x3C4;&lt;/mi&gt;&lt;/mrow&gt;&lt;/mfenced&gt;&lt;/mtd&gt;&lt;mtd&gt;&lt;mo&gt;=&lt;/mo&gt;&lt;/mtd&gt;&lt;mtd&gt;&lt;msqrt&gt;&lt;msub&gt;&lt;mi&gt;&amp;#x3B7;&lt;/mi&gt;&lt;mn&gt;0&lt;/mn&gt;&lt;/msub&gt;&lt;mi&gt;&amp;#x3B7;&lt;/mi&gt;&lt;mo&gt;'&lt;/mo&gt;&lt;/msqrt&gt;&lt;msubsup&gt;&lt;mo&gt;&amp;#x222B;&lt;/mo&gt;&lt;mrow&gt;&lt;mo&gt;-&lt;/mo&gt;&lt;mo&gt;&amp;#x221E;&lt;/mo&gt;&lt;/mrow&gt;&lt;mo&gt;&amp;#x221E;&lt;/mo&gt;&lt;/msubsup&gt;&lt;mi&gt;s&lt;/mi&gt;&lt;mfenced&gt;&lt;mrow&gt;&lt;msub&gt;&lt;mi&gt;&amp;#x3B7;&lt;/mi&gt;&lt;mn&gt;0&lt;/mn&gt;&lt;/msub&gt;&lt;mfenced&gt;&lt;mrow&gt;&lt;mi&gt;t&lt;/mi&gt;&lt;mo&gt;-&lt;/mo&gt;&lt;msub&gt;&lt;mi&gt;&amp;#x3C4;&lt;/mi&gt;&lt;mn&gt;0&lt;/mn&gt;&lt;/msub&gt;&lt;/mrow&gt;&lt;/mfenced&gt;&lt;/mrow&gt;&lt;/mfenced&gt;&lt;msup&gt;&lt;mi&gt;s&lt;/mi&gt;&lt;mo&gt;*&lt;/mo&gt;&lt;/msup&gt;&lt;mfenced&gt;&lt;mrow&gt;&lt;mi&gt;&amp;#x3B7;&lt;/mi&gt;&lt;mo&gt;'&lt;/mo&gt;&lt;mfenced&gt;&lt;mrow&gt;&lt;mi&gt;t&lt;/mi&gt;&lt;mo&gt;-&lt;/mo&gt;&lt;mi&gt;&amp;#x3C4;&lt;/mi&gt;&lt;mo&gt;'&lt;/mo&gt;&lt;/mrow&gt;&lt;/mfenced&gt;&lt;/mrow&gt;&lt;/mfenced&gt;&lt;mo&gt;d&lt;/mo&gt;&lt;mi&gt;t&lt;/mi&gt;&lt;/mtd&gt;&lt;/mtr&gt;&lt;mtr&gt;&lt;mtd/&gt;&lt;mtd&gt;&lt;mo&gt;=&lt;/mo&gt;&lt;/mtd&gt;&lt;mtd&gt;&lt;msqrt&gt;&lt;mi&gt;&amp;#x3B7;&lt;/mi&gt;&lt;/msqrt&gt;&lt;msubsup&gt;&lt;mo&gt;&amp;#x222B;&lt;/mo&gt;&lt;mrow&gt;&lt;mo&gt;-&lt;/mo&gt;&lt;mo&gt;&amp;#x221E;&lt;/mo&gt;&lt;/mrow&gt;&lt;mo&gt;&amp;#x221E;&lt;/mo&gt;&lt;/msubsup&gt;&lt;mi&gt;s&lt;/mi&gt;&lt;mfenced&gt;&lt;mi&gt;t&lt;/mi&gt;&lt;/mfenced&gt;&lt;msup&gt;&lt;mi&gt;s&lt;/mi&gt;&lt;mo&gt;*&lt;/mo&gt;&lt;/msup&gt;&lt;mfenced&gt;&lt;mrow&gt;&lt;mi&gt;&amp;#x3B7;&lt;/mi&gt;&lt;mfenced&gt;&lt;mrow&gt;&lt;mi&gt;t&lt;/mi&gt;&lt;mo&gt;-&lt;/mo&gt;&lt;mi&gt;&amp;#x3C4;&lt;/mi&gt;&lt;/mrow&gt;&lt;/mfenced&gt;&lt;/mrow&gt;&lt;/mfenced&gt;&lt;mo&gt;d&lt;/mo&gt;&lt;mi&gt;t&lt;/mi&gt;&lt;/mtd&gt;&lt;/mtr&gt;&lt;/mtable&gt;&lt;/math&gt;&quot;,&quot;origin&quot;:&quot;MathType Legacy&quot;,&quot;version&quot;:&quot;v3.20.0&quot;}" title="table row cell chi open parentheses eta comma tau close parentheses end cell equals cell square root of eta subscript 0 eta apostrophe end root integral subscript negative infinity end subscript superscript infinity s open parentheses eta subscript 0 open parentheses t minus tau subscript 0 close parentheses close parentheses s to the power of asterisk times open parentheses eta apostrophe open parentheses t minus tau apostrophe close parentheses close parentheses d t end cell row blank equals cell square root of eta integral subscript negative infinity end subscript superscript infinity s open parentheses t close parentheses s to the power of asterisk times open parentheses eta open parentheses t minus tau close parentheses close parentheses d t end cell end tabl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514784" cy="1012004"/>
                    </a:xfrm>
                    <a:prstGeom prst="rect">
                      <a:avLst/>
                    </a:prstGeom>
                  </pic:spPr>
                </pic:pic>
              </a:graphicData>
            </a:graphic>
          </wp:inline>
        </w:drawing>
      </w:r>
    </w:p>
    <w:p w:rsidR="00894722" w:rsidRDefault="00894722" w:rsidP="0094728E"/>
    <w:p w:rsidR="00894722" w:rsidRDefault="00894722" w:rsidP="0094728E">
      <w:r>
        <w:t xml:space="preserve">with mismatch parameters </w:t>
      </w:r>
      <w:r>
        <w:rPr>
          <w:noProof/>
          <w:position w:val="-10"/>
        </w:rPr>
        <w:drawing>
          <wp:inline distT="0" distB="0" distL="0" distR="0" wp14:anchorId="7D05A1B7" wp14:editId="5C19D5C0">
            <wp:extent cx="1603248" cy="251968"/>
            <wp:effectExtent l="0" t="0" r="0" b="0"/>
            <wp:docPr id="984186055" name="Picture 984186055" descr="{&quot;mathml&quot;:&quot;&lt;math style=\&quot;font-family:stix;font-size:12px;\&quot; xmlns=\&quot;http://www.w3.org/1998/Math/MathML\&quot;&gt;&lt;mi&gt;&amp;#x3C4;&lt;/mi&gt;&lt;mo&gt;=&lt;/mo&gt;&lt;msub&gt;&lt;mi&gt;&amp;#x3B7;&lt;/mi&gt;&lt;mn&gt;0&lt;/mn&gt;&lt;/msub&gt;&lt;mfenced&gt;&lt;mrow&gt;&lt;mi&gt;&amp;#x3C4;&lt;/mi&gt;&lt;mo&gt;'&lt;/mo&gt;&lt;mo&gt;-&lt;/mo&gt;&lt;msub&gt;&lt;mi&gt;&amp;#x3C4;&lt;/mi&gt;&lt;mn&gt;0&lt;/mn&gt;&lt;/msub&gt;&lt;/mrow&gt;&lt;/mfenced&gt;&lt;mo&gt;,&lt;/mo&gt;&lt;mi&gt;&amp;#x3B7;&lt;/mi&gt;&lt;mo&gt;=&lt;/mo&gt;&lt;mfrac bevelled=\&quot;true\&quot;&gt;&lt;mrow&gt;&lt;mi&gt;&amp;#x3B7;&lt;/mi&gt;&lt;mo&gt;'&lt;/mo&gt;&lt;/mrow&gt;&lt;msub&gt;&lt;mi&gt;&amp;#x3B7;&lt;/mi&gt;&lt;mn&gt;0&lt;/mn&gt;&lt;/msub&gt;&lt;/mfrac&gt;&lt;/math&gt;&quot;,&quot;origin&quot;:&quot;MathType Legacy&quot;,&quot;version&quot;:&quot;v3.20.0&quot;}" title="tau equals eta subscript 0 open parentheses tau apostrophe minus tau subscript 0 close parentheses comma eta equals bevelled fraction numerator eta apostrophe over denominator eta subscript 0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4;&lt;/mi&gt;&lt;mo&gt;=&lt;/mo&gt;&lt;msub&gt;&lt;mi&gt;&amp;#x3B7;&lt;/mi&gt;&lt;mn&gt;0&lt;/mn&gt;&lt;/msub&gt;&lt;mfenced&gt;&lt;mrow&gt;&lt;mi&gt;&amp;#x3C4;&lt;/mi&gt;&lt;mo&gt;'&lt;/mo&gt;&lt;mo&gt;-&lt;/mo&gt;&lt;msub&gt;&lt;mi&gt;&amp;#x3C4;&lt;/mi&gt;&lt;mn&gt;0&lt;/mn&gt;&lt;/msub&gt;&lt;/mrow&gt;&lt;/mfenced&gt;&lt;mo&gt;,&lt;/mo&gt;&lt;mi&gt;&amp;#x3B7;&lt;/mi&gt;&lt;mo&gt;=&lt;/mo&gt;&lt;mfrac bevelled=\&quot;true\&quot;&gt;&lt;mrow&gt;&lt;mi&gt;&amp;#x3B7;&lt;/mi&gt;&lt;mo&gt;'&lt;/mo&gt;&lt;/mrow&gt;&lt;msub&gt;&lt;mi&gt;&amp;#x3B7;&lt;/mi&gt;&lt;mn&gt;0&lt;/mn&gt;&lt;/msub&gt;&lt;/mfrac&gt;&lt;/math&gt;&quot;,&quot;origin&quot;:&quot;MathType Legacy&quot;,&quot;version&quot;:&quot;v3.20.0&quot;}" title="tau equals eta subscript 0 open parentheses tau apostrophe minus tau subscript 0 close parentheses comma eta equals bevelled fraction numerator eta apostrophe over denominator eta subscript 0 end fraction"/>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603248" cy="251968"/>
                    </a:xfrm>
                    <a:prstGeom prst="rect">
                      <a:avLst/>
                    </a:prstGeom>
                  </pic:spPr>
                </pic:pic>
              </a:graphicData>
            </a:graphic>
          </wp:inline>
        </w:drawing>
      </w:r>
      <w:r>
        <w:t>.  Other formulations are possible with different definitions of the mismatch parameters and/or using only the magnitude.</w:t>
      </w:r>
    </w:p>
    <w:p w:rsidR="00894722" w:rsidRDefault="00894722" w:rsidP="0094728E"/>
    <w:p w:rsidR="00894722" w:rsidRDefault="00894722" w:rsidP="0094728E">
      <w:r>
        <w:t xml:space="preserve">The </w:t>
      </w:r>
      <w:r w:rsidRPr="00A14138">
        <w:rPr>
          <w:i/>
          <w:iCs/>
        </w:rPr>
        <w:t>narrowband ambiguity function</w:t>
      </w:r>
      <w:r>
        <w:rPr>
          <w:i/>
          <w:iCs/>
        </w:rPr>
        <w:t xml:space="preserve"> </w:t>
      </w:r>
      <w:r>
        <w:t>ignores envelope distortion and therefore correlates the transmitted signal with only a time and frequency shifed replica</w:t>
      </w:r>
    </w:p>
    <w:p w:rsidR="00894722" w:rsidRPr="00CF343B" w:rsidRDefault="00894722" w:rsidP="0094728E"/>
    <w:p w:rsidR="00894722" w:rsidRDefault="00894722" w:rsidP="00A14138">
      <w:pPr>
        <w:jc w:val="center"/>
      </w:pPr>
      <w:r>
        <w:rPr>
          <w:noProof/>
          <w:position w:val="-28"/>
        </w:rPr>
        <w:drawing>
          <wp:inline distT="0" distB="0" distL="0" distR="0" wp14:anchorId="662A12B8" wp14:editId="771D133A">
            <wp:extent cx="3039872" cy="1009904"/>
            <wp:effectExtent l="0" t="0" r="0" b="0"/>
            <wp:docPr id="240310151" name="Picture 24031015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subsup&gt;&lt;mo&gt;&amp;#x222B;&lt;/mo&gt;&lt;mrow&gt;&lt;mo&gt;-&lt;/mo&gt;&lt;mo&gt;&amp;#x221E;&lt;/mo&gt;&lt;/mrow&gt;&lt;mo&gt;&amp;#x221E;&lt;/mo&gt;&lt;/msubsup&gt;&lt;mi&gt;s&lt;/mi&gt;&lt;mfenced&gt;&lt;mi&gt;t&lt;/mi&gt;&lt;/mfenced&gt;&lt;msup&gt;&lt;mi&gt;s&lt;/mi&gt;&lt;mo&gt;*&lt;/mo&gt;&lt;/msup&gt;&lt;mfenced&gt;&lt;mrow&gt;&lt;mi&gt;t&lt;/mi&gt;&lt;mo&gt;-&lt;/mo&gt;&lt;mi&gt;&amp;#x3C4;&lt;/mi&gt;&lt;/mrow&gt;&lt;/mfenced&gt;&lt;msup&gt;&lt;mi&gt;e&lt;/mi&gt;&lt;mrow&gt;&lt;mo&gt;-&lt;/mo&gt;&lt;mi&gt;j&lt;/mi&gt;&lt;mn&gt;2&lt;/mn&gt;&lt;mi&gt;&amp;#x3C0;&lt;/mi&gt;&lt;mi&gt;&amp;#x3BD;&lt;/mi&gt;&lt;mi&gt;t&lt;/mi&gt;&lt;/mrow&gt;&lt;/msup&gt;&lt;mo&gt;d&lt;/mo&gt;&lt;mi&gt;t&lt;/mi&gt;&lt;/mtd&gt;&lt;/mtr&gt;&lt;mtr&gt;&lt;mtd/&gt;&lt;mtd&gt;&lt;mo&gt;=&lt;/mo&gt;&lt;/mtd&gt;&lt;mtd&gt;&lt;msup&gt;&lt;mi&gt;e&lt;/mi&gt;&lt;mrow&gt;&lt;mi&gt;j&lt;/mi&gt;&lt;mn&gt;2&lt;/mn&gt;&lt;mi&gt;&amp;#x3C0;&lt;/mi&gt;&lt;msub&gt;&lt;mi&gt;f&lt;/mi&gt;&lt;mn&gt;0&lt;/mn&gt;&lt;/msub&gt;&lt;mi&gt;&amp;#x3C4;&lt;/mi&gt;&lt;/mrow&gt;&lt;/msup&gt;&lt;msubsup&gt;&lt;mo&gt;&amp;#x222B;&lt;/mo&gt;&lt;mrow&gt;&lt;mo&gt;-&lt;/mo&gt;&lt;mo&gt;&amp;#x221E;&lt;/mo&gt;&lt;/mrow&gt;&lt;mo&gt;&amp;#x221E;&lt;/mo&gt;&lt;/msubsup&gt;&lt;mi&gt;m&lt;/mi&gt;&lt;mfenced&gt;&lt;mi&gt;t&lt;/mi&gt;&lt;/mfenced&gt;&lt;msup&gt;&lt;mi&gt;m&lt;/mi&gt;&lt;mo&gt;*&lt;/mo&gt;&lt;/msup&gt;&lt;mfenced&gt;&lt;mrow&gt;&lt;mi&gt;t&lt;/mi&gt;&lt;mo&gt;-&lt;/mo&gt;&lt;mi&gt;&amp;#x3C4;&lt;/mi&gt;&lt;/mrow&gt;&lt;/mfenced&gt;&lt;msup&gt;&lt;mi&gt;e&lt;/mi&gt;&lt;mrow&gt;&lt;mo&gt;-&lt;/mo&gt;&lt;mi&gt;j&lt;/mi&gt;&lt;mn&gt;2&lt;/mn&gt;&lt;mi&gt;&amp;#x3C0;&lt;/mi&gt;&lt;mi&gt;&amp;#x3BD;&lt;/mi&gt;&lt;mi&gt;t&lt;/mi&gt;&lt;/mrow&gt;&lt;/msup&gt;&lt;mo&gt;d&lt;/mo&gt;&lt;mi&gt;t&lt;/mi&gt;&lt;/mtd&gt;&lt;/mtr&gt;&lt;/mtable&gt;&lt;/math&gt;&quot;,&quot;origin&quot;:&quot;MathType Legacy&quot;,&quot;version&quot;:&quot;v3.20.0&quot;}" title="table row cell chi open parentheses tau comma nu close parentheses end cell equals cell integral subscript negative infinity end subscript superscript infinity s open parentheses t close parentheses s to the power of asterisk times open parentheses t minus tau close parentheses e to the power of negative j 2 pi nu t end exponent d t end cell row blank equals cell e to the power of j 2 pi f subscript 0 tau end exponent integral subscript negative infinity end subscript superscript infinity m open parentheses t close parentheses m to the power of asterisk times open parentheses t minus tau close parentheses e to the power of negative j 2 pi nu t end exponent d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subsup&gt;&lt;mo&gt;&amp;#x222B;&lt;/mo&gt;&lt;mrow&gt;&lt;mo&gt;-&lt;/mo&gt;&lt;mo&gt;&amp;#x221E;&lt;/mo&gt;&lt;/mrow&gt;&lt;mo&gt;&amp;#x221E;&lt;/mo&gt;&lt;/msubsup&gt;&lt;mi&gt;s&lt;/mi&gt;&lt;mfenced&gt;&lt;mi&gt;t&lt;/mi&gt;&lt;/mfenced&gt;&lt;msup&gt;&lt;mi&gt;s&lt;/mi&gt;&lt;mo&gt;*&lt;/mo&gt;&lt;/msup&gt;&lt;mfenced&gt;&lt;mrow&gt;&lt;mi&gt;t&lt;/mi&gt;&lt;mo&gt;-&lt;/mo&gt;&lt;mi&gt;&amp;#x3C4;&lt;/mi&gt;&lt;/mrow&gt;&lt;/mfenced&gt;&lt;msup&gt;&lt;mi&gt;e&lt;/mi&gt;&lt;mrow&gt;&lt;mo&gt;-&lt;/mo&gt;&lt;mi&gt;j&lt;/mi&gt;&lt;mn&gt;2&lt;/mn&gt;&lt;mi&gt;&amp;#x3C0;&lt;/mi&gt;&lt;mi&gt;&amp;#x3BD;&lt;/mi&gt;&lt;mi&gt;t&lt;/mi&gt;&lt;/mrow&gt;&lt;/msup&gt;&lt;mo&gt;d&lt;/mo&gt;&lt;mi&gt;t&lt;/mi&gt;&lt;/mtd&gt;&lt;/mtr&gt;&lt;mtr&gt;&lt;mtd/&gt;&lt;mtd&gt;&lt;mo&gt;=&lt;/mo&gt;&lt;/mtd&gt;&lt;mtd&gt;&lt;msup&gt;&lt;mi&gt;e&lt;/mi&gt;&lt;mrow&gt;&lt;mi&gt;j&lt;/mi&gt;&lt;mn&gt;2&lt;/mn&gt;&lt;mi&gt;&amp;#x3C0;&lt;/mi&gt;&lt;msub&gt;&lt;mi&gt;f&lt;/mi&gt;&lt;mn&gt;0&lt;/mn&gt;&lt;/msub&gt;&lt;mi&gt;&amp;#x3C4;&lt;/mi&gt;&lt;/mrow&gt;&lt;/msup&gt;&lt;msubsup&gt;&lt;mo&gt;&amp;#x222B;&lt;/mo&gt;&lt;mrow&gt;&lt;mo&gt;-&lt;/mo&gt;&lt;mo&gt;&amp;#x221E;&lt;/mo&gt;&lt;/mrow&gt;&lt;mo&gt;&amp;#x221E;&lt;/mo&gt;&lt;/msubsup&gt;&lt;mi&gt;m&lt;/mi&gt;&lt;mfenced&gt;&lt;mi&gt;t&lt;/mi&gt;&lt;/mfenced&gt;&lt;msup&gt;&lt;mi&gt;m&lt;/mi&gt;&lt;mo&gt;*&lt;/mo&gt;&lt;/msup&gt;&lt;mfenced&gt;&lt;mrow&gt;&lt;mi&gt;t&lt;/mi&gt;&lt;mo&gt;-&lt;/mo&gt;&lt;mi&gt;&amp;#x3C4;&lt;/mi&gt;&lt;/mrow&gt;&lt;/mfenced&gt;&lt;msup&gt;&lt;mi&gt;e&lt;/mi&gt;&lt;mrow&gt;&lt;mo&gt;-&lt;/mo&gt;&lt;mi&gt;j&lt;/mi&gt;&lt;mn&gt;2&lt;/mn&gt;&lt;mi&gt;&amp;#x3C0;&lt;/mi&gt;&lt;mi&gt;&amp;#x3BD;&lt;/mi&gt;&lt;mi&gt;t&lt;/mi&gt;&lt;/mrow&gt;&lt;/msup&gt;&lt;mo&gt;d&lt;/mo&gt;&lt;mi&gt;t&lt;/mi&gt;&lt;/mtd&gt;&lt;/mtr&gt;&lt;/mtable&gt;&lt;/math&gt;&quot;,&quot;origin&quot;:&quot;MathType Legacy&quot;,&quot;version&quot;:&quot;v3.20.0&quot;}" title="table row cell chi open parentheses tau comma nu close parentheses end cell equals cell integral subscript negative infinity end subscript superscript infinity s open parentheses t close parentheses s to the power of asterisk times open parentheses t minus tau close parentheses e to the power of negative j 2 pi nu t end exponent d t end cell row blank equals cell e to the power of j 2 pi f subscript 0 tau end exponent integral subscript negative infinity end subscript superscript infinity m open parentheses t close parentheses m to the power of asterisk times open parentheses t minus tau close parentheses e to the power of negative j 2 pi nu t end exponent d t end cell end tabl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39872" cy="1009904"/>
                    </a:xfrm>
                    <a:prstGeom prst="rect">
                      <a:avLst/>
                    </a:prstGeom>
                  </pic:spPr>
                </pic:pic>
              </a:graphicData>
            </a:graphic>
          </wp:inline>
        </w:drawing>
      </w:r>
    </w:p>
    <w:p w:rsidR="00894722" w:rsidRDefault="00894722" w:rsidP="0094728E"/>
    <w:p w:rsidR="00894722" w:rsidRDefault="00894722" w:rsidP="0094728E">
      <w:r>
        <w:t>or in angular Doppler shift</w:t>
      </w:r>
    </w:p>
    <w:p w:rsidR="00894722" w:rsidRDefault="00894722" w:rsidP="0094728E"/>
    <w:p w:rsidR="00894722" w:rsidRDefault="00894722" w:rsidP="004827F9">
      <w:pPr>
        <w:jc w:val="center"/>
      </w:pPr>
      <w:r>
        <w:rPr>
          <w:noProof/>
          <w:position w:val="-28"/>
        </w:rPr>
        <w:drawing>
          <wp:inline distT="0" distB="0" distL="0" distR="0" wp14:anchorId="317797F9" wp14:editId="540E07B1">
            <wp:extent cx="2460752" cy="428752"/>
            <wp:effectExtent l="0" t="0" r="0" b="0"/>
            <wp:docPr id="1627955142" name="Picture 1627955142" descr="{&quot;mathml&quot;:&quot;&lt;math style=\&quot;font-family:stix;font-size:12px;\&quot; xmlns=\&quot;http://www.w3.org/1998/Math/MathML\&quot;&gt;&lt;mi&gt;&amp;#x3C7;&lt;/mi&gt;&lt;mfenced&gt;&lt;mrow&gt;&lt;mi&gt;&amp;#x3C4;&lt;/mi&gt;&lt;mo&gt;,&lt;/mo&gt;&lt;mi&gt;&amp;#x3C9;&lt;/mi&gt;&lt;/mrow&gt;&lt;/mfenced&gt;&lt;mo&gt;=&lt;/mo&gt;&lt;msubsup&gt;&lt;mo&gt;&amp;#x222B;&lt;/mo&gt;&lt;mrow&gt;&lt;mo&gt;-&lt;/mo&gt;&lt;mo&gt;&amp;#x221E;&lt;/mo&gt;&lt;/mrow&gt;&lt;mo&gt;&amp;#x221E;&lt;/mo&gt;&lt;/msubsup&gt;&lt;mi&gt;m&lt;/mi&gt;&lt;mfenced&gt;&lt;mi&gt;t&lt;/mi&gt;&lt;/mfenced&gt;&lt;msup&gt;&lt;mi&gt;m&lt;/mi&gt;&lt;mo&gt;*&lt;/mo&gt;&lt;/msup&gt;&lt;mfenced&gt;&lt;mrow&gt;&lt;mi&gt;t&lt;/mi&gt;&lt;mo&gt;-&lt;/mo&gt;&lt;mi&gt;&amp;#x3C4;&lt;/mi&gt;&lt;/mrow&gt;&lt;/mfenced&gt;&lt;msup&gt;&lt;mi&gt;e&lt;/mi&gt;&lt;mrow&gt;&lt;mi&gt;j&lt;/mi&gt;&lt;mi&gt;&amp;#x3C9;&lt;/mi&gt;&lt;mi&gt;t&lt;/mi&gt;&lt;/mrow&gt;&lt;/msup&gt;&lt;mo&gt;d&lt;/mo&gt;&lt;mi&gt;t&lt;/mi&gt;&lt;/math&gt;&quot;,&quot;origin&quot;:&quot;MathType Legacy&quot;,&quot;version&quot;:&quot;v3.20.0&quot;}" title="chi open parentheses tau comma omega close parentheses equals integral subscript negative infinity end subscript superscript infinity m open parentheses t close parentheses m to the power of asterisk times open parentheses t minus tau close parentheses e to the power of j omega t end exponent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C9;&lt;/mi&gt;&lt;/mrow&gt;&lt;/mfenced&gt;&lt;mo&gt;=&lt;/mo&gt;&lt;msubsup&gt;&lt;mo&gt;&amp;#x222B;&lt;/mo&gt;&lt;mrow&gt;&lt;mo&gt;-&lt;/mo&gt;&lt;mo&gt;&amp;#x221E;&lt;/mo&gt;&lt;/mrow&gt;&lt;mo&gt;&amp;#x221E;&lt;/mo&gt;&lt;/msubsup&gt;&lt;mi&gt;m&lt;/mi&gt;&lt;mfenced&gt;&lt;mi&gt;t&lt;/mi&gt;&lt;/mfenced&gt;&lt;msup&gt;&lt;mi&gt;m&lt;/mi&gt;&lt;mo&gt;*&lt;/mo&gt;&lt;/msup&gt;&lt;mfenced&gt;&lt;mrow&gt;&lt;mi&gt;t&lt;/mi&gt;&lt;mo&gt;-&lt;/mo&gt;&lt;mi&gt;&amp;#x3C4;&lt;/mi&gt;&lt;/mrow&gt;&lt;/mfenced&gt;&lt;msup&gt;&lt;mi&gt;e&lt;/mi&gt;&lt;mrow&gt;&lt;mi&gt;j&lt;/mi&gt;&lt;mi&gt;&amp;#x3C9;&lt;/mi&gt;&lt;mi&gt;t&lt;/mi&gt;&lt;/mrow&gt;&lt;/msup&gt;&lt;mo&gt;d&lt;/mo&gt;&lt;mi&gt;t&lt;/mi&gt;&lt;/math&gt;&quot;,&quot;origin&quot;:&quot;MathType Legacy&quot;,&quot;version&quot;:&quot;v3.20.0&quot;}" title="chi open parentheses tau comma omega close parentheses equals integral subscript negative infinity end subscript superscript infinity m open parentheses t close parentheses m to the power of asterisk times open parentheses t minus tau close parentheses e to the power of j omega t end exponent d t"/>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460752" cy="428752"/>
                    </a:xfrm>
                    <a:prstGeom prst="rect">
                      <a:avLst/>
                    </a:prstGeom>
                  </pic:spPr>
                </pic:pic>
              </a:graphicData>
            </a:graphic>
          </wp:inline>
        </w:drawing>
      </w:r>
    </w:p>
    <w:p w:rsidR="00894722" w:rsidRDefault="00894722" w:rsidP="0094728E"/>
    <w:p w:rsidR="00894722" w:rsidRDefault="00894722" w:rsidP="0094728E">
      <w:r>
        <w:t>The phase term can typically be ignored since f0tau (f0 large) is close to integer and/or the optimal detector requires only the magnitude response.  Using the Fourier power thereom and time and frquency shifting properties, () is equivalently expresed as</w:t>
      </w:r>
    </w:p>
    <w:p w:rsidR="00894722" w:rsidRDefault="00894722" w:rsidP="0094728E"/>
    <w:p w:rsidR="00894722" w:rsidRDefault="00894722" w:rsidP="00CF343B">
      <w:pPr>
        <w:jc w:val="center"/>
      </w:pPr>
      <w:r>
        <w:rPr>
          <w:noProof/>
          <w:position w:val="-15"/>
        </w:rPr>
        <w:drawing>
          <wp:inline distT="0" distB="0" distL="0" distR="0" wp14:anchorId="394A0225" wp14:editId="67410E0B">
            <wp:extent cx="2731008" cy="349504"/>
            <wp:effectExtent l="0" t="0" r="0" b="0"/>
            <wp:docPr id="1653935913" name="Picture 1653935913" descr="{&quot;mathml&quot;:&quot;&lt;math style=\&quot;font-family:stix;font-size:12px;\&quot; xmlns=\&quot;http://www.w3.org/1998/Math/MathML\&quot;&gt;&lt;mi&gt;&amp;#x3C7;&lt;/mi&gt;&lt;mfenced&gt;&lt;mrow&gt;&lt;mi&gt;&amp;#x3C4;&lt;/mi&gt;&lt;mo&gt;,&lt;/mo&gt;&lt;mi&gt;&amp;#x3BD;&lt;/mi&gt;&lt;/mrow&gt;&lt;/mfenced&gt;&lt;mo&gt;=&lt;/mo&gt;&lt;msubsup&gt;&lt;mo&gt;&amp;#x222B;&lt;/mo&gt;&lt;mrow/&gt;&lt;mrow/&gt;&lt;/msubsup&gt;&lt;msup&gt;&lt;mi&gt;M&lt;/mi&gt;&lt;mo&gt;*&lt;/mo&gt;&lt;/msup&gt;&lt;mfenced&gt;&lt;mi&gt;f&lt;/mi&gt;&lt;/mfenced&gt;&lt;mi&gt;M&lt;/mi&gt;&lt;mfenced&gt;&lt;mrow&gt;&lt;mi&gt;f&lt;/mi&gt;&lt;mo&gt;-&lt;/mo&gt;&lt;mi&gt;&amp;#x3BD;&lt;/mi&gt;&lt;/mrow&gt;&lt;/mfenced&gt;&lt;msup&gt;&lt;mi&gt;e&lt;/mi&gt;&lt;mrow&gt;&lt;mo&gt;-&lt;/mo&gt;&lt;mi&gt;j&lt;/mi&gt;&lt;mn&gt;2&lt;/mn&gt;&lt;mi&gt;&amp;#x3C0;&lt;/mi&gt;&lt;mi&gt;f&lt;/mi&gt;&lt;mi&gt;&amp;#x3C4;&lt;/mi&gt;&lt;/mrow&gt;&lt;/msup&gt;&lt;mo&gt;d&lt;/mo&gt;&lt;mi&gt;f&lt;/mi&gt;&lt;/math&gt;&quot;,&quot;origin&quot;:&quot;MathType Legacy&quot;,&quot;version&quot;:&quot;v3.20.0&quot;}" title="chi open parentheses tau comma nu close parentheses equals integral subscript blank superscript blank M to the power of asterisk times open parentheses f close parentheses M open parentheses f minus nu close parentheses e to the power of negative j 2 pi f tau end exponent 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BD;&lt;/mi&gt;&lt;/mrow&gt;&lt;/mfenced&gt;&lt;mo&gt;=&lt;/mo&gt;&lt;msubsup&gt;&lt;mo&gt;&amp;#x222B;&lt;/mo&gt;&lt;mrow/&gt;&lt;mrow/&gt;&lt;/msubsup&gt;&lt;msup&gt;&lt;mi&gt;M&lt;/mi&gt;&lt;mo&gt;*&lt;/mo&gt;&lt;/msup&gt;&lt;mfenced&gt;&lt;mi&gt;f&lt;/mi&gt;&lt;/mfenced&gt;&lt;mi&gt;M&lt;/mi&gt;&lt;mfenced&gt;&lt;mrow&gt;&lt;mi&gt;f&lt;/mi&gt;&lt;mo&gt;-&lt;/mo&gt;&lt;mi&gt;&amp;#x3BD;&lt;/mi&gt;&lt;/mrow&gt;&lt;/mfenced&gt;&lt;msup&gt;&lt;mi&gt;e&lt;/mi&gt;&lt;mrow&gt;&lt;mo&gt;-&lt;/mo&gt;&lt;mi&gt;j&lt;/mi&gt;&lt;mn&gt;2&lt;/mn&gt;&lt;mi&gt;&amp;#x3C0;&lt;/mi&gt;&lt;mi&gt;f&lt;/mi&gt;&lt;mi&gt;&amp;#x3C4;&lt;/mi&gt;&lt;/mrow&gt;&lt;/msup&gt;&lt;mo&gt;d&lt;/mo&gt;&lt;mi&gt;f&lt;/mi&gt;&lt;/math&gt;&quot;,&quot;origin&quot;:&quot;MathType Legacy&quot;,&quot;version&quot;:&quot;v3.20.0&quot;}" title="chi open parentheses tau comma nu close parentheses equals integral subscript blank superscript blank M to the power of asterisk times open parentheses f close parentheses M open parentheses f minus nu close parentheses e to the power of negative j 2 pi f tau end exponent d f"/>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731008" cy="349504"/>
                    </a:xfrm>
                    <a:prstGeom prst="rect">
                      <a:avLst/>
                    </a:prstGeom>
                  </pic:spPr>
                </pic:pic>
              </a:graphicData>
            </a:graphic>
          </wp:inline>
        </w:drawing>
      </w:r>
    </w:p>
    <w:p w:rsidR="00894722" w:rsidRDefault="00894722" w:rsidP="0094728E"/>
    <w:p w:rsidR="00894722" w:rsidRDefault="00894722" w:rsidP="0094728E">
      <w:r>
        <w:t xml:space="preserve">With these two simple expressions radar resolution theory becomes simple, but with the addition of each range derivative more unwieldy.  </w:t>
      </w:r>
    </w:p>
    <w:p w:rsidR="00894722" w:rsidRDefault="00894722" w:rsidP="0094728E"/>
    <w:p w:rsidR="00894722" w:rsidRDefault="00894722" w:rsidP="0094728E"/>
    <w:p w:rsidR="00894722" w:rsidRDefault="00894722" w:rsidP="0094728E">
      <w:r>
        <w:br/>
        <w:t xml:space="preserve">A relationship between the wide and narrowband ambiguity functions can be obtained by expanding () in a Taylor series </w:t>
      </w:r>
    </w:p>
    <w:p w:rsidR="00894722" w:rsidRDefault="00894722" w:rsidP="0094728E"/>
    <w:p w:rsidR="00894722" w:rsidRDefault="00894722" w:rsidP="00A14138">
      <w:pPr>
        <w:jc w:val="center"/>
      </w:pPr>
      <w:r>
        <w:rPr>
          <w:noProof/>
          <w:position w:val="-9"/>
        </w:rPr>
        <w:drawing>
          <wp:inline distT="0" distB="0" distL="0" distR="0" wp14:anchorId="45C4BC93" wp14:editId="2783218E">
            <wp:extent cx="5614111" cy="2502814"/>
            <wp:effectExtent l="0" t="0" r="0" b="0"/>
            <wp:docPr id="2003688684" name="Picture 2003688684" descr="{&quot;mathml&quot;:&quot;&lt;math style=\&quot;font-family:stix;font-size:12px;\&quot; xmlns=\&quot;http://www.w3.org/1998/Math/MathML\&quot;&gt;&lt;mtable columnspacing=\&quot;0px\&quot; columnalign=\&quot;right center left\&quot;&gt;&lt;mtr&gt;&lt;mtd&gt;&lt;mi&gt;&amp;#x3C7;&lt;/mi&gt;&lt;mfenced&gt;&lt;mrow&gt;&lt;mi&gt;&amp;#x3C4;&lt;/mi&gt;&lt;mo&gt;,&lt;/mo&gt;&lt;mi&gt;&amp;#x3B7;&lt;/mi&gt;&lt;/mrow&gt;&lt;/mfenced&gt;&lt;/mtd&gt;&lt;mtd&gt;&lt;mo&gt;=&lt;/mo&gt;&lt;/mtd&gt;&lt;mtd&gt;&lt;msqrt&gt;&lt;mi&gt;&amp;#x3B7;&lt;/mi&gt;&lt;/msqrt&gt;&lt;msup&gt;&lt;mi&gt;e&lt;/mi&gt;&lt;mrow&gt;&lt;mi&gt;j&lt;/mi&gt;&lt;mn&gt;2&lt;/mn&gt;&lt;mi&gt;&amp;#x3C0;&lt;/mi&gt;&lt;mi&gt;&amp;#x3B7;&lt;/mi&gt;&lt;mi&gt;&amp;#x3C4;&lt;/mi&gt;&lt;/mrow&gt;&lt;/msup&gt;&lt;msubsup&gt;&lt;mo&gt;&amp;#x222B;&lt;/mo&gt;&lt;mrow/&gt;&lt;mrow/&gt;&lt;/msubsup&gt;&lt;mi&gt;m&lt;/mi&gt;&lt;mfenced&gt;&lt;mi&gt;t&lt;/mi&gt;&lt;/mfenced&gt;&lt;msup&gt;&lt;mi&gt;m&lt;/mi&gt;&lt;mo&gt;&amp;#xB7;&lt;/mo&gt;&lt;/msup&gt;&lt;mfenced&gt;&lt;mrow&gt;&lt;mi&gt;&amp;#x3B7;&lt;/mi&gt;&lt;mi&gt;t&lt;/mi&gt;&lt;mo&gt;-&lt;/mo&gt;&lt;mi&gt;&amp;#x3C4;&lt;/mi&gt;&lt;/mrow&gt;&lt;/mfenced&gt;&lt;msup&gt;&lt;mi&gt;e&lt;/mi&gt;&lt;mrow&gt;&lt;mi&gt;j&lt;/mi&gt;&lt;mn&gt;2&lt;/mn&gt;&lt;mi&gt;&amp;#x3C0;&lt;/mi&gt;&lt;msub&gt;&lt;mi&gt;f&lt;/mi&gt;&lt;mn&gt;0&lt;/mn&gt;&lt;/msub&gt;&lt;mfenced&gt;&lt;mrow&gt;&lt;mi&gt;&amp;#x3B7;&lt;/mi&gt;&lt;mo&gt;-&lt;/mo&gt;&lt;mn&gt;1&lt;/mn&gt;&lt;/mrow&gt;&lt;/mfenced&gt;&lt;mi&gt;t&lt;/mi&gt;&lt;/mrow&gt;&lt;/msup&gt;&lt;mo&gt;d&lt;/mo&gt;&lt;mi&gt;t&lt;/mi&gt;&lt;/mtd&gt;&lt;/mtr&gt;&lt;mtr&gt;&lt;mtd/&gt;&lt;mtd&gt;&lt;mo&gt;&amp;#x2248;&lt;/mo&gt;&lt;/mtd&gt;&lt;mtd&gt;&lt;msqrt&gt;&lt;mi&gt;&amp;#x3B7;&lt;/mi&gt;&lt;/msqrt&gt;&lt;msup&gt;&lt;mi&gt;e&lt;/mi&gt;&lt;mrow&gt;&lt;mi&gt;j&lt;/mi&gt;&lt;mn&gt;2&lt;/mn&gt;&lt;mi&gt;&amp;#x3C0;&lt;/mi&gt;&lt;mi&gt;&amp;#x3B7;&lt;/mi&gt;&lt;mi&gt;&amp;#x3C4;&lt;/mi&gt;&lt;/mrow&gt;&lt;/msup&gt;&lt;msubsup&gt;&lt;mo&gt;&amp;#x222B;&lt;/mo&gt;&lt;mrow/&gt;&lt;mrow/&gt;&lt;/msubsup&gt;&lt;mi&gt;m&lt;/mi&gt;&lt;mfenced&gt;&lt;mi&gt;t&lt;/mi&gt;&lt;/mfenced&gt;&lt;mfenced open=\&quot;[\&quot; close=\&quot;]\&quot;&gt;&lt;mrow&gt;&lt;mi&gt;m&lt;/mi&gt;&lt;mo&gt;*&lt;/mo&gt;&lt;mfenced&gt;&lt;mrow&gt;&lt;mi&gt;t&lt;/mi&gt;&lt;mo&gt;-&lt;/mo&gt;&lt;mi&gt;&amp;#x3C4;&lt;/mi&gt;&lt;/mrow&gt;&lt;/mfenced&gt;&lt;mo&gt;-&lt;/mo&gt;&lt;mi&gt;&amp;#x3C1;&lt;/mi&gt;&lt;mi&gt;t&lt;/mi&gt;&lt;msup&gt;&lt;mi&gt;m&lt;/mi&gt;&lt;mrow&gt;&lt;mo&gt;*&lt;/mo&gt;&lt;mo&gt;'&lt;/mo&gt;&lt;/mrow&gt;&lt;/msup&gt;&lt;mfenced&gt;&lt;mrow&gt;&lt;mi&gt;t&lt;/mi&gt;&lt;mo&gt;-&lt;/mo&gt;&lt;mi&gt;&amp;#x3C4;&lt;/mi&gt;&lt;/mrow&gt;&lt;/mfenced&gt;&lt;/mrow&gt;&lt;/mfenced&gt;&lt;msup&gt;&lt;mi&gt;e&lt;/mi&gt;&lt;mrow&gt;&lt;mi&gt;j&lt;/mi&gt;&lt;mn&gt;2&lt;/mn&gt;&lt;mi&gt;&amp;#x3C0;&lt;/mi&gt;&lt;msub&gt;&lt;mi&gt;f&lt;/mi&gt;&lt;mn&gt;0&lt;/mn&gt;&lt;/msub&gt;&lt;mfenced&gt;&lt;mrow&gt;&lt;mi&gt;&amp;#x3B7;&lt;/mi&gt;&lt;mo&gt;-&lt;/mo&gt;&lt;mn&gt;1&lt;/mn&gt;&lt;/mrow&gt;&lt;/mfenced&gt;&lt;mi&gt;t&lt;/mi&gt;&lt;/mrow&gt;&lt;/msup&gt;&lt;mo&gt;d&lt;/mo&gt;&lt;mi&gt;t&lt;/mi&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fenced open=\&quot;|\&quot; close=\&quot;|\&quot;&gt;&lt;mi&gt;&amp;#x3C1;&lt;/mi&gt;&lt;/mfenced&gt;&lt;mfenced&gt;&lt;mrow&gt;&lt;mn&gt;1&lt;/mn&gt;&lt;mo&gt;-&lt;/mo&gt;&lt;mi&gt;&amp;#x3C1;&lt;/mi&gt;&lt;/mrow&gt;&lt;/mfenced&gt;&lt;mfenced open=\&quot;|\&quot; close=\&quot;|\&quot;&gt;&lt;mrow&gt;&lt;msubsup&gt;&lt;mo&gt;&amp;#x222B;&lt;/mo&gt;&lt;mrow/&gt;&lt;mrow/&gt;&lt;/msubsup&gt;&lt;mi&gt;t&lt;/mi&gt;&lt;mi&gt;m&lt;/mi&gt;&lt;mfenced&gt;&lt;mi&gt;t&lt;/mi&gt;&lt;/mfenced&gt;&lt;msup&gt;&lt;mi&gt;m&lt;/mi&gt;&lt;mrow&gt;&lt;mo&gt;*&lt;/mo&gt;&lt;mo&gt;'&lt;/mo&gt;&lt;/mrow&gt;&lt;/msup&gt;&lt;mfenced&gt;&lt;mrow&gt;&lt;mi&gt;t&lt;/mi&gt;&lt;mo&gt;-&lt;/mo&gt;&lt;mi&gt;&amp;#x3C4;&lt;/mi&gt;&lt;/mrow&gt;&lt;/mfenced&gt;&lt;msup&gt;&lt;mi&gt;e&lt;/mi&gt;&lt;mrow&gt;&lt;mi&gt;j&lt;/mi&gt;&lt;mn&gt;2&lt;/mn&gt;&lt;mi&gt;&amp;#x3C0;&lt;/mi&gt;&lt;mi&gt;&amp;#x3BD;&lt;/mi&gt;&lt;mi&gt;t&lt;/mi&gt;&lt;/mrow&gt;&lt;/msup&gt;&lt;mo&gt;d&lt;/mo&gt;&lt;mi&gt;t&lt;/mi&gt;&lt;/mrow&gt;&lt;/mfenced&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fenced open=\&quot;|\&quot; close=\&quot;|\&quot;&gt;&lt;mi&gt;&amp;#x3C1;&lt;/mi&gt;&lt;/mfenced&gt;&lt;msqrt&gt;&lt;msubsup&gt;&lt;mo&gt;&amp;#x222B;&lt;/mo&gt;&lt;mrow/&gt;&lt;mrow/&gt;&lt;/msubsup&gt;&lt;msup&gt;&lt;mi&gt;t&lt;/mi&gt;&lt;mn&gt;2&lt;/mn&gt;&lt;/msup&gt;&lt;msup&gt;&lt;mfenced open=\&quot;|\&quot; close=\&quot;|\&quot;&gt;&lt;mrow&gt;&lt;mi&gt;m&lt;/mi&gt;&lt;mfenced&gt;&lt;mi&gt;t&lt;/mi&gt;&lt;/mfenced&gt;&lt;/mrow&gt;&lt;/mfenced&gt;&lt;mn&gt;2&lt;/mn&gt;&lt;/msup&gt;&lt;mo&gt;d&lt;/mo&gt;&lt;mi&gt;t&lt;/mi&gt;&lt;/msqrt&gt;&lt;msqrt&gt;&lt;msubsup&gt;&lt;mo&gt;&amp;#x222B;&lt;/mo&gt;&lt;mrow/&gt;&lt;mrow/&gt;&lt;/msubsup&gt;&lt;msup&gt;&lt;mfenced open=\&quot;|\&quot; close=\&quot;|\&quot;&gt;&lt;mrow&gt;&lt;mi&gt;m&lt;/mi&gt;&lt;mo&gt;'&lt;/mo&gt;&lt;mfenced&gt;&lt;mi&gt;t&lt;/mi&gt;&lt;/mfenced&gt;&lt;/mrow&gt;&lt;/mfenced&gt;&lt;mn&gt;2&lt;/mn&gt;&lt;/msup&gt;&lt;mo&gt;d&lt;/mo&gt;&lt;mi&gt;t&lt;/mi&gt;&lt;/msqrt&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n&gt;2&lt;/mn&gt;&lt;mi&gt;&amp;#x3C0;&lt;/mi&gt;&lt;mfenced open=\&quot;|\&quot; close=\&quot;|\&quot;&gt;&lt;mi&gt;&amp;#x3C1;&lt;/mi&gt;&lt;/mfenced&gt;&lt;mi&gt;&amp;#x3B4;&lt;/mi&gt;&lt;mi&gt;&amp;#x3B2;&lt;/mi&gt;&lt;/mtd&gt;&lt;/mtr&gt;&lt;/mtable&gt;&lt;/math&gt;&quot;,&quot;origin&quot;:&quot;MathType Legacy&quot;,&quot;version&quot;:&quot;v3.20.0&quot;}" title="table row cell chi open parentheses tau comma eta close parentheses end cell equals cell square root of eta e to the power of j 2 pi eta tau end exponent integral subscript blank superscript blank m open parentheses t close parentheses m to the power of times open parentheses eta t minus tau close parentheses e to the power of j 2 pi f subscript 0 open parentheses eta minus 1 close parentheses t end exponent d t end cell row blank almost equal to cell square root of eta e to the power of j 2 pi eta tau end exponent integral subscript blank superscript blank m open parentheses t close parentheses open square brackets m asterisk times open parentheses t minus tau close parentheses minus rho t m to the power of asterisk times apostrophe end exponent open parentheses t minus tau close parentheses close square brackets e to the power of j 2 pi f subscript 0 open parentheses eta minus 1 close parentheses t end exponent d t end cell row cell open vertical bar chi open parentheses tau comma eta close parentheses close vertical bar minus square root of eta open vertical bar chi open parentheses tau comma nu close parentheses close vertical bar end cell less or equal than cell open vertical bar rho close vertical bar open parentheses 1 minus rho close parentheses open vertical bar integral subscript blank superscript blank t m open parentheses t close parentheses m to the power of asterisk times apostrophe end exponent open parentheses t minus tau close parentheses e to the power of j 2 pi nu t end exponent d t close vertical bar end cell row cell open vertical bar chi open parentheses tau comma eta close parentheses close vertical bar minus square root of eta open vertical bar chi open parentheses tau comma nu close parentheses close vertical bar end cell less or equal than cell open vertical bar rho close vertical bar square root of integral subscript blank superscript blank t squared open vertical bar m open parentheses t close parentheses close vertical bar squared d t end root square root of integral subscript blank superscript blank open vertical bar m apostrophe open parentheses t close parentheses close vertical bar squared d t end root end cell row cell open vertical bar chi open parentheses tau comma eta close parentheses close vertical bar minus square root of eta open vertical bar chi open parentheses tau comma nu close parentheses close vertical bar end cell less or equal than cell 2 pi open vertical bar rho close vertical bar delta beta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7;&lt;/mi&gt;&lt;/mrow&gt;&lt;/mfenced&gt;&lt;/mtd&gt;&lt;mtd&gt;&lt;mo&gt;=&lt;/mo&gt;&lt;/mtd&gt;&lt;mtd&gt;&lt;msqrt&gt;&lt;mi&gt;&amp;#x3B7;&lt;/mi&gt;&lt;/msqrt&gt;&lt;msup&gt;&lt;mi&gt;e&lt;/mi&gt;&lt;mrow&gt;&lt;mi&gt;j&lt;/mi&gt;&lt;mn&gt;2&lt;/mn&gt;&lt;mi&gt;&amp;#x3C0;&lt;/mi&gt;&lt;mi&gt;&amp;#x3B7;&lt;/mi&gt;&lt;mi&gt;&amp;#x3C4;&lt;/mi&gt;&lt;/mrow&gt;&lt;/msup&gt;&lt;msubsup&gt;&lt;mo&gt;&amp;#x222B;&lt;/mo&gt;&lt;mrow/&gt;&lt;mrow/&gt;&lt;/msubsup&gt;&lt;mi&gt;m&lt;/mi&gt;&lt;mfenced&gt;&lt;mi&gt;t&lt;/mi&gt;&lt;/mfenced&gt;&lt;msup&gt;&lt;mi&gt;m&lt;/mi&gt;&lt;mo&gt;&amp;#xB7;&lt;/mo&gt;&lt;/msup&gt;&lt;mfenced&gt;&lt;mrow&gt;&lt;mi&gt;&amp;#x3B7;&lt;/mi&gt;&lt;mi&gt;t&lt;/mi&gt;&lt;mo&gt;-&lt;/mo&gt;&lt;mi&gt;&amp;#x3C4;&lt;/mi&gt;&lt;/mrow&gt;&lt;/mfenced&gt;&lt;msup&gt;&lt;mi&gt;e&lt;/mi&gt;&lt;mrow&gt;&lt;mi&gt;j&lt;/mi&gt;&lt;mn&gt;2&lt;/mn&gt;&lt;mi&gt;&amp;#x3C0;&lt;/mi&gt;&lt;msub&gt;&lt;mi&gt;f&lt;/mi&gt;&lt;mn&gt;0&lt;/mn&gt;&lt;/msub&gt;&lt;mfenced&gt;&lt;mrow&gt;&lt;mi&gt;&amp;#x3B7;&lt;/mi&gt;&lt;mo&gt;-&lt;/mo&gt;&lt;mn&gt;1&lt;/mn&gt;&lt;/mrow&gt;&lt;/mfenced&gt;&lt;mi&gt;t&lt;/mi&gt;&lt;/mrow&gt;&lt;/msup&gt;&lt;mo&gt;d&lt;/mo&gt;&lt;mi&gt;t&lt;/mi&gt;&lt;/mtd&gt;&lt;/mtr&gt;&lt;mtr&gt;&lt;mtd/&gt;&lt;mtd&gt;&lt;mo&gt;&amp;#x2248;&lt;/mo&gt;&lt;/mtd&gt;&lt;mtd&gt;&lt;msqrt&gt;&lt;mi&gt;&amp;#x3B7;&lt;/mi&gt;&lt;/msqrt&gt;&lt;msup&gt;&lt;mi&gt;e&lt;/mi&gt;&lt;mrow&gt;&lt;mi&gt;j&lt;/mi&gt;&lt;mn&gt;2&lt;/mn&gt;&lt;mi&gt;&amp;#x3C0;&lt;/mi&gt;&lt;mi&gt;&amp;#x3B7;&lt;/mi&gt;&lt;mi&gt;&amp;#x3C4;&lt;/mi&gt;&lt;/mrow&gt;&lt;/msup&gt;&lt;msubsup&gt;&lt;mo&gt;&amp;#x222B;&lt;/mo&gt;&lt;mrow/&gt;&lt;mrow/&gt;&lt;/msubsup&gt;&lt;mi&gt;m&lt;/mi&gt;&lt;mfenced&gt;&lt;mi&gt;t&lt;/mi&gt;&lt;/mfenced&gt;&lt;mfenced open=\&quot;[\&quot; close=\&quot;]\&quot;&gt;&lt;mrow&gt;&lt;mi&gt;m&lt;/mi&gt;&lt;mo&gt;*&lt;/mo&gt;&lt;mfenced&gt;&lt;mrow&gt;&lt;mi&gt;t&lt;/mi&gt;&lt;mo&gt;-&lt;/mo&gt;&lt;mi&gt;&amp;#x3C4;&lt;/mi&gt;&lt;/mrow&gt;&lt;/mfenced&gt;&lt;mo&gt;-&lt;/mo&gt;&lt;mi&gt;&amp;#x3C1;&lt;/mi&gt;&lt;mi&gt;t&lt;/mi&gt;&lt;msup&gt;&lt;mi&gt;m&lt;/mi&gt;&lt;mrow&gt;&lt;mo&gt;*&lt;/mo&gt;&lt;mo&gt;'&lt;/mo&gt;&lt;/mrow&gt;&lt;/msup&gt;&lt;mfenced&gt;&lt;mrow&gt;&lt;mi&gt;t&lt;/mi&gt;&lt;mo&gt;-&lt;/mo&gt;&lt;mi&gt;&amp;#x3C4;&lt;/mi&gt;&lt;/mrow&gt;&lt;/mfenced&gt;&lt;/mrow&gt;&lt;/mfenced&gt;&lt;msup&gt;&lt;mi&gt;e&lt;/mi&gt;&lt;mrow&gt;&lt;mi&gt;j&lt;/mi&gt;&lt;mn&gt;2&lt;/mn&gt;&lt;mi&gt;&amp;#x3C0;&lt;/mi&gt;&lt;msub&gt;&lt;mi&gt;f&lt;/mi&gt;&lt;mn&gt;0&lt;/mn&gt;&lt;/msub&gt;&lt;mfenced&gt;&lt;mrow&gt;&lt;mi&gt;&amp;#x3B7;&lt;/mi&gt;&lt;mo&gt;-&lt;/mo&gt;&lt;mn&gt;1&lt;/mn&gt;&lt;/mrow&gt;&lt;/mfenced&gt;&lt;mi&gt;t&lt;/mi&gt;&lt;/mrow&gt;&lt;/msup&gt;&lt;mo&gt;d&lt;/mo&gt;&lt;mi&gt;t&lt;/mi&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fenced open=\&quot;|\&quot; close=\&quot;|\&quot;&gt;&lt;mi&gt;&amp;#x3C1;&lt;/mi&gt;&lt;/mfenced&gt;&lt;mfenced&gt;&lt;mrow&gt;&lt;mn&gt;1&lt;/mn&gt;&lt;mo&gt;-&lt;/mo&gt;&lt;mi&gt;&amp;#x3C1;&lt;/mi&gt;&lt;/mrow&gt;&lt;/mfenced&gt;&lt;mfenced open=\&quot;|\&quot; close=\&quot;|\&quot;&gt;&lt;mrow&gt;&lt;msubsup&gt;&lt;mo&gt;&amp;#x222B;&lt;/mo&gt;&lt;mrow/&gt;&lt;mrow/&gt;&lt;/msubsup&gt;&lt;mi&gt;t&lt;/mi&gt;&lt;mi&gt;m&lt;/mi&gt;&lt;mfenced&gt;&lt;mi&gt;t&lt;/mi&gt;&lt;/mfenced&gt;&lt;msup&gt;&lt;mi&gt;m&lt;/mi&gt;&lt;mrow&gt;&lt;mo&gt;*&lt;/mo&gt;&lt;mo&gt;'&lt;/mo&gt;&lt;/mrow&gt;&lt;/msup&gt;&lt;mfenced&gt;&lt;mrow&gt;&lt;mi&gt;t&lt;/mi&gt;&lt;mo&gt;-&lt;/mo&gt;&lt;mi&gt;&amp;#x3C4;&lt;/mi&gt;&lt;/mrow&gt;&lt;/mfenced&gt;&lt;msup&gt;&lt;mi&gt;e&lt;/mi&gt;&lt;mrow&gt;&lt;mi&gt;j&lt;/mi&gt;&lt;mn&gt;2&lt;/mn&gt;&lt;mi&gt;&amp;#x3C0;&lt;/mi&gt;&lt;mi&gt;&amp;#x3BD;&lt;/mi&gt;&lt;mi&gt;t&lt;/mi&gt;&lt;/mrow&gt;&lt;/msup&gt;&lt;mo&gt;d&lt;/mo&gt;&lt;mi&gt;t&lt;/mi&gt;&lt;/mrow&gt;&lt;/mfenced&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fenced open=\&quot;|\&quot; close=\&quot;|\&quot;&gt;&lt;mi&gt;&amp;#x3C1;&lt;/mi&gt;&lt;/mfenced&gt;&lt;msqrt&gt;&lt;msubsup&gt;&lt;mo&gt;&amp;#x222B;&lt;/mo&gt;&lt;mrow/&gt;&lt;mrow/&gt;&lt;/msubsup&gt;&lt;msup&gt;&lt;mi&gt;t&lt;/mi&gt;&lt;mn&gt;2&lt;/mn&gt;&lt;/msup&gt;&lt;msup&gt;&lt;mfenced open=\&quot;|\&quot; close=\&quot;|\&quot;&gt;&lt;mrow&gt;&lt;mi&gt;m&lt;/mi&gt;&lt;mfenced&gt;&lt;mi&gt;t&lt;/mi&gt;&lt;/mfenced&gt;&lt;/mrow&gt;&lt;/mfenced&gt;&lt;mn&gt;2&lt;/mn&gt;&lt;/msup&gt;&lt;mo&gt;d&lt;/mo&gt;&lt;mi&gt;t&lt;/mi&gt;&lt;/msqrt&gt;&lt;msqrt&gt;&lt;msubsup&gt;&lt;mo&gt;&amp;#x222B;&lt;/mo&gt;&lt;mrow/&gt;&lt;mrow/&gt;&lt;/msubsup&gt;&lt;msup&gt;&lt;mfenced open=\&quot;|\&quot; close=\&quot;|\&quot;&gt;&lt;mrow&gt;&lt;mi&gt;m&lt;/mi&gt;&lt;mo&gt;'&lt;/mo&gt;&lt;mfenced&gt;&lt;mi&gt;t&lt;/mi&gt;&lt;/mfenced&gt;&lt;/mrow&gt;&lt;/mfenced&gt;&lt;mn&gt;2&lt;/mn&gt;&lt;/msup&gt;&lt;mo&gt;d&lt;/mo&gt;&lt;mi&gt;t&lt;/mi&gt;&lt;/msqrt&gt;&lt;/mtd&gt;&lt;/mtr&gt;&lt;mtr&gt;&lt;mtd&gt;&lt;mfenced open=\&quot;|\&quot; close=\&quot;|\&quot;&gt;&lt;mrow&gt;&lt;mi&gt;&amp;#x3C7;&lt;/mi&gt;&lt;mfenced&gt;&lt;mrow&gt;&lt;mi&gt;&amp;#x3C4;&lt;/mi&gt;&lt;mo&gt;,&lt;/mo&gt;&lt;mi&gt;&amp;#x3B7;&lt;/mi&gt;&lt;/mrow&gt;&lt;/mfenced&gt;&lt;/mrow&gt;&lt;/mfenced&gt;&lt;mo&gt;-&lt;/mo&gt;&lt;msqrt&gt;&lt;mi&gt;&amp;#x3B7;&lt;/mi&gt;&lt;/msqrt&gt;&lt;mfenced open=\&quot;|\&quot; close=\&quot;|\&quot;&gt;&lt;mrow&gt;&lt;mi&gt;&amp;#x3C7;&lt;/mi&gt;&lt;mfenced&gt;&lt;mrow&gt;&lt;mi&gt;&amp;#x3C4;&lt;/mi&gt;&lt;mo&gt;,&lt;/mo&gt;&lt;mi&gt;&amp;#x3BD;&lt;/mi&gt;&lt;/mrow&gt;&lt;/mfenced&gt;&lt;/mrow&gt;&lt;/mfenced&gt;&lt;/mtd&gt;&lt;mtd&gt;&lt;mo&gt;&amp;#x2264;&lt;/mo&gt;&lt;/mtd&gt;&lt;mtd&gt;&lt;mn&gt;2&lt;/mn&gt;&lt;mi&gt;&amp;#x3C0;&lt;/mi&gt;&lt;mfenced open=\&quot;|\&quot; close=\&quot;|\&quot;&gt;&lt;mi&gt;&amp;#x3C1;&lt;/mi&gt;&lt;/mfenced&gt;&lt;mi&gt;&amp;#x3B4;&lt;/mi&gt;&lt;mi&gt;&amp;#x3B2;&lt;/mi&gt;&lt;/mtd&gt;&lt;/mtr&gt;&lt;/mtable&gt;&lt;/math&gt;&quot;,&quot;origin&quot;:&quot;MathType Legacy&quot;,&quot;version&quot;:&quot;v3.20.0&quot;}" title="table row cell chi open parentheses tau comma eta close parentheses end cell equals cell square root of eta e to the power of j 2 pi eta tau end exponent integral subscript blank superscript blank m open parentheses t close parentheses m to the power of times open parentheses eta t minus tau close parentheses e to the power of j 2 pi f subscript 0 open parentheses eta minus 1 close parentheses t end exponent d t end cell row blank almost equal to cell square root of eta e to the power of j 2 pi eta tau end exponent integral subscript blank superscript blank m open parentheses t close parentheses open square brackets m asterisk times open parentheses t minus tau close parentheses minus rho t m to the power of asterisk times apostrophe end exponent open parentheses t minus tau close parentheses close square brackets e to the power of j 2 pi f subscript 0 open parentheses eta minus 1 close parentheses t end exponent d t end cell row cell open vertical bar chi open parentheses tau comma eta close parentheses close vertical bar minus square root of eta open vertical bar chi open parentheses tau comma nu close parentheses close vertical bar end cell less or equal than cell open vertical bar rho close vertical bar open parentheses 1 minus rho close parentheses open vertical bar integral subscript blank superscript blank t m open parentheses t close parentheses m to the power of asterisk times apostrophe end exponent open parentheses t minus tau close parentheses e to the power of j 2 pi nu t end exponent d t close vertical bar end cell row cell open vertical bar chi open parentheses tau comma eta close parentheses close vertical bar minus square root of eta open vertical bar chi open parentheses tau comma nu close parentheses close vertical bar end cell less or equal than cell open vertical bar rho close vertical bar square root of integral subscript blank superscript blank t squared open vertical bar m open parentheses t close parentheses close vertical bar squared d t end root square root of integral subscript blank superscript blank open vertical bar m apostrophe open parentheses t close parentheses close vertical bar squared d t end root end cell row cell open vertical bar chi open parentheses tau comma eta close parentheses close vertical bar minus square root of eta open vertical bar chi open parentheses tau comma nu close parentheses close vertical bar end cell less or equal than cell 2 pi open vertical bar rho close vertical bar delta beta end cell end tabl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614111" cy="2502814"/>
                    </a:xfrm>
                    <a:prstGeom prst="rect">
                      <a:avLst/>
                    </a:prstGeom>
                  </pic:spPr>
                </pic:pic>
              </a:graphicData>
            </a:graphic>
          </wp:inline>
        </w:drawing>
      </w:r>
    </w:p>
    <w:p w:rsidR="00894722" w:rsidRDefault="00894722" w:rsidP="00A14138">
      <w:pPr>
        <w:jc w:val="center"/>
      </w:pPr>
    </w:p>
    <w:p w:rsidR="00894722" w:rsidRDefault="00894722" w:rsidP="00242319">
      <w:r>
        <w:t>where we have used the triangle and Cauchy Scwartz inequalities for functions, and the Fourier relationships from Section ().  Again we see the dispersion product representing the bound for determining the wide and narrow regimes.</w:t>
      </w:r>
    </w:p>
    <w:p w:rsidR="00894722" w:rsidRDefault="00894722" w:rsidP="0094728E"/>
    <w:p w:rsidR="00894722" w:rsidRDefault="00894722" w:rsidP="0094728E">
      <w:r>
        <w:t>The envelope of the AF defines a surface, thus we often refer to abs(X) as the ambiguity surface.</w:t>
      </w:r>
    </w:p>
    <w:p w:rsidR="00894722" w:rsidRPr="0094728E" w:rsidRDefault="00894722" w:rsidP="0094728E"/>
    <w:p w:rsidR="00894722" w:rsidRDefault="00894722" w:rsidP="00992901">
      <w:pPr>
        <w:pStyle w:val="Heading3"/>
      </w:pPr>
      <w:bookmarkStart w:id="13" w:name="_Toc229857326"/>
      <w:bookmarkStart w:id="14" w:name="_Toc229926379"/>
      <w:r>
        <w:t>Properties and Constraints</w:t>
      </w:r>
      <w:bookmarkEnd w:id="13"/>
      <w:bookmarkEnd w:id="14"/>
    </w:p>
    <w:p w:rsidR="00894722" w:rsidRDefault="00894722" w:rsidP="00992901"/>
    <w:p w:rsidR="00894722" w:rsidRDefault="00894722" w:rsidP="00992901">
      <w:r>
        <w:t>All waveforms unit energy.</w:t>
      </w:r>
    </w:p>
    <w:p w:rsidR="00894722" w:rsidRDefault="00894722" w:rsidP="00992901"/>
    <w:p w:rsidR="00894722" w:rsidRDefault="00894722" w:rsidP="00992901">
      <w:r>
        <w:t>abs(X(t,v) &lt;= X(0,0) = 1. Cauchy schwartz</w:t>
      </w:r>
    </w:p>
    <w:p w:rsidR="00894722" w:rsidRDefault="00894722" w:rsidP="000E556E">
      <w:pPr>
        <w:pStyle w:val="Heading4"/>
      </w:pPr>
      <w:r>
        <w:t>Symmetries</w:t>
      </w:r>
    </w:p>
    <w:p w:rsidR="00894722" w:rsidRDefault="00894722" w:rsidP="00992901"/>
    <w:p w:rsidR="00894722" w:rsidRDefault="00894722" w:rsidP="000E556E">
      <w:pPr>
        <w:pStyle w:val="Heading4"/>
      </w:pPr>
      <w:r>
        <w:t>Conservation of Volume</w:t>
      </w:r>
    </w:p>
    <w:p w:rsidR="00894722" w:rsidRDefault="00894722" w:rsidP="00992901">
      <w:r>
        <w:t>The NAF is constrained to be its own Fourier transform.</w:t>
      </w:r>
    </w:p>
    <w:p w:rsidR="00894722" w:rsidRDefault="00894722" w:rsidP="00992901">
      <w:r>
        <w:t>Constant Volume - If you decrease volume in one place, it will appear elsewhere.</w:t>
      </w:r>
    </w:p>
    <w:p w:rsidR="00894722" w:rsidRDefault="00894722" w:rsidP="00992901"/>
    <w:p w:rsidR="00894722" w:rsidRDefault="00894722" w:rsidP="000E556E">
      <w:pPr>
        <w:pStyle w:val="Heading4"/>
      </w:pPr>
      <w:r>
        <w:t>Shearing</w:t>
      </w:r>
    </w:p>
    <w:p w:rsidR="00894722" w:rsidRDefault="00894722" w:rsidP="00992901"/>
    <w:p w:rsidR="00894722" w:rsidRPr="00992901" w:rsidRDefault="00894722" w:rsidP="00992901">
      <w:r>
        <w:t>m(t)exp(jkt^2) with m(t) having X(t,v) goes to exp(tau^2jpik)X(t,v+ktau)</w:t>
      </w:r>
    </w:p>
    <w:p w:rsidR="00894722" w:rsidRDefault="00894722" w:rsidP="00992901"/>
    <w:p w:rsidR="00894722" w:rsidRPr="00992901" w:rsidRDefault="00894722" w:rsidP="00992901">
      <w:pPr>
        <w:pStyle w:val="Heading3"/>
      </w:pPr>
      <w:bookmarkStart w:id="15" w:name="_Toc229857327"/>
      <w:bookmarkStart w:id="16" w:name="_Toc229926380"/>
      <w:r>
        <w:t>Uncertainty Ellipse</w:t>
      </w:r>
      <w:bookmarkEnd w:id="15"/>
      <w:bookmarkEnd w:id="16"/>
    </w:p>
    <w:p w:rsidR="00894722" w:rsidRDefault="00894722" w:rsidP="004827F9"/>
    <w:p w:rsidR="00894722" w:rsidRDefault="00894722" w:rsidP="003E33A9">
      <w:r>
        <w:t>doit with a cosine or Gaussian.</w:t>
      </w:r>
    </w:p>
    <w:p w:rsidR="00894722" w:rsidRDefault="00894722" w:rsidP="003E33A9"/>
    <w:p w:rsidR="00894722" w:rsidRDefault="00894722" w:rsidP="003E33A9">
      <w:r>
        <w:t>Resolution</w:t>
      </w:r>
    </w:p>
    <w:p w:rsidR="00894722" w:rsidRDefault="00894722" w:rsidP="003E33A9"/>
    <w:p w:rsidR="00894722" w:rsidRDefault="00894722" w:rsidP="003E33A9">
      <w:r>
        <w:t>single parameter, combined range/doppler</w:t>
      </w:r>
    </w:p>
    <w:p w:rsidR="00894722" w:rsidRDefault="00894722" w:rsidP="00992901">
      <w:pPr>
        <w:pStyle w:val="Heading2"/>
      </w:pPr>
      <w:bookmarkStart w:id="17" w:name="_Toc229857328"/>
      <w:bookmarkStart w:id="18" w:name="_Toc229926381"/>
      <w:r>
        <w:t>Waveforms</w:t>
      </w:r>
      <w:bookmarkEnd w:id="17"/>
      <w:bookmarkEnd w:id="18"/>
    </w:p>
    <w:p w:rsidR="00894722" w:rsidRPr="00992901" w:rsidRDefault="00894722" w:rsidP="00992901"/>
    <w:p w:rsidR="00894722" w:rsidRPr="00873837" w:rsidRDefault="00894722" w:rsidP="004827F9">
      <w:pPr>
        <w:pStyle w:val="Heading3"/>
      </w:pPr>
      <w:bookmarkStart w:id="19" w:name="_Toc229857329"/>
      <w:bookmarkStart w:id="20" w:name="_Toc229926382"/>
      <w:r>
        <w:t>Single Rectangular Pulse</w:t>
      </w:r>
      <w:bookmarkEnd w:id="19"/>
      <w:bookmarkEnd w:id="20"/>
    </w:p>
    <w:p w:rsidR="00894722" w:rsidRPr="003C066E" w:rsidRDefault="00894722" w:rsidP="0094728E"/>
    <w:p w:rsidR="00894722" w:rsidRPr="003C066E" w:rsidRDefault="00894722" w:rsidP="0094728E">
      <w:r w:rsidRPr="003C066E">
        <w:t xml:space="preserve">The baseband signal is a rectangular pulse of duration </w:t>
      </w:r>
      <w:r>
        <w:rPr>
          <w:noProof/>
        </w:rPr>
        <w:drawing>
          <wp:inline distT="0" distB="0" distL="0" distR="0" wp14:anchorId="6CAB095E" wp14:editId="7893519B">
            <wp:extent cx="97536" cy="101600"/>
            <wp:effectExtent l="0" t="0" r="0" b="0"/>
            <wp:docPr id="2134464440" name="Picture 1" descr="{&quot;mathml&quot;:&quot;&lt;math display=\&quot;block\&quot; style=\&quot;font-family:stix;font-size:12px;\&quot;&gt;&lt;mi&gt;T&lt;/mi&gt;&lt;/math&gt;&quot;,&quot;origin&quot;:&quot;MathType for Microsoft Add-in&quot;,&quot;version&quot;:&quot;v3.20.0&quot;}" ti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T&lt;/mi&gt;&lt;/math&gt;&quot;,&quot;origin&quot;:&quot;MathType for Microsoft Add-in&quot;,&quot;version&quot;:&quot;v3.20.0&quot;}" title="T"/>
                    <pic:cNvPicPr/>
                  </pic:nvPicPr>
                  <pic:blipFill>
                    <a:blip r:embed="rId83" cstate="print">
                      <a:extLst>
                        <a:ext uri="{28A0092B-C50C-407E-A947-70E740481C1C}">
                          <a14:useLocalDpi xmlns:a14="http://schemas.microsoft.com/office/drawing/2010/main" val="0"/>
                        </a:ext>
                      </a:extLst>
                    </a:blip>
                    <a:stretch>
                      <a:fillRect/>
                    </a:stretch>
                  </pic:blipFill>
                  <pic:spPr>
                    <a:xfrm>
                      <a:off x="0" y="0"/>
                      <a:ext cx="97536" cy="101600"/>
                    </a:xfrm>
                    <a:prstGeom prst="rect">
                      <a:avLst/>
                    </a:prstGeom>
                  </pic:spPr>
                </pic:pic>
              </a:graphicData>
            </a:graphic>
          </wp:inline>
        </w:drawing>
      </w:r>
      <w:r w:rsidRPr="003C066E">
        <w:t>.</w:t>
      </w:r>
    </w:p>
    <w:p w:rsidR="00894722" w:rsidRPr="003C066E" w:rsidRDefault="00894722" w:rsidP="0094728E"/>
    <w:p w:rsidR="00894722" w:rsidRPr="003C066E" w:rsidRDefault="00894722" w:rsidP="0094728E">
      <w:r w:rsidRPr="003C066E">
        <w:tab/>
      </w:r>
      <w:r>
        <w:rPr>
          <w:noProof/>
          <w:position w:val="-53"/>
        </w:rPr>
        <w:drawing>
          <wp:inline distT="0" distB="0" distL="0" distR="0" wp14:anchorId="46AEAE41" wp14:editId="365FD2B3">
            <wp:extent cx="1887728" cy="762000"/>
            <wp:effectExtent l="0" t="0" r="0" b="0"/>
            <wp:docPr id="2134464441" name="Picture 1" descr="{&quot;mathml&quot;:&quot;&lt;math style=\&quot;font-family:stix;font-size:12px;\&quot;&gt;&lt;mrow&gt;&lt;mi&gt;s&lt;/mi&gt;&lt;mo stretchy=\&quot;false\&quot;&gt;(&lt;/mo&gt;&lt;mi&gt;t&lt;/mi&gt;&lt;mo stretchy=\&quot;false\&quot;&gt;)&lt;/mo&gt;&lt;mo&gt;=&lt;/mo&gt;&lt;mfenced close=\&quot;\&quot; open=\&quot;{\&quot; wrs:valign=\&quot;middle\&quot;&gt;&lt;mtable columnalign=\&quot;left\&quot;&gt;&lt;mtr&gt;&lt;mtd&gt;&lt;mfrac&gt;&lt;mn&gt;1&lt;/mn&gt;&lt;mrow&gt;&lt;msqrt&gt;&lt;mi&gt;T&lt;/mi&gt;&lt;/msqrt&gt;&lt;/mrow&gt;&lt;/mfrac&gt;&lt;mo&gt;,&lt;/mo&gt;&lt;mtext&gt;    &lt;/mtext&gt;&lt;mo&gt;−&lt;/mo&gt;&lt;mfrac&gt;&lt;mi&gt;T&lt;/mi&gt;&lt;mn&gt;2&lt;/mn&gt;&lt;/mfrac&gt;&lt;mo&gt;&amp;lt;&lt;/mo&gt;&lt;mi&gt;t&lt;/mi&gt;&lt;mo&gt;&amp;lt;&lt;/mo&gt;&lt;mfrac&gt;&lt;mi&gt;T&lt;/mi&gt;&lt;mn&gt;2&lt;/mn&gt;&lt;/mfrac&gt;&lt;/mtd&gt;&lt;/mtr&gt;&lt;mtr&gt;&lt;mtd&gt;&lt;mn&gt;0&lt;/mn&gt;&lt;mo&gt;,&lt;/mo&gt;&lt;mtext&gt;          o/w&lt;/mtext&gt;&lt;/mtd&gt;&lt;/mtr&gt;&lt;/mtable&gt;&lt;/mfenced&gt;&lt;/mrow&gt;&lt;/math&gt;&quot;,&quot;origin&quot;:&quot;MathType for Microsoft Add-in&quot;,&quot;version&quot;:&quot;v3.20.0&quot;}" title="s not stretchy left parenthesis t not stretchy right parenthesis equals open curly brackets table row cell fraction numerator 1 over denominator square root of T end fraction comma text end text minus T over 2 less than t less than T over 2 end cell row cell 0 comma text           o/w end text end cell end table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o stretchy=\&quot;false\&quot;&gt;(&lt;/mo&gt;&lt;mi&gt;t&lt;/mi&gt;&lt;mo stretchy=\&quot;false\&quot;&gt;)&lt;/mo&gt;&lt;mo&gt;=&lt;/mo&gt;&lt;mfenced close=\&quot;\&quot; open=\&quot;{\&quot; wrs:valign=\&quot;middle\&quot;&gt;&lt;mtable columnalign=\&quot;left\&quot;&gt;&lt;mtr&gt;&lt;mtd&gt;&lt;mfrac&gt;&lt;mn&gt;1&lt;/mn&gt;&lt;mrow&gt;&lt;msqrt&gt;&lt;mi&gt;T&lt;/mi&gt;&lt;/msqrt&gt;&lt;/mrow&gt;&lt;/mfrac&gt;&lt;mo&gt;,&lt;/mo&gt;&lt;mtext&gt;    &lt;/mtext&gt;&lt;mo&gt;−&lt;/mo&gt;&lt;mfrac&gt;&lt;mi&gt;T&lt;/mi&gt;&lt;mn&gt;2&lt;/mn&gt;&lt;/mfrac&gt;&lt;mo&gt;&amp;lt;&lt;/mo&gt;&lt;mi&gt;t&lt;/mi&gt;&lt;mo&gt;&amp;lt;&lt;/mo&gt;&lt;mfrac&gt;&lt;mi&gt;T&lt;/mi&gt;&lt;mn&gt;2&lt;/mn&gt;&lt;/mfrac&gt;&lt;/mtd&gt;&lt;/mtr&gt;&lt;mtr&gt;&lt;mtd&gt;&lt;mn&gt;0&lt;/mn&gt;&lt;mo&gt;,&lt;/mo&gt;&lt;mtext&gt;          o/w&lt;/mtext&gt;&lt;/mtd&gt;&lt;/mtr&gt;&lt;/mtable&gt;&lt;/mfenced&gt;&lt;/mrow&gt;&lt;/math&gt;&quot;,&quot;origin&quot;:&quot;MathType for Microsoft Add-in&quot;,&quot;version&quot;:&quot;v3.20.0&quot;}" title="s not stretchy left parenthesis t not stretchy right parenthesis equals open curly brackets table row cell fraction numerator 1 over denominator square root of T end fraction comma text end text minus T over 2 less than t less than T over 2 end cell row cell 0 comma text           o/w end text end cell end table clos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887728" cy="762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31</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rPr>
          <w:noProof/>
        </w:rPr>
        <mc:AlternateContent>
          <mc:Choice Requires="wpc">
            <w:drawing>
              <wp:inline distT="0" distB="0" distL="0" distR="0" wp14:anchorId="1522E3C3" wp14:editId="7688754C">
                <wp:extent cx="5486400" cy="1496060"/>
                <wp:effectExtent l="0" t="0" r="0" b="0"/>
                <wp:docPr id="1751452312" name="Canvas 1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85316004" name="Line 124"/>
                        <wps:cNvCnPr>
                          <a:cxnSpLocks/>
                        </wps:cNvCnPr>
                        <wps:spPr bwMode="auto">
                          <a:xfrm>
                            <a:off x="2824734" y="947606"/>
                            <a:ext cx="2623566"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32134367" name="Line 125"/>
                        <wps:cNvCnPr>
                          <a:cxnSpLocks/>
                        </wps:cNvCnPr>
                        <wps:spPr bwMode="auto">
                          <a:xfrm flipH="1" flipV="1">
                            <a:off x="4090416" y="255945"/>
                            <a:ext cx="10668" cy="68709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3538717" name="Rectangle 126"/>
                        <wps:cNvSpPr>
                          <a:spLocks/>
                        </wps:cNvSpPr>
                        <wps:spPr bwMode="auto">
                          <a:xfrm>
                            <a:off x="3728466" y="593397"/>
                            <a:ext cx="745236" cy="3542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49301019" name="Object 127"/>
                          <pic:cNvPicPr>
                            <a:picLocks/>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4430268" y="977314"/>
                            <a:ext cx="127254" cy="2947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173308" name="Object 128"/>
                          <pic:cNvPicPr>
                            <a:picLocks/>
                          </pic:cNvPicPr>
                        </pic:nvPicPr>
                        <pic:blipFill>
                          <a:blip r:embed="rId86">
                            <a:extLst>
                              <a:ext uri="{28A0092B-C50C-407E-A947-70E740481C1C}">
                                <a14:useLocalDpi xmlns:a14="http://schemas.microsoft.com/office/drawing/2010/main" val="0"/>
                              </a:ext>
                            </a:extLst>
                          </a:blip>
                          <a:srcRect/>
                          <a:stretch>
                            <a:fillRect/>
                          </a:stretch>
                        </pic:blipFill>
                        <pic:spPr bwMode="auto">
                          <a:xfrm>
                            <a:off x="3576066" y="955224"/>
                            <a:ext cx="205740" cy="294032"/>
                          </a:xfrm>
                          <a:prstGeom prst="rect">
                            <a:avLst/>
                          </a:prstGeom>
                          <a:noFill/>
                          <a:extLst>
                            <a:ext uri="{909E8E84-426E-40DD-AFC4-6F175D3DCCD1}">
                              <a14:hiddenFill xmlns:a14="http://schemas.microsoft.com/office/drawing/2010/main">
                                <a:solidFill>
                                  <a:srgbClr val="FFFFFF"/>
                                </a:solidFill>
                              </a14:hiddenFill>
                            </a:ext>
                          </a:extLst>
                        </pic:spPr>
                      </pic:pic>
                      <wps:wsp>
                        <wps:cNvPr id="34372993" name="Line 129"/>
                        <wps:cNvCnPr>
                          <a:cxnSpLocks/>
                        </wps:cNvCnPr>
                        <wps:spPr bwMode="auto">
                          <a:xfrm>
                            <a:off x="38100" y="952938"/>
                            <a:ext cx="2623566"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1958620" name="Line 130"/>
                        <wps:cNvCnPr>
                          <a:cxnSpLocks/>
                        </wps:cNvCnPr>
                        <wps:spPr bwMode="auto">
                          <a:xfrm flipH="1" flipV="1">
                            <a:off x="1303782" y="261277"/>
                            <a:ext cx="10668" cy="6863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6944206" name="Rectangle 131"/>
                        <wps:cNvSpPr>
                          <a:spLocks/>
                        </wps:cNvSpPr>
                        <wps:spPr bwMode="auto">
                          <a:xfrm>
                            <a:off x="1496568" y="598729"/>
                            <a:ext cx="745998" cy="354210"/>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4543874" name="Rectangle 132"/>
                        <wps:cNvSpPr>
                          <a:spLocks/>
                        </wps:cNvSpPr>
                        <wps:spPr bwMode="auto">
                          <a:xfrm>
                            <a:off x="381000" y="598729"/>
                            <a:ext cx="746760" cy="354210"/>
                          </a:xfrm>
                          <a:prstGeom prst="rect">
                            <a:avLst/>
                          </a:prstGeom>
                          <a:noFill/>
                          <a:ln w="952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033980" name="Rectangle 133"/>
                        <wps:cNvSpPr>
                          <a:spLocks/>
                        </wps:cNvSpPr>
                        <wps:spPr bwMode="auto">
                          <a:xfrm>
                            <a:off x="1496568" y="598729"/>
                            <a:ext cx="192024" cy="354971"/>
                          </a:xfrm>
                          <a:prstGeom prst="rect">
                            <a:avLst/>
                          </a:prstGeom>
                          <a:blipFill dpi="0" rotWithShape="0">
                            <a:blip r:embed="rId87"/>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7391524" name="Rectangle 134"/>
                        <wps:cNvSpPr>
                          <a:spLocks/>
                        </wps:cNvSpPr>
                        <wps:spPr bwMode="auto">
                          <a:xfrm>
                            <a:off x="936498" y="594158"/>
                            <a:ext cx="192024" cy="353448"/>
                          </a:xfrm>
                          <a:prstGeom prst="rect">
                            <a:avLst/>
                          </a:prstGeom>
                          <a:blipFill dpi="0" rotWithShape="0">
                            <a:blip r:embed="rId87"/>
                            <a:srcRect/>
                            <a:tile tx="0" ty="0" sx="100000" sy="100000" flip="none" algn="tl"/>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001451919" name="Object 135"/>
                          <pic:cNvPicPr>
                            <a:picLocks/>
                          </pic:cNvPicPr>
                        </pic:nvPicPr>
                        <pic:blipFill>
                          <a:blip r:embed="rId88">
                            <a:extLst>
                              <a:ext uri="{28A0092B-C50C-407E-A947-70E740481C1C}">
                                <a14:useLocalDpi xmlns:a14="http://schemas.microsoft.com/office/drawing/2010/main" val="0"/>
                              </a:ext>
                            </a:extLst>
                          </a:blip>
                          <a:srcRect/>
                          <a:stretch>
                            <a:fillRect/>
                          </a:stretch>
                        </pic:blipFill>
                        <pic:spPr bwMode="auto">
                          <a:xfrm>
                            <a:off x="1240536" y="971220"/>
                            <a:ext cx="371094" cy="29631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04291541" name="Object 136"/>
                          <pic:cNvPicPr>
                            <a:picLocks/>
                          </pic:cNvPicPr>
                        </pic:nvPicPr>
                        <pic:blipFill>
                          <a:blip r:embed="rId85">
                            <a:extLst>
                              <a:ext uri="{28A0092B-C50C-407E-A947-70E740481C1C}">
                                <a14:useLocalDpi xmlns:a14="http://schemas.microsoft.com/office/drawing/2010/main" val="0"/>
                              </a:ext>
                            </a:extLst>
                          </a:blip>
                          <a:srcRect/>
                          <a:stretch>
                            <a:fillRect/>
                          </a:stretch>
                        </pic:blipFill>
                        <pic:spPr bwMode="auto">
                          <a:xfrm>
                            <a:off x="1649730" y="976552"/>
                            <a:ext cx="128016" cy="2955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83231915" name="Object 137"/>
                          <pic:cNvPicPr>
                            <a:picLocks/>
                          </pic:cNvPicPr>
                        </pic:nvPicPr>
                        <pic:blipFill>
                          <a:blip r:embed="rId89">
                            <a:extLst>
                              <a:ext uri="{28A0092B-C50C-407E-A947-70E740481C1C}">
                                <a14:useLocalDpi xmlns:a14="http://schemas.microsoft.com/office/drawing/2010/main" val="0"/>
                              </a:ext>
                            </a:extLst>
                          </a:blip>
                          <a:srcRect/>
                          <a:stretch>
                            <a:fillRect/>
                          </a:stretch>
                        </pic:blipFill>
                        <pic:spPr bwMode="auto">
                          <a:xfrm>
                            <a:off x="996696" y="960556"/>
                            <a:ext cx="205740" cy="2947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3761640" name="Object 138"/>
                          <pic:cNvPicPr>
                            <a:picLocks/>
                          </pic:cNvPicPr>
                        </pic:nvPicPr>
                        <pic:blipFill>
                          <a:blip r:embed="rId90">
                            <a:extLst>
                              <a:ext uri="{28A0092B-C50C-407E-A947-70E740481C1C}">
                                <a14:useLocalDpi xmlns:a14="http://schemas.microsoft.com/office/drawing/2010/main" val="0"/>
                              </a:ext>
                            </a:extLst>
                          </a:blip>
                          <a:srcRect/>
                          <a:stretch>
                            <a:fillRect/>
                          </a:stretch>
                        </pic:blipFill>
                        <pic:spPr bwMode="auto">
                          <a:xfrm>
                            <a:off x="533400" y="949891"/>
                            <a:ext cx="372618" cy="294032"/>
                          </a:xfrm>
                          <a:prstGeom prst="rect">
                            <a:avLst/>
                          </a:prstGeom>
                          <a:noFill/>
                          <a:extLst>
                            <a:ext uri="{909E8E84-426E-40DD-AFC4-6F175D3DCCD1}">
                              <a14:hiddenFill xmlns:a14="http://schemas.microsoft.com/office/drawing/2010/main">
                                <a:solidFill>
                                  <a:srgbClr val="FFFFFF"/>
                                </a:solidFill>
                              </a14:hiddenFill>
                            </a:ext>
                          </a:extLst>
                        </pic:spPr>
                      </pic:pic>
                      <wps:wsp>
                        <wps:cNvPr id="1412682680" name="Line 139"/>
                        <wps:cNvCnPr>
                          <a:cxnSpLocks/>
                        </wps:cNvCnPr>
                        <wps:spPr bwMode="auto">
                          <a:xfrm flipV="1">
                            <a:off x="1415796" y="963603"/>
                            <a:ext cx="91440" cy="11426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9308107" name="Line 140"/>
                        <wps:cNvCnPr>
                          <a:cxnSpLocks/>
                        </wps:cNvCnPr>
                        <wps:spPr bwMode="auto">
                          <a:xfrm flipV="1">
                            <a:off x="827532" y="963603"/>
                            <a:ext cx="97536" cy="87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652683528" name="Object 141"/>
                          <pic:cNvPicPr>
                            <a:picLocks/>
                          </pic:cNvPicPr>
                        </pic:nvPicPr>
                        <pic:blipFill>
                          <a:blip r:embed="rId91">
                            <a:extLst>
                              <a:ext uri="{28A0092B-C50C-407E-A947-70E740481C1C}">
                                <a14:useLocalDpi xmlns:a14="http://schemas.microsoft.com/office/drawing/2010/main" val="0"/>
                              </a:ext>
                            </a:extLst>
                          </a:blip>
                          <a:srcRect/>
                          <a:stretch>
                            <a:fillRect/>
                          </a:stretch>
                        </pic:blipFill>
                        <pic:spPr bwMode="auto">
                          <a:xfrm>
                            <a:off x="1568196" y="296317"/>
                            <a:ext cx="454152" cy="1333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6227525" name="Object 142"/>
                          <pic:cNvPicPr>
                            <a:picLocks/>
                          </pic:cNvPicPr>
                        </pic:nvPicPr>
                        <pic:blipFill>
                          <a:blip r:embed="rId92">
                            <a:extLst>
                              <a:ext uri="{28A0092B-C50C-407E-A947-70E740481C1C}">
                                <a14:useLocalDpi xmlns:a14="http://schemas.microsoft.com/office/drawing/2010/main" val="0"/>
                              </a:ext>
                            </a:extLst>
                          </a:blip>
                          <a:srcRect/>
                          <a:stretch>
                            <a:fillRect/>
                          </a:stretch>
                        </pic:blipFill>
                        <pic:spPr bwMode="auto">
                          <a:xfrm>
                            <a:off x="615696" y="290223"/>
                            <a:ext cx="523494" cy="13330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1268269" name="Object 143"/>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2097024" y="415911"/>
                            <a:ext cx="364998" cy="1531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9952408" name="Object 144"/>
                          <pic:cNvPicPr>
                            <a:picLocks/>
                          </pic:cNvPicPr>
                        </pic:nvPicPr>
                        <pic:blipFill>
                          <a:blip r:embed="rId93">
                            <a:extLst>
                              <a:ext uri="{28A0092B-C50C-407E-A947-70E740481C1C}">
                                <a14:useLocalDpi xmlns:a14="http://schemas.microsoft.com/office/drawing/2010/main" val="0"/>
                              </a:ext>
                            </a:extLst>
                          </a:blip>
                          <a:srcRect/>
                          <a:stretch>
                            <a:fillRect/>
                          </a:stretch>
                        </pic:blipFill>
                        <pic:spPr bwMode="auto">
                          <a:xfrm>
                            <a:off x="175260" y="377824"/>
                            <a:ext cx="364998" cy="1531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57283485" name="Object 145"/>
                          <pic:cNvPicPr>
                            <a:picLocks/>
                          </pic:cNvPicPr>
                        </pic:nvPicPr>
                        <pic:blipFill>
                          <a:blip r:embed="rId42">
                            <a:extLst>
                              <a:ext uri="{28A0092B-C50C-407E-A947-70E740481C1C}">
                                <a14:useLocalDpi xmlns:a14="http://schemas.microsoft.com/office/drawing/2010/main" val="0"/>
                              </a:ext>
                            </a:extLst>
                          </a:blip>
                          <a:srcRect/>
                          <a:stretch>
                            <a:fillRect/>
                          </a:stretch>
                        </pic:blipFill>
                        <pic:spPr bwMode="auto">
                          <a:xfrm>
                            <a:off x="2674620" y="906472"/>
                            <a:ext cx="68580" cy="11426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23469323" name="Object 146"/>
                          <pic:cNvPicPr>
                            <a:picLocks/>
                          </pic:cNvPicPr>
                        </pic:nvPicPr>
                        <pic:blipFill>
                          <a:blip r:embed="rId94">
                            <a:extLst>
                              <a:ext uri="{28A0092B-C50C-407E-A947-70E740481C1C}">
                                <a14:useLocalDpi xmlns:a14="http://schemas.microsoft.com/office/drawing/2010/main" val="0"/>
                              </a:ext>
                            </a:extLst>
                          </a:blip>
                          <a:srcRect/>
                          <a:stretch>
                            <a:fillRect/>
                          </a:stretch>
                        </pic:blipFill>
                        <pic:spPr bwMode="auto">
                          <a:xfrm>
                            <a:off x="4223766" y="285653"/>
                            <a:ext cx="205740" cy="152348"/>
                          </a:xfrm>
                          <a:prstGeom prst="rect">
                            <a:avLst/>
                          </a:prstGeom>
                          <a:noFill/>
                          <a:extLst>
                            <a:ext uri="{909E8E84-426E-40DD-AFC4-6F175D3DCCD1}">
                              <a14:hiddenFill xmlns:a14="http://schemas.microsoft.com/office/drawing/2010/main">
                                <a:solidFill>
                                  <a:srgbClr val="FFFFFF"/>
                                </a:solidFill>
                              </a14:hiddenFill>
                            </a:ext>
                          </a:extLst>
                        </pic:spPr>
                      </pic:pic>
                      <wps:wsp>
                        <wps:cNvPr id="372115562" name="Rectangle 147"/>
                        <wps:cNvSpPr>
                          <a:spLocks/>
                        </wps:cNvSpPr>
                        <wps:spPr bwMode="auto">
                          <a:xfrm>
                            <a:off x="941832" y="598729"/>
                            <a:ext cx="745236" cy="35421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inline>
            </w:drawing>
          </mc:Choice>
          <mc:Fallback>
            <w:pict>
              <v:group w14:anchorId="70AB4318" id="Canvas 122" o:spid="_x0000_s1026" editas="canvas" style="width:6in;height:117.8pt;mso-position-horizontal-relative:char;mso-position-vertical-relative:line" coordsize="54864,14960"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">
                <v:shape id="_x0000_s1027" type="#_x0000_t75" style="position:absolute;width:54864;height:14960;visibility:visible;mso-wrap-style:square">
                  <v:fill o:detectmouseclick="t"/>
                  <v:path o:connecttype="none"/>
                </v:shape>
                <v:line id="Line 124" o:spid="_x0000_s1028" style="position:absolute;visibility:visible;mso-wrap-style:square" from="28247,9476" to="54483,94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">
                  <v:stroke endarrow="block"/>
                  <o:lock v:ext="edit" shapetype="f"/>
                </v:line>
                <v:line id="Line 125" o:spid="_x0000_s1029" style="position:absolute;flip:x y;visibility:visible;mso-wrap-style:square" from="40904,2559" to="41010,94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">
                  <o:lock v:ext="edit" shapetype="f"/>
                </v:line>
                <v:rect id="Rectangle 126" o:spid="_x0000_s1030" style="position:absolute;left:37284;top:5933;width:7453;height:35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" filled="f">
                  <v:path arrowok="t"/>
                </v:rect>
                <v:shape id="Object 127" o:spid="_x0000_s1031" type="#_x0000_t75" style="position:absolute;left:44302;top:9773;width:1273;height:29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">
                  <v:imagedata r:id="rId95" o:title=""/>
                  <o:lock v:ext="edit" aspectratio="f"/>
                </v:shape>
                <v:shape id="Object 128" o:spid="_x0000_s1032" type="#_x0000_t75" style="position:absolute;left:35760;top:9552;width:2058;height:29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">
                  <v:imagedata r:id="rId96" o:title=""/>
                  <o:lock v:ext="edit" aspectratio="f"/>
                </v:shape>
                <v:line id="Line 129" o:spid="_x0000_s1033" style="position:absolute;visibility:visible;mso-wrap-style:square" from="381,9529" to="26616,95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">
                  <v:stroke endarrow="block"/>
                  <o:lock v:ext="edit" shapetype="f"/>
                </v:line>
                <v:line id="Line 130" o:spid="_x0000_s1034" style="position:absolute;flip:x y;visibility:visible;mso-wrap-style:square" from="13037,2612" to="13144,94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">
                  <o:lock v:ext="edit" shapetype="f"/>
                </v:line>
                <v:rect id="Rectangle 131" o:spid="_x0000_s1035" style="position:absolute;left:14965;top:5987;width:7460;height:35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" filled="f">
                  <v:stroke dashstyle="dash"/>
                  <v:path arrowok="t"/>
                </v:rect>
                <v:rect id="Rectangle 132" o:spid="_x0000_s1036" style="position:absolute;left:3810;top:5987;width:7467;height:35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" filled="f">
                  <v:stroke dashstyle="dash"/>
                  <v:path arrowok="t"/>
                </v:rect>
                <v:rect id="Rectangle 133" o:spid="_x0000_s1037" style="position:absolute;left:14965;top:5987;width:1920;height:3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" stroked="f">
                  <v:fill r:id="rId97" o:title="" recolor="t" type="tile"/>
                  <v:path arrowok="t"/>
                </v:rect>
                <v:rect id="Rectangle 134" o:spid="_x0000_s1038" style="position:absolute;left:9364;top:5941;width:1921;height:35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" stroked="f">
                  <v:fill r:id="rId97" o:title="" recolor="t" type="tile"/>
                  <v:path arrowok="t"/>
                </v:rect>
                <v:shape id="Object 135" o:spid="_x0000_s1039" type="#_x0000_t75" style="position:absolute;left:12405;top:9712;width:3711;height:29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">
                  <v:imagedata r:id="rId98" o:title=""/>
                  <o:lock v:ext="edit" aspectratio="f"/>
                </v:shape>
                <v:shape id="Object 136" o:spid="_x0000_s1040" type="#_x0000_t75" style="position:absolute;left:16497;top:9765;width:1280;height:29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">
                  <v:imagedata r:id="rId95" o:title=""/>
                  <o:lock v:ext="edit" aspectratio="f"/>
                </v:shape>
                <v:shape id="Object 137" o:spid="_x0000_s1041" type="#_x0000_t75" style="position:absolute;left:9966;top:9605;width:2058;height:29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">
                  <v:imagedata r:id="rId99" o:title=""/>
                  <o:lock v:ext="edit" aspectratio="f"/>
                </v:shape>
                <v:shape id="Object 138" o:spid="_x0000_s1042" type="#_x0000_t75" style="position:absolute;left:5334;top:9498;width:3726;height:29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">
                  <v:imagedata r:id="rId100" o:title=""/>
                  <o:lock v:ext="edit" aspectratio="f"/>
                </v:shape>
                <v:line id="Line 139" o:spid="_x0000_s1043" style="position:absolute;flip:y;visibility:visible;mso-wrap-style:square" from="14157,9636" to="15072,107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">
                  <v:stroke endarrow="block"/>
                  <o:lock v:ext="edit" shapetype="f"/>
                </v:line>
                <v:line id="Line 140" o:spid="_x0000_s1044" style="position:absolute;flip:y;visibility:visible;mso-wrap-style:square" from="8275,9636" to="9250,105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">
                  <v:stroke endarrow="block"/>
                  <o:lock v:ext="edit" shapetype="f"/>
                </v:line>
                <v:shape id="Object 141" o:spid="_x0000_s1045" type="#_x0000_t75" style="position:absolute;left:15681;top:2963;width:4542;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">
                  <v:imagedata r:id="rId101" o:title=""/>
                  <o:lock v:ext="edit" aspectratio="f"/>
                </v:shape>
                <v:shape id="Object 142" o:spid="_x0000_s1046" type="#_x0000_t75" style="position:absolute;left:6156;top:2902;width:5235;height:133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">
                  <v:imagedata r:id="rId102" o:title=""/>
                  <o:lock v:ext="edit" aspectratio="f"/>
                </v:shape>
                <v:shape id="Object 143" o:spid="_x0000_s1047" type="#_x0000_t75" style="position:absolute;left:20970;top:4159;width:3650;height:15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">
                  <v:imagedata r:id="rId103" o:title=""/>
                  <o:lock v:ext="edit" aspectratio="f"/>
                </v:shape>
                <v:shape id="Object 144" o:spid="_x0000_s1048" type="#_x0000_t75" style="position:absolute;left:1752;top:3778;width:3650;height:15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">
                  <v:imagedata r:id="rId103" o:title=""/>
                  <o:lock v:ext="edit" aspectratio="f"/>
                </v:shape>
                <v:shape id="Object 145" o:spid="_x0000_s1049" type="#_x0000_t75" style="position:absolute;left:26746;top:9064;width:686;height:114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">
                  <v:imagedata r:id="rId46" o:title=""/>
                  <o:lock v:ext="edit" aspectratio="f"/>
                </v:shape>
                <v:shape id="Object 146" o:spid="_x0000_s1050" type="#_x0000_t75" style="position:absolute;left:42237;top:2856;width:2058;height:1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">
                  <v:imagedata r:id="rId104" o:title=""/>
                  <o:lock v:ext="edit" aspectratio="f"/>
                </v:shape>
                <v:rect id="Rectangle 147" o:spid="_x0000_s1051" style="position:absolute;left:9418;top:5987;width:7452;height:354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" filled="f">
                  <v:path arrowok="t"/>
                </v:rect>
                <w10:anchorlock/>
              </v:group>
            </w:pict>
          </mc:Fallback>
        </mc:AlternateContent>
      </w:r>
    </w:p>
    <w:p w:rsidR="00894722" w:rsidRPr="003C066E" w:rsidRDefault="00894722" w:rsidP="0094728E"/>
    <w:p w:rsidR="00894722" w:rsidRPr="003C066E" w:rsidRDefault="00894722" w:rsidP="0094728E">
      <w:r w:rsidRPr="003C066E">
        <w:tab/>
      </w:r>
      <w:r>
        <w:rPr>
          <w:noProof/>
          <w:position w:val="-435"/>
        </w:rPr>
        <w:drawing>
          <wp:inline distT="0" distB="0" distL="0" distR="0" wp14:anchorId="6C08CD0F" wp14:editId="28AF9A3B">
            <wp:extent cx="4483811" cy="5590777"/>
            <wp:effectExtent l="0" t="0" r="0" b="0"/>
            <wp:docPr id="2134464442" name="Picture 1" descr="{&quot;mathml&quot;:&quot;&lt;math style=\&quot;font-family:stix;font-size:12px;\&quot;&gt;&lt;mtable wrs:columnalign=\&quot;relation\&quot;&gt;&lt;mtr&gt;&lt;mtd&gt;&lt;msup&gt;&lt;mfenced close=\&quot;|\&quot; open=\&quot;|\&quot; wrs:valign=\&quot;middle\&quot;&gt;&lt;mrow&gt;&lt;mi&gt;χ&lt;/mi&gt;&lt;mo stretchy=\&quot;false\&quot;&gt;(&lt;/mo&gt;&lt;mover accent=\&quot;true\&quot;&gt;&lt;mi&gt;τ&lt;/mi&gt;&lt;mo&gt;˜&lt;/mo&gt;&lt;/mover&gt;&lt;mo&gt;,&lt;/mo&gt;&lt;mover accent=\&quot;true\&quot;&gt;&lt;mi&gt;ν&lt;/mi&gt;&lt;mo&gt;˜&lt;/mo&gt;&lt;/mover&gt;&lt;mo stretchy=\&quot;false\&quot;&gt;)&lt;/mo&gt;&lt;/mrow&gt;&lt;/mfenced&gt;&lt;mn&gt;2&lt;/mn&gt;&lt;/msup&gt;&lt;mo&gt;=&lt;/mo&gt;&lt;mfenced close=\&quot;\&quot; open=\&quot;{\&quot; wrs:valign=\&quot;middle\&quot;&gt;&lt;mtable columnalign=\&quot;left\&quot;&gt;&lt;mtr&gt;&lt;mtd&gt;&lt;msup&gt;&lt;mfenced close=\&quot;|\&quot; open=\&quot;|\&quot; wrs:valign=\&quot;middle\&quot;&gt;&lt;mrow&gt;&lt;mfrac&gt;&lt;mn&gt;1&lt;/mn&gt;&lt;mi&gt;T&lt;/mi&gt;&lt;/mfrac&gt;&lt;mrow&gt;&lt;munderover&gt;&lt;mo&gt;∫&lt;/mo&gt;&lt;mrow&gt;&lt;mo&gt;−&lt;/mo&gt;&lt;mi&gt;T&lt;/mi&gt;&lt;mo&gt;/&lt;/mo&gt;&lt;mn&gt;2&lt;/mn&gt;&lt;/mrow&gt;&lt;mrow&gt;&lt;mi&gt;T&lt;/mi&gt;&lt;mo&gt;/&lt;/mo&gt;&lt;mn&gt;2&lt;/mn&gt;&lt;mo&gt;+&lt;/mo&gt;&lt;mover accent=\&quot;true\&quot;&gt;&lt;mi&gt;τ&lt;/mi&gt;&lt;mo&gt;˜&lt;/mo&gt;&lt;/mover&gt;&lt;/mrow&gt;&lt;/munderover&gt;&lt;mrow&gt;&lt;msup&gt;&lt;mi&gt;e&lt;/mi&gt;&lt;mrow&gt;&lt;mi&gt;j&lt;/mi&gt;&lt;mn&gt;2&lt;/mn&gt;&lt;mi&gt;π&lt;/mi&gt;&lt;mover accent=\&quot;true\&quot;&gt;&lt;mi&gt;ν&lt;/mi&gt;&lt;mo&gt;˜&lt;/mo&gt;&lt;/mover&gt;&lt;mi&gt;t&lt;/mi&gt;&lt;/mrow&gt;&lt;/msup&gt;&lt;/mrow&gt;&lt;/mrow&gt;&lt;mi&gt;d&lt;/mi&gt;&lt;mi&gt;t&lt;/mi&gt;&lt;/mrow&gt;&lt;/mfenced&gt;&lt;mn&gt;2&lt;/mn&gt;&lt;/msup&gt;&lt;mo&gt;,&lt;/mo&gt;&lt;mo&gt;−&lt;/mo&gt;&lt;mi&gt;T&lt;/mi&gt;&lt;mo&gt;&amp;lt;&lt;/mo&gt;&lt;mi&gt;τ&lt;/mi&gt;&lt;mo&gt;&amp;lt;&lt;/mo&gt;&lt;mn&gt;0&lt;/mn&gt;&lt;/mtd&gt;&lt;/mtr&gt;&lt;mtr&gt;&lt;mtd&gt;&lt;msup&gt;&lt;mfenced close=\&quot;|\&quot; open=\&quot;|\&quot; wrs:valign=\&quot;middle\&quot;&gt;&lt;mrow&gt;&lt;mfrac&gt;&lt;mn&gt;1&lt;/mn&gt;&lt;mi&gt;T&lt;/mi&gt;&lt;/mfrac&gt;&lt;mrow&gt;&lt;munderover&gt;&lt;mo&gt;∫&lt;/mo&gt;&lt;mrow&gt;&lt;mo&gt;−&lt;/mo&gt;&lt;mi&gt;T&lt;/mi&gt;&lt;mo&gt;/&lt;/mo&gt;&lt;mn&gt;2&lt;/mn&gt;&lt;mo&gt;+&lt;/mo&gt;&lt;mover accent=\&quot;true\&quot;&gt;&lt;mi&gt;τ&lt;/mi&gt;&lt;mo&gt;˜&lt;/mo&gt;&lt;/mover&gt;&lt;/mrow&gt;&lt;mrow&gt;&lt;mi&gt;T&lt;/mi&gt;&lt;mo&gt;/&lt;/mo&gt;&lt;mn&gt;2&lt;/mn&gt;&lt;/mrow&gt;&lt;/munderover&gt;&lt;mrow&gt;&lt;msup&gt;&lt;mi&gt;e&lt;/mi&gt;&lt;mrow&gt;&lt;mi&gt;j&lt;/mi&gt;&lt;mn&gt;2&lt;/mn&gt;&lt;mi&gt;π&lt;/mi&gt;&lt;mover accent=\&quot;true\&quot;&gt;&lt;mi&gt;ν&lt;/mi&gt;&lt;mo&gt;˜&lt;/mo&gt;&lt;/mover&gt;&lt;mi&gt;t&lt;/mi&gt;&lt;/mrow&gt;&lt;/msup&gt;&lt;/mrow&gt;&lt;/mrow&gt;&lt;mi&gt;d&lt;/mi&gt;&lt;mi&gt;t&lt;/mi&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n&gt;1&lt;/mn&gt;&lt;mrow&gt;&lt;mi&gt;j&lt;/mi&gt;&lt;mn&gt;2&lt;/mn&gt;&lt;mi&gt;π&lt;/mi&gt;&lt;mover accent=\&quot;true\&quot;&gt;&lt;mi&gt;ν&lt;/mi&gt;&lt;mo&gt;˜&lt;/mo&gt;&lt;/mover&gt;&lt;mi&gt;T&lt;/mi&gt;&lt;/mrow&gt;&lt;/mfrac&gt;&lt;mfenced wrs:valign=\&quot;middle\&quot;&gt;&lt;mrow&gt;&lt;msup&gt;&lt;mi&gt;e&lt;/mi&gt;&lt;mrow&gt;&lt;mo&gt;−&lt;/mo&gt;&lt;mi&gt;j&lt;/mi&gt;&lt;mn&gt;2&lt;/mn&gt;&lt;mi&gt;π&lt;/mi&gt;&lt;mover accent=\&quot;true\&quot;&gt;&lt;mi&gt;ν&lt;/mi&gt;&lt;mo&gt;˜&lt;/mo&gt;&lt;/mover&gt;&lt;mo stretchy=\&quot;false\&quot;&gt;(&lt;/mo&gt;&lt;mi&gt;T&lt;/mi&gt;&lt;mo&gt;/&lt;/mo&gt;&lt;mn&gt;2&lt;/mn&gt;&lt;mo&gt;+&lt;/mo&gt;&lt;mover accent=\&quot;true\&quot;&gt;&lt;mi&gt;τ&lt;/mi&gt;&lt;mo&gt;˜&lt;/mo&gt;&lt;/mover&gt;&lt;mo stretchy=\&quot;false\&quot;&gt;)&lt;/mo&gt;&lt;/mrow&gt;&lt;/msup&gt;&lt;mo&gt;−&lt;/mo&gt;&lt;msup&gt;&lt;mi&gt;e&lt;/mi&gt;&lt;mrow&gt;&lt;mo&gt;−&lt;/mo&gt;&lt;mi&gt;j&lt;/mi&gt;&lt;mn&gt;2&lt;/mn&gt;&lt;mi&gt;π&lt;/mi&gt;&lt;mover accent=\&quot;true\&quot;&gt;&lt;mi&gt;ν&lt;/mi&gt;&lt;mo&gt;˜&lt;/mo&gt;&lt;/mover&gt;&lt;mo stretchy=\&quot;false\&quot;&gt;(&lt;/mo&gt;&lt;mi&gt;T&lt;/mi&gt;&lt;mo&gt;/&lt;/mo&gt;&lt;mn&gt;2&lt;/mn&gt;&lt;mo stretchy=\&quot;false\&quot;&gt;)&lt;/mo&gt;&lt;/mrow&gt;&lt;/msup&gt;&lt;/mrow&gt;&lt;/mfenced&gt;&lt;/mrow&gt;&lt;/mfenced&gt;&lt;mn&gt;2&lt;/mn&gt;&lt;/msup&gt;&lt;mo&gt;,&lt;/mo&gt;&lt;mo&gt;−&lt;/mo&gt;&lt;mi&gt;T&lt;/mi&gt;&lt;mo&gt;&amp;lt;&lt;/mo&gt;&lt;mi&gt;τ&lt;/mi&gt;&lt;mo&gt;&amp;lt;&lt;/mo&gt;&lt;mn&gt;0&lt;/mn&gt;&lt;/mtd&gt;&lt;/mtr&gt;&lt;mtr&gt;&lt;mtd&gt;&lt;msup&gt;&lt;mfenced close=\&quot;|\&quot; open=\&quot;|\&quot; wrs:valign=\&quot;middle\&quot;&gt;&lt;mrow&gt;&lt;mfrac&gt;&lt;mn&gt;1&lt;/mn&gt;&lt;mrow&gt;&lt;mi&gt;j&lt;/mi&gt;&lt;mn&gt;2&lt;/mn&gt;&lt;mi&gt;π&lt;/mi&gt;&lt;mover accent=\&quot;true\&quot;&gt;&lt;mi&gt;ν&lt;/mi&gt;&lt;mo&gt;˜&lt;/mo&gt;&lt;/mover&gt;&lt;mi&gt;T&lt;/mi&gt;&lt;/mrow&gt;&lt;/mfrac&gt;&lt;mfenced wrs:valign=\&quot;middle\&quot;&gt;&lt;mrow&gt;&lt;msup&gt;&lt;mi&gt;e&lt;/mi&gt;&lt;mrow&gt;&lt;mo&gt;−&lt;/mo&gt;&lt;mi&gt;j&lt;/mi&gt;&lt;mn&gt;2&lt;/mn&gt;&lt;mi&gt;π&lt;/mi&gt;&lt;mover accent=\&quot;true\&quot;&gt;&lt;mi&gt;ν&lt;/mi&gt;&lt;mo&gt;˜&lt;/mo&gt;&lt;/mover&gt;&lt;mo stretchy=\&quot;false\&quot;&gt;(&lt;/mo&gt;&lt;mi&gt;T&lt;/mi&gt;&lt;mo&gt;/&lt;/mo&gt;&lt;mn&gt;2&lt;/mn&gt;&lt;mo stretchy=\&quot;false\&quot;&gt;)&lt;/mo&gt;&lt;/mrow&gt;&lt;/msup&gt;&lt;mo&gt;−&lt;/mo&gt;&lt;msup&gt;&lt;mi&gt;e&lt;/mi&gt;&lt;mrow&gt;&lt;mo&gt;−&lt;/mo&gt;&lt;mi&gt;j&lt;/mi&gt;&lt;mn&gt;2&lt;/mn&gt;&lt;mi&gt;π&lt;/mi&gt;&lt;mover accent=\&quot;true\&quot;&gt;&lt;mi&gt;ν&lt;/mi&gt;&lt;mo&gt;˜&lt;/mo&gt;&lt;/mover&gt;&lt;mo stretchy=\&quot;false\&quot;&gt;(&lt;/mo&gt;&lt;mi&gt;T&lt;/mi&gt;&lt;mo&gt;/&lt;/mo&gt;&lt;mn&gt;2&lt;/mn&gt;&lt;mo&gt;+&lt;/mo&gt;&lt;mover accent=\&quot;true\&quot;&gt;&lt;mi&gt;τ&lt;/mi&gt;&lt;mo&gt;˜&lt;/mo&gt;&lt;/mover&gt;&lt;mo stretchy=\&quot;false\&quot;&gt;)&lt;/mo&gt;&lt;/mrow&gt;&lt;/msup&gt;&lt;/mrow&gt;&lt;/mfenced&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row&gt;&lt;msup&gt;&lt;mi&gt;e&lt;/mi&gt;&lt;mrow&gt;&lt;mo&gt;−&lt;/mo&gt;&lt;mi&gt;j&lt;/mi&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fenced wrs:valign=\&quot;middle\&quot;&gt;&lt;mrow&gt;&lt;mfrac&gt;&lt;mrow&gt;&lt;msup&gt;&lt;mi&gt;e&lt;/mi&gt;&lt;mrow&gt;&lt;mo&gt;−&lt;/mo&gt;&lt;mi&gt;j&lt;/mi&gt;&lt;mi&gt;π&lt;/mi&gt;&lt;mover accent=\&quot;true\&quot;&gt;&lt;mi&gt;ν&lt;/mi&gt;&lt;mo&gt;˜&lt;/mo&gt;&lt;/mover&gt;&lt;mo stretchy=\&quot;false\&quot;&gt;(&lt;/mo&gt;&lt;mi&gt;T&lt;/mi&gt;&lt;mo&gt;+&lt;/mo&gt;&lt;mover accent=\&quot;true\&quot;&gt;&lt;mi&gt;τ&lt;/mi&gt;&lt;mo&gt;˜&lt;/mo&gt;&lt;/mover&gt;&lt;mo stretchy=\&quot;false\&quot;&gt;)&lt;/mo&gt;&lt;/mrow&gt;&lt;/msup&gt;&lt;mo&gt;−&lt;/mo&gt;&lt;msup&gt;&lt;mi&gt;e&lt;/mi&gt;&lt;mrow&gt;&lt;mi&gt;j&lt;/mi&gt;&lt;mi&gt;π&lt;/mi&gt;&lt;mover accent=\&quot;true\&quot;&gt;&lt;mi&gt;ν&lt;/mi&gt;&lt;mo&gt;˜&lt;/mo&gt;&lt;/mover&gt;&lt;mo stretchy=\&quot;false\&quot;&gt;(&lt;/mo&gt;&lt;mi&gt;T&lt;/mi&gt;&lt;mo&gt;+&lt;/mo&gt;&lt;mover accent=\&quot;true\&quot;&gt;&lt;mi&gt;τ&lt;/mi&gt;&lt;mo&gt;˜&lt;/mo&gt;&lt;/mover&gt;&lt;mo stretchy=\&quot;false\&quot;&gt;)&lt;/mo&gt;&lt;/mrow&gt;&lt;/msup&gt;&lt;/mrow&gt;&lt;mrow&gt;&lt;mn&gt;2&lt;/mn&gt;&lt;mi&gt;j&lt;/mi&gt;&lt;/mrow&gt;&lt;/mfrac&gt;&lt;/mrow&gt;&lt;/mfenced&gt;&lt;/mrow&gt;&lt;/mfenced&gt;&lt;mn&gt;2&lt;/mn&gt;&lt;/msup&gt;&lt;mo&gt;,&lt;/mo&gt;&lt;mo&gt;−&lt;/mo&gt;&lt;mi&gt;T&lt;/mi&gt;&lt;mo&gt;&amp;lt;&lt;/mo&gt;&lt;mi&gt;τ&lt;/mi&gt;&lt;mo&gt;&amp;lt;&lt;/mo&gt;&lt;mn&gt;0&lt;/mn&gt;&lt;/mtd&gt;&lt;/mtr&gt;&lt;mtr&gt;&lt;mtd&gt;&lt;msup&gt;&lt;mfenced close=\&quot;|\&quot; open=\&quot;|\&quot; wrs:valign=\&quot;middle\&quot;&gt;&lt;mrow&gt;&lt;mfrac&gt;&lt;mrow&gt;&lt;msup&gt;&lt;mi&gt;e&lt;/mi&gt;&lt;mrow&gt;&lt;mo&gt;−&lt;/mo&gt;&lt;mi&gt;j&lt;/mi&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fenced wrs:valign=\&quot;middle\&quot;&gt;&lt;mrow&gt;&lt;mfrac&gt;&lt;mrow&gt;&lt;msup&gt;&lt;mi&gt;e&lt;/mi&gt;&lt;mrow&gt;&lt;mo&gt;−&lt;/mo&gt;&lt;mi&gt;j&lt;/mi&gt;&lt;mi&gt;π&lt;/mi&gt;&lt;mover accent=\&quot;true\&quot;&gt;&lt;mi&gt;ν&lt;/mi&gt;&lt;mo&gt;˜&lt;/mo&gt;&lt;/mover&gt;&lt;mo stretchy=\&quot;false\&quot;&gt;(&lt;/mo&gt;&lt;mi&gt;T&lt;/mi&gt;&lt;mo&gt;−&lt;/mo&gt;&lt;mover accent=\&quot;true\&quot;&gt;&lt;mi&gt;τ&lt;/mi&gt;&lt;mo&gt;˜&lt;/mo&gt;&lt;/mover&gt;&lt;mo stretchy=\&quot;false\&quot;&gt;)&lt;/mo&gt;&lt;/mrow&gt;&lt;/msup&gt;&lt;mo&gt;−&lt;/mo&gt;&lt;msup&gt;&lt;mi&gt;e&lt;/mi&gt;&lt;mrow&gt;&lt;mi&gt;j&lt;/mi&gt;&lt;mi&gt;π&lt;/mi&gt;&lt;mover accent=\&quot;true\&quot;&gt;&lt;mi&gt;ν&lt;/mi&gt;&lt;mo&gt;˜&lt;/mo&gt;&lt;/mover&gt;&lt;mo stretchy=\&quot;false\&quot;&gt;(&lt;/mo&gt;&lt;mi&gt;T&lt;/mi&gt;&lt;mo&gt;−&lt;/mo&gt;&lt;mover accent=\&quot;true\&quot;&gt;&lt;mi&gt;τ&lt;/mi&gt;&lt;mo&gt;˜&lt;/mo&gt;&lt;/mover&gt;&lt;mo stretchy=\&quot;false\&quot;&gt;)&lt;/mo&gt;&lt;/mrow&gt;&lt;/msup&gt;&lt;/mrow&gt;&lt;mrow&gt;&lt;mn&gt;2&lt;/mn&gt;&lt;mi&gt;j&lt;/mi&gt;&lt;/mrow&gt;&lt;/mfrac&gt;&lt;/mrow&gt;&lt;/mfenced&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row&gt;&lt;msup&gt;&lt;mi&gt;e&lt;/mi&gt;&lt;mrow&gt;&lt;mo&gt;−&lt;/mo&gt;&lt;mi&gt;j&lt;/mi&gt;&lt;mn&gt;2&lt;/mn&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i&gt;sin&lt;/mi&gt;&lt;mi&gt;π&lt;/mi&gt;&lt;mover accent=\&quot;true\&quot;&gt;&lt;mi&gt;ν&lt;/mi&gt;&lt;mo&gt;˜&lt;/mo&gt;&lt;/mover&gt;&lt;mo stretchy=\&quot;false\&quot;&gt;(&lt;/mo&gt;&lt;mi&gt;T&lt;/mi&gt;&lt;mo&gt;+&lt;/mo&gt;&lt;mover accent=\&quot;true\&quot;&gt;&lt;mi&gt;τ&lt;/mi&gt;&lt;mo&gt;˜&lt;/mo&gt;&lt;/mover&gt;&lt;mo stretchy=\&quot;false\&quot;&gt;)&lt;/mo&gt;&lt;/mrow&gt;&lt;/mfenced&gt;&lt;mn&gt;2&lt;/mn&gt;&lt;/msup&gt;&lt;mo&gt;,&lt;/mo&gt;&lt;mo&gt;−&lt;/mo&gt;&lt;mi&gt;T&lt;/mi&gt;&lt;mo&gt;&amp;lt;&lt;/mo&gt;&lt;mi&gt;τ&lt;/mi&gt;&lt;mo&gt;&amp;lt;&lt;/mo&gt;&lt;mn&gt;0&lt;/mn&gt;&lt;/mtd&gt;&lt;/mtr&gt;&lt;mtr&gt;&lt;mtd&gt;&lt;msup&gt;&lt;mfenced close=\&quot;|\&quot; open=\&quot;|\&quot; wrs:valign=\&quot;middle\&quot;&gt;&lt;mrow&gt;&lt;mfrac&gt;&lt;mrow&gt;&lt;msup&gt;&lt;mi&gt;e&lt;/mi&gt;&lt;mrow&gt;&lt;mo&gt;−&lt;/mo&gt;&lt;mi&gt;j&lt;/mi&gt;&lt;mn&gt;2&lt;/mn&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i&gt;sin&lt;/mi&gt;&lt;mi&gt;π&lt;/mi&gt;&lt;mover accent=\&quot;true\&quot;&gt;&lt;mi&gt;ν&lt;/mi&gt;&lt;mo&gt;˜&lt;/mo&gt;&lt;/mover&gt;&lt;mo stretchy=\&quot;false\&quot;&gt;(&lt;/mo&gt;&lt;mi&gt;T&lt;/mi&gt;&lt;mo&gt;−&lt;/mo&gt;&lt;mover accent=\&quot;true\&quot;&gt;&lt;mi&gt;τ&lt;/mi&gt;&lt;mo&gt;˜&lt;/mo&gt;&lt;/mover&gt;&lt;mo stretchy=\&quot;false\&quot;&gt;)&lt;/mo&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wrs:valign=\&quot;middle\&quot;&gt;&lt;mrow&gt;&lt;mn&gt;1&lt;/mn&gt;&lt;mo&gt;+&lt;/mo&gt;&lt;mfrac&gt;&lt;mover accent=\&quot;true\&quot;&gt;&lt;mi&gt;τ&lt;/mi&gt;&lt;mo&gt;˜&lt;/mo&gt;&lt;/mover&gt;&lt;mi&gt;T&lt;/mi&gt;&lt;/mfrac&gt;&lt;/mrow&gt;&lt;/mfenced&gt;&lt;mn&gt;2&lt;/mn&gt;&lt;/msup&gt;&lt;msup&gt;&lt;mtext&gt;sinc&lt;/mtext&gt;&lt;mtext&gt;2&lt;/mtext&gt;&lt;/msup&gt;&lt;mover accent=\&quot;true\&quot;&gt;&lt;mi&gt;ν&lt;/mi&gt;&lt;mo&gt;˜&lt;/mo&gt;&lt;/mover&gt;&lt;mo stretchy=\&quot;false\&quot;&gt;(&lt;/mo&gt;&lt;mi&gt;T&lt;/mi&gt;&lt;mo&gt;+&lt;/mo&gt;&lt;mover accent=\&quot;true\&quot;&gt;&lt;mi&gt;τ&lt;/mi&gt;&lt;mo&gt;˜&lt;/mo&gt;&lt;/mover&gt;&lt;mo stretchy=\&quot;false\&quot;&gt;)&lt;/mo&gt;&lt;mo&gt;,&lt;/mo&gt;&lt;mo&gt;−&lt;/mo&gt;&lt;mi&gt;T&lt;/mi&gt;&lt;mo&gt;&amp;lt;&lt;/mo&gt;&lt;mi&gt;τ&lt;/mi&gt;&lt;mo&gt;&amp;lt;&lt;/mo&gt;&lt;mn&gt;0&lt;/mn&gt;&lt;/mtd&gt;&lt;/mtr&gt;&lt;mtr&gt;&lt;mtd&gt;&lt;msup&gt;&lt;mfenced wrs:valign=\&quot;middle\&quot;&gt;&lt;mrow&gt;&lt;mn&gt;1&lt;/mn&gt;&lt;mo&gt;−&lt;/mo&gt;&lt;mfrac&gt;&lt;mover accent=\&quot;true\&quot;&gt;&lt;mi&gt;τ&lt;/mi&gt;&lt;mo&gt;˜&lt;/mo&gt;&lt;/mover&gt;&lt;mi&gt;T&lt;/mi&gt;&lt;/mfrac&gt;&lt;/mrow&gt;&lt;/mfenced&gt;&lt;mn&gt;2&lt;/mn&gt;&lt;/msup&gt;&lt;msup&gt;&lt;mtext&gt;sinc&lt;/mtext&gt;&lt;mtext&gt;2&lt;/mtext&gt;&lt;/msup&gt;&lt;mi&gt;π&lt;/mi&gt;&lt;mover accent=\&quot;true\&quot;&gt;&lt;mi&gt;ν&lt;/mi&gt;&lt;mo&gt;˜&lt;/mo&gt;&lt;/mover&gt;&lt;mo stretchy=\&quot;false\&quot;&gt;(&lt;/mo&gt;&lt;mi&gt;T&lt;/mi&gt;&lt;mo&gt;−&lt;/mo&gt;&lt;mover accent=\&quot;true\&quot;&gt;&lt;mi&gt;τ&lt;/mi&gt;&lt;mo&gt;˜&lt;/mo&gt;&lt;/mover&gt;&lt;mo stretchy=\&quot;false\&quot;&gt;)&lt;/mo&gt;&lt;mo&gt;,&lt;/mo&gt;&lt;mn&gt;0&lt;/mn&gt;&lt;mo&gt;&amp;lt;&lt;/mo&gt;&lt;mi&gt;τ&lt;/mi&gt;&lt;mo&gt;&amp;lt;&lt;/mo&gt;&lt;mi&gt;T&lt;/mi&gt;&lt;/mtd&gt;&lt;/mtr&gt;&lt;/mtable&gt;&lt;/mfenced&gt;&lt;/mtd&gt;&lt;/mtr&gt;&lt;/mtable&gt;&lt;/math&gt;&quot;,&quot;origin&quot;:&quot;MathType for Microsoft Add-in&quot;,&quot;version&quot;:&quot;v3.20.0&quot;}" title="table row cell open vertical bar chi not stretchy left parenthesis tau with ˜ on top comma nu with ˜ on top not stretchy right parenthesis close vertical bar squared equals open curly brackets table row cell open vertical bar 1 over T integral from negative T divided by 2 to T divided by 2 plus tau with ˜ on top of e to the power of j 2 pi nu with ˜ on top t end exponent d t close vertical bar squared comma negative T less than tau less than 0 end cell row cell open vertical bar 1 over T integral from negative T divided by 2 plus tau with ˜ on top to T divided by 2 of e to the power of j 2 pi nu with ˜ on top t end exponent d t close vertical bar squared comma 0 less than tau less than T end cell end table close end cell row cell equals open curly brackets table row cell open vertical bar fraction numerator 1 over denominator j 2 pi nu with ˜ on top T end fraction open parentheses e to the power of negative j 2 pi nu with ˜ on top not stretchy left parenthesis T divided by 2 plus tau with ˜ on top not stretchy right parenthesis end exponent minus e to the power of negative j 2 pi nu with ˜ on top not stretchy left parenthesis T divided by 2 not stretchy right parenthesis end exponent close parentheses close vertical bar squared comma negative T less than tau less than 0 end cell row cell open vertical bar fraction numerator 1 over denominator j 2 pi nu with ˜ on top T end fraction open parentheses e to the power of negative j 2 pi nu with ˜ on top not stretchy left parenthesis T divided by 2 not stretchy right parenthesis end exponent minus e to the power of negative j 2 pi nu with ˜ on top not stretchy left parenthesis T divided by 2 plus tau with ˜ on top not stretchy right parenthesis end exponent close parentheses close vertical bar squared comma 0 less than tau less than T end cell end table close end cell row cell equals open curly brackets table row cell open vertical bar fraction numerator e to the power of negative j pi nu with ˜ on top tau with ˜ on top end exponent over denominator pi nu with ˜ on top T end fraction open parentheses fraction numerator e to the power of negative j pi nu with ˜ on top not stretchy left parenthesis T plus tau with ˜ on top not stretchy right parenthesis end exponent minus e to the power of j pi nu with ˜ on top not stretchy left parenthesis T plus tau with ˜ on top not stretchy right parenthesis end exponent over denominator 2 j end fraction close parentheses close vertical bar squared comma negative T less than tau less than 0 end cell row cell open vertical bar fraction numerator e to the power of negative j pi nu with ˜ on top tau with ˜ on top end exponent over denominator pi nu with ˜ on top T end fraction open parentheses fraction numerator e to the power of negative j pi nu with ˜ on top not stretchy left parenthesis T minus tau with ˜ on top not stretchy right parenthesis end exponent minus e to the power of j pi nu with ˜ on top not stretchy left parenthesis T minus tau with ˜ on top not stretchy right parenthesis end exponent over denominator 2 j end fraction close parentheses close vertical bar squared comma 0 less than tau less than T end cell end table close end cell row cell equals open curly brackets table row cell open vertical bar fraction numerator e to the power of negative j 2 pi nu with ˜ on top tau with ˜ on top end exponent over denominator pi nu with ˜ on top T end fraction sin pi nu with ˜ on top not stretchy left parenthesis T plus tau with ˜ on top not stretchy right parenthesis close vertical bar squared comma negative T less than tau less than 0 end cell row cell open vertical bar fraction numerator e to the power of negative j 2 pi nu with ˜ on top tau with ˜ on top end exponent over denominator pi nu with ˜ on top T end fraction sin pi nu with ˜ on top not stretchy left parenthesis T minus tau with ˜ on top not stretchy right parenthesis close vertical bar squared comma 0 less than tau less than T end cell end table close end cell row cell equals open curly brackets table row cell open parentheses 1 plus fraction numerator tau with ˜ on top over denominator T end fraction close parentheses squared text sinc end text to the power of text 2 end text end exponent nu with ˜ on top not stretchy left parenthesis T plus tau with ˜ on top not stretchy right parenthesis comma negative T less than tau less than 0 end cell row cell open parentheses 1 minus fraction numerator tau with ˜ on top over denominator T end fraction close parentheses squared text sinc end text to the power of text 2 end text end exponent pi nu with ˜ on top not stretchy left parenthesis T minus tau with ˜ on top not stretchy right parenthesis comma 0 less than tau less than T end cell end table close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sup&gt;&lt;mfenced close=\&quot;|\&quot; open=\&quot;|\&quot; wrs:valign=\&quot;middle\&quot;&gt;&lt;mrow&gt;&lt;mi&gt;χ&lt;/mi&gt;&lt;mo stretchy=\&quot;false\&quot;&gt;(&lt;/mo&gt;&lt;mover accent=\&quot;true\&quot;&gt;&lt;mi&gt;τ&lt;/mi&gt;&lt;mo&gt;˜&lt;/mo&gt;&lt;/mover&gt;&lt;mo&gt;,&lt;/mo&gt;&lt;mover accent=\&quot;true\&quot;&gt;&lt;mi&gt;ν&lt;/mi&gt;&lt;mo&gt;˜&lt;/mo&gt;&lt;/mover&gt;&lt;mo stretchy=\&quot;false\&quot;&gt;)&lt;/mo&gt;&lt;/mrow&gt;&lt;/mfenced&gt;&lt;mn&gt;2&lt;/mn&gt;&lt;/msup&gt;&lt;mo&gt;=&lt;/mo&gt;&lt;mfenced close=\&quot;\&quot; open=\&quot;{\&quot; wrs:valign=\&quot;middle\&quot;&gt;&lt;mtable columnalign=\&quot;left\&quot;&gt;&lt;mtr&gt;&lt;mtd&gt;&lt;msup&gt;&lt;mfenced close=\&quot;|\&quot; open=\&quot;|\&quot; wrs:valign=\&quot;middle\&quot;&gt;&lt;mrow&gt;&lt;mfrac&gt;&lt;mn&gt;1&lt;/mn&gt;&lt;mi&gt;T&lt;/mi&gt;&lt;/mfrac&gt;&lt;mrow&gt;&lt;munderover&gt;&lt;mo&gt;∫&lt;/mo&gt;&lt;mrow&gt;&lt;mo&gt;−&lt;/mo&gt;&lt;mi&gt;T&lt;/mi&gt;&lt;mo&gt;/&lt;/mo&gt;&lt;mn&gt;2&lt;/mn&gt;&lt;/mrow&gt;&lt;mrow&gt;&lt;mi&gt;T&lt;/mi&gt;&lt;mo&gt;/&lt;/mo&gt;&lt;mn&gt;2&lt;/mn&gt;&lt;mo&gt;+&lt;/mo&gt;&lt;mover accent=\&quot;true\&quot;&gt;&lt;mi&gt;τ&lt;/mi&gt;&lt;mo&gt;˜&lt;/mo&gt;&lt;/mover&gt;&lt;/mrow&gt;&lt;/munderover&gt;&lt;mrow&gt;&lt;msup&gt;&lt;mi&gt;e&lt;/mi&gt;&lt;mrow&gt;&lt;mi&gt;j&lt;/mi&gt;&lt;mn&gt;2&lt;/mn&gt;&lt;mi&gt;π&lt;/mi&gt;&lt;mover accent=\&quot;true\&quot;&gt;&lt;mi&gt;ν&lt;/mi&gt;&lt;mo&gt;˜&lt;/mo&gt;&lt;/mover&gt;&lt;mi&gt;t&lt;/mi&gt;&lt;/mrow&gt;&lt;/msup&gt;&lt;/mrow&gt;&lt;/mrow&gt;&lt;mi&gt;d&lt;/mi&gt;&lt;mi&gt;t&lt;/mi&gt;&lt;/mrow&gt;&lt;/mfenced&gt;&lt;mn&gt;2&lt;/mn&gt;&lt;/msup&gt;&lt;mo&gt;,&lt;/mo&gt;&lt;mo&gt;−&lt;/mo&gt;&lt;mi&gt;T&lt;/mi&gt;&lt;mo&gt;&amp;lt;&lt;/mo&gt;&lt;mi&gt;τ&lt;/mi&gt;&lt;mo&gt;&amp;lt;&lt;/mo&gt;&lt;mn&gt;0&lt;/mn&gt;&lt;/mtd&gt;&lt;/mtr&gt;&lt;mtr&gt;&lt;mtd&gt;&lt;msup&gt;&lt;mfenced close=\&quot;|\&quot; open=\&quot;|\&quot; wrs:valign=\&quot;middle\&quot;&gt;&lt;mrow&gt;&lt;mfrac&gt;&lt;mn&gt;1&lt;/mn&gt;&lt;mi&gt;T&lt;/mi&gt;&lt;/mfrac&gt;&lt;mrow&gt;&lt;munderover&gt;&lt;mo&gt;∫&lt;/mo&gt;&lt;mrow&gt;&lt;mo&gt;−&lt;/mo&gt;&lt;mi&gt;T&lt;/mi&gt;&lt;mo&gt;/&lt;/mo&gt;&lt;mn&gt;2&lt;/mn&gt;&lt;mo&gt;+&lt;/mo&gt;&lt;mover accent=\&quot;true\&quot;&gt;&lt;mi&gt;τ&lt;/mi&gt;&lt;mo&gt;˜&lt;/mo&gt;&lt;/mover&gt;&lt;/mrow&gt;&lt;mrow&gt;&lt;mi&gt;T&lt;/mi&gt;&lt;mo&gt;/&lt;/mo&gt;&lt;mn&gt;2&lt;/mn&gt;&lt;/mrow&gt;&lt;/munderover&gt;&lt;mrow&gt;&lt;msup&gt;&lt;mi&gt;e&lt;/mi&gt;&lt;mrow&gt;&lt;mi&gt;j&lt;/mi&gt;&lt;mn&gt;2&lt;/mn&gt;&lt;mi&gt;π&lt;/mi&gt;&lt;mover accent=\&quot;true\&quot;&gt;&lt;mi&gt;ν&lt;/mi&gt;&lt;mo&gt;˜&lt;/mo&gt;&lt;/mover&gt;&lt;mi&gt;t&lt;/mi&gt;&lt;/mrow&gt;&lt;/msup&gt;&lt;/mrow&gt;&lt;/mrow&gt;&lt;mi&gt;d&lt;/mi&gt;&lt;mi&gt;t&lt;/mi&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n&gt;1&lt;/mn&gt;&lt;mrow&gt;&lt;mi&gt;j&lt;/mi&gt;&lt;mn&gt;2&lt;/mn&gt;&lt;mi&gt;π&lt;/mi&gt;&lt;mover accent=\&quot;true\&quot;&gt;&lt;mi&gt;ν&lt;/mi&gt;&lt;mo&gt;˜&lt;/mo&gt;&lt;/mover&gt;&lt;mi&gt;T&lt;/mi&gt;&lt;/mrow&gt;&lt;/mfrac&gt;&lt;mfenced wrs:valign=\&quot;middle\&quot;&gt;&lt;mrow&gt;&lt;msup&gt;&lt;mi&gt;e&lt;/mi&gt;&lt;mrow&gt;&lt;mo&gt;−&lt;/mo&gt;&lt;mi&gt;j&lt;/mi&gt;&lt;mn&gt;2&lt;/mn&gt;&lt;mi&gt;π&lt;/mi&gt;&lt;mover accent=\&quot;true\&quot;&gt;&lt;mi&gt;ν&lt;/mi&gt;&lt;mo&gt;˜&lt;/mo&gt;&lt;/mover&gt;&lt;mo stretchy=\&quot;false\&quot;&gt;(&lt;/mo&gt;&lt;mi&gt;T&lt;/mi&gt;&lt;mo&gt;/&lt;/mo&gt;&lt;mn&gt;2&lt;/mn&gt;&lt;mo&gt;+&lt;/mo&gt;&lt;mover accent=\&quot;true\&quot;&gt;&lt;mi&gt;τ&lt;/mi&gt;&lt;mo&gt;˜&lt;/mo&gt;&lt;/mover&gt;&lt;mo stretchy=\&quot;false\&quot;&gt;)&lt;/mo&gt;&lt;/mrow&gt;&lt;/msup&gt;&lt;mo&gt;−&lt;/mo&gt;&lt;msup&gt;&lt;mi&gt;e&lt;/mi&gt;&lt;mrow&gt;&lt;mo&gt;−&lt;/mo&gt;&lt;mi&gt;j&lt;/mi&gt;&lt;mn&gt;2&lt;/mn&gt;&lt;mi&gt;π&lt;/mi&gt;&lt;mover accent=\&quot;true\&quot;&gt;&lt;mi&gt;ν&lt;/mi&gt;&lt;mo&gt;˜&lt;/mo&gt;&lt;/mover&gt;&lt;mo stretchy=\&quot;false\&quot;&gt;(&lt;/mo&gt;&lt;mi&gt;T&lt;/mi&gt;&lt;mo&gt;/&lt;/mo&gt;&lt;mn&gt;2&lt;/mn&gt;&lt;mo stretchy=\&quot;false\&quot;&gt;)&lt;/mo&gt;&lt;/mrow&gt;&lt;/msup&gt;&lt;/mrow&gt;&lt;/mfenced&gt;&lt;/mrow&gt;&lt;/mfenced&gt;&lt;mn&gt;2&lt;/mn&gt;&lt;/msup&gt;&lt;mo&gt;,&lt;/mo&gt;&lt;mo&gt;−&lt;/mo&gt;&lt;mi&gt;T&lt;/mi&gt;&lt;mo&gt;&amp;lt;&lt;/mo&gt;&lt;mi&gt;τ&lt;/mi&gt;&lt;mo&gt;&amp;lt;&lt;/mo&gt;&lt;mn&gt;0&lt;/mn&gt;&lt;/mtd&gt;&lt;/mtr&gt;&lt;mtr&gt;&lt;mtd&gt;&lt;msup&gt;&lt;mfenced close=\&quot;|\&quot; open=\&quot;|\&quot; wrs:valign=\&quot;middle\&quot;&gt;&lt;mrow&gt;&lt;mfrac&gt;&lt;mn&gt;1&lt;/mn&gt;&lt;mrow&gt;&lt;mi&gt;j&lt;/mi&gt;&lt;mn&gt;2&lt;/mn&gt;&lt;mi&gt;π&lt;/mi&gt;&lt;mover accent=\&quot;true\&quot;&gt;&lt;mi&gt;ν&lt;/mi&gt;&lt;mo&gt;˜&lt;/mo&gt;&lt;/mover&gt;&lt;mi&gt;T&lt;/mi&gt;&lt;/mrow&gt;&lt;/mfrac&gt;&lt;mfenced wrs:valign=\&quot;middle\&quot;&gt;&lt;mrow&gt;&lt;msup&gt;&lt;mi&gt;e&lt;/mi&gt;&lt;mrow&gt;&lt;mo&gt;−&lt;/mo&gt;&lt;mi&gt;j&lt;/mi&gt;&lt;mn&gt;2&lt;/mn&gt;&lt;mi&gt;π&lt;/mi&gt;&lt;mover accent=\&quot;true\&quot;&gt;&lt;mi&gt;ν&lt;/mi&gt;&lt;mo&gt;˜&lt;/mo&gt;&lt;/mover&gt;&lt;mo stretchy=\&quot;false\&quot;&gt;(&lt;/mo&gt;&lt;mi&gt;T&lt;/mi&gt;&lt;mo&gt;/&lt;/mo&gt;&lt;mn&gt;2&lt;/mn&gt;&lt;mo stretchy=\&quot;false\&quot;&gt;)&lt;/mo&gt;&lt;/mrow&gt;&lt;/msup&gt;&lt;mo&gt;−&lt;/mo&gt;&lt;msup&gt;&lt;mi&gt;e&lt;/mi&gt;&lt;mrow&gt;&lt;mo&gt;−&lt;/mo&gt;&lt;mi&gt;j&lt;/mi&gt;&lt;mn&gt;2&lt;/mn&gt;&lt;mi&gt;π&lt;/mi&gt;&lt;mover accent=\&quot;true\&quot;&gt;&lt;mi&gt;ν&lt;/mi&gt;&lt;mo&gt;˜&lt;/mo&gt;&lt;/mover&gt;&lt;mo stretchy=\&quot;false\&quot;&gt;(&lt;/mo&gt;&lt;mi&gt;T&lt;/mi&gt;&lt;mo&gt;/&lt;/mo&gt;&lt;mn&gt;2&lt;/mn&gt;&lt;mo&gt;+&lt;/mo&gt;&lt;mover accent=\&quot;true\&quot;&gt;&lt;mi&gt;τ&lt;/mi&gt;&lt;mo&gt;˜&lt;/mo&gt;&lt;/mover&gt;&lt;mo stretchy=\&quot;false\&quot;&gt;)&lt;/mo&gt;&lt;/mrow&gt;&lt;/msup&gt;&lt;/mrow&gt;&lt;/mfenced&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row&gt;&lt;msup&gt;&lt;mi&gt;e&lt;/mi&gt;&lt;mrow&gt;&lt;mo&gt;−&lt;/mo&gt;&lt;mi&gt;j&lt;/mi&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fenced wrs:valign=\&quot;middle\&quot;&gt;&lt;mrow&gt;&lt;mfrac&gt;&lt;mrow&gt;&lt;msup&gt;&lt;mi&gt;e&lt;/mi&gt;&lt;mrow&gt;&lt;mo&gt;−&lt;/mo&gt;&lt;mi&gt;j&lt;/mi&gt;&lt;mi&gt;π&lt;/mi&gt;&lt;mover accent=\&quot;true\&quot;&gt;&lt;mi&gt;ν&lt;/mi&gt;&lt;mo&gt;˜&lt;/mo&gt;&lt;/mover&gt;&lt;mo stretchy=\&quot;false\&quot;&gt;(&lt;/mo&gt;&lt;mi&gt;T&lt;/mi&gt;&lt;mo&gt;+&lt;/mo&gt;&lt;mover accent=\&quot;true\&quot;&gt;&lt;mi&gt;τ&lt;/mi&gt;&lt;mo&gt;˜&lt;/mo&gt;&lt;/mover&gt;&lt;mo stretchy=\&quot;false\&quot;&gt;)&lt;/mo&gt;&lt;/mrow&gt;&lt;/msup&gt;&lt;mo&gt;−&lt;/mo&gt;&lt;msup&gt;&lt;mi&gt;e&lt;/mi&gt;&lt;mrow&gt;&lt;mi&gt;j&lt;/mi&gt;&lt;mi&gt;π&lt;/mi&gt;&lt;mover accent=\&quot;true\&quot;&gt;&lt;mi&gt;ν&lt;/mi&gt;&lt;mo&gt;˜&lt;/mo&gt;&lt;/mover&gt;&lt;mo stretchy=\&quot;false\&quot;&gt;(&lt;/mo&gt;&lt;mi&gt;T&lt;/mi&gt;&lt;mo&gt;+&lt;/mo&gt;&lt;mover accent=\&quot;true\&quot;&gt;&lt;mi&gt;τ&lt;/mi&gt;&lt;mo&gt;˜&lt;/mo&gt;&lt;/mover&gt;&lt;mo stretchy=\&quot;false\&quot;&gt;)&lt;/mo&gt;&lt;/mrow&gt;&lt;/msup&gt;&lt;/mrow&gt;&lt;mrow&gt;&lt;mn&gt;2&lt;/mn&gt;&lt;mi&gt;j&lt;/mi&gt;&lt;/mrow&gt;&lt;/mfrac&gt;&lt;/mrow&gt;&lt;/mfenced&gt;&lt;/mrow&gt;&lt;/mfenced&gt;&lt;mn&gt;2&lt;/mn&gt;&lt;/msup&gt;&lt;mo&gt;,&lt;/mo&gt;&lt;mo&gt;−&lt;/mo&gt;&lt;mi&gt;T&lt;/mi&gt;&lt;mo&gt;&amp;lt;&lt;/mo&gt;&lt;mi&gt;τ&lt;/mi&gt;&lt;mo&gt;&amp;lt;&lt;/mo&gt;&lt;mn&gt;0&lt;/mn&gt;&lt;/mtd&gt;&lt;/mtr&gt;&lt;mtr&gt;&lt;mtd&gt;&lt;msup&gt;&lt;mfenced close=\&quot;|\&quot; open=\&quot;|\&quot; wrs:valign=\&quot;middle\&quot;&gt;&lt;mrow&gt;&lt;mfrac&gt;&lt;mrow&gt;&lt;msup&gt;&lt;mi&gt;e&lt;/mi&gt;&lt;mrow&gt;&lt;mo&gt;−&lt;/mo&gt;&lt;mi&gt;j&lt;/mi&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fenced wrs:valign=\&quot;middle\&quot;&gt;&lt;mrow&gt;&lt;mfrac&gt;&lt;mrow&gt;&lt;msup&gt;&lt;mi&gt;e&lt;/mi&gt;&lt;mrow&gt;&lt;mo&gt;−&lt;/mo&gt;&lt;mi&gt;j&lt;/mi&gt;&lt;mi&gt;π&lt;/mi&gt;&lt;mover accent=\&quot;true\&quot;&gt;&lt;mi&gt;ν&lt;/mi&gt;&lt;mo&gt;˜&lt;/mo&gt;&lt;/mover&gt;&lt;mo stretchy=\&quot;false\&quot;&gt;(&lt;/mo&gt;&lt;mi&gt;T&lt;/mi&gt;&lt;mo&gt;−&lt;/mo&gt;&lt;mover accent=\&quot;true\&quot;&gt;&lt;mi&gt;τ&lt;/mi&gt;&lt;mo&gt;˜&lt;/mo&gt;&lt;/mover&gt;&lt;mo stretchy=\&quot;false\&quot;&gt;)&lt;/mo&gt;&lt;/mrow&gt;&lt;/msup&gt;&lt;mo&gt;−&lt;/mo&gt;&lt;msup&gt;&lt;mi&gt;e&lt;/mi&gt;&lt;mrow&gt;&lt;mi&gt;j&lt;/mi&gt;&lt;mi&gt;π&lt;/mi&gt;&lt;mover accent=\&quot;true\&quot;&gt;&lt;mi&gt;ν&lt;/mi&gt;&lt;mo&gt;˜&lt;/mo&gt;&lt;/mover&gt;&lt;mo stretchy=\&quot;false\&quot;&gt;(&lt;/mo&gt;&lt;mi&gt;T&lt;/mi&gt;&lt;mo&gt;−&lt;/mo&gt;&lt;mover accent=\&quot;true\&quot;&gt;&lt;mi&gt;τ&lt;/mi&gt;&lt;mo&gt;˜&lt;/mo&gt;&lt;/mover&gt;&lt;mo stretchy=\&quot;false\&quot;&gt;)&lt;/mo&gt;&lt;/mrow&gt;&lt;/msup&gt;&lt;/mrow&gt;&lt;mrow&gt;&lt;mn&gt;2&lt;/mn&gt;&lt;mi&gt;j&lt;/mi&gt;&lt;/mrow&gt;&lt;/mfrac&gt;&lt;/mrow&gt;&lt;/mfenced&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close=\&quot;|\&quot; open=\&quot;|\&quot; wrs:valign=\&quot;middle\&quot;&gt;&lt;mrow&gt;&lt;mfrac&gt;&lt;mrow&gt;&lt;msup&gt;&lt;mi&gt;e&lt;/mi&gt;&lt;mrow&gt;&lt;mo&gt;−&lt;/mo&gt;&lt;mi&gt;j&lt;/mi&gt;&lt;mn&gt;2&lt;/mn&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i&gt;sin&lt;/mi&gt;&lt;mi&gt;π&lt;/mi&gt;&lt;mover accent=\&quot;true\&quot;&gt;&lt;mi&gt;ν&lt;/mi&gt;&lt;mo&gt;˜&lt;/mo&gt;&lt;/mover&gt;&lt;mo stretchy=\&quot;false\&quot;&gt;(&lt;/mo&gt;&lt;mi&gt;T&lt;/mi&gt;&lt;mo&gt;+&lt;/mo&gt;&lt;mover accent=\&quot;true\&quot;&gt;&lt;mi&gt;τ&lt;/mi&gt;&lt;mo&gt;˜&lt;/mo&gt;&lt;/mover&gt;&lt;mo stretchy=\&quot;false\&quot;&gt;)&lt;/mo&gt;&lt;/mrow&gt;&lt;/mfenced&gt;&lt;mn&gt;2&lt;/mn&gt;&lt;/msup&gt;&lt;mo&gt;,&lt;/mo&gt;&lt;mo&gt;−&lt;/mo&gt;&lt;mi&gt;T&lt;/mi&gt;&lt;mo&gt;&amp;lt;&lt;/mo&gt;&lt;mi&gt;τ&lt;/mi&gt;&lt;mo&gt;&amp;lt;&lt;/mo&gt;&lt;mn&gt;0&lt;/mn&gt;&lt;/mtd&gt;&lt;/mtr&gt;&lt;mtr&gt;&lt;mtd&gt;&lt;msup&gt;&lt;mfenced close=\&quot;|\&quot; open=\&quot;|\&quot; wrs:valign=\&quot;middle\&quot;&gt;&lt;mrow&gt;&lt;mfrac&gt;&lt;mrow&gt;&lt;msup&gt;&lt;mi&gt;e&lt;/mi&gt;&lt;mrow&gt;&lt;mo&gt;−&lt;/mo&gt;&lt;mi&gt;j&lt;/mi&gt;&lt;mn&gt;2&lt;/mn&gt;&lt;mi&gt;π&lt;/mi&gt;&lt;mover accent=\&quot;true\&quot;&gt;&lt;mi&gt;ν&lt;/mi&gt;&lt;mo&gt;˜&lt;/mo&gt;&lt;/mover&gt;&lt;mover accent=\&quot;true\&quot;&gt;&lt;mi&gt;τ&lt;/mi&gt;&lt;mo&gt;˜&lt;/mo&gt;&lt;/mover&gt;&lt;/mrow&gt;&lt;/msup&gt;&lt;/mrow&gt;&lt;mrow&gt;&lt;mi&gt;π&lt;/mi&gt;&lt;mover accent=\&quot;true\&quot;&gt;&lt;mi&gt;ν&lt;/mi&gt;&lt;mo&gt;˜&lt;/mo&gt;&lt;/mover&gt;&lt;mi&gt;T&lt;/mi&gt;&lt;/mrow&gt;&lt;/mfrac&gt;&lt;mi&gt;sin&lt;/mi&gt;&lt;mi&gt;π&lt;/mi&gt;&lt;mover accent=\&quot;true\&quot;&gt;&lt;mi&gt;ν&lt;/mi&gt;&lt;mo&gt;˜&lt;/mo&gt;&lt;/mover&gt;&lt;mo stretchy=\&quot;false\&quot;&gt;(&lt;/mo&gt;&lt;mi&gt;T&lt;/mi&gt;&lt;mo&gt;−&lt;/mo&gt;&lt;mover accent=\&quot;true\&quot;&gt;&lt;mi&gt;τ&lt;/mi&gt;&lt;mo&gt;˜&lt;/mo&gt;&lt;/mover&gt;&lt;mo stretchy=\&quot;false\&quot;&gt;)&lt;/mo&gt;&lt;/mrow&gt;&lt;/mfenced&gt;&lt;mn&gt;2&lt;/mn&gt;&lt;/msup&gt;&lt;mo&gt;,&lt;/mo&gt;&lt;mn&gt;0&lt;/mn&gt;&lt;mo&gt;&amp;lt;&lt;/mo&gt;&lt;mi&gt;τ&lt;/mi&gt;&lt;mo&gt;&amp;lt;&lt;/mo&gt;&lt;mi&gt;T&lt;/mi&gt;&lt;/mtd&gt;&lt;/mtr&gt;&lt;/mtable&gt;&lt;/mfenced&gt;&lt;/mtd&gt;&lt;/mtr&gt;&lt;mtr&gt;&lt;mtd&gt;&lt;mo&gt;=&lt;/mo&gt;&lt;mfenced close=\&quot;\&quot; open=\&quot;{\&quot; wrs:valign=\&quot;middle\&quot;&gt;&lt;mtable columnalign=\&quot;left\&quot;&gt;&lt;mtr&gt;&lt;mtd&gt;&lt;msup&gt;&lt;mfenced wrs:valign=\&quot;middle\&quot;&gt;&lt;mrow&gt;&lt;mn&gt;1&lt;/mn&gt;&lt;mo&gt;+&lt;/mo&gt;&lt;mfrac&gt;&lt;mover accent=\&quot;true\&quot;&gt;&lt;mi&gt;τ&lt;/mi&gt;&lt;mo&gt;˜&lt;/mo&gt;&lt;/mover&gt;&lt;mi&gt;T&lt;/mi&gt;&lt;/mfrac&gt;&lt;/mrow&gt;&lt;/mfenced&gt;&lt;mn&gt;2&lt;/mn&gt;&lt;/msup&gt;&lt;msup&gt;&lt;mtext&gt;sinc&lt;/mtext&gt;&lt;mtext&gt;2&lt;/mtext&gt;&lt;/msup&gt;&lt;mover accent=\&quot;true\&quot;&gt;&lt;mi&gt;ν&lt;/mi&gt;&lt;mo&gt;˜&lt;/mo&gt;&lt;/mover&gt;&lt;mo stretchy=\&quot;false\&quot;&gt;(&lt;/mo&gt;&lt;mi&gt;T&lt;/mi&gt;&lt;mo&gt;+&lt;/mo&gt;&lt;mover accent=\&quot;true\&quot;&gt;&lt;mi&gt;τ&lt;/mi&gt;&lt;mo&gt;˜&lt;/mo&gt;&lt;/mover&gt;&lt;mo stretchy=\&quot;false\&quot;&gt;)&lt;/mo&gt;&lt;mo&gt;,&lt;/mo&gt;&lt;mo&gt;−&lt;/mo&gt;&lt;mi&gt;T&lt;/mi&gt;&lt;mo&gt;&amp;lt;&lt;/mo&gt;&lt;mi&gt;τ&lt;/mi&gt;&lt;mo&gt;&amp;lt;&lt;/mo&gt;&lt;mn&gt;0&lt;/mn&gt;&lt;/mtd&gt;&lt;/mtr&gt;&lt;mtr&gt;&lt;mtd&gt;&lt;msup&gt;&lt;mfenced wrs:valign=\&quot;middle\&quot;&gt;&lt;mrow&gt;&lt;mn&gt;1&lt;/mn&gt;&lt;mo&gt;−&lt;/mo&gt;&lt;mfrac&gt;&lt;mover accent=\&quot;true\&quot;&gt;&lt;mi&gt;τ&lt;/mi&gt;&lt;mo&gt;˜&lt;/mo&gt;&lt;/mover&gt;&lt;mi&gt;T&lt;/mi&gt;&lt;/mfrac&gt;&lt;/mrow&gt;&lt;/mfenced&gt;&lt;mn&gt;2&lt;/mn&gt;&lt;/msup&gt;&lt;msup&gt;&lt;mtext&gt;sinc&lt;/mtext&gt;&lt;mtext&gt;2&lt;/mtext&gt;&lt;/msup&gt;&lt;mi&gt;π&lt;/mi&gt;&lt;mover accent=\&quot;true\&quot;&gt;&lt;mi&gt;ν&lt;/mi&gt;&lt;mo&gt;˜&lt;/mo&gt;&lt;/mover&gt;&lt;mo stretchy=\&quot;false\&quot;&gt;(&lt;/mo&gt;&lt;mi&gt;T&lt;/mi&gt;&lt;mo&gt;−&lt;/mo&gt;&lt;mover accent=\&quot;true\&quot;&gt;&lt;mi&gt;τ&lt;/mi&gt;&lt;mo&gt;˜&lt;/mo&gt;&lt;/mover&gt;&lt;mo stretchy=\&quot;false\&quot;&gt;)&lt;/mo&gt;&lt;mo&gt;,&lt;/mo&gt;&lt;mn&gt;0&lt;/mn&gt;&lt;mo&gt;&amp;lt;&lt;/mo&gt;&lt;mi&gt;τ&lt;/mi&gt;&lt;mo&gt;&amp;lt;&lt;/mo&gt;&lt;mi&gt;T&lt;/mi&gt;&lt;/mtd&gt;&lt;/mtr&gt;&lt;/mtable&gt;&lt;/mfenced&gt;&lt;/mtd&gt;&lt;/mtr&gt;&lt;/mtable&gt;&lt;/math&gt;&quot;,&quot;origin&quot;:&quot;MathType for Microsoft Add-in&quot;,&quot;version&quot;:&quot;v3.20.0&quot;}" title="table row cell open vertical bar chi not stretchy left parenthesis tau with ˜ on top comma nu with ˜ on top not stretchy right parenthesis close vertical bar squared equals open curly brackets table row cell open vertical bar 1 over T integral from negative T divided by 2 to T divided by 2 plus tau with ˜ on top of e to the power of j 2 pi nu with ˜ on top t end exponent d t close vertical bar squared comma negative T less than tau less than 0 end cell row cell open vertical bar 1 over T integral from negative T divided by 2 plus tau with ˜ on top to T divided by 2 of e to the power of j 2 pi nu with ˜ on top t end exponent d t close vertical bar squared comma 0 less than tau less than T end cell end table close end cell row cell equals open curly brackets table row cell open vertical bar fraction numerator 1 over denominator j 2 pi nu with ˜ on top T end fraction open parentheses e to the power of negative j 2 pi nu with ˜ on top not stretchy left parenthesis T divided by 2 plus tau with ˜ on top not stretchy right parenthesis end exponent minus e to the power of negative j 2 pi nu with ˜ on top not stretchy left parenthesis T divided by 2 not stretchy right parenthesis end exponent close parentheses close vertical bar squared comma negative T less than tau less than 0 end cell row cell open vertical bar fraction numerator 1 over denominator j 2 pi nu with ˜ on top T end fraction open parentheses e to the power of negative j 2 pi nu with ˜ on top not stretchy left parenthesis T divided by 2 not stretchy right parenthesis end exponent minus e to the power of negative j 2 pi nu with ˜ on top not stretchy left parenthesis T divided by 2 plus tau with ˜ on top not stretchy right parenthesis end exponent close parentheses close vertical bar squared comma 0 less than tau less than T end cell end table close end cell row cell equals open curly brackets table row cell open vertical bar fraction numerator e to the power of negative j pi nu with ˜ on top tau with ˜ on top end exponent over denominator pi nu with ˜ on top T end fraction open parentheses fraction numerator e to the power of negative j pi nu with ˜ on top not stretchy left parenthesis T plus tau with ˜ on top not stretchy right parenthesis end exponent minus e to the power of j pi nu with ˜ on top not stretchy left parenthesis T plus tau with ˜ on top not stretchy right parenthesis end exponent over denominator 2 j end fraction close parentheses close vertical bar squared comma negative T less than tau less than 0 end cell row cell open vertical bar fraction numerator e to the power of negative j pi nu with ˜ on top tau with ˜ on top end exponent over denominator pi nu with ˜ on top T end fraction open parentheses fraction numerator e to the power of negative j pi nu with ˜ on top not stretchy left parenthesis T minus tau with ˜ on top not stretchy right parenthesis end exponent minus e to the power of j pi nu with ˜ on top not stretchy left parenthesis T minus tau with ˜ on top not stretchy right parenthesis end exponent over denominator 2 j end fraction close parentheses close vertical bar squared comma 0 less than tau less than T end cell end table close end cell row cell equals open curly brackets table row cell open vertical bar fraction numerator e to the power of negative j 2 pi nu with ˜ on top tau with ˜ on top end exponent over denominator pi nu with ˜ on top T end fraction sin pi nu with ˜ on top not stretchy left parenthesis T plus tau with ˜ on top not stretchy right parenthesis close vertical bar squared comma negative T less than tau less than 0 end cell row cell open vertical bar fraction numerator e to the power of negative j 2 pi nu with ˜ on top tau with ˜ on top end exponent over denominator pi nu with ˜ on top T end fraction sin pi nu with ˜ on top not stretchy left parenthesis T minus tau with ˜ on top not stretchy right parenthesis close vertical bar squared comma 0 less than tau less than T end cell end table close end cell row cell equals open curly brackets table row cell open parentheses 1 plus fraction numerator tau with ˜ on top over denominator T end fraction close parentheses squared text sinc end text to the power of text 2 end text end exponent nu with ˜ on top not stretchy left parenthesis T plus tau with ˜ on top not stretchy right parenthesis comma negative T less than tau less than 0 end cell row cell open parentheses 1 minus fraction numerator tau with ˜ on top over denominator T end fraction close parentheses squared text sinc end text to the power of text 2 end text end exponent pi nu with ˜ on top not stretchy left parenthesis T minus tau with ˜ on top not stretchy right parenthesis comma 0 less than tau less than T end cell end table close end cell end table"/>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4483811" cy="5590777"/>
                    </a:xfrm>
                    <a:prstGeom prst="rect">
                      <a:avLst/>
                    </a:prstGeom>
                  </pic:spPr>
                </pic:pic>
              </a:graphicData>
            </a:graphic>
          </wp:inline>
        </w:drawing>
      </w:r>
    </w:p>
    <w:p w:rsidR="00894722" w:rsidRPr="003C066E" w:rsidRDefault="00894722" w:rsidP="0094728E"/>
    <w:p w:rsidR="00894722" w:rsidRPr="003C066E" w:rsidRDefault="00894722" w:rsidP="0094728E">
      <w:r w:rsidRPr="003C066E">
        <w:tab/>
      </w:r>
      <w:r>
        <w:rPr>
          <w:noProof/>
          <w:position w:val="-23"/>
        </w:rPr>
        <w:drawing>
          <wp:inline distT="0" distB="0" distL="0" distR="0" wp14:anchorId="73BCA4EB" wp14:editId="270FC342">
            <wp:extent cx="3308604" cy="367623"/>
            <wp:effectExtent l="0" t="0" r="0" b="0"/>
            <wp:docPr id="771183694" name="Picture 771183694" descr="{&quot;mathml&quot;:&quot;&lt;math style=\&quot;font-family:stix;font-size:12px;\&quot; xmlns=\&quot;http://www.w3.org/1998/Math/MathML\&quot; xmlns:wrs=\&quot;http://www.wiris.com/xml/mathml-extension\&quot;&gt;&lt;msup&gt;&lt;mfenced open=\&quot;|\&quot; close=\&quot;|\&quot; wrs:valign=\&quot;middle\&quot;&gt;&lt;mrow&gt;&lt;mi&gt;&amp;#x3C7;&lt;/mi&gt;&lt;mo&gt;(&lt;/mo&gt;&lt;mover accent=\&quot;true\&quot;&gt;&lt;mi&gt;&amp;#x3C4;&lt;/mi&gt;&lt;mo&gt;~&lt;/mo&gt;&lt;/mover&gt;&lt;mo&gt;,&lt;/mo&gt;&lt;mover accent=\&quot;true\&quot;&gt;&lt;mi&gt;&amp;#x3BD;&lt;/mi&gt;&lt;mo&gt;~&lt;/mo&gt;&lt;/mover&gt;&lt;mo&gt;)&lt;/mo&gt;&lt;/mrow&gt;&lt;/mfenced&gt;&lt;mn&gt;2&lt;/mn&gt;&lt;/msup&gt;&lt;mo&gt;=&lt;/mo&gt;&lt;msup&gt;&lt;mfenced wrs:valign=\&quot;middle\&quot;&gt;&lt;mrow&gt;&lt;mn&gt;1&lt;/mn&gt;&lt;mo&gt;&amp;#x2212;&lt;/mo&gt;&lt;mfrac&gt;&lt;mfenced open=\&quot;|\&quot; close=\&quot;|\&quot;&gt;&lt;mover accent=\&quot;true\&quot;&gt;&lt;mi&gt;&amp;#x3C4;&lt;/mi&gt;&lt;mo&gt;~&lt;/mo&gt;&lt;/mover&gt;&lt;/mfenced&gt;&lt;mi&gt;T&lt;/mi&gt;&lt;/mfrac&gt;&lt;/mrow&gt;&lt;/mfenced&gt;&lt;mn&gt;2&lt;/mn&gt;&lt;/msup&gt;&lt;msup&gt;&lt;mtext&gt;sinc&lt;/mtext&gt;&lt;mtext&gt;2&lt;/mtext&gt;&lt;/msup&gt;&lt;mover accent=\&quot;true\&quot;&gt;&lt;mi&gt;&amp;#x3BD;&lt;/mi&gt;&lt;mo&gt;~&lt;/mo&gt;&lt;/mover&gt;&lt;mi&gt;T&lt;/mi&gt;&lt;mo&gt;(&lt;/mo&gt;&lt;mn&gt;1&lt;/mn&gt;&lt;mo&gt;&amp;#x2212;&lt;/mo&gt;&lt;mfrac&gt;&lt;mfenced open=\&quot;|\&quot; close=\&quot;|\&quot;&gt;&lt;mover accent=\&quot;true\&quot;&gt;&lt;mi&gt;&amp;#x3C4;&lt;/mi&gt;&lt;mo&gt;~&lt;/mo&gt;&lt;/mover&gt;&lt;/mfenced&gt;&lt;mi&gt;T&lt;/mi&gt;&lt;/mfrac&gt;&lt;mo&gt;)&lt;/mo&gt;&lt;mo&gt;,&lt;/mo&gt;&lt;mfenced open=\&quot;|\&quot; close=\&quot;|\&quot; wrs:valign=\&quot;middle\&quot;&gt;&lt;mover accent=\&quot;true\&quot;&gt;&lt;mi&gt;&amp;#x3C4;&lt;/mi&gt;&lt;mo&gt;~&lt;/mo&gt;&lt;/mover&gt;&lt;/mfenced&gt;&lt;mo&gt;&amp;lt;&lt;/mo&gt;&lt;mi&gt;T&lt;/mi&gt;&lt;/math&gt;&quot;,&quot;origin&quot;:&quot;MathType Legacy&quot;,&quot;version&quot;:&quot;v3.20.0&quot;}" title="open vertical bar chi left parenthesis tau with tilde on top comma nu with tilde on top right parenthesis close vertical bar squared equals open parentheses 1 minus fraction numerator open vertical bar tau with tilde on top close vertical bar over denominator T end fraction close parentheses squared text sinc end text to the power of text 2 end text end exponent nu with tilde on top T left parenthesis 1 minus fraction numerator open vertical bar tau with tilde on top close vertical bar over denominator T end fraction right parenthesis comma open vertical bar tau with tilde on top close vertical bar less than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 xmlns:wrs=\&quot;http://www.wiris.com/xml/mathml-extension\&quot;&gt;&lt;msup&gt;&lt;mfenced open=\&quot;|\&quot; close=\&quot;|\&quot; wrs:valign=\&quot;middle\&quot;&gt;&lt;mrow&gt;&lt;mi&gt;&amp;#x3C7;&lt;/mi&gt;&lt;mo&gt;(&lt;/mo&gt;&lt;mover accent=\&quot;true\&quot;&gt;&lt;mi&gt;&amp;#x3C4;&lt;/mi&gt;&lt;mo&gt;~&lt;/mo&gt;&lt;/mover&gt;&lt;mo&gt;,&lt;/mo&gt;&lt;mover accent=\&quot;true\&quot;&gt;&lt;mi&gt;&amp;#x3BD;&lt;/mi&gt;&lt;mo&gt;~&lt;/mo&gt;&lt;/mover&gt;&lt;mo&gt;)&lt;/mo&gt;&lt;/mrow&gt;&lt;/mfenced&gt;&lt;mn&gt;2&lt;/mn&gt;&lt;/msup&gt;&lt;mo&gt;=&lt;/mo&gt;&lt;msup&gt;&lt;mfenced wrs:valign=\&quot;middle\&quot;&gt;&lt;mrow&gt;&lt;mn&gt;1&lt;/mn&gt;&lt;mo&gt;&amp;#x2212;&lt;/mo&gt;&lt;mfrac&gt;&lt;mfenced open=\&quot;|\&quot; close=\&quot;|\&quot;&gt;&lt;mover accent=\&quot;true\&quot;&gt;&lt;mi&gt;&amp;#x3C4;&lt;/mi&gt;&lt;mo&gt;~&lt;/mo&gt;&lt;/mover&gt;&lt;/mfenced&gt;&lt;mi&gt;T&lt;/mi&gt;&lt;/mfrac&gt;&lt;/mrow&gt;&lt;/mfenced&gt;&lt;mn&gt;2&lt;/mn&gt;&lt;/msup&gt;&lt;msup&gt;&lt;mtext&gt;sinc&lt;/mtext&gt;&lt;mtext&gt;2&lt;/mtext&gt;&lt;/msup&gt;&lt;mover accent=\&quot;true\&quot;&gt;&lt;mi&gt;&amp;#x3BD;&lt;/mi&gt;&lt;mo&gt;~&lt;/mo&gt;&lt;/mover&gt;&lt;mi&gt;T&lt;/mi&gt;&lt;mo&gt;(&lt;/mo&gt;&lt;mn&gt;1&lt;/mn&gt;&lt;mo&gt;&amp;#x2212;&lt;/mo&gt;&lt;mfrac&gt;&lt;mfenced open=\&quot;|\&quot; close=\&quot;|\&quot;&gt;&lt;mover accent=\&quot;true\&quot;&gt;&lt;mi&gt;&amp;#x3C4;&lt;/mi&gt;&lt;mo&gt;~&lt;/mo&gt;&lt;/mover&gt;&lt;/mfenced&gt;&lt;mi&gt;T&lt;/mi&gt;&lt;/mfrac&gt;&lt;mo&gt;)&lt;/mo&gt;&lt;mo&gt;,&lt;/mo&gt;&lt;mfenced open=\&quot;|\&quot; close=\&quot;|\&quot; wrs:valign=\&quot;middle\&quot;&gt;&lt;mover accent=\&quot;true\&quot;&gt;&lt;mi&gt;&amp;#x3C4;&lt;/mi&gt;&lt;mo&gt;~&lt;/mo&gt;&lt;/mover&gt;&lt;/mfenced&gt;&lt;mo&gt;&amp;lt;&lt;/mo&gt;&lt;mi&gt;T&lt;/mi&gt;&lt;/math&gt;&quot;,&quot;origin&quot;:&quot;MathType Legacy&quot;,&quot;version&quot;:&quot;v3.20.0&quot;}" title="open vertical bar chi left parenthesis tau with tilde on top comma nu with tilde on top right parenthesis close vertical bar squared equals open parentheses 1 minus fraction numerator open vertical bar tau with tilde on top close vertical bar over denominator T end fraction close parentheses squared text sinc end text to the power of text 2 end text end exponent nu with tilde on top T left parenthesis 1 minus fraction numerator open vertical bar tau with tilde on top close vertical bar over denominator T end fraction right parenthesis comma open vertical bar tau with tilde on top close vertical bar less than T"/>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308604" cy="367623"/>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32</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t xml:space="preserve">Eq () is often plotted in terms of vT and tau/T.  </w:t>
      </w:r>
      <w:r w:rsidRPr="003C066E">
        <w:t>The width of the mainlobe along the delay axis is determined by setting the Doppler coordinate to zero in () from which we obtain</w:t>
      </w:r>
    </w:p>
    <w:p w:rsidR="00894722" w:rsidRPr="003C066E" w:rsidRDefault="00894722" w:rsidP="0094728E"/>
    <w:p w:rsidR="00894722" w:rsidRPr="003C066E" w:rsidRDefault="00894722" w:rsidP="0094728E">
      <w:r w:rsidRPr="003C066E">
        <w:tab/>
      </w:r>
      <w:r>
        <w:rPr>
          <w:noProof/>
          <w:position w:val="-22"/>
        </w:rPr>
        <w:drawing>
          <wp:inline distT="0" distB="0" distL="0" distR="0" wp14:anchorId="22C2866E" wp14:editId="1BAC006E">
            <wp:extent cx="1406144" cy="369824"/>
            <wp:effectExtent l="0" t="0" r="0" b="0"/>
            <wp:docPr id="2134464443" name="Picture 1" descr="{&quot;mathml&quot;:&quot;&lt;math style=\&quot;font-family:stix;font-size:12px;\&quot;&gt;&lt;mrow&gt;&lt;msup&gt;&lt;mfenced close=\&quot;|\&quot; open=\&quot;|\&quot; wrs:valign=\&quot;middle\&quot;&gt;&lt;mrow&gt;&lt;mi&gt;χ&lt;/mi&gt;&lt;mo stretchy=\&quot;false\&quot;&gt;(&lt;/mo&gt;&lt;mi&gt;τ&lt;/mi&gt;&lt;mo&gt;,&lt;/mo&gt;&lt;mn&gt;0&lt;/mn&gt;&lt;mo stretchy=\&quot;false\&quot;&gt;)&lt;/mo&gt;&lt;/mrow&gt;&lt;/mfenced&gt;&lt;mn&gt;2&lt;/mn&gt;&lt;/msup&gt;&lt;mo&gt;=&lt;/mo&gt;&lt;msup&gt;&lt;mfenced wrs:valign=\&quot;middle\&quot;&gt;&lt;mrow&gt;&lt;mn&gt;1&lt;/mn&gt;&lt;mo&gt;−&lt;/mo&gt;&lt;mfrac&gt;&lt;mover accent=\&quot;true\&quot;&gt;&lt;mi&gt;τ&lt;/mi&gt;&lt;mo&gt;˜&lt;/mo&gt;&lt;/mover&gt;&lt;mi&gt;T&lt;/mi&gt;&lt;/mfrac&gt;&lt;/mrow&gt;&lt;/mfenced&gt;&lt;mn&gt;2&lt;/mn&gt;&lt;/msup&gt;&lt;/mrow&gt;&lt;/math&gt;&quot;,&quot;origin&quot;:&quot;MathType for Microsoft Add-in&quot;,&quot;version&quot;:&quot;v3.20.0&quot;}" title="open vertical bar chi not stretchy left parenthesis tau comma 0 not stretchy right parenthesis close vertical bar squared equals open parentheses 1 minus fraction numerator tau with ˜ on top over denominator T end fraction close parentheses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fenced close=\&quot;|\&quot; open=\&quot;|\&quot; wrs:valign=\&quot;middle\&quot;&gt;&lt;mrow&gt;&lt;mi&gt;χ&lt;/mi&gt;&lt;mo stretchy=\&quot;false\&quot;&gt;(&lt;/mo&gt;&lt;mi&gt;τ&lt;/mi&gt;&lt;mo&gt;,&lt;/mo&gt;&lt;mn&gt;0&lt;/mn&gt;&lt;mo stretchy=\&quot;false\&quot;&gt;)&lt;/mo&gt;&lt;/mrow&gt;&lt;/mfenced&gt;&lt;mn&gt;2&lt;/mn&gt;&lt;/msup&gt;&lt;mo&gt;=&lt;/mo&gt;&lt;msup&gt;&lt;mfenced wrs:valign=\&quot;middle\&quot;&gt;&lt;mrow&gt;&lt;mn&gt;1&lt;/mn&gt;&lt;mo&gt;−&lt;/mo&gt;&lt;mfrac&gt;&lt;mover accent=\&quot;true\&quot;&gt;&lt;mi&gt;τ&lt;/mi&gt;&lt;mo&gt;˜&lt;/mo&gt;&lt;/mover&gt;&lt;mi&gt;T&lt;/mi&gt;&lt;/mfrac&gt;&lt;/mrow&gt;&lt;/mfenced&gt;&lt;mn&gt;2&lt;/mn&gt;&lt;/msup&gt;&lt;/mrow&gt;&lt;/math&gt;&quot;,&quot;origin&quot;:&quot;MathType for Microsoft Add-in&quot;,&quot;version&quot;:&quot;v3.20.0&quot;}" title="open vertical bar chi not stretchy left parenthesis tau comma 0 not stretchy right parenthesis close vertical bar squared equals open parentheses 1 minus fraction numerator tau with ˜ on top over denominator T end fraction close parentheses squared"/>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406144" cy="369824"/>
                    </a:xfrm>
                    <a:prstGeom prst="rect">
                      <a:avLst/>
                    </a:prstGeom>
                  </pic:spPr>
                </pic:pic>
              </a:graphicData>
            </a:graphic>
          </wp:inline>
        </w:drawing>
      </w:r>
    </w:p>
    <w:p w:rsidR="00894722" w:rsidRPr="003C066E" w:rsidRDefault="00894722" w:rsidP="0094728E"/>
    <w:p w:rsidR="00894722" w:rsidRPr="003C066E" w:rsidRDefault="00894722" w:rsidP="0094728E">
      <w:r w:rsidRPr="003C066E">
        <w:t xml:space="preserve">Thus the zero Doppler delay profile is triangular in shape with slope inversely proportional to the signaling epoch.  Thus we expect that for shorter pulses the width of the delay profile will be smaller and hence </w:t>
      </w:r>
      <w:r>
        <w:t xml:space="preserve">range </w:t>
      </w:r>
      <w:r w:rsidRPr="003C066E">
        <w:t>resolution</w:t>
      </w:r>
      <w:r>
        <w:t xml:space="preserve"> improved</w:t>
      </w:r>
      <w:r w:rsidRPr="003C066E">
        <w:t>.</w:t>
      </w:r>
    </w:p>
    <w:p w:rsidR="00894722" w:rsidRPr="003C066E" w:rsidRDefault="00894722" w:rsidP="0094728E"/>
    <w:p w:rsidR="00894722" w:rsidRPr="003C066E" w:rsidRDefault="00894722" w:rsidP="0094728E">
      <w:r w:rsidRPr="003C066E">
        <w:t>The width corresponding to the half power height is found by solving</w:t>
      </w:r>
    </w:p>
    <w:p w:rsidR="00894722" w:rsidRPr="003C066E" w:rsidRDefault="00894722" w:rsidP="0094728E"/>
    <w:p w:rsidR="00894722" w:rsidRPr="003C066E" w:rsidRDefault="00894722" w:rsidP="0094728E">
      <w:r w:rsidRPr="003C066E">
        <w:tab/>
      </w:r>
      <w:r>
        <w:rPr>
          <w:noProof/>
          <w:position w:val="-20"/>
        </w:rPr>
        <w:drawing>
          <wp:inline distT="0" distB="0" distL="0" distR="0" wp14:anchorId="309946F7" wp14:editId="034444C1">
            <wp:extent cx="955040" cy="351536"/>
            <wp:effectExtent l="0" t="0" r="0" b="0"/>
            <wp:docPr id="2134464444" name="Picture 1" descr="{&quot;mathml&quot;:&quot;&lt;math style=\&quot;font-family:stix;font-size:12px;\&quot;&gt;&lt;mrow&gt;&lt;msup&gt;&lt;mfenced close=\&quot;|\&quot; open=\&quot;|\&quot; wrs:valign=\&quot;middle\&quot;&gt;&lt;mrow&gt;&lt;mi&gt;χ&lt;/mi&gt;&lt;mo stretchy=\&quot;false\&quot;&gt;(&lt;/mo&gt;&lt;mi&gt;τ&lt;/mi&gt;&lt;mo&gt;,&lt;/mo&gt;&lt;mn&gt;0&lt;/mn&gt;&lt;mo stretchy=\&quot;false\&quot;&gt;)&lt;/mo&gt;&lt;/mrow&gt;&lt;/mfenced&gt;&lt;mn&gt;2&lt;/mn&gt;&lt;/msup&gt;&lt;mo&gt;=&lt;/mo&gt;&lt;mfrac&gt;&lt;mn&gt;1&lt;/mn&gt;&lt;mn&gt;2&lt;/mn&gt;&lt;/mfrac&gt;&lt;/mrow&gt;&lt;/math&gt;&quot;,&quot;origin&quot;:&quot;MathType for Microsoft Add-in&quot;,&quot;version&quot;:&quot;v3.20.0&quot;}" title="open vertical bar chi not stretchy left parenthesis tau comma 0 not stretchy right parenthesis close vertical bar squared equals 1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fenced close=\&quot;|\&quot; open=\&quot;|\&quot; wrs:valign=\&quot;middle\&quot;&gt;&lt;mrow&gt;&lt;mi&gt;χ&lt;/mi&gt;&lt;mo stretchy=\&quot;false\&quot;&gt;(&lt;/mo&gt;&lt;mi&gt;τ&lt;/mi&gt;&lt;mo&gt;,&lt;/mo&gt;&lt;mn&gt;0&lt;/mn&gt;&lt;mo stretchy=\&quot;false\&quot;&gt;)&lt;/mo&gt;&lt;/mrow&gt;&lt;/mfenced&gt;&lt;mn&gt;2&lt;/mn&gt;&lt;/msup&gt;&lt;mo&gt;=&lt;/mo&gt;&lt;mfrac&gt;&lt;mn&gt;1&lt;/mn&gt;&lt;mn&gt;2&lt;/mn&gt;&lt;/mfrac&gt;&lt;/mrow&gt;&lt;/math&gt;&quot;,&quot;origin&quot;:&quot;MathType for Microsoft Add-in&quot;,&quot;version&quot;:&quot;v3.20.0&quot;}" title="open vertical bar chi not stretchy left parenthesis tau comma 0 not stretchy right parenthesis close vertical bar squared equals 1 half"/>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955040" cy="35153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33</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rsidRPr="003C066E">
        <w:t>with the result</w:t>
      </w:r>
    </w:p>
    <w:p w:rsidR="00894722" w:rsidRPr="003C066E" w:rsidRDefault="00894722" w:rsidP="0094728E"/>
    <w:p w:rsidR="00894722" w:rsidRPr="003C066E" w:rsidRDefault="00894722" w:rsidP="0094728E">
      <w:r w:rsidRPr="003C066E">
        <w:tab/>
      </w:r>
      <w:r>
        <w:rPr>
          <w:noProof/>
          <w:position w:val="-10"/>
        </w:rPr>
        <w:drawing>
          <wp:inline distT="0" distB="0" distL="0" distR="0" wp14:anchorId="6D0E5D7A" wp14:editId="5B250875">
            <wp:extent cx="774192" cy="168656"/>
            <wp:effectExtent l="0" t="0" r="0" b="0"/>
            <wp:docPr id="2134464445" name="Picture 1" descr="{&quot;mathml&quot;:&quot;&lt;math style=\&quot;font-family:stix;font-size:12px;\&quot;&gt;&lt;mrow&gt;&lt;msub&gt;&lt;mi&gt;τ&lt;/mi&gt;&lt;mrow&gt;&lt;mn&gt;3&lt;/mn&gt;&lt;mtext&gt;dB&lt;/mtext&gt;&lt;/mrow&gt;&lt;/msub&gt;&lt;mo&gt;=&lt;/mo&gt;&lt;mn&gt;0.29&lt;/mn&gt;&lt;mi&gt;T&lt;/mi&gt;&lt;/mrow&gt;&lt;/math&gt;&quot;,&quot;origin&quot;:&quot;MathType for Microsoft Add-in&quot;,&quot;version&quot;:&quot;v3.20.0&quot;}" title="tau subscript 3 text dB end text end subscript equals 0.29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τ&lt;/mi&gt;&lt;mrow&gt;&lt;mn&gt;3&lt;/mn&gt;&lt;mtext&gt;dB&lt;/mtext&gt;&lt;/mrow&gt;&lt;/msub&gt;&lt;mo&gt;=&lt;/mo&gt;&lt;mn&gt;0.29&lt;/mn&gt;&lt;mi&gt;T&lt;/mi&gt;&lt;/mrow&gt;&lt;/math&gt;&quot;,&quot;origin&quot;:&quot;MathType for Microsoft Add-in&quot;,&quot;version&quot;:&quot;v3.20.0&quot;}" title="tau subscript 3 text dB end text end subscript equals 0.29 T"/>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774192" cy="16865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34</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rsidRPr="003C066E">
        <w:t>The Doppler profile for zero delay is given by a sinc function</w:t>
      </w:r>
    </w:p>
    <w:p w:rsidR="00894722" w:rsidRPr="003C066E" w:rsidRDefault="00894722" w:rsidP="0094728E"/>
    <w:p w:rsidR="00894722" w:rsidRPr="003C066E" w:rsidRDefault="00894722" w:rsidP="0094728E">
      <w:r w:rsidRPr="003C066E">
        <w:tab/>
      </w:r>
      <w:r>
        <w:rPr>
          <w:noProof/>
          <w:position w:val="-9"/>
        </w:rPr>
        <w:drawing>
          <wp:inline distT="0" distB="0" distL="0" distR="0" wp14:anchorId="36C259EE" wp14:editId="5900C8BD">
            <wp:extent cx="1312672" cy="203200"/>
            <wp:effectExtent l="0" t="0" r="0" b="0"/>
            <wp:docPr id="2134464446" name="Picture 1" descr="{&quot;mathml&quot;:&quot;&lt;math style=\&quot;font-family:stix;font-size:12px;\&quot;&gt;&lt;mrow&gt;&lt;msup&gt;&lt;mfenced close=\&quot;|\&quot; open=\&quot;|\&quot; wrs:valign=\&quot;middle\&quot;&gt;&lt;mrow&gt;&lt;mi&gt;χ&lt;/mi&gt;&lt;mo stretchy=\&quot;false\&quot;&gt;(&lt;/mo&gt;&lt;mn&gt;0&lt;/mn&gt;&lt;mo&gt;,&lt;/mo&gt;&lt;mi&gt;ν&lt;/mi&gt;&lt;mo stretchy=\&quot;false\&quot;&gt;)&lt;/mo&gt;&lt;/mrow&gt;&lt;/mfenced&gt;&lt;mn&gt;2&lt;/mn&gt;&lt;/msup&gt;&lt;mo&gt;=&lt;/mo&gt;&lt;msup&gt;&lt;mtext&gt;sinc&lt;/mtext&gt;&lt;mtext&gt;2&lt;/mtext&gt;&lt;/msup&gt;&lt;mover accent=\&quot;true\&quot;&gt;&lt;mi&gt;ν&lt;/mi&gt;&lt;mo&gt;˜&lt;/mo&gt;&lt;/mover&gt;&lt;mi&gt;T&lt;/mi&gt;&lt;/mrow&gt;&lt;/math&gt;&quot;,&quot;origin&quot;:&quot;MathType for Microsoft Add-in&quot;,&quot;version&quot;:&quot;v3.20.0&quot;}" title="open vertical bar chi not stretchy left parenthesis 0 comma nu not stretchy right parenthesis close vertical bar squared equals text sinc end text to the power of text 2 end text end exponent nu with ˜ on top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fenced close=\&quot;|\&quot; open=\&quot;|\&quot; wrs:valign=\&quot;middle\&quot;&gt;&lt;mrow&gt;&lt;mi&gt;χ&lt;/mi&gt;&lt;mo stretchy=\&quot;false\&quot;&gt;(&lt;/mo&gt;&lt;mn&gt;0&lt;/mn&gt;&lt;mo&gt;,&lt;/mo&gt;&lt;mi&gt;ν&lt;/mi&gt;&lt;mo stretchy=\&quot;false\&quot;&gt;)&lt;/mo&gt;&lt;/mrow&gt;&lt;/mfenced&gt;&lt;mn&gt;2&lt;/mn&gt;&lt;/msup&gt;&lt;mo&gt;=&lt;/mo&gt;&lt;msup&gt;&lt;mtext&gt;sinc&lt;/mtext&gt;&lt;mtext&gt;2&lt;/mtext&gt;&lt;/msup&gt;&lt;mover accent=\&quot;true\&quot;&gt;&lt;mi&gt;ν&lt;/mi&gt;&lt;mo&gt;˜&lt;/mo&gt;&lt;/mover&gt;&lt;mi&gt;T&lt;/mi&gt;&lt;/mrow&gt;&lt;/math&gt;&quot;,&quot;origin&quot;:&quot;MathType for Microsoft Add-in&quot;,&quot;version&quot;:&quot;v3.20.0&quot;}" title="open vertical bar chi not stretchy left parenthesis 0 comma nu not stretchy right parenthesis close vertical bar squared equals text sinc end text to the power of text 2 end text end exponent nu with ˜ on top T"/>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312672"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35</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rsidRPr="003C066E">
        <w:t xml:space="preserve">thus we expect a narrower mainlobe </w:t>
      </w:r>
      <w:r>
        <w:t>corresponding to</w:t>
      </w:r>
      <w:r w:rsidRPr="003C066E">
        <w:t xml:space="preserve"> longer pulses.  Similarly the half power Doppler width is determined to be</w:t>
      </w:r>
    </w:p>
    <w:p w:rsidR="00894722" w:rsidRPr="003C066E" w:rsidRDefault="00894722" w:rsidP="0094728E"/>
    <w:p w:rsidR="00894722" w:rsidRPr="003C066E" w:rsidRDefault="00894722" w:rsidP="0094728E">
      <w:r w:rsidRPr="003C066E">
        <w:tab/>
      </w:r>
      <w:r>
        <w:rPr>
          <w:noProof/>
          <w:position w:val="-17"/>
        </w:rPr>
        <w:drawing>
          <wp:inline distT="0" distB="0" distL="0" distR="0" wp14:anchorId="0E21ED3B" wp14:editId="4696997F">
            <wp:extent cx="766064" cy="329184"/>
            <wp:effectExtent l="0" t="0" r="0" b="0"/>
            <wp:docPr id="2134464447" name="Picture 1" descr="{&quot;mathml&quot;:&quot;&lt;math style=\&quot;font-family:stix;font-size:12px;\&quot;&gt;&lt;mrow&gt;&lt;msub&gt;&lt;mi&gt;ν&lt;/mi&gt;&lt;mrow&gt;&lt;mn&gt;3&lt;/mn&gt;&lt;mtext&gt;dB&lt;/mtext&gt;&lt;/mrow&gt;&lt;/msub&gt;&lt;mo&gt;=&lt;/mo&gt;&lt;mfrac&gt;&lt;mrow&gt;&lt;mn&gt;0.44&lt;/mn&gt;&lt;/mrow&gt;&lt;mi&gt;T&lt;/mi&gt;&lt;/mfrac&gt;&lt;/mrow&gt;&lt;/math&gt;&quot;,&quot;origin&quot;:&quot;MathType for Microsoft Add-in&quot;,&quot;version&quot;:&quot;v3.20.0&quot;}" title="nu subscript 3 text dB end text end subscript equals fraction numerator 0.44 over denominator 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ν&lt;/mi&gt;&lt;mrow&gt;&lt;mn&gt;3&lt;/mn&gt;&lt;mtext&gt;dB&lt;/mtext&gt;&lt;/mrow&gt;&lt;/msub&gt;&lt;mo&gt;=&lt;/mo&gt;&lt;mfrac&gt;&lt;mrow&gt;&lt;mn&gt;0.44&lt;/mn&gt;&lt;/mrow&gt;&lt;mi&gt;T&lt;/mi&gt;&lt;/mfrac&gt;&lt;/mrow&gt;&lt;/math&gt;&quot;,&quot;origin&quot;:&quot;MathType for Microsoft Add-in&quot;,&quot;version&quot;:&quot;v3.20.0&quot;}" title="nu subscript 3 text dB end text end subscript equals fraction numerator 0.44 over denominator T end fraction"/>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766064" cy="3291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36</w:instrText>
      </w:r>
      <w:r w:rsidRPr="003C066E">
        <w:rPr>
          <w:noProof/>
        </w:rPr>
        <w:fldChar w:fldCharType="end"/>
      </w:r>
      <w:r w:rsidRPr="003C066E">
        <w:instrText>)</w:instrText>
      </w:r>
      <w:r w:rsidRPr="003C066E">
        <w:fldChar w:fldCharType="end"/>
      </w:r>
    </w:p>
    <w:p w:rsidR="00894722" w:rsidRPr="003C066E" w:rsidRDefault="00894722" w:rsidP="0094728E"/>
    <w:p w:rsidR="00894722" w:rsidRPr="003C066E" w:rsidRDefault="00894722" w:rsidP="0094728E">
      <w:r w:rsidRPr="003C066E">
        <w:t xml:space="preserve">where we have used </w:t>
      </w:r>
      <w:r>
        <w:rPr>
          <w:noProof/>
          <w:position w:val="-37"/>
        </w:rPr>
        <w:drawing>
          <wp:inline distT="0" distB="0" distL="0" distR="0" wp14:anchorId="1A8B654C" wp14:editId="70B9C503">
            <wp:extent cx="1152144" cy="455168"/>
            <wp:effectExtent l="0" t="0" r="0" b="0"/>
            <wp:docPr id="2134464448" name="Picture 1" descr="{&quot;mathml&quot;:&quot;&lt;math display=\&quot;block\&quot; style=\&quot;font-family:stix;font-size:12px;\&quot;&gt;&lt;mrow&gt;&lt;msup&gt;&lt;mtext&gt;sinc&lt;/mtext&gt;&lt;mrow&gt;&lt;mo&gt;−&lt;/mo&gt;&lt;mn&gt;1&lt;/mn&gt;&lt;/mrow&gt;&lt;/msup&gt;&lt;mfrac&gt;&lt;mn&gt;1&lt;/mn&gt;&lt;mrow&gt;&lt;msqrt&gt;&lt;mn&gt;2&lt;/mn&gt;&lt;/msqrt&gt;&lt;/mrow&gt;&lt;/mfrac&gt;&lt;mo&gt;=&lt;/mo&gt;&lt;mn&gt;0.44&lt;/mn&gt;&lt;/mrow&gt;&lt;/math&gt;&quot;,&quot;origin&quot;:&quot;MathType for Microsoft Add-in&quot;,&quot;version&quot;:&quot;v3.20.0&quot;}" title="text sinc end text to the power of negative 1 end exponent fraction numerator 1 over denominator square root of 2 end fraction equals 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text&gt;sinc&lt;/mtext&gt;&lt;mrow&gt;&lt;mo&gt;−&lt;/mo&gt;&lt;mn&gt;1&lt;/mn&gt;&lt;/mrow&gt;&lt;/msup&gt;&lt;mfrac&gt;&lt;mn&gt;1&lt;/mn&gt;&lt;mrow&gt;&lt;msqrt&gt;&lt;mn&gt;2&lt;/mn&gt;&lt;/msqrt&gt;&lt;/mrow&gt;&lt;/mfrac&gt;&lt;mo&gt;=&lt;/mo&gt;&lt;mn&gt;0.44&lt;/mn&gt;&lt;/mrow&gt;&lt;/math&gt;&quot;,&quot;origin&quot;:&quot;MathType for Microsoft Add-in&quot;,&quot;version&quot;:&quot;v3.20.0&quot;}" title="text sinc end text to the power of negative 1 end exponent fraction numerator 1 over denominator square root of 2 end fraction equals 0.44"/>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152144" cy="455168"/>
                    </a:xfrm>
                    <a:prstGeom prst="rect">
                      <a:avLst/>
                    </a:prstGeom>
                  </pic:spPr>
                </pic:pic>
              </a:graphicData>
            </a:graphic>
          </wp:inline>
        </w:drawing>
      </w:r>
      <w:r w:rsidRPr="003C066E">
        <w:t xml:space="preserve">.  From this simple analysis it is readily apparent that one cannot have simultaneous delay and Doppler resolution for simple pulses.  In the sequel we will </w:t>
      </w:r>
      <w:r>
        <w:t>analyze</w:t>
      </w:r>
      <w:r w:rsidRPr="003C066E">
        <w:t xml:space="preserve"> </w:t>
      </w:r>
      <w:r>
        <w:t>waveforms</w:t>
      </w:r>
      <w:r w:rsidRPr="003C066E">
        <w:t xml:space="preserve"> incorporat</w:t>
      </w:r>
      <w:r>
        <w:t>ing additional</w:t>
      </w:r>
      <w:r w:rsidRPr="003C066E">
        <w:t xml:space="preserve"> parameter</w:t>
      </w:r>
      <w:r>
        <w:t>s which provide more flexibility.</w:t>
      </w:r>
    </w:p>
    <w:p w:rsidR="00894722" w:rsidRPr="003C066E" w:rsidRDefault="00894722" w:rsidP="0094728E"/>
    <w:p w:rsidR="00894722" w:rsidRPr="003C066E" w:rsidRDefault="00894722" w:rsidP="0094728E"/>
    <w:p w:rsidR="00894722" w:rsidRPr="003C066E" w:rsidRDefault="00894722" w:rsidP="0094728E">
      <w:r w:rsidRPr="003C066E">
        <w:rPr>
          <w:noProof/>
        </w:rPr>
        <w:drawing>
          <wp:inline distT="0" distB="0" distL="0" distR="0" wp14:anchorId="21C7EAF8" wp14:editId="0D8DEEB5">
            <wp:extent cx="5334000" cy="4000500"/>
            <wp:effectExtent l="0" t="0" r="0" b="0"/>
            <wp:docPr id="1670642979" name="Picture 1670642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894722" w:rsidRPr="003C066E" w:rsidRDefault="00894722" w:rsidP="0094728E">
      <w:r w:rsidRPr="003C066E">
        <w:rPr>
          <w:noProof/>
        </w:rPr>
        <w:drawing>
          <wp:inline distT="0" distB="0" distL="0" distR="0" wp14:anchorId="190B5B97" wp14:editId="63C56E6B">
            <wp:extent cx="5334000" cy="4000500"/>
            <wp:effectExtent l="0" t="0" r="0" b="0"/>
            <wp:docPr id="6949662" name="Picture 694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894722" w:rsidRPr="003C066E" w:rsidRDefault="00894722" w:rsidP="0094728E"/>
    <w:p w:rsidR="00894722" w:rsidRPr="003C066E" w:rsidRDefault="00894722" w:rsidP="0094728E">
      <w:r w:rsidRPr="003C066E">
        <w:rPr>
          <w:noProof/>
        </w:rPr>
        <w:drawing>
          <wp:inline distT="0" distB="0" distL="0" distR="0" wp14:anchorId="2829F26A" wp14:editId="6C45836E">
            <wp:extent cx="5334000" cy="4000500"/>
            <wp:effectExtent l="0" t="0" r="0" b="0"/>
            <wp:docPr id="2087235500" name="Picture 2087235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894722" w:rsidRPr="003C066E" w:rsidRDefault="00894722" w:rsidP="0094728E"/>
    <w:p w:rsidR="00894722" w:rsidRPr="003C066E" w:rsidRDefault="00894722" w:rsidP="0094728E">
      <w:r>
        <w:t xml:space="preserve">The time-bandwidth product of a pulsed sinewave is on the order of the bandwidth times the pulse width or 1/T * T =1.  This implies a simple waveform lacking the degrees of freedom to independently control time and frequency resolution.  </w:t>
      </w:r>
    </w:p>
    <w:p w:rsidR="00894722" w:rsidRPr="003C066E" w:rsidRDefault="00894722" w:rsidP="0094728E"/>
    <w:p w:rsidR="00894722" w:rsidRDefault="00894722" w:rsidP="003E33A9">
      <w:r w:rsidRPr="004827F9">
        <w:rPr>
          <w:noProof/>
        </w:rPr>
        <w:drawing>
          <wp:inline distT="0" distB="0" distL="0" distR="0" wp14:anchorId="41CFF245" wp14:editId="618E1CB4">
            <wp:extent cx="5486400" cy="3503930"/>
            <wp:effectExtent l="0" t="0" r="0" b="1270"/>
            <wp:docPr id="3593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8951" name=""/>
                    <pic:cNvPicPr/>
                  </pic:nvPicPr>
                  <pic:blipFill>
                    <a:blip r:embed="rId116"/>
                    <a:stretch>
                      <a:fillRect/>
                    </a:stretch>
                  </pic:blipFill>
                  <pic:spPr>
                    <a:xfrm>
                      <a:off x="0" y="0"/>
                      <a:ext cx="5486400" cy="3503930"/>
                    </a:xfrm>
                    <a:prstGeom prst="rect">
                      <a:avLst/>
                    </a:prstGeom>
                  </pic:spPr>
                </pic:pic>
              </a:graphicData>
            </a:graphic>
          </wp:inline>
        </w:drawing>
      </w:r>
    </w:p>
    <w:p w:rsidR="00894722" w:rsidRDefault="00894722" w:rsidP="003E33A9"/>
    <w:p w:rsidR="00894722" w:rsidRDefault="00894722" w:rsidP="003E33A9"/>
    <w:p w:rsidR="00894722" w:rsidRDefault="00894722" w:rsidP="003E33A9"/>
    <w:p w:rsidR="00894722" w:rsidRDefault="00894722" w:rsidP="00883909">
      <w:pPr>
        <w:pStyle w:val="Heading3"/>
      </w:pPr>
      <w:bookmarkStart w:id="21" w:name="_Toc229857330"/>
      <w:bookmarkStart w:id="22" w:name="_Toc229926383"/>
      <w:r>
        <w:t>Gaussian Pulse</w:t>
      </w:r>
      <w:bookmarkEnd w:id="21"/>
      <w:bookmarkEnd w:id="22"/>
    </w:p>
    <w:p w:rsidR="00894722" w:rsidRDefault="00894722" w:rsidP="004827F9"/>
    <w:p w:rsidR="00894722" w:rsidRPr="004827F9" w:rsidRDefault="00894722" w:rsidP="004827F9">
      <w:r>
        <w:t xml:space="preserve">The Gaussian pulse is a useful analytical toy becasue many complicated expressions have closed form solutions.  The unit energy Gaussian pulse with time parameter T </w:t>
      </w:r>
    </w:p>
    <w:p w:rsidR="00894722" w:rsidRDefault="00894722" w:rsidP="003E33A9"/>
    <w:p w:rsidR="00894722" w:rsidRDefault="00894722" w:rsidP="004827F9">
      <w:pPr>
        <w:jc w:val="center"/>
      </w:pPr>
      <w:r>
        <w:rPr>
          <w:noProof/>
          <w:position w:val="-27"/>
        </w:rPr>
        <w:drawing>
          <wp:inline distT="0" distB="0" distL="0" distR="0" wp14:anchorId="23F004DA" wp14:editId="49F6E268">
            <wp:extent cx="2424176" cy="516128"/>
            <wp:effectExtent l="0" t="0" r="0" b="0"/>
            <wp:docPr id="499703078" name="Picture 499703078" descr="{&quot;mathml&quot;:&quot;&lt;math style=\&quot;font-family:stix;font-size:12px;\&quot; xmlns=\&quot;http://www.w3.org/1998/Math/MathML\&quot;&gt;&lt;mi&gt;p&lt;/mi&gt;&lt;mfenced&gt;&lt;mi&gt;t&lt;/mi&gt;&lt;/mfenced&gt;&lt;mo&gt;=&lt;/mo&gt;&lt;msup&gt;&lt;mfenced&gt;&lt;mfrac&gt;&lt;mn&gt;1&lt;/mn&gt;&lt;mrow&gt;&lt;mi&gt;&amp;#x3C0;&lt;/mi&gt;&lt;msup&gt;&lt;mi&gt;T&lt;/mi&gt;&lt;mn&gt;2&lt;/mn&gt;&lt;/msup&gt;&lt;/mrow&gt;&lt;/mfrac&gt;&lt;/mfenced&gt;&lt;mfrac&gt;&lt;mn&gt;1&lt;/mn&gt;&lt;mn&gt;4&lt;/mn&gt;&lt;/mfrac&gt;&lt;/msup&gt;&lt;msup&gt;&lt;mi&gt;e&lt;/mi&gt;&lt;mrow&gt;&lt;mo&gt;-&lt;/mo&gt;&lt;mfrac&gt;&lt;msup&gt;&lt;mi&gt;t&lt;/mi&gt;&lt;mn&gt;2&lt;/mn&gt;&lt;/msup&gt;&lt;mrow&gt;&lt;mn&gt;2&lt;/mn&gt;&lt;msup&gt;&lt;mi&gt;T&lt;/mi&gt;&lt;mn&gt;2&lt;/mn&gt;&lt;/msup&gt;&lt;/mrow&gt;&lt;/mfrac&gt;&lt;/mrow&gt;&lt;/msup&gt;&lt;mo&gt;,&lt;/mo&gt;&lt;mo&gt;-&lt;/mo&gt;&lt;mo&gt;&amp;#x221E;&lt;/mo&gt;&lt;mo&gt;&amp;lt;&lt;/mo&gt;&lt;mi&gt;t&lt;/mi&gt;&lt;mo&gt;&amp;lt;&lt;/mo&gt;&lt;mo&gt;&amp;#x221E;&lt;/mo&gt;&lt;/math&gt;&quot;,&quot;origin&quot;:&quot;MathType Legacy&quot;,&quot;version&quot;:&quot;v3.20.0&quot;}" title="p open parentheses t close parentheses equals open parentheses fraction numerator 1 over denominator pi T squared end fraction close parentheses to the power of 1 fourth end exponent e to the power of negative fraction numerator t squared over denominator 2 T squared end fraction end exponent comma negative infinity less than t less than in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fenced&gt;&lt;mi&gt;t&lt;/mi&gt;&lt;/mfenced&gt;&lt;mo&gt;=&lt;/mo&gt;&lt;msup&gt;&lt;mfenced&gt;&lt;mfrac&gt;&lt;mn&gt;1&lt;/mn&gt;&lt;mrow&gt;&lt;mi&gt;&amp;#x3C0;&lt;/mi&gt;&lt;msup&gt;&lt;mi&gt;T&lt;/mi&gt;&lt;mn&gt;2&lt;/mn&gt;&lt;/msup&gt;&lt;/mrow&gt;&lt;/mfrac&gt;&lt;/mfenced&gt;&lt;mfrac&gt;&lt;mn&gt;1&lt;/mn&gt;&lt;mn&gt;4&lt;/mn&gt;&lt;/mfrac&gt;&lt;/msup&gt;&lt;msup&gt;&lt;mi&gt;e&lt;/mi&gt;&lt;mrow&gt;&lt;mo&gt;-&lt;/mo&gt;&lt;mfrac&gt;&lt;msup&gt;&lt;mi&gt;t&lt;/mi&gt;&lt;mn&gt;2&lt;/mn&gt;&lt;/msup&gt;&lt;mrow&gt;&lt;mn&gt;2&lt;/mn&gt;&lt;msup&gt;&lt;mi&gt;T&lt;/mi&gt;&lt;mn&gt;2&lt;/mn&gt;&lt;/msup&gt;&lt;/mrow&gt;&lt;/mfrac&gt;&lt;/mrow&gt;&lt;/msup&gt;&lt;mo&gt;,&lt;/mo&gt;&lt;mo&gt;-&lt;/mo&gt;&lt;mo&gt;&amp;#x221E;&lt;/mo&gt;&lt;mo&gt;&amp;lt;&lt;/mo&gt;&lt;mi&gt;t&lt;/mi&gt;&lt;mo&gt;&amp;lt;&lt;/mo&gt;&lt;mo&gt;&amp;#x221E;&lt;/mo&gt;&lt;/math&gt;&quot;,&quot;origin&quot;:&quot;MathType Legacy&quot;,&quot;version&quot;:&quot;v3.20.0&quot;}" title="p open parentheses t close parentheses equals open parentheses fraction numerator 1 over denominator pi T squared end fraction close parentheses to the power of 1 fourth end exponent e to the power of negative fraction numerator t squared over denominator 2 T squared end fraction end exponent comma negative infinity less than t less than infinity"/>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2424176" cy="516128"/>
                    </a:xfrm>
                    <a:prstGeom prst="rect">
                      <a:avLst/>
                    </a:prstGeom>
                  </pic:spPr>
                </pic:pic>
              </a:graphicData>
            </a:graphic>
          </wp:inline>
        </w:drawing>
      </w:r>
    </w:p>
    <w:p w:rsidR="00894722" w:rsidRDefault="00894722" w:rsidP="004827F9">
      <w:pPr>
        <w:jc w:val="center"/>
      </w:pPr>
    </w:p>
    <w:p w:rsidR="00894722" w:rsidRDefault="00894722" w:rsidP="004827F9">
      <w:r>
        <w:t>has an NAF</w:t>
      </w:r>
    </w:p>
    <w:p w:rsidR="00894722" w:rsidRDefault="00894722" w:rsidP="004827F9"/>
    <w:p w:rsidR="00894722" w:rsidRDefault="00894722" w:rsidP="004827F9">
      <w:pPr>
        <w:jc w:val="center"/>
      </w:pPr>
      <w:r>
        <w:rPr>
          <w:noProof/>
          <w:position w:val="-37"/>
        </w:rPr>
        <w:drawing>
          <wp:inline distT="0" distB="0" distL="0" distR="0" wp14:anchorId="1F588700" wp14:editId="223FCEF6">
            <wp:extent cx="2895600" cy="585216"/>
            <wp:effectExtent l="0" t="0" r="0" b="0"/>
            <wp:docPr id="826150606" name="Picture 826150606" descr="{&quot;mathml&quot;:&quot;&lt;math style=\&quot;font-family:stix;font-size:12px;\&quot; xmlns=\&quot;http://www.w3.org/1998/Math/MathML\&quot;&gt;&lt;mi&gt;&amp;#x3C7;&lt;/mi&gt;&lt;mfenced&gt;&lt;mrow&gt;&lt;mi&gt;&amp;#x3C4;&lt;/mi&gt;&lt;mo&gt;,&lt;/mo&gt;&lt;mi&gt;&amp;#x3C9;&lt;/mi&gt;&lt;/mrow&gt;&lt;/mfenced&gt;&lt;mo&gt;=&lt;/mo&gt;&lt;mfrac&gt;&lt;mn&gt;1&lt;/mn&gt;&lt;msqrt&gt;&lt;mi&gt;&amp;#x3C0;&lt;/mi&gt;&lt;msup&gt;&lt;mi&gt;T&lt;/mi&gt;&lt;mn&gt;2&lt;/mn&gt;&lt;/msup&gt;&lt;/msqrt&gt;&lt;/mfrac&gt;&lt;msubsup&gt;&lt;mo&gt;&amp;#x222B;&lt;/mo&gt;&lt;mrow/&gt;&lt;mrow/&gt;&lt;/msubsup&gt;&lt;msup&gt;&lt;mi&gt;e&lt;/mi&gt;&lt;mrow&gt;&lt;mo&gt;-&lt;/mo&gt;&lt;mfrac&gt;&lt;msup&gt;&lt;mi&gt;t&lt;/mi&gt;&lt;mn&gt;2&lt;/mn&gt;&lt;/msup&gt;&lt;mrow&gt;&lt;mn&gt;2&lt;/mn&gt;&lt;msup&gt;&lt;mi&gt;T&lt;/mi&gt;&lt;mn&gt;2&lt;/mn&gt;&lt;/msup&gt;&lt;/mrow&gt;&lt;/mfrac&gt;&lt;/mrow&gt;&lt;/msup&gt;&lt;msup&gt;&lt;mi&gt;e&lt;/mi&gt;&lt;mrow&gt;&lt;mo&gt;-&lt;/mo&gt;&lt;mfrac&gt;&lt;msup&gt;&lt;mfenced&gt;&lt;mrow&gt;&lt;mi&gt;t&lt;/mi&gt;&lt;mo&gt;-&lt;/mo&gt;&lt;mi&gt;&amp;#x3C4;&lt;/mi&gt;&lt;/mrow&gt;&lt;/mfenced&gt;&lt;mn&gt;2&lt;/mn&gt;&lt;/msup&gt;&lt;mrow&gt;&lt;mn&gt;2&lt;/mn&gt;&lt;msup&gt;&lt;mi&gt;T&lt;/mi&gt;&lt;mn&gt;2&lt;/mn&gt;&lt;/msup&gt;&lt;/mrow&gt;&lt;/mfrac&gt;&lt;/mrow&gt;&lt;/msup&gt;&lt;msup&gt;&lt;mi&gt;e&lt;/mi&gt;&lt;mrow&gt;&lt;mi&gt;j&lt;/mi&gt;&lt;mi&gt;&amp;#x3C9;&lt;/mi&gt;&lt;mi&gt;t&lt;/mi&gt;&lt;/mrow&gt;&lt;/msup&gt;&lt;mo&gt;d&lt;/mo&gt;&lt;mi&gt;t&lt;/mi&gt;&lt;/math&gt;&quot;,&quot;origin&quot;:&quot;MathType Legacy&quot;,&quot;version&quot;:&quot;v3.20.0&quot;}" title="chi open parentheses tau comma omega close parentheses equals fraction numerator 1 over denominator square root of pi T squared end root end fraction integral subscript blank superscript blank e to the power of negative fraction numerator t squared over denominator 2 T squared end fraction end exponent e to the power of negative fraction numerator open parentheses t minus tau close parentheses squared over denominator 2 T squared end fraction end exponent e to the power of j omega t end exponent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C9;&lt;/mi&gt;&lt;/mrow&gt;&lt;/mfenced&gt;&lt;mo&gt;=&lt;/mo&gt;&lt;mfrac&gt;&lt;mn&gt;1&lt;/mn&gt;&lt;msqrt&gt;&lt;mi&gt;&amp;#x3C0;&lt;/mi&gt;&lt;msup&gt;&lt;mi&gt;T&lt;/mi&gt;&lt;mn&gt;2&lt;/mn&gt;&lt;/msup&gt;&lt;/msqrt&gt;&lt;/mfrac&gt;&lt;msubsup&gt;&lt;mo&gt;&amp;#x222B;&lt;/mo&gt;&lt;mrow/&gt;&lt;mrow/&gt;&lt;/msubsup&gt;&lt;msup&gt;&lt;mi&gt;e&lt;/mi&gt;&lt;mrow&gt;&lt;mo&gt;-&lt;/mo&gt;&lt;mfrac&gt;&lt;msup&gt;&lt;mi&gt;t&lt;/mi&gt;&lt;mn&gt;2&lt;/mn&gt;&lt;/msup&gt;&lt;mrow&gt;&lt;mn&gt;2&lt;/mn&gt;&lt;msup&gt;&lt;mi&gt;T&lt;/mi&gt;&lt;mn&gt;2&lt;/mn&gt;&lt;/msup&gt;&lt;/mrow&gt;&lt;/mfrac&gt;&lt;/mrow&gt;&lt;/msup&gt;&lt;msup&gt;&lt;mi&gt;e&lt;/mi&gt;&lt;mrow&gt;&lt;mo&gt;-&lt;/mo&gt;&lt;mfrac&gt;&lt;msup&gt;&lt;mfenced&gt;&lt;mrow&gt;&lt;mi&gt;t&lt;/mi&gt;&lt;mo&gt;-&lt;/mo&gt;&lt;mi&gt;&amp;#x3C4;&lt;/mi&gt;&lt;/mrow&gt;&lt;/mfenced&gt;&lt;mn&gt;2&lt;/mn&gt;&lt;/msup&gt;&lt;mrow&gt;&lt;mn&gt;2&lt;/mn&gt;&lt;msup&gt;&lt;mi&gt;T&lt;/mi&gt;&lt;mn&gt;2&lt;/mn&gt;&lt;/msup&gt;&lt;/mrow&gt;&lt;/mfrac&gt;&lt;/mrow&gt;&lt;/msup&gt;&lt;msup&gt;&lt;mi&gt;e&lt;/mi&gt;&lt;mrow&gt;&lt;mi&gt;j&lt;/mi&gt;&lt;mi&gt;&amp;#x3C9;&lt;/mi&gt;&lt;mi&gt;t&lt;/mi&gt;&lt;/mrow&gt;&lt;/msup&gt;&lt;mo&gt;d&lt;/mo&gt;&lt;mi&gt;t&lt;/mi&gt;&lt;/math&gt;&quot;,&quot;origin&quot;:&quot;MathType Legacy&quot;,&quot;version&quot;:&quot;v3.20.0&quot;}" title="chi open parentheses tau comma omega close parentheses equals fraction numerator 1 over denominator square root of pi T squared end root end fraction integral subscript blank superscript blank e to the power of negative fraction numerator t squared over denominator 2 T squared end fraction end exponent e to the power of negative fraction numerator open parentheses t minus tau close parentheses squared over denominator 2 T squared end fraction end exponent e to the power of j omega t end exponent d t"/>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895600" cy="585216"/>
                    </a:xfrm>
                    <a:prstGeom prst="rect">
                      <a:avLst/>
                    </a:prstGeom>
                  </pic:spPr>
                </pic:pic>
              </a:graphicData>
            </a:graphic>
          </wp:inline>
        </w:drawing>
      </w:r>
    </w:p>
    <w:p w:rsidR="00894722" w:rsidRDefault="00894722" w:rsidP="004827F9">
      <w:pPr>
        <w:jc w:val="center"/>
      </w:pPr>
    </w:p>
    <w:p w:rsidR="00894722" w:rsidRDefault="00894722" w:rsidP="004827F9">
      <w:r>
        <w:t>Completing the square in the exponent, applying the integral identity (), and simplifing leads to</w:t>
      </w:r>
    </w:p>
    <w:p w:rsidR="00894722" w:rsidRDefault="00894722" w:rsidP="004827F9"/>
    <w:p w:rsidR="00894722" w:rsidRDefault="00894722" w:rsidP="004827F9">
      <w:pPr>
        <w:jc w:val="center"/>
      </w:pPr>
      <w:r>
        <w:rPr>
          <w:noProof/>
          <w:position w:val="-5"/>
        </w:rPr>
        <w:drawing>
          <wp:inline distT="0" distB="0" distL="0" distR="0" wp14:anchorId="04F3838B" wp14:editId="0D0A2C9D">
            <wp:extent cx="1633728" cy="398272"/>
            <wp:effectExtent l="0" t="0" r="0" b="0"/>
            <wp:docPr id="1461910984" name="Picture 1461910984" descr="{&quot;mathml&quot;:&quot;&lt;math style=\&quot;font-family:stix;font-size:12px;\&quot; xmlns=\&quot;http://www.w3.org/1998/Math/MathML\&quot;&gt;&lt;mi&gt;&amp;#x3C7;&lt;/mi&gt;&lt;mfenced&gt;&lt;mrow&gt;&lt;mi&gt;&amp;#x3C4;&lt;/mi&gt;&lt;mo&gt;,&lt;/mo&gt;&lt;mi&gt;&amp;#x3C9;&lt;/mi&gt;&lt;/mrow&gt;&lt;/mfenced&gt;&lt;mo&gt;=&lt;/mo&gt;&lt;msup&gt;&lt;mi&gt;e&lt;/mi&gt;&lt;mrow&gt;&lt;mo&gt;-&lt;/mo&gt;&lt;mfrac&gt;&lt;mn&gt;1&lt;/mn&gt;&lt;mn&gt;4&lt;/mn&gt;&lt;/mfrac&gt;&lt;mfenced&gt;&lt;mrow&gt;&lt;mfrac&gt;&lt;msup&gt;&lt;mi&gt;&amp;#x3C4;&lt;/mi&gt;&lt;mn&gt;2&lt;/mn&gt;&lt;/msup&gt;&lt;msup&gt;&lt;mi&gt;T&lt;/mi&gt;&lt;mn&gt;2&lt;/mn&gt;&lt;/msup&gt;&lt;/mfrac&gt;&lt;mo&gt;-&lt;/mo&gt;&lt;msup&gt;&lt;mi&gt;T&lt;/mi&gt;&lt;mn&gt;2&lt;/mn&gt;&lt;/msup&gt;&lt;msup&gt;&lt;mi&gt;&amp;#x3C9;&lt;/mi&gt;&lt;mn&gt;2&lt;/mn&gt;&lt;/msup&gt;&lt;/mrow&gt;&lt;/mfenced&gt;&lt;/mrow&gt;&lt;/msup&gt;&lt;/math&gt;&quot;,&quot;origin&quot;:&quot;MathType Legacy&quot;,&quot;version&quot;:&quot;v3.20.0&quot;}" title="chi open parentheses tau comma omega close parentheses equals e to the power of negative 1 fourth open parentheses tau squared over T squared minus T squared omega squared close parentheses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C9;&lt;/mi&gt;&lt;/mrow&gt;&lt;/mfenced&gt;&lt;mo&gt;=&lt;/mo&gt;&lt;msup&gt;&lt;mi&gt;e&lt;/mi&gt;&lt;mrow&gt;&lt;mo&gt;-&lt;/mo&gt;&lt;mfrac&gt;&lt;mn&gt;1&lt;/mn&gt;&lt;mn&gt;4&lt;/mn&gt;&lt;/mfrac&gt;&lt;mfenced&gt;&lt;mrow&gt;&lt;mfrac&gt;&lt;msup&gt;&lt;mi&gt;&amp;#x3C4;&lt;/mi&gt;&lt;mn&gt;2&lt;/mn&gt;&lt;/msup&gt;&lt;msup&gt;&lt;mi&gt;T&lt;/mi&gt;&lt;mn&gt;2&lt;/mn&gt;&lt;/msup&gt;&lt;/mfrac&gt;&lt;mo&gt;-&lt;/mo&gt;&lt;msup&gt;&lt;mi&gt;T&lt;/mi&gt;&lt;mn&gt;2&lt;/mn&gt;&lt;/msup&gt;&lt;msup&gt;&lt;mi&gt;&amp;#x3C9;&lt;/mi&gt;&lt;mn&gt;2&lt;/mn&gt;&lt;/msup&gt;&lt;/mrow&gt;&lt;/mfenced&gt;&lt;/mrow&gt;&lt;/msup&gt;&lt;/math&gt;&quot;,&quot;origin&quot;:&quot;MathType Legacy&quot;,&quot;version&quot;:&quot;v3.20.0&quot;}" title="chi open parentheses tau comma omega close parentheses equals e to the power of negative 1 fourth open parentheses tau squared over T squared minus T squared omega squared close parentheses end exponent"/>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633728" cy="398272"/>
                    </a:xfrm>
                    <a:prstGeom prst="rect">
                      <a:avLst/>
                    </a:prstGeom>
                  </pic:spPr>
                </pic:pic>
              </a:graphicData>
            </a:graphic>
          </wp:inline>
        </w:drawing>
      </w:r>
    </w:p>
    <w:p w:rsidR="00894722" w:rsidRDefault="00894722" w:rsidP="004827F9">
      <w:pPr>
        <w:jc w:val="center"/>
      </w:pPr>
    </w:p>
    <w:p w:rsidR="00894722" w:rsidRPr="003E33A9" w:rsidRDefault="00894722" w:rsidP="004827F9">
      <w:r>
        <w:t>Constant contours of () define an ellipse with axies lengths proportional to T and 1/T for tau and omega, respectively.  When one axis becomes small, the other is correspondingly large, thus simultaneous range and speed measurements are again not possible.  In the sequel, let us explore waveforms described by more than one parameter to see if any progress can be made toward uniformly low resolution.</w:t>
      </w:r>
    </w:p>
    <w:p w:rsidR="00894722" w:rsidRPr="00991FEF" w:rsidRDefault="00894722" w:rsidP="00991FEF"/>
    <w:p w:rsidR="00894722" w:rsidRDefault="00894722" w:rsidP="004827F9">
      <w:pPr>
        <w:pStyle w:val="Heading3"/>
      </w:pPr>
      <w:bookmarkStart w:id="23" w:name="_Toc229857331"/>
      <w:bookmarkStart w:id="24" w:name="_Toc229926384"/>
      <w:r>
        <w:t>Coherent Pulse Trains</w:t>
      </w:r>
      <w:bookmarkEnd w:id="23"/>
      <w:bookmarkEnd w:id="24"/>
    </w:p>
    <w:p w:rsidR="00894722" w:rsidRDefault="00894722" w:rsidP="00883909"/>
    <w:p w:rsidR="00894722" w:rsidRDefault="00894722" w:rsidP="00883909">
      <w:r>
        <w:t>A unit energy signal with complex envelope m0(t) is coherently repeated in the sense that the carrier phase is continuous from one segment to the next.  The complex envelope of this pulse train can be written as</w:t>
      </w:r>
    </w:p>
    <w:p w:rsidR="00894722" w:rsidRDefault="00894722" w:rsidP="00883909"/>
    <w:p w:rsidR="00894722" w:rsidRPr="00883909" w:rsidRDefault="00894722" w:rsidP="00883909"/>
    <w:p w:rsidR="00894722" w:rsidRDefault="00894722" w:rsidP="00883909">
      <w:pPr>
        <w:jc w:val="center"/>
      </w:pPr>
      <w:r>
        <w:rPr>
          <w:noProof/>
          <w:position w:val="-37"/>
        </w:rPr>
        <w:drawing>
          <wp:inline distT="0" distB="0" distL="0" distR="0" wp14:anchorId="5A5E3097" wp14:editId="6A7AFB7A">
            <wp:extent cx="2288032" cy="512064"/>
            <wp:effectExtent l="0" t="0" r="0" b="0"/>
            <wp:docPr id="523936663" name="Picture 523936663" descr="{&quot;mathml&quot;:&quot;&lt;math style=\&quot;font-family:stix;font-size:12px;\&quot; xmlns=\&quot;http://www.w3.org/1998/Math/MathML\&quot;&gt;&lt;mi&gt;m&lt;/mi&gt;&lt;mfenced&gt;&lt;mi&gt;t&lt;/mi&gt;&lt;/mfenced&gt;&lt;mo&gt;=&lt;/mo&gt;&lt;mfrac&gt;&lt;mn&gt;1&lt;/mn&gt;&lt;msqrt&gt;&lt;mn&gt;2&lt;/mn&gt;&lt;mi&gt;N&lt;/mi&gt;&lt;mo&gt;+&lt;/mo&gt;&lt;mn&gt;1&lt;/mn&gt;&lt;/msqrt&gt;&lt;/mfrac&gt;&lt;munderover&gt;&lt;mo&gt;&amp;#x2211;&lt;/mo&gt;&lt;mrow&gt;&lt;mi&gt;n&lt;/mi&gt;&lt;mo&gt;=&lt;/mo&gt;&lt;mo&gt;-&lt;/mo&gt;&lt;mi&gt;N&lt;/mi&gt;&lt;/mrow&gt;&lt;mi&gt;N&lt;/mi&gt;&lt;/munderover&gt;&lt;msub&gt;&lt;mi&gt;m&lt;/mi&gt;&lt;mn&gt;0&lt;/mn&gt;&lt;/msub&gt;&lt;mfenced&gt;&lt;mrow&gt;&lt;mi&gt;t&lt;/mi&gt;&lt;mo&gt;-&lt;/mo&gt;&lt;mi&gt;n&lt;/mi&gt;&lt;mi&gt;R&lt;/mi&gt;&lt;/mrow&gt;&lt;/mfenced&gt;&lt;/math&gt;&quot;,&quot;origin&quot;:&quot;MathType Legacy&quot;,&quot;version&quot;:&quot;v3.20.0&quot;}" title="m open parentheses t close parentheses equals fraction numerator 1 over denominator square root of 2 N plus 1 end root end fraction sum from n equals negative N to N of m subscript 0 open parentheses t minus n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m&lt;/mi&gt;&lt;mfenced&gt;&lt;mi&gt;t&lt;/mi&gt;&lt;/mfenced&gt;&lt;mo&gt;=&lt;/mo&gt;&lt;mfrac&gt;&lt;mn&gt;1&lt;/mn&gt;&lt;msqrt&gt;&lt;mn&gt;2&lt;/mn&gt;&lt;mi&gt;N&lt;/mi&gt;&lt;mo&gt;+&lt;/mo&gt;&lt;mn&gt;1&lt;/mn&gt;&lt;/msqrt&gt;&lt;/mfrac&gt;&lt;munderover&gt;&lt;mo&gt;&amp;#x2211;&lt;/mo&gt;&lt;mrow&gt;&lt;mi&gt;n&lt;/mi&gt;&lt;mo&gt;=&lt;/mo&gt;&lt;mo&gt;-&lt;/mo&gt;&lt;mi&gt;N&lt;/mi&gt;&lt;/mrow&gt;&lt;mi&gt;N&lt;/mi&gt;&lt;/munderover&gt;&lt;msub&gt;&lt;mi&gt;m&lt;/mi&gt;&lt;mn&gt;0&lt;/mn&gt;&lt;/msub&gt;&lt;mfenced&gt;&lt;mrow&gt;&lt;mi&gt;t&lt;/mi&gt;&lt;mo&gt;-&lt;/mo&gt;&lt;mi&gt;n&lt;/mi&gt;&lt;mi&gt;R&lt;/mi&gt;&lt;/mrow&gt;&lt;/mfenced&gt;&lt;/math&gt;&quot;,&quot;origin&quot;:&quot;MathType Legacy&quot;,&quot;version&quot;:&quot;v3.20.0&quot;}" title="m open parentheses t close parentheses equals fraction numerator 1 over denominator square root of 2 N plus 1 end root end fraction sum from n equals negative N to N of m subscript 0 open parentheses t minus n R close parentheses"/>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288032" cy="512064"/>
                    </a:xfrm>
                    <a:prstGeom prst="rect">
                      <a:avLst/>
                    </a:prstGeom>
                  </pic:spPr>
                </pic:pic>
              </a:graphicData>
            </a:graphic>
          </wp:inline>
        </w:drawing>
      </w:r>
    </w:p>
    <w:p w:rsidR="00894722" w:rsidRDefault="00894722" w:rsidP="00883909"/>
    <w:p w:rsidR="00894722" w:rsidRPr="00883909" w:rsidRDefault="00894722" w:rsidP="00883909"/>
    <w:p w:rsidR="00894722" w:rsidRDefault="00894722" w:rsidP="00883909">
      <w:r>
        <w:t xml:space="preserve">where the number of pulses is 2N+1 and the repitition interval is R.  For now, we consider the case where the </w:t>
      </w:r>
      <w:r w:rsidRPr="00883909">
        <w:rPr>
          <w:i/>
          <w:iCs/>
        </w:rPr>
        <w:t>duty cycle</w:t>
      </w:r>
    </w:p>
    <w:p w:rsidR="00894722" w:rsidRDefault="00894722" w:rsidP="00883909"/>
    <w:p w:rsidR="00894722" w:rsidRDefault="00894722" w:rsidP="00883909"/>
    <w:p w:rsidR="00894722" w:rsidRDefault="00894722" w:rsidP="00883909">
      <w:pPr>
        <w:jc w:val="center"/>
      </w:pPr>
      <w:r>
        <w:rPr>
          <w:noProof/>
          <w:position w:val="-8"/>
        </w:rPr>
        <w:drawing>
          <wp:inline distT="0" distB="0" distL="0" distR="0" wp14:anchorId="0B0E635F" wp14:editId="4206E424">
            <wp:extent cx="733552" cy="351536"/>
            <wp:effectExtent l="0" t="0" r="0" b="0"/>
            <wp:docPr id="43064551" name="Picture 43064551" descr="{&quot;mathml&quot;:&quot;&lt;math style=\&quot;font-family:stix;font-size:12px;\&quot; xmlns=\&quot;http://www.w3.org/1998/Math/MathML\&quot;&gt;&lt;mi&gt;D&lt;/mi&gt;&lt;mo&gt;=&lt;/mo&gt;&lt;mfrac&gt;&lt;mi&gt;T&lt;/mi&gt;&lt;mi&gt;R&lt;/mi&gt;&lt;/mfrac&gt;&lt;mo&gt;&amp;gt;&lt;/mo&gt;&lt;mfrac&gt;&lt;mn&gt;1&lt;/mn&gt;&lt;mn&gt;2&lt;/mn&gt;&lt;/mfrac&gt;&lt;mspace linebreak=\&quot;newline\&quot;/&gt;&lt;/math&gt;&quot;,&quot;origin&quot;:&quot;MathType Legacy&quot;,&quot;version&quot;:&quot;v3.20.0&quot;}" title="D equals T over R greater than 1 hal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D&lt;/mi&gt;&lt;mo&gt;=&lt;/mo&gt;&lt;mfrac&gt;&lt;mi&gt;T&lt;/mi&gt;&lt;mi&gt;R&lt;/mi&gt;&lt;/mfrac&gt;&lt;mo&gt;&amp;gt;&lt;/mo&gt;&lt;mfrac&gt;&lt;mn&gt;1&lt;/mn&gt;&lt;mn&gt;2&lt;/mn&gt;&lt;/mfrac&gt;&lt;mspace linebreak=\&quot;newline\&quot;/&gt;&lt;/math&gt;&quot;,&quot;origin&quot;:&quot;MathType Legacy&quot;,&quot;version&quot;:&quot;v3.20.0&quot;}" title="D equals T over R greater than 1 half&#10;"/>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733552" cy="351536"/>
                    </a:xfrm>
                    <a:prstGeom prst="rect">
                      <a:avLst/>
                    </a:prstGeom>
                  </pic:spPr>
                </pic:pic>
              </a:graphicData>
            </a:graphic>
          </wp:inline>
        </w:drawing>
      </w:r>
    </w:p>
    <w:p w:rsidR="00894722" w:rsidRDefault="00894722" w:rsidP="00883909"/>
    <w:p w:rsidR="00894722" w:rsidRDefault="00894722" w:rsidP="00883909">
      <w:r>
        <w:t>ensuring no overlap between multiple pulses for any shift.</w:t>
      </w:r>
    </w:p>
    <w:p w:rsidR="00894722" w:rsidRDefault="00894722" w:rsidP="00883909"/>
    <w:p w:rsidR="00894722" w:rsidRDefault="00894722" w:rsidP="00883909">
      <w:r w:rsidRPr="00883909">
        <w:rPr>
          <w:noProof/>
        </w:rPr>
        <w:drawing>
          <wp:inline distT="0" distB="0" distL="0" distR="0" wp14:anchorId="1D6B0E80" wp14:editId="2F17FAAD">
            <wp:extent cx="5486400" cy="1275080"/>
            <wp:effectExtent l="0" t="0" r="0" b="0"/>
            <wp:docPr id="24088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85284" name=""/>
                    <pic:cNvPicPr/>
                  </pic:nvPicPr>
                  <pic:blipFill>
                    <a:blip r:embed="rId122"/>
                    <a:stretch>
                      <a:fillRect/>
                    </a:stretch>
                  </pic:blipFill>
                  <pic:spPr>
                    <a:xfrm>
                      <a:off x="0" y="0"/>
                      <a:ext cx="5486400" cy="1275080"/>
                    </a:xfrm>
                    <a:prstGeom prst="rect">
                      <a:avLst/>
                    </a:prstGeom>
                  </pic:spPr>
                </pic:pic>
              </a:graphicData>
            </a:graphic>
          </wp:inline>
        </w:drawing>
      </w:r>
    </w:p>
    <w:p w:rsidR="00894722" w:rsidRDefault="00894722" w:rsidP="00883909"/>
    <w:p w:rsidR="00894722" w:rsidRDefault="00894722" w:rsidP="00883909">
      <w:r>
        <w:t>To calculate the ambiguity function for such a signal we write</w:t>
      </w:r>
    </w:p>
    <w:p w:rsidR="00894722" w:rsidRDefault="00894722" w:rsidP="00883909"/>
    <w:p w:rsidR="00894722" w:rsidRDefault="00894722" w:rsidP="00883909">
      <w:pPr>
        <w:jc w:val="center"/>
      </w:pPr>
      <w:r>
        <w:rPr>
          <w:noProof/>
          <w:position w:val="-125"/>
        </w:rPr>
        <w:drawing>
          <wp:inline distT="0" distB="0" distL="0" distR="0" wp14:anchorId="45F87ED6" wp14:editId="6926B639">
            <wp:extent cx="4945194" cy="1588025"/>
            <wp:effectExtent l="0" t="0" r="0" b="0"/>
            <wp:docPr id="1578725550" name="Picture 1578725550" descr="{&quot;mathml&quot;:&quot;&lt;math style=\&quot;font-family:stix;font-size:12px;\&quot; xmlns=\&quot;http://www.w3.org/1998/Math/MathML\&quot;&gt;&lt;mtable columnspacing=\&quot;0px\&quot; columnalign=\&quot;right center left\&quot;&gt;&lt;mtr&gt;&lt;mtd&gt;&lt;mi&gt;&amp;#x3C7;&lt;/mi&gt;&lt;mfenced&gt;&lt;mrow&gt;&lt;mi&gt;&amp;#x3C4;&lt;/mi&gt;&lt;mo&gt;,&lt;/mo&gt;&lt;mi&gt;&amp;#x3C9;&lt;/mi&gt;&lt;/mrow&gt;&lt;/mfenced&gt;&lt;/mtd&gt;&lt;mtd&gt;&lt;mo&gt;=&lt;/mo&gt;&lt;/mtd&gt;&lt;mtd&gt;&lt;mfrac&gt;&lt;mn&gt;1&lt;/mn&gt;&lt;mrow&gt;&lt;mn&gt;2&lt;/mn&gt;&lt;mi&gt;N&lt;/mi&gt;&lt;mo&gt;+&lt;/mo&gt;&lt;mn&gt;1&lt;/mn&gt;&lt;/mrow&gt;&lt;/mfrac&gt;&lt;munderover&gt;&lt;mo&gt;&amp;#x2211;&lt;/mo&gt;&lt;mrow&gt;&lt;mi&gt;n&lt;/mi&gt;&lt;mo&gt;=&lt;/mo&gt;&lt;mo&gt;-&lt;/mo&gt;&lt;mi&gt;N&lt;/mi&gt;&lt;/mrow&gt;&lt;mi&gt;N&lt;/mi&gt;&lt;/munderover&gt;&lt;munderover&gt;&lt;mo&gt;&amp;#x2211;&lt;/mo&gt;&lt;mrow&gt;&lt;mi&gt;m&lt;/mi&gt;&lt;mo&gt;=&lt;/mo&gt;&lt;mo&gt;-&lt;/mo&gt;&lt;mi&gt;N&lt;/mi&gt;&lt;/mrow&gt;&lt;mi&gt;N&lt;/mi&gt;&lt;/munderover&gt;&lt;msubsup&gt;&lt;mo&gt;&amp;#x222B;&lt;/mo&gt;&lt;mrow&gt;&lt;mo&gt;-&lt;/mo&gt;&lt;mo&gt;&amp;#x221E;&lt;/mo&gt;&lt;/mrow&gt;&lt;mo&gt;&amp;#x221E;&lt;/mo&gt;&lt;/msubsup&gt;&lt;msub&gt;&lt;mi&gt;m&lt;/mi&gt;&lt;mn&gt;0&lt;/mn&gt;&lt;/msub&gt;&lt;mfenced&gt;&lt;mrow&gt;&lt;mi&gt;t&lt;/mi&gt;&lt;mo&gt;-&lt;/mo&gt;&lt;mi&gt;n&lt;/mi&gt;&lt;mi&gt;R&lt;/mi&gt;&lt;/mrow&gt;&lt;/mfenced&gt;&lt;msub&gt;&lt;mi&gt;m&lt;/mi&gt;&lt;mn&gt;0&lt;/mn&gt;&lt;/msub&gt;&lt;mfenced&gt;&lt;mrow&gt;&lt;mi&gt;t&lt;/mi&gt;&lt;mo&gt;-&lt;/mo&gt;&lt;mi&gt;m&lt;/mi&gt;&lt;mi&gt;R&lt;/mi&gt;&lt;mo&gt;-&lt;/mo&gt;&lt;mi&gt;&amp;#x3C4;&lt;/mi&gt;&lt;/mrow&gt;&lt;/mfenced&gt;&lt;msup&gt;&lt;mi&gt;e&lt;/mi&gt;&lt;mrow&gt;&lt;mi&gt;j&lt;/mi&gt;&lt;mi&gt;&amp;#x3C9;&lt;/mi&gt;&lt;mi&gt;t&lt;/mi&gt;&lt;/mrow&gt;&lt;/msup&gt;&lt;mo&gt;d&lt;/mo&gt;&lt;mi&gt;t&lt;/mi&gt;&lt;/mtd&gt;&lt;/mtr&gt;&lt;mtr&gt;&lt;mtd/&gt;&lt;mtd&gt;&lt;mo&gt;=&lt;/mo&gt;&lt;/mtd&gt;&lt;mtd&gt;&lt;mfrac&gt;&lt;mn&gt;1&lt;/mn&gt;&lt;mrow&gt;&lt;mn&gt;2&lt;/mn&gt;&lt;mi&gt;N&lt;/mi&gt;&lt;mo&gt;+&lt;/mo&gt;&lt;mn&gt;1&lt;/mn&gt;&lt;/mrow&gt;&lt;/mfrac&gt;&lt;munderover&gt;&lt;mo&gt;&amp;#x2211;&lt;/mo&gt;&lt;mrow&gt;&lt;mi&gt;n&lt;/mi&gt;&lt;mo&gt;=&lt;/mo&gt;&lt;mo&gt;-&lt;/mo&gt;&lt;mi&gt;N&lt;/mi&gt;&lt;/mrow&gt;&lt;mi&gt;N&lt;/mi&gt;&lt;/munderover&gt;&lt;munderover&gt;&lt;mo&gt;&amp;#x2211;&lt;/mo&gt;&lt;mrow&gt;&lt;mi&gt;m&lt;/mi&gt;&lt;mo&gt;=&lt;/mo&gt;&lt;mo&gt;-&lt;/mo&gt;&lt;mi&gt;N&lt;/mi&gt;&lt;/mrow&gt;&lt;mi&gt;N&lt;/mi&gt;&lt;/munderover&gt;&lt;msubsup&gt;&lt;mo&gt;&amp;#x222B;&lt;/mo&gt;&lt;mrow&gt;&lt;mo&gt;-&lt;/mo&gt;&lt;mo&gt;&amp;#x221E;&lt;/mo&gt;&lt;/mrow&gt;&lt;mo&gt;&amp;#x221E;&lt;/mo&gt;&lt;/msubsup&gt;&lt;msub&gt;&lt;mi&gt;m&lt;/mi&gt;&lt;mn&gt;0&lt;/mn&gt;&lt;/msub&gt;&lt;mfenced&gt;&lt;mi&gt;t&lt;/mi&gt;&lt;/mfenced&gt;&lt;msub&gt;&lt;mi&gt;m&lt;/mi&gt;&lt;mn&gt;0&lt;/mn&gt;&lt;/msub&gt;&lt;mfenced&gt;&lt;mrow&gt;&lt;mi&gt;t&lt;/mi&gt;&lt;mo&gt;-&lt;/mo&gt;&lt;mfenced&gt;&lt;mrow&gt;&lt;mi&gt;m&lt;/mi&gt;&lt;mo&gt;-&lt;/mo&gt;&lt;mi&gt;n&lt;/mi&gt;&lt;/mrow&gt;&lt;/mfenced&gt;&lt;mi&gt;R&lt;/mi&gt;&lt;mo&gt;-&lt;/mo&gt;&lt;mi&gt;&amp;#x3C4;&lt;/mi&gt;&lt;/mrow&gt;&lt;/mfenced&gt;&lt;msup&gt;&lt;mi&gt;e&lt;/mi&gt;&lt;mrow&gt;&lt;mi&gt;j&lt;/mi&gt;&lt;mi&gt;&amp;#x3C9;&lt;/mi&gt;&lt;mfenced&gt;&lt;mrow&gt;&lt;mi&gt;t&lt;/mi&gt;&lt;mo&gt;+&lt;/mo&gt;&lt;mi&gt;n&lt;/mi&gt;&lt;mi&gt;R&lt;/mi&gt;&lt;/mrow&gt;&lt;/mfenced&gt;&lt;/mrow&gt;&lt;/msup&gt;&lt;mo&gt;d&lt;/mo&gt;&lt;mi&gt;t&lt;/mi&gt;&lt;/mtd&gt;&lt;/mtr&gt;&lt;mtr&gt;&lt;mtd/&gt;&lt;mtd&gt;&lt;mo&gt;=&lt;/mo&gt;&lt;/mtd&gt;&lt;mtd&gt;&lt;mfrac&gt;&lt;mn&gt;1&lt;/mn&gt;&lt;mrow&gt;&lt;mn&gt;2&lt;/mn&gt;&lt;mi&gt;N&lt;/mi&gt;&lt;mo&gt;+&lt;/mo&gt;&lt;mn&gt;1&lt;/mn&gt;&lt;/mrow&gt;&lt;/mfrac&gt;&lt;munderover&gt;&lt;mo&gt;&amp;#x2211;&lt;/mo&gt;&lt;mrow&gt;&lt;mi&gt;n&lt;/mi&gt;&lt;mo&gt;=&lt;/mo&gt;&lt;mo&gt;-&lt;/mo&gt;&lt;mi&gt;N&lt;/mi&gt;&lt;/mrow&gt;&lt;mi&gt;N&lt;/mi&gt;&lt;/munderover&gt;&lt;msup&gt;&lt;mi&gt;e&lt;/mi&gt;&lt;mrow&gt;&lt;mi&gt;j&lt;/mi&gt;&lt;mi&gt;&amp;#x3C9;&lt;/mi&gt;&lt;mi&gt;n&lt;/mi&gt;&lt;mi&gt;R&lt;/mi&gt;&lt;/mrow&gt;&lt;/msup&gt;&lt;munderover&gt;&lt;mo&gt;&amp;#x2211;&lt;/mo&gt;&lt;mrow&gt;&lt;mi&gt;m&lt;/mi&gt;&lt;mo&gt;=&lt;/mo&gt;&lt;mo&gt;-&lt;/mo&gt;&lt;mi&gt;N&lt;/mi&gt;&lt;/mrow&gt;&lt;mi&gt;N&lt;/mi&gt;&lt;/munderover&gt;&lt;msub&gt;&lt;mi&gt;&amp;#x3C7;&lt;/mi&gt;&lt;mn&gt;0&lt;/mn&gt;&lt;/msub&gt;&lt;mfenced&gt;&lt;mrow&gt;&lt;mi&gt;&amp;#x3C4;&lt;/mi&gt;&lt;mo&gt;-&lt;/mo&gt;&lt;mfenced&gt;&lt;mrow&gt;&lt;mi&gt;n&lt;/mi&gt;&lt;mo&gt;-&lt;/mo&gt;&lt;mi&gt;m&lt;/mi&gt;&lt;/mrow&gt;&lt;/mfenced&gt;&lt;mi&gt;R&lt;/mi&gt;&lt;mo&gt;,&lt;/mo&gt;&lt;mi&gt;&amp;#x3C9;&lt;/mi&gt;&lt;/mrow&gt;&lt;/mfenced&gt;&lt;/mtd&gt;&lt;/mtr&gt;&lt;/mtable&gt;&lt;/math&gt;&quot;,&quot;origin&quot;:&quot;MathType Legacy&quot;,&quot;version&quot;:&quot;v3.20.0&quot;}" title="table row cell chi open parentheses tau comma omega close parentheses end cell equals cell fraction numerator 1 over denominator 2 N plus 1 end fraction sum from n equals negative N to N of sum from m equals negative N to N of integral subscript negative infinity end subscript superscript infinity m subscript 0 open parentheses t minus n R close parentheses m subscript 0 open parentheses t minus m R minus tau close parentheses e to the power of j omega t end exponent d t end cell row blank equals cell fraction numerator 1 over denominator 2 N plus 1 end fraction sum from n equals negative N to N of sum from m equals negative N to N of integral subscript negative infinity end subscript superscript infinity m subscript 0 open parentheses t close parentheses m subscript 0 open parentheses t minus open parentheses m minus n close parentheses R minus tau close parentheses e to the power of j omega open parentheses t plus n R close parentheses end exponent d t end cell row blank equals cell fraction numerator 1 over denominator 2 N plus 1 end fraction sum from n equals negative N to N of e to the power of j omega n R end exponent sum from m equals negative N to N of chi subscript 0 open parentheses tau minus open parentheses n minus m close parentheses R comma omega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C4;&lt;/mi&gt;&lt;mo&gt;,&lt;/mo&gt;&lt;mi&gt;&amp;#x3C9;&lt;/mi&gt;&lt;/mrow&gt;&lt;/mfenced&gt;&lt;/mtd&gt;&lt;mtd&gt;&lt;mo&gt;=&lt;/mo&gt;&lt;/mtd&gt;&lt;mtd&gt;&lt;mfrac&gt;&lt;mn&gt;1&lt;/mn&gt;&lt;mrow&gt;&lt;mn&gt;2&lt;/mn&gt;&lt;mi&gt;N&lt;/mi&gt;&lt;mo&gt;+&lt;/mo&gt;&lt;mn&gt;1&lt;/mn&gt;&lt;/mrow&gt;&lt;/mfrac&gt;&lt;munderover&gt;&lt;mo&gt;&amp;#x2211;&lt;/mo&gt;&lt;mrow&gt;&lt;mi&gt;n&lt;/mi&gt;&lt;mo&gt;=&lt;/mo&gt;&lt;mo&gt;-&lt;/mo&gt;&lt;mi&gt;N&lt;/mi&gt;&lt;/mrow&gt;&lt;mi&gt;N&lt;/mi&gt;&lt;/munderover&gt;&lt;munderover&gt;&lt;mo&gt;&amp;#x2211;&lt;/mo&gt;&lt;mrow&gt;&lt;mi&gt;m&lt;/mi&gt;&lt;mo&gt;=&lt;/mo&gt;&lt;mo&gt;-&lt;/mo&gt;&lt;mi&gt;N&lt;/mi&gt;&lt;/mrow&gt;&lt;mi&gt;N&lt;/mi&gt;&lt;/munderover&gt;&lt;msubsup&gt;&lt;mo&gt;&amp;#x222B;&lt;/mo&gt;&lt;mrow&gt;&lt;mo&gt;-&lt;/mo&gt;&lt;mo&gt;&amp;#x221E;&lt;/mo&gt;&lt;/mrow&gt;&lt;mo&gt;&amp;#x221E;&lt;/mo&gt;&lt;/msubsup&gt;&lt;msub&gt;&lt;mi&gt;m&lt;/mi&gt;&lt;mn&gt;0&lt;/mn&gt;&lt;/msub&gt;&lt;mfenced&gt;&lt;mrow&gt;&lt;mi&gt;t&lt;/mi&gt;&lt;mo&gt;-&lt;/mo&gt;&lt;mi&gt;n&lt;/mi&gt;&lt;mi&gt;R&lt;/mi&gt;&lt;/mrow&gt;&lt;/mfenced&gt;&lt;msub&gt;&lt;mi&gt;m&lt;/mi&gt;&lt;mn&gt;0&lt;/mn&gt;&lt;/msub&gt;&lt;mfenced&gt;&lt;mrow&gt;&lt;mi&gt;t&lt;/mi&gt;&lt;mo&gt;-&lt;/mo&gt;&lt;mi&gt;m&lt;/mi&gt;&lt;mi&gt;R&lt;/mi&gt;&lt;mo&gt;-&lt;/mo&gt;&lt;mi&gt;&amp;#x3C4;&lt;/mi&gt;&lt;/mrow&gt;&lt;/mfenced&gt;&lt;msup&gt;&lt;mi&gt;e&lt;/mi&gt;&lt;mrow&gt;&lt;mi&gt;j&lt;/mi&gt;&lt;mi&gt;&amp;#x3C9;&lt;/mi&gt;&lt;mi&gt;t&lt;/mi&gt;&lt;/mrow&gt;&lt;/msup&gt;&lt;mo&gt;d&lt;/mo&gt;&lt;mi&gt;t&lt;/mi&gt;&lt;/mtd&gt;&lt;/mtr&gt;&lt;mtr&gt;&lt;mtd/&gt;&lt;mtd&gt;&lt;mo&gt;=&lt;/mo&gt;&lt;/mtd&gt;&lt;mtd&gt;&lt;mfrac&gt;&lt;mn&gt;1&lt;/mn&gt;&lt;mrow&gt;&lt;mn&gt;2&lt;/mn&gt;&lt;mi&gt;N&lt;/mi&gt;&lt;mo&gt;+&lt;/mo&gt;&lt;mn&gt;1&lt;/mn&gt;&lt;/mrow&gt;&lt;/mfrac&gt;&lt;munderover&gt;&lt;mo&gt;&amp;#x2211;&lt;/mo&gt;&lt;mrow&gt;&lt;mi&gt;n&lt;/mi&gt;&lt;mo&gt;=&lt;/mo&gt;&lt;mo&gt;-&lt;/mo&gt;&lt;mi&gt;N&lt;/mi&gt;&lt;/mrow&gt;&lt;mi&gt;N&lt;/mi&gt;&lt;/munderover&gt;&lt;munderover&gt;&lt;mo&gt;&amp;#x2211;&lt;/mo&gt;&lt;mrow&gt;&lt;mi&gt;m&lt;/mi&gt;&lt;mo&gt;=&lt;/mo&gt;&lt;mo&gt;-&lt;/mo&gt;&lt;mi&gt;N&lt;/mi&gt;&lt;/mrow&gt;&lt;mi&gt;N&lt;/mi&gt;&lt;/munderover&gt;&lt;msubsup&gt;&lt;mo&gt;&amp;#x222B;&lt;/mo&gt;&lt;mrow&gt;&lt;mo&gt;-&lt;/mo&gt;&lt;mo&gt;&amp;#x221E;&lt;/mo&gt;&lt;/mrow&gt;&lt;mo&gt;&amp;#x221E;&lt;/mo&gt;&lt;/msubsup&gt;&lt;msub&gt;&lt;mi&gt;m&lt;/mi&gt;&lt;mn&gt;0&lt;/mn&gt;&lt;/msub&gt;&lt;mfenced&gt;&lt;mi&gt;t&lt;/mi&gt;&lt;/mfenced&gt;&lt;msub&gt;&lt;mi&gt;m&lt;/mi&gt;&lt;mn&gt;0&lt;/mn&gt;&lt;/msub&gt;&lt;mfenced&gt;&lt;mrow&gt;&lt;mi&gt;t&lt;/mi&gt;&lt;mo&gt;-&lt;/mo&gt;&lt;mfenced&gt;&lt;mrow&gt;&lt;mi&gt;m&lt;/mi&gt;&lt;mo&gt;-&lt;/mo&gt;&lt;mi&gt;n&lt;/mi&gt;&lt;/mrow&gt;&lt;/mfenced&gt;&lt;mi&gt;R&lt;/mi&gt;&lt;mo&gt;-&lt;/mo&gt;&lt;mi&gt;&amp;#x3C4;&lt;/mi&gt;&lt;/mrow&gt;&lt;/mfenced&gt;&lt;msup&gt;&lt;mi&gt;e&lt;/mi&gt;&lt;mrow&gt;&lt;mi&gt;j&lt;/mi&gt;&lt;mi&gt;&amp;#x3C9;&lt;/mi&gt;&lt;mfenced&gt;&lt;mrow&gt;&lt;mi&gt;t&lt;/mi&gt;&lt;mo&gt;+&lt;/mo&gt;&lt;mi&gt;n&lt;/mi&gt;&lt;mi&gt;R&lt;/mi&gt;&lt;/mrow&gt;&lt;/mfenced&gt;&lt;/mrow&gt;&lt;/msup&gt;&lt;mo&gt;d&lt;/mo&gt;&lt;mi&gt;t&lt;/mi&gt;&lt;/mtd&gt;&lt;/mtr&gt;&lt;mtr&gt;&lt;mtd/&gt;&lt;mtd&gt;&lt;mo&gt;=&lt;/mo&gt;&lt;/mtd&gt;&lt;mtd&gt;&lt;mfrac&gt;&lt;mn&gt;1&lt;/mn&gt;&lt;mrow&gt;&lt;mn&gt;2&lt;/mn&gt;&lt;mi&gt;N&lt;/mi&gt;&lt;mo&gt;+&lt;/mo&gt;&lt;mn&gt;1&lt;/mn&gt;&lt;/mrow&gt;&lt;/mfrac&gt;&lt;munderover&gt;&lt;mo&gt;&amp;#x2211;&lt;/mo&gt;&lt;mrow&gt;&lt;mi&gt;n&lt;/mi&gt;&lt;mo&gt;=&lt;/mo&gt;&lt;mo&gt;-&lt;/mo&gt;&lt;mi&gt;N&lt;/mi&gt;&lt;/mrow&gt;&lt;mi&gt;N&lt;/mi&gt;&lt;/munderover&gt;&lt;msup&gt;&lt;mi&gt;e&lt;/mi&gt;&lt;mrow&gt;&lt;mi&gt;j&lt;/mi&gt;&lt;mi&gt;&amp;#x3C9;&lt;/mi&gt;&lt;mi&gt;n&lt;/mi&gt;&lt;mi&gt;R&lt;/mi&gt;&lt;/mrow&gt;&lt;/msup&gt;&lt;munderover&gt;&lt;mo&gt;&amp;#x2211;&lt;/mo&gt;&lt;mrow&gt;&lt;mi&gt;m&lt;/mi&gt;&lt;mo&gt;=&lt;/mo&gt;&lt;mo&gt;-&lt;/mo&gt;&lt;mi&gt;N&lt;/mi&gt;&lt;/mrow&gt;&lt;mi&gt;N&lt;/mi&gt;&lt;/munderover&gt;&lt;msub&gt;&lt;mi&gt;&amp;#x3C7;&lt;/mi&gt;&lt;mn&gt;0&lt;/mn&gt;&lt;/msub&gt;&lt;mfenced&gt;&lt;mrow&gt;&lt;mi&gt;&amp;#x3C4;&lt;/mi&gt;&lt;mo&gt;-&lt;/mo&gt;&lt;mfenced&gt;&lt;mrow&gt;&lt;mi&gt;n&lt;/mi&gt;&lt;mo&gt;-&lt;/mo&gt;&lt;mi&gt;m&lt;/mi&gt;&lt;/mrow&gt;&lt;/mfenced&gt;&lt;mi&gt;R&lt;/mi&gt;&lt;mo&gt;,&lt;/mo&gt;&lt;mi&gt;&amp;#x3C9;&lt;/mi&gt;&lt;/mrow&gt;&lt;/mfenced&gt;&lt;/mtd&gt;&lt;/mtr&gt;&lt;/mtable&gt;&lt;/math&gt;&quot;,&quot;origin&quot;:&quot;MathType Legacy&quot;,&quot;version&quot;:&quot;v3.20.0&quot;}" title="table row cell chi open parentheses tau comma omega close parentheses end cell equals cell fraction numerator 1 over denominator 2 N plus 1 end fraction sum from n equals negative N to N of sum from m equals negative N to N of integral subscript negative infinity end subscript superscript infinity m subscript 0 open parentheses t minus n R close parentheses m subscript 0 open parentheses t minus m R minus tau close parentheses e to the power of j omega t end exponent d t end cell row blank equals cell fraction numerator 1 over denominator 2 N plus 1 end fraction sum from n equals negative N to N of sum from m equals negative N to N of integral subscript negative infinity end subscript superscript infinity m subscript 0 open parentheses t close parentheses m subscript 0 open parentheses t minus open parentheses m minus n close parentheses R minus tau close parentheses e to the power of j omega open parentheses t plus n R close parentheses end exponent d t end cell row blank equals cell fraction numerator 1 over denominator 2 N plus 1 end fraction sum from n equals negative N to N of e to the power of j omega n R end exponent sum from m equals negative N to N of chi subscript 0 open parentheses tau minus open parentheses n minus m close parentheses R comma omega close parentheses end cell end table"/>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4945194" cy="1588025"/>
                    </a:xfrm>
                    <a:prstGeom prst="rect">
                      <a:avLst/>
                    </a:prstGeom>
                  </pic:spPr>
                </pic:pic>
              </a:graphicData>
            </a:graphic>
          </wp:inline>
        </w:drawing>
      </w:r>
    </w:p>
    <w:p w:rsidR="00894722" w:rsidRDefault="00894722" w:rsidP="00883909">
      <w:pPr>
        <w:jc w:val="center"/>
      </w:pPr>
    </w:p>
    <w:p w:rsidR="00894722" w:rsidRDefault="00894722" w:rsidP="00883909">
      <w:r>
        <w:t xml:space="preserve">We will simplify this expression in steps.   First consider the case where </w:t>
      </w:r>
      <w:r>
        <w:rPr>
          <w:noProof/>
          <w:position w:val="-5"/>
        </w:rPr>
        <w:drawing>
          <wp:inline distT="0" distB="0" distL="0" distR="0" wp14:anchorId="0D29AAC9" wp14:editId="1289A116">
            <wp:extent cx="418592" cy="152400"/>
            <wp:effectExtent l="0" t="0" r="0" b="0"/>
            <wp:docPr id="2109826751" name="Picture 2109826751" descr="{&quot;mathml&quot;:&quot;&lt;math style=\&quot;font-family:stix;font-size:12px;\&quot; xmlns=\&quot;http://www.w3.org/1998/Math/MathML\&quot;&gt;&lt;mfenced open=\&quot;|\&quot; close=\&quot;|\&quot;&gt;&lt;mi&gt;&amp;#x3C4;&lt;/mi&gt;&lt;/mfenced&gt;&lt;mo&gt;&amp;lt;&lt;/mo&gt;&lt;mi&gt;T&lt;/mi&gt;&lt;/math&gt;&quot;,&quot;origin&quot;:&quot;MathType Legacy&quot;,&quot;version&quot;:&quot;v3.20.0&quot;}" title="open vertical bar tau close vertical bar less than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i&gt;&amp;#x3C4;&lt;/mi&gt;&lt;/mfenced&gt;&lt;mo&gt;&amp;lt;&lt;/mo&gt;&lt;mi&gt;T&lt;/mi&gt;&lt;/math&gt;&quot;,&quot;origin&quot;:&quot;MathType Legacy&quot;,&quot;version&quot;:&quot;v3.20.0&quot;}" title="open vertical bar tau close vertical bar less than T"/>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418592" cy="152400"/>
                    </a:xfrm>
                    <a:prstGeom prst="rect">
                      <a:avLst/>
                    </a:prstGeom>
                  </pic:spPr>
                </pic:pic>
              </a:graphicData>
            </a:graphic>
          </wp:inline>
        </w:drawing>
      </w:r>
      <w:r>
        <w:t xml:space="preserve">.  Then the shift is within a single repetition interval, n=m, and each pulse correlates with itself.  Using the trigonmetric representatin for the geometric series out front leads to  </w:t>
      </w:r>
    </w:p>
    <w:p w:rsidR="00894722" w:rsidRDefault="00894722" w:rsidP="00883909"/>
    <w:p w:rsidR="00894722" w:rsidRDefault="00894722" w:rsidP="00883909">
      <w:pPr>
        <w:jc w:val="center"/>
      </w:pPr>
      <w:r>
        <w:rPr>
          <w:noProof/>
          <w:position w:val="-61"/>
        </w:rPr>
        <w:drawing>
          <wp:inline distT="0" distB="0" distL="0" distR="0" wp14:anchorId="44F58815" wp14:editId="1A726539">
            <wp:extent cx="3494473" cy="862719"/>
            <wp:effectExtent l="0" t="0" r="0" b="0"/>
            <wp:docPr id="2120137442" name="Picture 2120137442" descr="{&quot;mathml&quot;:&quot;&lt;math style=\&quot;font-family:stix;font-size:12px;\&quot; xmlns=\&quot;http://www.w3.org/1998/Math/MathML\&quot;&gt;&lt;mi&gt;&amp;#x3C7;&lt;/mi&gt;&lt;mfenced&gt;&lt;mrow&gt;&lt;mi&gt;&amp;#x3C4;&lt;/mi&gt;&lt;mo&gt;,&lt;/mo&gt;&lt;mi&gt;&amp;#x3C9;&lt;/mi&gt;&lt;/mrow&gt;&lt;/mfenced&gt;&lt;mo&gt;=&lt;/mo&gt;&lt;mfrac&gt;&lt;msup&gt;&lt;mi&gt;e&lt;/mi&gt;&lt;mrow&gt;&lt;mi&gt;j&lt;/mi&gt;&lt;mi&gt;&amp;#x3C9;&lt;/mi&gt;&lt;mi&gt;R&lt;/mi&gt;&lt;mi&gt;N&lt;/mi&gt;&lt;/mrow&gt;&lt;/msup&gt;&lt;mrow&gt;&lt;mn&gt;2&lt;/mn&gt;&lt;mi&gt;N&lt;/mi&gt;&lt;mo&gt;+&lt;/mo&gt;&lt;mn&gt;1&lt;/mn&gt;&lt;/mrow&gt;&lt;/mfrac&gt;&lt;mfrac&gt;&lt;mrow&gt;&lt;mi&gt;sin&lt;/mi&gt;&lt;mfenced open=\&quot;[\&quot; close=\&quot;]\&quot;&gt;&lt;mrow&gt;&lt;mstyle displaystyle=\&quot;true\&quot;&gt;&lt;mfrac&gt;&lt;mrow&gt;&lt;mi&gt;&amp;#x3C9;&lt;/mi&gt;&lt;mi&gt;R&lt;/mi&gt;&lt;/mrow&gt;&lt;mn&gt;2&lt;/mn&gt;&lt;/mfrac&gt;&lt;/mstyle&gt;&lt;mfenced&gt;&lt;mrow&gt;&lt;mn&gt;2&lt;/mn&gt;&lt;mi&gt;N&lt;/mi&gt;&lt;mo&gt;+&lt;/mo&gt;&lt;mn&gt;1&lt;/mn&gt;&lt;/mrow&gt;&lt;/mfenced&gt;&lt;/mrow&gt;&lt;/mfenced&gt;&lt;/mrow&gt;&lt;mrow&gt;&lt;mi&gt;sin&lt;/mi&gt;&lt;mfenced open=\&quot;[\&quot; close=\&quot;]\&quot;&gt;&lt;mstyle displaystyle=\&quot;true\&quot;&gt;&lt;mfrac&gt;&lt;mrow&gt;&lt;mi&gt;&amp;#x3C9;&lt;/mi&gt;&lt;mi&gt;R&lt;/mi&gt;&lt;/mrow&gt;&lt;mn&gt;2&lt;/mn&gt;&lt;/mfrac&gt;&lt;/mstyle&gt;&lt;/mfenced&gt;&lt;/mrow&gt;&lt;/mfrac&gt;&lt;msub&gt;&lt;mi&gt;&amp;#x3C7;&lt;/mi&gt;&lt;mn&gt;0&lt;/mn&gt;&lt;/msub&gt;&lt;mfenced&gt;&lt;mrow&gt;&lt;mi&gt;&amp;#x3C4;&lt;/mi&gt;&lt;mo&gt;,&lt;/mo&gt;&lt;mi&gt;&amp;#x3C9;&lt;/mi&gt;&lt;/mrow&gt;&lt;/mfenced&gt;&lt;mo&gt;,&lt;/mo&gt;&lt;mfenced open=\&quot;|\&quot; close=\&quot;|\&quot;&gt;&lt;mi&gt;&amp;#x3C4;&lt;/mi&gt;&lt;/mfenced&gt;&lt;mo&gt;&amp;lt;&lt;/mo&gt;&lt;mi&gt;T&lt;/mi&gt;&lt;/math&gt;&quot;,&quot;origin&quot;:&quot;MathType Legacy&quot;,&quot;version&quot;:&quot;v3.20.0&quot;}" title="chi open parentheses tau comma omega close parentheses equals fraction numerator e to the power of j omega R N end exponent over denominator 2 N plus 1 end fraction fraction numerator sin open square brackets fraction numerator omega R over denominator 2 end fraction open parentheses 2 N plus 1 close parentheses close square brackets over denominator sin open square brackets fraction numerator omega R over denominator 2 end fraction close square brackets end fraction chi subscript 0 open parentheses tau comma omega close parentheses comma open vertical bar tau close vertical bar less than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C9;&lt;/mi&gt;&lt;/mrow&gt;&lt;/mfenced&gt;&lt;mo&gt;=&lt;/mo&gt;&lt;mfrac&gt;&lt;msup&gt;&lt;mi&gt;e&lt;/mi&gt;&lt;mrow&gt;&lt;mi&gt;j&lt;/mi&gt;&lt;mi&gt;&amp;#x3C9;&lt;/mi&gt;&lt;mi&gt;R&lt;/mi&gt;&lt;mi&gt;N&lt;/mi&gt;&lt;/mrow&gt;&lt;/msup&gt;&lt;mrow&gt;&lt;mn&gt;2&lt;/mn&gt;&lt;mi&gt;N&lt;/mi&gt;&lt;mo&gt;+&lt;/mo&gt;&lt;mn&gt;1&lt;/mn&gt;&lt;/mrow&gt;&lt;/mfrac&gt;&lt;mfrac&gt;&lt;mrow&gt;&lt;mi&gt;sin&lt;/mi&gt;&lt;mfenced open=\&quot;[\&quot; close=\&quot;]\&quot;&gt;&lt;mrow&gt;&lt;mstyle displaystyle=\&quot;true\&quot;&gt;&lt;mfrac&gt;&lt;mrow&gt;&lt;mi&gt;&amp;#x3C9;&lt;/mi&gt;&lt;mi&gt;R&lt;/mi&gt;&lt;/mrow&gt;&lt;mn&gt;2&lt;/mn&gt;&lt;/mfrac&gt;&lt;/mstyle&gt;&lt;mfenced&gt;&lt;mrow&gt;&lt;mn&gt;2&lt;/mn&gt;&lt;mi&gt;N&lt;/mi&gt;&lt;mo&gt;+&lt;/mo&gt;&lt;mn&gt;1&lt;/mn&gt;&lt;/mrow&gt;&lt;/mfenced&gt;&lt;/mrow&gt;&lt;/mfenced&gt;&lt;/mrow&gt;&lt;mrow&gt;&lt;mi&gt;sin&lt;/mi&gt;&lt;mfenced open=\&quot;[\&quot; close=\&quot;]\&quot;&gt;&lt;mstyle displaystyle=\&quot;true\&quot;&gt;&lt;mfrac&gt;&lt;mrow&gt;&lt;mi&gt;&amp;#x3C9;&lt;/mi&gt;&lt;mi&gt;R&lt;/mi&gt;&lt;/mrow&gt;&lt;mn&gt;2&lt;/mn&gt;&lt;/mfrac&gt;&lt;/mstyle&gt;&lt;/mfenced&gt;&lt;/mrow&gt;&lt;/mfrac&gt;&lt;msub&gt;&lt;mi&gt;&amp;#x3C7;&lt;/mi&gt;&lt;mn&gt;0&lt;/mn&gt;&lt;/msub&gt;&lt;mfenced&gt;&lt;mrow&gt;&lt;mi&gt;&amp;#x3C4;&lt;/mi&gt;&lt;mo&gt;,&lt;/mo&gt;&lt;mi&gt;&amp;#x3C9;&lt;/mi&gt;&lt;/mrow&gt;&lt;/mfenced&gt;&lt;mo&gt;,&lt;/mo&gt;&lt;mfenced open=\&quot;|\&quot; close=\&quot;|\&quot;&gt;&lt;mi&gt;&amp;#x3C4;&lt;/mi&gt;&lt;/mfenced&gt;&lt;mo&gt;&amp;lt;&lt;/mo&gt;&lt;mi&gt;T&lt;/mi&gt;&lt;/math&gt;&quot;,&quot;origin&quot;:&quot;MathType Legacy&quot;,&quot;version&quot;:&quot;v3.20.0&quot;}" title="chi open parentheses tau comma omega close parentheses equals fraction numerator e to the power of j omega R N end exponent over denominator 2 N plus 1 end fraction fraction numerator sin open square brackets fraction numerator omega R over denominator 2 end fraction open parentheses 2 N plus 1 close parentheses close square brackets over denominator sin open square brackets fraction numerator omega R over denominator 2 end fraction close square brackets end fraction chi subscript 0 open parentheses tau comma omega close parentheses comma open vertical bar tau close vertical bar less than T"/>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494473" cy="862719"/>
                    </a:xfrm>
                    <a:prstGeom prst="rect">
                      <a:avLst/>
                    </a:prstGeom>
                  </pic:spPr>
                </pic:pic>
              </a:graphicData>
            </a:graphic>
          </wp:inline>
        </w:drawing>
      </w:r>
    </w:p>
    <w:p w:rsidR="00894722" w:rsidRDefault="00894722" w:rsidP="00883909">
      <w:pPr>
        <w:jc w:val="center"/>
      </w:pPr>
    </w:p>
    <w:p w:rsidR="00894722" w:rsidRDefault="00894722" w:rsidP="00883909">
      <w:pPr>
        <w:jc w:val="center"/>
      </w:pPr>
    </w:p>
    <w:p w:rsidR="00894722" w:rsidRDefault="00894722" w:rsidP="00883909">
      <w:r>
        <w:t>The discrete time sinc function is periodic in omega with zeros at multiples of 1/R</w:t>
      </w:r>
    </w:p>
    <w:p w:rsidR="00894722" w:rsidRDefault="00894722" w:rsidP="00883909"/>
    <w:p w:rsidR="00894722" w:rsidRDefault="00894722" w:rsidP="00883909">
      <w:r>
        <w:t xml:space="preserve">When tau&gt;R-T, individual waveforms are shifted into their neighbors such that pairwise correlations between the nth and mth pulses occur.  The number of such cross-correlations decrease by one with each shift of R as the support of the shifted pulse trains is reduced.  It makes since to consider terms with fixed shifts p=n-m and determine the corresponding phases for each term.  </w:t>
      </w:r>
    </w:p>
    <w:p w:rsidR="00894722" w:rsidRDefault="00894722" w:rsidP="00883909"/>
    <w:p w:rsidR="00894722" w:rsidRDefault="00894722" w:rsidP="00883909">
      <w:r>
        <w:t xml:space="preserve">Take the case N=2 with 5 pulses as an example.  For p = 1 there are four (n,m) combinations: (0,-1),(1,0), (-1,-2), and (2,1) which will contribute </w:t>
      </w:r>
      <w:r>
        <w:rPr>
          <w:noProof/>
          <w:position w:val="-10"/>
        </w:rPr>
        <w:drawing>
          <wp:inline distT="0" distB="0" distL="0" distR="0" wp14:anchorId="31A1FC26" wp14:editId="2E52F960">
            <wp:extent cx="2227072" cy="219456"/>
            <wp:effectExtent l="0" t="0" r="0" b="0"/>
            <wp:docPr id="1086246398" name="Picture 1086246398" descr="{&quot;mathml&quot;:&quot;&lt;math style=\&quot;font-family:stix;font-size:12px;\&quot; xmlns=\&quot;http://www.w3.org/1998/Math/MathML\&quot;&gt;&lt;msub&gt;&lt;mi&gt;&amp;#x3C7;&lt;/mi&gt;&lt;mn&gt;0&lt;/mn&gt;&lt;/msub&gt;&lt;mfenced&gt;&lt;mrow&gt;&lt;mi&gt;&amp;#x3C4;&lt;/mi&gt;&lt;mo&gt;-&lt;/mo&gt;&lt;mi&gt;R&lt;/mi&gt;&lt;/mrow&gt;&lt;/mfenced&gt;&lt;mfenced&gt;&lt;mrow&gt;&lt;msup&gt;&lt;mi&gt;e&lt;/mi&gt;&lt;mrow&gt;&lt;mo&gt;-&lt;/mo&gt;&lt;mi&gt;j&lt;/mi&gt;&lt;mi&gt;&amp;#x3C9;&lt;/mi&gt;&lt;mi&gt;R&lt;/mi&gt;&lt;/mrow&gt;&lt;/msup&gt;&lt;mo&gt;+&lt;/mo&gt;&lt;mn&gt;1&lt;/mn&gt;&lt;msup&gt;&lt;mo&gt;+&lt;/mo&gt;&lt;mrow&gt;&lt;mi&gt;j&lt;/mi&gt;&lt;mi&gt;&amp;#x3C9;&lt;/mi&gt;&lt;mi&gt;R&lt;/mi&gt;&lt;/mrow&gt;&lt;/msup&gt;&lt;msup&gt;&lt;mo&gt;+&lt;/mo&gt;&lt;mrow&gt;&lt;mi&gt;j&lt;/mi&gt;&lt;mi&gt;&amp;#x3C9;&lt;/mi&gt;&lt;mn&gt;2&lt;/mn&gt;&lt;mi&gt;R&lt;/mi&gt;&lt;/mrow&gt;&lt;/msup&gt;&lt;/mrow&gt;&lt;/mfenced&gt;&lt;/math&gt;&quot;,&quot;origin&quot;:&quot;MathType Legacy&quot;,&quot;version&quot;:&quot;v3.20.0&quot;}" title="chi subscript 0 open parentheses tau minus R close parentheses open parentheses e to the power of negative j omega R end exponent plus 1 plus to the power of j omega R end exponent plus to the power of j omega 2 R end exponen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7;&lt;/mi&gt;&lt;mn&gt;0&lt;/mn&gt;&lt;/msub&gt;&lt;mfenced&gt;&lt;mrow&gt;&lt;mi&gt;&amp;#x3C4;&lt;/mi&gt;&lt;mo&gt;-&lt;/mo&gt;&lt;mi&gt;R&lt;/mi&gt;&lt;/mrow&gt;&lt;/mfenced&gt;&lt;mfenced&gt;&lt;mrow&gt;&lt;msup&gt;&lt;mi&gt;e&lt;/mi&gt;&lt;mrow&gt;&lt;mo&gt;-&lt;/mo&gt;&lt;mi&gt;j&lt;/mi&gt;&lt;mi&gt;&amp;#x3C9;&lt;/mi&gt;&lt;mi&gt;R&lt;/mi&gt;&lt;/mrow&gt;&lt;/msup&gt;&lt;mo&gt;+&lt;/mo&gt;&lt;mn&gt;1&lt;/mn&gt;&lt;msup&gt;&lt;mo&gt;+&lt;/mo&gt;&lt;mrow&gt;&lt;mi&gt;j&lt;/mi&gt;&lt;mi&gt;&amp;#x3C9;&lt;/mi&gt;&lt;mi&gt;R&lt;/mi&gt;&lt;/mrow&gt;&lt;/msup&gt;&lt;msup&gt;&lt;mo&gt;+&lt;/mo&gt;&lt;mrow&gt;&lt;mi&gt;j&lt;/mi&gt;&lt;mi&gt;&amp;#x3C9;&lt;/mi&gt;&lt;mn&gt;2&lt;/mn&gt;&lt;mi&gt;R&lt;/mi&gt;&lt;/mrow&gt;&lt;/msup&gt;&lt;/mrow&gt;&lt;/mfenced&gt;&lt;/math&gt;&quot;,&quot;origin&quot;:&quot;MathType Legacy&quot;,&quot;version&quot;:&quot;v3.20.0&quot;}" title="chi subscript 0 open parentheses tau minus R close parentheses open parentheses e to the power of negative j omega R end exponent plus 1 plus to the power of j omega R end exponent plus to the power of j omega 2 R end exponent close parentheses"/>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2227072" cy="219456"/>
                    </a:xfrm>
                    <a:prstGeom prst="rect">
                      <a:avLst/>
                    </a:prstGeom>
                  </pic:spPr>
                </pic:pic>
              </a:graphicData>
            </a:graphic>
          </wp:inline>
        </w:drawing>
      </w:r>
      <w:r>
        <w:t>to the sum.  Terms for p=2,3,4 are</w:t>
      </w:r>
    </w:p>
    <w:p w:rsidR="00894722" w:rsidRDefault="00894722" w:rsidP="00883909"/>
    <w:p w:rsidR="00894722" w:rsidRDefault="00894722" w:rsidP="00883909">
      <w:r>
        <w:rPr>
          <w:noProof/>
          <w:position w:val="-11"/>
        </w:rPr>
        <w:drawing>
          <wp:inline distT="0" distB="0" distL="0" distR="0" wp14:anchorId="40359ADC" wp14:editId="6382D298">
            <wp:extent cx="4555236" cy="189027"/>
            <wp:effectExtent l="0" t="0" r="0" b="0"/>
            <wp:docPr id="1655960308" name="Picture 1655960308" descr="{&quot;mathml&quot;:&quot;&lt;math style=\&quot;font-family:stix;font-size:12px;\&quot; xmlns=\&quot;http://www.w3.org/1998/Math/MathML\&quot;&gt;&lt;msub&gt;&lt;mi&gt;&amp;#x3C7;&lt;/mi&gt;&lt;mn&gt;0&lt;/mn&gt;&lt;/msub&gt;&lt;mfenced&gt;&lt;mrow&gt;&lt;mi&gt;&amp;#x3C4;&lt;/mi&gt;&lt;mo&gt;-&lt;/mo&gt;&lt;mn&gt;2&lt;/mn&gt;&lt;mi&gt;R&lt;/mi&gt;&lt;/mrow&gt;&lt;/mfenced&gt;&lt;mfenced&gt;&lt;mrow&gt;&lt;mn&gt;1&lt;/mn&gt;&lt;msup&gt;&lt;mo&gt;+&lt;/mo&gt;&lt;mrow&gt;&lt;mi&gt;j&lt;/mi&gt;&lt;mi&gt;&amp;#x3C9;&lt;/mi&gt;&lt;mi&gt;R&lt;/mi&gt;&lt;/mrow&gt;&lt;/msup&gt;&lt;msup&gt;&lt;mo&gt;+&lt;/mo&gt;&lt;mrow&gt;&lt;mi&gt;j&lt;/mi&gt;&lt;mi&gt;&amp;#x3C9;&lt;/mi&gt;&lt;mn&gt;2&lt;/mn&gt;&lt;mi&gt;R&lt;/mi&gt;&lt;/mrow&gt;&lt;/msup&gt;&lt;/mrow&gt;&lt;/mfenced&gt;&lt;mo&gt;,&lt;/mo&gt;&lt;msub&gt;&lt;mi&gt;&amp;#x3C7;&lt;/mi&gt;&lt;mn&gt;0&lt;/mn&gt;&lt;/msub&gt;&lt;mfenced&gt;&lt;mrow&gt;&lt;mi&gt;&amp;#x3C4;&lt;/mi&gt;&lt;mo&gt;-&lt;/mo&gt;&lt;mn&gt;3&lt;/mn&gt;&lt;mi&gt;R&lt;/mi&gt;&lt;/mrow&gt;&lt;/mfenced&gt;&lt;mfenced&gt;&lt;mrow&gt;&lt;msup&gt;&lt;mrow/&gt;&lt;mrow&gt;&lt;mi&gt;j&lt;/mi&gt;&lt;mi&gt;&amp;#x3C9;&lt;/mi&gt;&lt;mi&gt;R&lt;/mi&gt;&lt;/mrow&gt;&lt;/msup&gt;&lt;msup&gt;&lt;mo&gt;+&lt;/mo&gt;&lt;mrow&gt;&lt;mi&gt;j&lt;/mi&gt;&lt;mi&gt;&amp;#x3C9;&lt;/mi&gt;&lt;mn&gt;2&lt;/mn&gt;&lt;mi&gt;R&lt;/mi&gt;&lt;/mrow&gt;&lt;/msup&gt;&lt;/mrow&gt;&lt;/mfenced&gt;&lt;mo&gt;,&lt;/mo&gt;&lt;msub&gt;&lt;mi&gt;&amp;#x3C7;&lt;/mi&gt;&lt;mn&gt;0&lt;/mn&gt;&lt;/msub&gt;&lt;mfenced&gt;&lt;mrow&gt;&lt;mi&gt;&amp;#x3C4;&lt;/mi&gt;&lt;mo&gt;-&lt;/mo&gt;&lt;mn&gt;4&lt;/mn&gt;&lt;mi&gt;R&lt;/mi&gt;&lt;/mrow&gt;&lt;/mfenced&gt;&lt;msup&gt;&lt;mi&gt;e&lt;/mi&gt;&lt;mrow&gt;&lt;mi&gt;j&lt;/mi&gt;&lt;mi&gt;&amp;#x3C9;&lt;/mi&gt;&lt;mn&gt;2&lt;/mn&gt;&lt;mi&gt;R&lt;/mi&gt;&lt;/mrow&gt;&lt;/msup&gt;&lt;/math&gt;&quot;,&quot;origin&quot;:&quot;MathType Legacy&quot;,&quot;version&quot;:&quot;v3.20.0&quot;}" title="chi subscript 0 open parentheses tau minus 2 R close parentheses open parentheses 1 plus to the power of j omega R end exponent plus to the power of j omega 2 R end exponent close parentheses comma chi subscript 0 open parentheses tau minus 3 R close parentheses open parentheses blank to the power of j omega R end exponent plus to the power of j omega 2 R end exponent close parentheses comma chi subscript 0 open parentheses tau minus 4 R close parentheses e to the power of j omega 2 R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7;&lt;/mi&gt;&lt;mn&gt;0&lt;/mn&gt;&lt;/msub&gt;&lt;mfenced&gt;&lt;mrow&gt;&lt;mi&gt;&amp;#x3C4;&lt;/mi&gt;&lt;mo&gt;-&lt;/mo&gt;&lt;mn&gt;2&lt;/mn&gt;&lt;mi&gt;R&lt;/mi&gt;&lt;/mrow&gt;&lt;/mfenced&gt;&lt;mfenced&gt;&lt;mrow&gt;&lt;mn&gt;1&lt;/mn&gt;&lt;msup&gt;&lt;mo&gt;+&lt;/mo&gt;&lt;mrow&gt;&lt;mi&gt;j&lt;/mi&gt;&lt;mi&gt;&amp;#x3C9;&lt;/mi&gt;&lt;mi&gt;R&lt;/mi&gt;&lt;/mrow&gt;&lt;/msup&gt;&lt;msup&gt;&lt;mo&gt;+&lt;/mo&gt;&lt;mrow&gt;&lt;mi&gt;j&lt;/mi&gt;&lt;mi&gt;&amp;#x3C9;&lt;/mi&gt;&lt;mn&gt;2&lt;/mn&gt;&lt;mi&gt;R&lt;/mi&gt;&lt;/mrow&gt;&lt;/msup&gt;&lt;/mrow&gt;&lt;/mfenced&gt;&lt;mo&gt;,&lt;/mo&gt;&lt;msub&gt;&lt;mi&gt;&amp;#x3C7;&lt;/mi&gt;&lt;mn&gt;0&lt;/mn&gt;&lt;/msub&gt;&lt;mfenced&gt;&lt;mrow&gt;&lt;mi&gt;&amp;#x3C4;&lt;/mi&gt;&lt;mo&gt;-&lt;/mo&gt;&lt;mn&gt;3&lt;/mn&gt;&lt;mi&gt;R&lt;/mi&gt;&lt;/mrow&gt;&lt;/mfenced&gt;&lt;mfenced&gt;&lt;mrow&gt;&lt;msup&gt;&lt;mrow/&gt;&lt;mrow&gt;&lt;mi&gt;j&lt;/mi&gt;&lt;mi&gt;&amp;#x3C9;&lt;/mi&gt;&lt;mi&gt;R&lt;/mi&gt;&lt;/mrow&gt;&lt;/msup&gt;&lt;msup&gt;&lt;mo&gt;+&lt;/mo&gt;&lt;mrow&gt;&lt;mi&gt;j&lt;/mi&gt;&lt;mi&gt;&amp;#x3C9;&lt;/mi&gt;&lt;mn&gt;2&lt;/mn&gt;&lt;mi&gt;R&lt;/mi&gt;&lt;/mrow&gt;&lt;/msup&gt;&lt;/mrow&gt;&lt;/mfenced&gt;&lt;mo&gt;,&lt;/mo&gt;&lt;msub&gt;&lt;mi&gt;&amp;#x3C7;&lt;/mi&gt;&lt;mn&gt;0&lt;/mn&gt;&lt;/msub&gt;&lt;mfenced&gt;&lt;mrow&gt;&lt;mi&gt;&amp;#x3C4;&lt;/mi&gt;&lt;mo&gt;-&lt;/mo&gt;&lt;mn&gt;4&lt;/mn&gt;&lt;mi&gt;R&lt;/mi&gt;&lt;/mrow&gt;&lt;/mfenced&gt;&lt;msup&gt;&lt;mi&gt;e&lt;/mi&gt;&lt;mrow&gt;&lt;mi&gt;j&lt;/mi&gt;&lt;mi&gt;&amp;#x3C9;&lt;/mi&gt;&lt;mn&gt;2&lt;/mn&gt;&lt;mi&gt;R&lt;/mi&gt;&lt;/mrow&gt;&lt;/msup&gt;&lt;/math&gt;&quot;,&quot;origin&quot;:&quot;MathType Legacy&quot;,&quot;version&quot;:&quot;v3.20.0&quot;}" title="chi subscript 0 open parentheses tau minus 2 R close parentheses open parentheses 1 plus to the power of j omega R end exponent plus to the power of j omega 2 R end exponent close parentheses comma chi subscript 0 open parentheses tau minus 3 R close parentheses open parentheses blank to the power of j omega R end exponent plus to the power of j omega 2 R end exponent close parentheses comma chi subscript 0 open parentheses tau minus 4 R close parentheses e to the power of j omega 2 R end exponent"/>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4555236" cy="189027"/>
                    </a:xfrm>
                    <a:prstGeom prst="rect">
                      <a:avLst/>
                    </a:prstGeom>
                  </pic:spPr>
                </pic:pic>
              </a:graphicData>
            </a:graphic>
          </wp:inline>
        </w:drawing>
      </w:r>
      <w:r>
        <w:t>.</w:t>
      </w:r>
    </w:p>
    <w:p w:rsidR="00894722" w:rsidRDefault="00894722" w:rsidP="00883909"/>
    <w:p w:rsidR="00894722" w:rsidRDefault="00894722" w:rsidP="00883909">
      <w:r>
        <w:t>After 4 shifts there is no more overlap of any individual pusles.  The terms for p&lt;0 are sign reversed in phase.  The phase sums are</w:t>
      </w:r>
    </w:p>
    <w:p w:rsidR="00894722" w:rsidRDefault="00894722" w:rsidP="00883909"/>
    <w:p w:rsidR="00894722" w:rsidRDefault="00894722" w:rsidP="00662270">
      <w:pPr>
        <w:jc w:val="center"/>
      </w:pPr>
      <w:r>
        <w:rPr>
          <w:noProof/>
          <w:position w:val="-59"/>
        </w:rPr>
        <w:drawing>
          <wp:inline distT="0" distB="0" distL="0" distR="0" wp14:anchorId="2CD607E8" wp14:editId="29FA1E55">
            <wp:extent cx="1046480" cy="1009904"/>
            <wp:effectExtent l="0" t="0" r="0" b="0"/>
            <wp:docPr id="2015640629" name="Picture 2015640629" descr="{&quot;mathml&quot;:&quot;&lt;math style=\&quot;font-family:stix;font-size:12px;\&quot; xmlns=\&quot;http://www.w3.org/1998/Math/MathML\&quot;&gt;&lt;munderover&gt;&lt;mo&gt;&amp;#x2211;&lt;/mo&gt;&lt;mrow&gt;&lt;mi&gt;k&lt;/mi&gt;&lt;mo&gt;=&lt;/mo&gt;&lt;mo&gt;-&lt;/mo&gt;&lt;mi&gt;N&lt;/mi&gt;&lt;mo&gt;+&lt;/mo&gt;&lt;mi&gt;p&lt;/mi&gt;&lt;/mrow&gt;&lt;mi&gt;N&lt;/mi&gt;&lt;/munderover&gt;&lt;msup&gt;&lt;mi&gt;x&lt;/mi&gt;&lt;mi&gt;k&lt;/mi&gt;&lt;/msup&gt;&lt;mo&gt;,&lt;/mo&gt;&lt;mi&gt;p&lt;/mi&gt;&lt;mo&gt;&amp;gt;&lt;/mo&gt;&lt;mn&gt;0&lt;/mn&gt;&lt;mspace linebreak=\&quot;newline\&quot;/&gt;&lt;munderover&gt;&lt;mo&gt;&amp;#x2211;&lt;/mo&gt;&lt;mrow&gt;&lt;mi&gt;k&lt;/mi&gt;&lt;mo&gt;=&lt;/mo&gt;&lt;mo&gt;-&lt;/mo&gt;&lt;mi&gt;N&lt;/mi&gt;&lt;/mrow&gt;&lt;mrow&gt;&lt;mi&gt;N&lt;/mi&gt;&lt;mo&gt;-&lt;/mo&gt;&lt;mi&gt;p&lt;/mi&gt;&lt;/mrow&gt;&lt;/munderover&gt;&lt;msup&gt;&lt;mi&gt;x&lt;/mi&gt;&lt;mi&gt;k&lt;/mi&gt;&lt;/msup&gt;&lt;mo&gt;,&lt;/mo&gt;&lt;mi&gt;p&lt;/mi&gt;&lt;mo&gt;&amp;lt;&lt;/mo&gt;&lt;mn&gt;0&lt;/mn&gt;&lt;mspace linebreak=\&quot;newline\&quot;/&gt;&lt;/math&gt;&quot;,&quot;origin&quot;:&quot;MathType Legacy&quot;,&quot;version&quot;:&quot;v3.20.0&quot;}" title="sum from k equals negative N plus p to N of x to the power of k comma p greater than 0&#10;sum from k equals negative N to N minus p of x to the power of k comma p less than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underover&gt;&lt;mo&gt;&amp;#x2211;&lt;/mo&gt;&lt;mrow&gt;&lt;mi&gt;k&lt;/mi&gt;&lt;mo&gt;=&lt;/mo&gt;&lt;mo&gt;-&lt;/mo&gt;&lt;mi&gt;N&lt;/mi&gt;&lt;mo&gt;+&lt;/mo&gt;&lt;mi&gt;p&lt;/mi&gt;&lt;/mrow&gt;&lt;mi&gt;N&lt;/mi&gt;&lt;/munderover&gt;&lt;msup&gt;&lt;mi&gt;x&lt;/mi&gt;&lt;mi&gt;k&lt;/mi&gt;&lt;/msup&gt;&lt;mo&gt;,&lt;/mo&gt;&lt;mi&gt;p&lt;/mi&gt;&lt;mo&gt;&amp;gt;&lt;/mo&gt;&lt;mn&gt;0&lt;/mn&gt;&lt;mspace linebreak=\&quot;newline\&quot;/&gt;&lt;munderover&gt;&lt;mo&gt;&amp;#x2211;&lt;/mo&gt;&lt;mrow&gt;&lt;mi&gt;k&lt;/mi&gt;&lt;mo&gt;=&lt;/mo&gt;&lt;mo&gt;-&lt;/mo&gt;&lt;mi&gt;N&lt;/mi&gt;&lt;/mrow&gt;&lt;mrow&gt;&lt;mi&gt;N&lt;/mi&gt;&lt;mo&gt;-&lt;/mo&gt;&lt;mi&gt;p&lt;/mi&gt;&lt;/mrow&gt;&lt;/munderover&gt;&lt;msup&gt;&lt;mi&gt;x&lt;/mi&gt;&lt;mi&gt;k&lt;/mi&gt;&lt;/msup&gt;&lt;mo&gt;,&lt;/mo&gt;&lt;mi&gt;p&lt;/mi&gt;&lt;mo&gt;&amp;lt;&lt;/mo&gt;&lt;mn&gt;0&lt;/mn&gt;&lt;mspace linebreak=\&quot;newline\&quot;/&gt;&lt;/math&gt;&quot;,&quot;origin&quot;:&quot;MathType Legacy&quot;,&quot;version&quot;:&quot;v3.20.0&quot;}" title="sum from k equals negative N plus p to N of x to the power of k comma p greater than 0&#10;sum from k equals negative N to N minus p of x to the power of k comma p less than 0&#10;"/>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1046480" cy="1009904"/>
                    </a:xfrm>
                    <a:prstGeom prst="rect">
                      <a:avLst/>
                    </a:prstGeom>
                  </pic:spPr>
                </pic:pic>
              </a:graphicData>
            </a:graphic>
          </wp:inline>
        </w:drawing>
      </w:r>
    </w:p>
    <w:p w:rsidR="00894722" w:rsidRDefault="00894722" w:rsidP="00883909"/>
    <w:p w:rsidR="00894722" w:rsidRDefault="00894722" w:rsidP="00883909">
      <w:r>
        <w:t xml:space="preserve">which can be combined into the normalized Dirichlet kernel </w:t>
      </w:r>
      <w:r>
        <w:rPr>
          <w:noProof/>
          <w:position w:val="-21"/>
        </w:rPr>
        <w:drawing>
          <wp:inline distT="0" distB="0" distL="0" distR="0" wp14:anchorId="7B6A6E8E" wp14:editId="3D2028F5">
            <wp:extent cx="1009904" cy="353568"/>
            <wp:effectExtent l="0" t="0" r="0" b="0"/>
            <wp:docPr id="1423257720" name="Picture 1423257720" descr="{&quot;mathml&quot;:&quot;&lt;math style=\&quot;font-family:stix;font-size:12px;\&quot; xmlns=\&quot;http://www.w3.org/1998/Math/MathML\&quot;&gt;&lt;msub&gt;&lt;mi&gt;D&lt;/mi&gt;&lt;mi&gt;n&lt;/mi&gt;&lt;/msub&gt;&lt;mfenced&gt;&lt;mi&gt;x&lt;/mi&gt;&lt;/mfenced&gt;&lt;mo&gt;=&lt;/mo&gt;&lt;mfrac&gt;&lt;mrow&gt;&lt;mi&gt;sin&lt;/mi&gt;&lt;mi&gt;n&lt;/mi&gt;&lt;mi&gt;x&lt;/mi&gt;&lt;/mrow&gt;&lt;mrow&gt;&lt;mi&gt;n&lt;/mi&gt;&lt;mi&gt;sin&lt;/mi&gt;&lt;mi&gt;x&lt;/mi&gt;&lt;/mrow&gt;&lt;/mfrac&gt;&lt;/math&gt;&quot;,&quot;origin&quot;:&quot;MathType Legacy&quot;,&quot;version&quot;:&quot;v3.20.0&quot;}" title="D subscript n open parentheses x close parentheses equals fraction numerator sin n x over denominator n sin x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D&lt;/mi&gt;&lt;mi&gt;n&lt;/mi&gt;&lt;/msub&gt;&lt;mfenced&gt;&lt;mi&gt;x&lt;/mi&gt;&lt;/mfenced&gt;&lt;mo&gt;=&lt;/mo&gt;&lt;mfrac&gt;&lt;mrow&gt;&lt;mi&gt;sin&lt;/mi&gt;&lt;mi&gt;n&lt;/mi&gt;&lt;mi&gt;x&lt;/mi&gt;&lt;/mrow&gt;&lt;mrow&gt;&lt;mi&gt;n&lt;/mi&gt;&lt;mi&gt;sin&lt;/mi&gt;&lt;mi&gt;x&lt;/mi&gt;&lt;/mrow&gt;&lt;/mfrac&gt;&lt;/math&gt;&quot;,&quot;origin&quot;:&quot;MathType Legacy&quot;,&quot;version&quot;:&quot;v3.20.0&quot;}" title="D subscript n open parentheses x close parentheses equals fraction numerator sin n x over denominator n sin x end fraction"/>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1009904" cy="353568"/>
                    </a:xfrm>
                    <a:prstGeom prst="rect">
                      <a:avLst/>
                    </a:prstGeom>
                  </pic:spPr>
                </pic:pic>
              </a:graphicData>
            </a:graphic>
          </wp:inline>
        </w:drawing>
      </w:r>
      <w:r>
        <w:t xml:space="preserve"> as</w:t>
      </w:r>
    </w:p>
    <w:p w:rsidR="00894722" w:rsidRDefault="00894722" w:rsidP="00883909"/>
    <w:p w:rsidR="00894722" w:rsidRDefault="00894722" w:rsidP="00662270">
      <w:pPr>
        <w:jc w:val="center"/>
      </w:pPr>
      <w:r>
        <w:rPr>
          <w:noProof/>
          <w:position w:val="-25"/>
        </w:rPr>
        <w:drawing>
          <wp:inline distT="0" distB="0" distL="0" distR="0" wp14:anchorId="15D02416" wp14:editId="6D0514BD">
            <wp:extent cx="3912210" cy="718515"/>
            <wp:effectExtent l="0" t="0" r="0" b="0"/>
            <wp:docPr id="1724412641" name="Picture 1724412641" descr="{&quot;mathml&quot;:&quot;&lt;math style=\&quot;font-family:stix;font-size:12px;\&quot; xmlns=\&quot;http://www.w3.org/1998/Math/MathML\&quot;&gt;&lt;mfrac&gt;&lt;mn&gt;1&lt;/mn&gt;&lt;mrow&gt;&lt;mn&gt;2&lt;/mn&gt;&lt;mi&gt;N&lt;/mi&gt;&lt;mo&gt;-&lt;/mo&gt;&lt;mfenced open=\&quot;|\&quot; close=\&quot;|\&quot;&gt;&lt;mi&gt;p&lt;/mi&gt;&lt;/mfenced&gt;&lt;mo&gt;+&lt;/mo&gt;&lt;mn&gt;1&lt;/mn&gt;&lt;/mrow&gt;&lt;/mfrac&gt;&lt;munderover&gt;&lt;mo&gt;&amp;#x2211;&lt;/mo&gt;&lt;mrow&gt;&lt;mi&gt;k&lt;/mi&gt;&lt;mo&gt;=&lt;/mo&gt;&lt;mn&gt;0&lt;/mn&gt;&lt;/mrow&gt;&lt;mrow&gt;&lt;mn&gt;2&lt;/mn&gt;&lt;mi&gt;N&lt;/mi&gt;&lt;mo&gt;-&lt;/mo&gt;&lt;mfenced open=\&quot;|\&quot; close=\&quot;|\&quot;&gt;&lt;mi&gt;p&lt;/mi&gt;&lt;/mfenced&gt;&lt;/mrow&gt;&lt;/munderover&gt;&lt;msup&gt;&lt;mi&gt;x&lt;/mi&gt;&lt;mi&gt;k&lt;/mi&gt;&lt;/msup&gt;&lt;mo&gt;=&lt;/mo&gt;&lt;msup&gt;&lt;mi&gt;e&lt;/mi&gt;&lt;mrow&gt;&lt;mi&gt;j&lt;/mi&gt;&lt;mfrac&gt;&lt;mrow&gt;&lt;mi&gt;&amp;#x3C9;&lt;/mi&gt;&lt;mi&gt;R&lt;/mi&gt;&lt;/mrow&gt;&lt;mn&gt;2&lt;/mn&gt;&lt;/mfrac&gt;&lt;mfenced&gt;&lt;mrow&gt;&lt;mn&gt;2&lt;/mn&gt;&lt;mi&gt;N&lt;/mi&gt;&lt;mo&gt;-&lt;/mo&gt;&lt;mfenced open=\&quot;|\&quot; close=\&quot;|\&quot;&gt;&lt;mi&gt;p&lt;/mi&gt;&lt;/mfenced&gt;&lt;/mrow&gt;&lt;/mfenced&gt;&lt;/mrow&gt;&lt;/msup&gt;&lt;mfrac&gt;&lt;mrow&gt;&lt;mi&gt;sin&lt;/mi&gt;&lt;mstyle displaystyle=\&quot;true\&quot;&gt;&lt;mfrac&gt;&lt;mrow&gt;&lt;mi&gt;&amp;#x3C9;&lt;/mi&gt;&lt;mi&gt;R&lt;/mi&gt;&lt;/mrow&gt;&lt;mn&gt;2&lt;/mn&gt;&lt;/mfrac&gt;&lt;/mstyle&gt;&lt;mfenced&gt;&lt;mrow&gt;&lt;mn&gt;2&lt;/mn&gt;&lt;mi&gt;N&lt;/mi&gt;&lt;mo&gt;-&lt;/mo&gt;&lt;mstyle displaystyle=\&quot;true\&quot;&gt;&lt;mfenced open=\&quot;|\&quot; close=\&quot;|\&quot;&gt;&lt;mi&gt;p&lt;/mi&gt;&lt;/mfenced&gt;&lt;/mstyle&gt;&lt;mo&gt;+&lt;/mo&gt;&lt;mstyle displaystyle=\&quot;true\&quot;&gt;&lt;mn&gt;1&lt;/mn&gt;&lt;/mstyle&gt;&lt;/mrow&gt;&lt;/mfenced&gt;&lt;/mrow&gt;&lt;mrow&gt;&lt;mfenced&gt;&lt;mrow&gt;&lt;mn&gt;2&lt;/mn&gt;&lt;mi&gt;N&lt;/mi&gt;&lt;mo&gt;-&lt;/mo&gt;&lt;mfenced open=\&quot;|\&quot; close=\&quot;|\&quot;&gt;&lt;mi&gt;p&lt;/mi&gt;&lt;/mfenced&gt;&lt;mo&gt;+&lt;/mo&gt;&lt;mn&gt;1&lt;/mn&gt;&lt;/mrow&gt;&lt;/mfenced&gt;&lt;mi&gt;sin&lt;/mi&gt;&lt;mfrac&gt;&lt;mrow&gt;&lt;mi&gt;&amp;#x3C9;&lt;/mi&gt;&lt;mi&gt;R&lt;/mi&gt;&lt;/mrow&gt;&lt;mn&gt;2&lt;/mn&gt;&lt;/mfrac&gt;&lt;/mrow&gt;&lt;/mfrac&gt;&lt;/math&gt;&quot;,&quot;origin&quot;:&quot;MathType Legacy&quot;,&quot;version&quot;:&quot;v3.20.0&quot;}" title="fraction numerator 1 over denominator 2 N minus open vertical bar p close vertical bar plus 1 end fraction sum from k equals 0 to 2 N minus open vertical bar p close vertical bar of x to the power of k equals e to the power of j fraction numerator omega R over denominator 2 end fraction open parentheses 2 N minus open vertical bar p close vertical bar close parentheses end exponent fraction numerator sin fraction numerator omega R over denominator 2 end fraction open parentheses 2 N minus open vertical bar p close vertical bar plus 1 close parentheses over denominator open parentheses 2 N minus open vertical bar p close vertical bar plus 1 close parentheses sin fraction numerator omega R over denominator 2 end fractio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n&gt;1&lt;/mn&gt;&lt;mrow&gt;&lt;mn&gt;2&lt;/mn&gt;&lt;mi&gt;N&lt;/mi&gt;&lt;mo&gt;-&lt;/mo&gt;&lt;mfenced open=\&quot;|\&quot; close=\&quot;|\&quot;&gt;&lt;mi&gt;p&lt;/mi&gt;&lt;/mfenced&gt;&lt;mo&gt;+&lt;/mo&gt;&lt;mn&gt;1&lt;/mn&gt;&lt;/mrow&gt;&lt;/mfrac&gt;&lt;munderover&gt;&lt;mo&gt;&amp;#x2211;&lt;/mo&gt;&lt;mrow&gt;&lt;mi&gt;k&lt;/mi&gt;&lt;mo&gt;=&lt;/mo&gt;&lt;mn&gt;0&lt;/mn&gt;&lt;/mrow&gt;&lt;mrow&gt;&lt;mn&gt;2&lt;/mn&gt;&lt;mi&gt;N&lt;/mi&gt;&lt;mo&gt;-&lt;/mo&gt;&lt;mfenced open=\&quot;|\&quot; close=\&quot;|\&quot;&gt;&lt;mi&gt;p&lt;/mi&gt;&lt;/mfenced&gt;&lt;/mrow&gt;&lt;/munderover&gt;&lt;msup&gt;&lt;mi&gt;x&lt;/mi&gt;&lt;mi&gt;k&lt;/mi&gt;&lt;/msup&gt;&lt;mo&gt;=&lt;/mo&gt;&lt;msup&gt;&lt;mi&gt;e&lt;/mi&gt;&lt;mrow&gt;&lt;mi&gt;j&lt;/mi&gt;&lt;mfrac&gt;&lt;mrow&gt;&lt;mi&gt;&amp;#x3C9;&lt;/mi&gt;&lt;mi&gt;R&lt;/mi&gt;&lt;/mrow&gt;&lt;mn&gt;2&lt;/mn&gt;&lt;/mfrac&gt;&lt;mfenced&gt;&lt;mrow&gt;&lt;mn&gt;2&lt;/mn&gt;&lt;mi&gt;N&lt;/mi&gt;&lt;mo&gt;-&lt;/mo&gt;&lt;mfenced open=\&quot;|\&quot; close=\&quot;|\&quot;&gt;&lt;mi&gt;p&lt;/mi&gt;&lt;/mfenced&gt;&lt;/mrow&gt;&lt;/mfenced&gt;&lt;/mrow&gt;&lt;/msup&gt;&lt;mfrac&gt;&lt;mrow&gt;&lt;mi&gt;sin&lt;/mi&gt;&lt;mstyle displaystyle=\&quot;true\&quot;&gt;&lt;mfrac&gt;&lt;mrow&gt;&lt;mi&gt;&amp;#x3C9;&lt;/mi&gt;&lt;mi&gt;R&lt;/mi&gt;&lt;/mrow&gt;&lt;mn&gt;2&lt;/mn&gt;&lt;/mfrac&gt;&lt;/mstyle&gt;&lt;mfenced&gt;&lt;mrow&gt;&lt;mn&gt;2&lt;/mn&gt;&lt;mi&gt;N&lt;/mi&gt;&lt;mo&gt;-&lt;/mo&gt;&lt;mstyle displaystyle=\&quot;true\&quot;&gt;&lt;mfenced open=\&quot;|\&quot; close=\&quot;|\&quot;&gt;&lt;mi&gt;p&lt;/mi&gt;&lt;/mfenced&gt;&lt;/mstyle&gt;&lt;mo&gt;+&lt;/mo&gt;&lt;mstyle displaystyle=\&quot;true\&quot;&gt;&lt;mn&gt;1&lt;/mn&gt;&lt;/mstyle&gt;&lt;/mrow&gt;&lt;/mfenced&gt;&lt;/mrow&gt;&lt;mrow&gt;&lt;mfenced&gt;&lt;mrow&gt;&lt;mn&gt;2&lt;/mn&gt;&lt;mi&gt;N&lt;/mi&gt;&lt;mo&gt;-&lt;/mo&gt;&lt;mfenced open=\&quot;|\&quot; close=\&quot;|\&quot;&gt;&lt;mi&gt;p&lt;/mi&gt;&lt;/mfenced&gt;&lt;mo&gt;+&lt;/mo&gt;&lt;mn&gt;1&lt;/mn&gt;&lt;/mrow&gt;&lt;/mfenced&gt;&lt;mi&gt;sin&lt;/mi&gt;&lt;mfrac&gt;&lt;mrow&gt;&lt;mi&gt;&amp;#x3C9;&lt;/mi&gt;&lt;mi&gt;R&lt;/mi&gt;&lt;/mrow&gt;&lt;mn&gt;2&lt;/mn&gt;&lt;/mfrac&gt;&lt;/mrow&gt;&lt;/mfrac&gt;&lt;/math&gt;&quot;,&quot;origin&quot;:&quot;MathType Legacy&quot;,&quot;version&quot;:&quot;v3.20.0&quot;}" title="fraction numerator 1 over denominator 2 N minus open vertical bar p close vertical bar plus 1 end fraction sum from k equals 0 to 2 N minus open vertical bar p close vertical bar of x to the power of k equals e to the power of j fraction numerator omega R over denominator 2 end fraction open parentheses 2 N minus open vertical bar p close vertical bar close parentheses end exponent fraction numerator sin fraction numerator omega R over denominator 2 end fraction open parentheses 2 N minus open vertical bar p close vertical bar plus 1 close parentheses over denominator open parentheses 2 N minus open vertical bar p close vertical bar plus 1 close parentheses sin fraction numerator omega R over denominator 2 end fraction end fraction"/>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912210" cy="718515"/>
                    </a:xfrm>
                    <a:prstGeom prst="rect">
                      <a:avLst/>
                    </a:prstGeom>
                  </pic:spPr>
                </pic:pic>
              </a:graphicData>
            </a:graphic>
          </wp:inline>
        </w:drawing>
      </w:r>
    </w:p>
    <w:p w:rsidR="00894722" w:rsidRDefault="00894722" w:rsidP="00883909"/>
    <w:p w:rsidR="00894722" w:rsidRDefault="00894722" w:rsidP="00883909">
      <w:r w:rsidRPr="00662270">
        <w:rPr>
          <w:noProof/>
        </w:rPr>
        <w:drawing>
          <wp:inline distT="0" distB="0" distL="0" distR="0" wp14:anchorId="76F99210" wp14:editId="5F65764F">
            <wp:extent cx="5486400" cy="3549015"/>
            <wp:effectExtent l="0" t="0" r="0" b="0"/>
            <wp:docPr id="133241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15572" name=""/>
                    <pic:cNvPicPr/>
                  </pic:nvPicPr>
                  <pic:blipFill>
                    <a:blip r:embed="rId131"/>
                    <a:stretch>
                      <a:fillRect/>
                    </a:stretch>
                  </pic:blipFill>
                  <pic:spPr>
                    <a:xfrm>
                      <a:off x="0" y="0"/>
                      <a:ext cx="5486400" cy="3549015"/>
                    </a:xfrm>
                    <a:prstGeom prst="rect">
                      <a:avLst/>
                    </a:prstGeom>
                  </pic:spPr>
                </pic:pic>
              </a:graphicData>
            </a:graphic>
          </wp:inline>
        </w:drawing>
      </w:r>
      <w:r>
        <w:t>Subsitituting () into () we find the ambiguity expression for a low duty cycle pulse train</w:t>
      </w:r>
    </w:p>
    <w:p w:rsidR="00894722" w:rsidRDefault="00894722" w:rsidP="00883909"/>
    <w:p w:rsidR="00894722" w:rsidRDefault="00894722" w:rsidP="00662270">
      <w:pPr>
        <w:jc w:val="center"/>
      </w:pPr>
      <w:r>
        <w:rPr>
          <w:noProof/>
          <w:position w:val="-29"/>
        </w:rPr>
        <w:drawing>
          <wp:inline distT="0" distB="0" distL="0" distR="0" wp14:anchorId="52789056" wp14:editId="764612B3">
            <wp:extent cx="5439545" cy="633493"/>
            <wp:effectExtent l="0" t="0" r="0" b="0"/>
            <wp:docPr id="15959003" name="Picture 15959003" descr="{&quot;mathml&quot;:&quot;&lt;math style=\&quot;font-family:stix;font-size:12px;\&quot; xmlns=\&quot;http://www.w3.org/1998/Math/MathML\&quot;&gt;&lt;mi&gt;&amp;#x3C7;&lt;/mi&gt;&lt;mfenced&gt;&lt;mrow&gt;&lt;mi&gt;&amp;#x3C4;&lt;/mi&gt;&lt;mo&gt;,&lt;/mo&gt;&lt;mi&gt;&amp;#x3C9;&lt;/mi&gt;&lt;/mrow&gt;&lt;/mfenced&gt;&lt;mo&gt;=&lt;/mo&gt;&lt;mfrac&gt;&lt;mfenced&gt;&lt;mrow&gt;&lt;mn&gt;2&lt;/mn&gt;&lt;mi&gt;N&lt;/mi&gt;&lt;mo&gt;-&lt;/mo&gt;&lt;mfenced open=\&quot;|\&quot; close=\&quot;|\&quot;&gt;&lt;mi&gt;p&lt;/mi&gt;&lt;/mfenced&gt;&lt;mo&gt;+&lt;/mo&gt;&lt;mn&gt;1&lt;/mn&gt;&lt;/mrow&gt;&lt;/mfenced&gt;&lt;mrow&gt;&lt;mn&gt;2&lt;/mn&gt;&lt;mi&gt;N&lt;/mi&gt;&lt;mo&gt;+&lt;/mo&gt;&lt;mn&gt;1&lt;/mn&gt;&lt;/mrow&gt;&lt;/mfrac&gt;&lt;munderover&gt;&lt;mo&gt;&amp;#x2211;&lt;/mo&gt;&lt;mrow&gt;&lt;mi&gt;p&lt;/mi&gt;&lt;mo&gt;=&lt;/mo&gt;&lt;mo&gt;-&lt;/mo&gt;&lt;mn&gt;2&lt;/mn&gt;&lt;mi&gt;N&lt;/mi&gt;&lt;/mrow&gt;&lt;mrow&gt;&lt;mn&gt;2&lt;/mn&gt;&lt;mi&gt;N&lt;/mi&gt;&lt;/mrow&gt;&lt;/munderover&gt;&lt;msup&gt;&lt;mi&gt;e&lt;/mi&gt;&lt;mrow&gt;&lt;mfrac&gt;&lt;mrow&gt;&lt;mi&gt;j&lt;/mi&gt;&lt;mi&gt;&amp;#x3C9;&lt;/mi&gt;&lt;mi&gt;R&lt;/mi&gt;&lt;/mrow&gt;&lt;mn&gt;2&lt;/mn&gt;&lt;/mfrac&gt;&lt;mfenced&gt;&lt;mrow&gt;&lt;mn&gt;2&lt;/mn&gt;&lt;mi&gt;N&lt;/mi&gt;&lt;mo&gt;-&lt;/mo&gt;&lt;mfenced open=\&quot;|\&quot; close=\&quot;|\&quot;&gt;&lt;mi&gt;p&lt;/mi&gt;&lt;/mfenced&gt;&lt;/mrow&gt;&lt;/mfenced&gt;&lt;/mrow&gt;&lt;/msup&gt;&lt;msub&gt;&lt;mi&gt;&amp;#x3C7;&lt;/mi&gt;&lt;mn&gt;0&lt;/mn&gt;&lt;/msub&gt;&lt;mfenced&gt;&lt;mrow&gt;&lt;mi&gt;&amp;#x3C4;&lt;/mi&gt;&lt;mo&gt;-&lt;/mo&gt;&lt;mi&gt;p&lt;/mi&gt;&lt;mi&gt;R&lt;/mi&gt;&lt;mo&gt;,&lt;/mo&gt;&lt;mi&gt;&amp;#x3C9;&lt;/mi&gt;&lt;/mrow&gt;&lt;/mfenced&gt;&lt;mfrac&gt;&lt;mrow&gt;&lt;mi&gt;sin&lt;/mi&gt;&lt;mfrac&gt;&lt;mrow&gt;&lt;mi&gt;&amp;#x3C9;&lt;/mi&gt;&lt;mi&gt;R&lt;/mi&gt;&lt;/mrow&gt;&lt;mn&gt;2&lt;/mn&gt;&lt;/mfrac&gt;&lt;mfenced&gt;&lt;mrow&gt;&lt;mn&gt;2&lt;/mn&gt;&lt;mi&gt;N&lt;/mi&gt;&lt;mo&gt;-&lt;/mo&gt;&lt;mfenced open=\&quot;|\&quot; close=\&quot;|\&quot;&gt;&lt;mi&gt;p&lt;/mi&gt;&lt;/mfenced&gt;&lt;mo&gt;+&lt;/mo&gt;&lt;mn&gt;1&lt;/mn&gt;&lt;/mrow&gt;&lt;/mfenced&gt;&lt;/mrow&gt;&lt;mrow&gt;&lt;mfenced&gt;&lt;mrow&gt;&lt;mn&gt;2&lt;/mn&gt;&lt;mi&gt;N&lt;/mi&gt;&lt;mo&gt;-&lt;/mo&gt;&lt;mfenced open=\&quot;|\&quot; close=\&quot;|\&quot;&gt;&lt;mi&gt;p&lt;/mi&gt;&lt;/mfenced&gt;&lt;mo&gt;+&lt;/mo&gt;&lt;mn&gt;1&lt;/mn&gt;&lt;/mrow&gt;&lt;/mfenced&gt;&lt;mi&gt;sin&lt;/mi&gt;&lt;mfrac&gt;&lt;mrow&gt;&lt;mi&gt;&amp;#x3C9;&lt;/mi&gt;&lt;mi&gt;R&lt;/mi&gt;&lt;/mrow&gt;&lt;mn&gt;2&lt;/mn&gt;&lt;/mfrac&gt;&lt;/mrow&gt;&lt;/mfrac&gt;&lt;/math&gt;&quot;,&quot;origin&quot;:&quot;MathType Legacy&quot;,&quot;version&quot;:&quot;v3.20.0&quot;}" title="chi open parentheses tau comma omega close parentheses equals fraction numerator open parentheses 2 N minus open vertical bar p close vertical bar plus 1 close parentheses over denominator 2 N plus 1 end fraction sum from p equals negative 2 N to 2 N of e to the power of fraction numerator j omega R over denominator 2 end fraction open parentheses 2 N minus open vertical bar p close vertical bar close parentheses end exponent chi subscript 0 open parentheses tau minus p R comma omega close parentheses fraction numerator sin fraction numerator omega R over denominator 2 end fraction open parentheses 2 N minus open vertical bar p close vertical bar plus 1 close parentheses over denominator open parentheses 2 N minus open vertical bar p close vertical bar plus 1 close parentheses sin fraction numerator omega R over denominator 2 end fraction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7;&lt;/mi&gt;&lt;mfenced&gt;&lt;mrow&gt;&lt;mi&gt;&amp;#x3C4;&lt;/mi&gt;&lt;mo&gt;,&lt;/mo&gt;&lt;mi&gt;&amp;#x3C9;&lt;/mi&gt;&lt;/mrow&gt;&lt;/mfenced&gt;&lt;mo&gt;=&lt;/mo&gt;&lt;mfrac&gt;&lt;mfenced&gt;&lt;mrow&gt;&lt;mn&gt;2&lt;/mn&gt;&lt;mi&gt;N&lt;/mi&gt;&lt;mo&gt;-&lt;/mo&gt;&lt;mfenced open=\&quot;|\&quot; close=\&quot;|\&quot;&gt;&lt;mi&gt;p&lt;/mi&gt;&lt;/mfenced&gt;&lt;mo&gt;+&lt;/mo&gt;&lt;mn&gt;1&lt;/mn&gt;&lt;/mrow&gt;&lt;/mfenced&gt;&lt;mrow&gt;&lt;mn&gt;2&lt;/mn&gt;&lt;mi&gt;N&lt;/mi&gt;&lt;mo&gt;+&lt;/mo&gt;&lt;mn&gt;1&lt;/mn&gt;&lt;/mrow&gt;&lt;/mfrac&gt;&lt;munderover&gt;&lt;mo&gt;&amp;#x2211;&lt;/mo&gt;&lt;mrow&gt;&lt;mi&gt;p&lt;/mi&gt;&lt;mo&gt;=&lt;/mo&gt;&lt;mo&gt;-&lt;/mo&gt;&lt;mn&gt;2&lt;/mn&gt;&lt;mi&gt;N&lt;/mi&gt;&lt;/mrow&gt;&lt;mrow&gt;&lt;mn&gt;2&lt;/mn&gt;&lt;mi&gt;N&lt;/mi&gt;&lt;/mrow&gt;&lt;/munderover&gt;&lt;msup&gt;&lt;mi&gt;e&lt;/mi&gt;&lt;mrow&gt;&lt;mfrac&gt;&lt;mrow&gt;&lt;mi&gt;j&lt;/mi&gt;&lt;mi&gt;&amp;#x3C9;&lt;/mi&gt;&lt;mi&gt;R&lt;/mi&gt;&lt;/mrow&gt;&lt;mn&gt;2&lt;/mn&gt;&lt;/mfrac&gt;&lt;mfenced&gt;&lt;mrow&gt;&lt;mn&gt;2&lt;/mn&gt;&lt;mi&gt;N&lt;/mi&gt;&lt;mo&gt;-&lt;/mo&gt;&lt;mfenced open=\&quot;|\&quot; close=\&quot;|\&quot;&gt;&lt;mi&gt;p&lt;/mi&gt;&lt;/mfenced&gt;&lt;/mrow&gt;&lt;/mfenced&gt;&lt;/mrow&gt;&lt;/msup&gt;&lt;msub&gt;&lt;mi&gt;&amp;#x3C7;&lt;/mi&gt;&lt;mn&gt;0&lt;/mn&gt;&lt;/msub&gt;&lt;mfenced&gt;&lt;mrow&gt;&lt;mi&gt;&amp;#x3C4;&lt;/mi&gt;&lt;mo&gt;-&lt;/mo&gt;&lt;mi&gt;p&lt;/mi&gt;&lt;mi&gt;R&lt;/mi&gt;&lt;mo&gt;,&lt;/mo&gt;&lt;mi&gt;&amp;#x3C9;&lt;/mi&gt;&lt;/mrow&gt;&lt;/mfenced&gt;&lt;mfrac&gt;&lt;mrow&gt;&lt;mi&gt;sin&lt;/mi&gt;&lt;mfrac&gt;&lt;mrow&gt;&lt;mi&gt;&amp;#x3C9;&lt;/mi&gt;&lt;mi&gt;R&lt;/mi&gt;&lt;/mrow&gt;&lt;mn&gt;2&lt;/mn&gt;&lt;/mfrac&gt;&lt;mfenced&gt;&lt;mrow&gt;&lt;mn&gt;2&lt;/mn&gt;&lt;mi&gt;N&lt;/mi&gt;&lt;mo&gt;-&lt;/mo&gt;&lt;mfenced open=\&quot;|\&quot; close=\&quot;|\&quot;&gt;&lt;mi&gt;p&lt;/mi&gt;&lt;/mfenced&gt;&lt;mo&gt;+&lt;/mo&gt;&lt;mn&gt;1&lt;/mn&gt;&lt;/mrow&gt;&lt;/mfenced&gt;&lt;/mrow&gt;&lt;mrow&gt;&lt;mfenced&gt;&lt;mrow&gt;&lt;mn&gt;2&lt;/mn&gt;&lt;mi&gt;N&lt;/mi&gt;&lt;mo&gt;-&lt;/mo&gt;&lt;mfenced open=\&quot;|\&quot; close=\&quot;|\&quot;&gt;&lt;mi&gt;p&lt;/mi&gt;&lt;/mfenced&gt;&lt;mo&gt;+&lt;/mo&gt;&lt;mn&gt;1&lt;/mn&gt;&lt;/mrow&gt;&lt;/mfenced&gt;&lt;mi&gt;sin&lt;/mi&gt;&lt;mfrac&gt;&lt;mrow&gt;&lt;mi&gt;&amp;#x3C9;&lt;/mi&gt;&lt;mi&gt;R&lt;/mi&gt;&lt;/mrow&gt;&lt;mn&gt;2&lt;/mn&gt;&lt;/mfrac&gt;&lt;/mrow&gt;&lt;/mfrac&gt;&lt;/math&gt;&quot;,&quot;origin&quot;:&quot;MathType Legacy&quot;,&quot;version&quot;:&quot;v3.20.0&quot;}" title="chi open parentheses tau comma omega close parentheses equals fraction numerator open parentheses 2 N minus open vertical bar p close vertical bar plus 1 close parentheses over denominator 2 N plus 1 end fraction sum from p equals negative 2 N to 2 N of e to the power of fraction numerator j omega R over denominator 2 end fraction open parentheses 2 N minus open vertical bar p close vertical bar close parentheses end exponent chi subscript 0 open parentheses tau minus p R comma omega close parentheses fraction numerator sin fraction numerator omega R over denominator 2 end fraction open parentheses 2 N minus open vertical bar p close vertical bar plus 1 close parentheses over denominator open parentheses 2 N minus open vertical bar p close vertical bar plus 1 close parentheses sin fraction numerator omega R over denominator 2 end fraction end fraction"/>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5439545" cy="633493"/>
                    </a:xfrm>
                    <a:prstGeom prst="rect">
                      <a:avLst/>
                    </a:prstGeom>
                  </pic:spPr>
                </pic:pic>
              </a:graphicData>
            </a:graphic>
          </wp:inline>
        </w:drawing>
      </w:r>
    </w:p>
    <w:p w:rsidR="00894722" w:rsidRDefault="00894722" w:rsidP="00662270">
      <w:pPr>
        <w:jc w:val="center"/>
      </w:pPr>
    </w:p>
    <w:p w:rsidR="00894722" w:rsidRDefault="00894722" w:rsidP="00662270">
      <w:r>
        <w:t>Minor simiplifications can be made by taking the magnitude, switching to linear frequency (or redfining the periodic sinc), and letting M = 2N+1, leading to</w:t>
      </w:r>
    </w:p>
    <w:p w:rsidR="00894722" w:rsidRDefault="00894722" w:rsidP="00662270"/>
    <w:p w:rsidR="00894722" w:rsidRDefault="00894722" w:rsidP="00662270">
      <w:pPr>
        <w:jc w:val="center"/>
      </w:pPr>
      <w:r>
        <w:rPr>
          <w:noProof/>
          <w:position w:val="-29"/>
        </w:rPr>
        <w:drawing>
          <wp:inline distT="0" distB="0" distL="0" distR="0" wp14:anchorId="79484699" wp14:editId="64C9593C">
            <wp:extent cx="4110059" cy="472101"/>
            <wp:effectExtent l="0" t="0" r="0" b="0"/>
            <wp:docPr id="476601738" name="Picture 476601738" descr="{&quot;mathml&quot;:&quot;&lt;math style=\&quot;font-family:stix;font-size:12px;\&quot; xmlns=\&quot;http://www.w3.org/1998/Math/MathML\&quot;&gt;&lt;mfenced open=\&quot;|\&quot; close=\&quot;|\&quot;&gt;&lt;mrow&gt;&lt;mi&gt;&amp;#x3C7;&lt;/mi&gt;&lt;mfenced&gt;&lt;mrow&gt;&lt;mi&gt;&amp;#x3C4;&lt;/mi&gt;&lt;mo&gt;,&lt;/mo&gt;&lt;mi&gt;&amp;#x3BD;&lt;/mi&gt;&lt;/mrow&gt;&lt;/mfenced&gt;&lt;/mrow&gt;&lt;/mfenced&gt;&lt;mo&gt;=&lt;/mo&gt;&lt;munderover&gt;&lt;mo&gt;&amp;#x2211;&lt;/mo&gt;&lt;mrow&gt;&lt;mi&gt;p&lt;/mi&gt;&lt;mo&gt;=&lt;/mo&gt;&lt;mo&gt;-&lt;/mo&gt;&lt;mfenced&gt;&lt;mrow&gt;&lt;mi&gt;M&lt;/mi&gt;&lt;mo&gt;-&lt;/mo&gt;&lt;mn&gt;1&lt;/mn&gt;&lt;/mrow&gt;&lt;/mfenced&gt;&lt;/mrow&gt;&lt;mrow&gt;&lt;mi&gt;M&lt;/mi&gt;&lt;mo&gt;-&lt;/mo&gt;&lt;mn&gt;1&lt;/mn&gt;&lt;/mrow&gt;&lt;/munderover&gt;&lt;mfenced&gt;&lt;mrow&gt;&lt;mn&gt;1&lt;/mn&gt;&lt;mo&gt;-&lt;/mo&gt;&lt;mfrac&gt;&lt;mfenced open=\&quot;|\&quot; close=\&quot;|\&quot;&gt;&lt;mi&gt;p&lt;/mi&gt;&lt;/mfenced&gt;&lt;mi&gt;M&lt;/mi&gt;&lt;/mfrac&gt;&lt;/mrow&gt;&lt;/mfenced&gt;&lt;mfenced open=\&quot;|\&quot; close=\&quot;|\&quot;&gt;&lt;mrow&gt;&lt;msub&gt;&lt;mi&gt;D&lt;/mi&gt;&lt;mrow&gt;&lt;mi&gt;M&lt;/mi&gt;&lt;mo&gt;-&lt;/mo&gt;&lt;mfenced open=\&quot;|\&quot; close=\&quot;|\&quot;&gt;&lt;mi&gt;p&lt;/mi&gt;&lt;/mfenced&gt;&lt;/mrow&gt;&lt;/msub&gt;&lt;mfenced&gt;&lt;mrow&gt;&lt;mi&gt;&amp;#x3C0;&lt;/mi&gt;&lt;mi&gt;&amp;#x3BD;&lt;/mi&gt;&lt;mi&gt;R&lt;/mi&gt;&lt;/mrow&gt;&lt;/mfenced&gt;&lt;/mrow&gt;&lt;/mfenced&gt;&lt;mfenced open=\&quot;|\&quot; close=\&quot;|\&quot;&gt;&lt;mrow&gt;&lt;msub&gt;&lt;mi&gt;&amp;#x3C7;&lt;/mi&gt;&lt;mn&gt;0&lt;/mn&gt;&lt;/msub&gt;&lt;mfenced&gt;&lt;mrow&gt;&lt;mi&gt;&amp;#x3C4;&lt;/mi&gt;&lt;mo&gt;-&lt;/mo&gt;&lt;mi&gt;p&lt;/mi&gt;&lt;mi&gt;R&lt;/mi&gt;&lt;mo&gt;,&lt;/mo&gt;&lt;mi&gt;&amp;#x3BD;&lt;/mi&gt;&lt;/mrow&gt;&lt;/mfenced&gt;&lt;/mrow&gt;&lt;/mfenced&gt;&lt;/math&gt;&quot;,&quot;origin&quot;:&quot;MathType Legacy&quot;,&quot;version&quot;:&quot;v3.20.0&quot;}" title="open vertical bar chi open parentheses tau comma nu close parentheses close vertical bar equals sum from p equals negative open parentheses M minus 1 close parentheses to M minus 1 of open parentheses 1 minus fraction numerator open vertical bar p close vertical bar over denominator M end fraction close parentheses open vertical bar D subscript M minus open vertical bar p close vertical bar end subscript open parentheses pi nu R close parentheses close vertical bar open vertical bar chi subscript 0 open parentheses tau minus p R comma nu close parentheses clos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i&gt;&amp;#x3C7;&lt;/mi&gt;&lt;mfenced&gt;&lt;mrow&gt;&lt;mi&gt;&amp;#x3C4;&lt;/mi&gt;&lt;mo&gt;,&lt;/mo&gt;&lt;mi&gt;&amp;#x3BD;&lt;/mi&gt;&lt;/mrow&gt;&lt;/mfenced&gt;&lt;/mrow&gt;&lt;/mfenced&gt;&lt;mo&gt;=&lt;/mo&gt;&lt;munderover&gt;&lt;mo&gt;&amp;#x2211;&lt;/mo&gt;&lt;mrow&gt;&lt;mi&gt;p&lt;/mi&gt;&lt;mo&gt;=&lt;/mo&gt;&lt;mo&gt;-&lt;/mo&gt;&lt;mfenced&gt;&lt;mrow&gt;&lt;mi&gt;M&lt;/mi&gt;&lt;mo&gt;-&lt;/mo&gt;&lt;mn&gt;1&lt;/mn&gt;&lt;/mrow&gt;&lt;/mfenced&gt;&lt;/mrow&gt;&lt;mrow&gt;&lt;mi&gt;M&lt;/mi&gt;&lt;mo&gt;-&lt;/mo&gt;&lt;mn&gt;1&lt;/mn&gt;&lt;/mrow&gt;&lt;/munderover&gt;&lt;mfenced&gt;&lt;mrow&gt;&lt;mn&gt;1&lt;/mn&gt;&lt;mo&gt;-&lt;/mo&gt;&lt;mfrac&gt;&lt;mfenced open=\&quot;|\&quot; close=\&quot;|\&quot;&gt;&lt;mi&gt;p&lt;/mi&gt;&lt;/mfenced&gt;&lt;mi&gt;M&lt;/mi&gt;&lt;/mfrac&gt;&lt;/mrow&gt;&lt;/mfenced&gt;&lt;mfenced open=\&quot;|\&quot; close=\&quot;|\&quot;&gt;&lt;mrow&gt;&lt;msub&gt;&lt;mi&gt;D&lt;/mi&gt;&lt;mrow&gt;&lt;mi&gt;M&lt;/mi&gt;&lt;mo&gt;-&lt;/mo&gt;&lt;mfenced open=\&quot;|\&quot; close=\&quot;|\&quot;&gt;&lt;mi&gt;p&lt;/mi&gt;&lt;/mfenced&gt;&lt;/mrow&gt;&lt;/msub&gt;&lt;mfenced&gt;&lt;mrow&gt;&lt;mi&gt;&amp;#x3C0;&lt;/mi&gt;&lt;mi&gt;&amp;#x3BD;&lt;/mi&gt;&lt;mi&gt;R&lt;/mi&gt;&lt;/mrow&gt;&lt;/mfenced&gt;&lt;/mrow&gt;&lt;/mfenced&gt;&lt;mfenced open=\&quot;|\&quot; close=\&quot;|\&quot;&gt;&lt;mrow&gt;&lt;msub&gt;&lt;mi&gt;&amp;#x3C7;&lt;/mi&gt;&lt;mn&gt;0&lt;/mn&gt;&lt;/msub&gt;&lt;mfenced&gt;&lt;mrow&gt;&lt;mi&gt;&amp;#x3C4;&lt;/mi&gt;&lt;mo&gt;-&lt;/mo&gt;&lt;mi&gt;p&lt;/mi&gt;&lt;mi&gt;R&lt;/mi&gt;&lt;mo&gt;,&lt;/mo&gt;&lt;mi&gt;&amp;#x3BD;&lt;/mi&gt;&lt;/mrow&gt;&lt;/mfenced&gt;&lt;/mrow&gt;&lt;/mfenced&gt;&lt;/math&gt;&quot;,&quot;origin&quot;:&quot;MathType Legacy&quot;,&quot;version&quot;:&quot;v3.20.0&quot;}" title="open vertical bar chi open parentheses tau comma nu close parentheses close vertical bar equals sum from p equals negative open parentheses M minus 1 close parentheses to M minus 1 of open parentheses 1 minus fraction numerator open vertical bar p close vertical bar over denominator M end fraction close parentheses open vertical bar D subscript M minus open vertical bar p close vertical bar end subscript open parentheses pi nu R close parentheses close vertical bar open vertical bar chi subscript 0 open parentheses tau minus p R comma nu close parentheses close vertical bar"/>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110059" cy="472101"/>
                    </a:xfrm>
                    <a:prstGeom prst="rect">
                      <a:avLst/>
                    </a:prstGeom>
                  </pic:spPr>
                </pic:pic>
              </a:graphicData>
            </a:graphic>
          </wp:inline>
        </w:drawing>
      </w:r>
    </w:p>
    <w:p w:rsidR="00894722" w:rsidRDefault="00894722" w:rsidP="00662270"/>
    <w:p w:rsidR="00894722" w:rsidRDefault="00894722" w:rsidP="00662270">
      <w:r>
        <w:t xml:space="preserve">The expression in () is elegant and simple.  Some discussion is in order for the special case of rectangular pulses as the theory is analogous for other waveform types.  X0 is shifted on the delay axis by multiples of R and since it has support only on -T to T with duty cycle less than one-half those regions are non-interacting.  For each of these shifted regions the periodic frequency amplitude samples the response vertically along the frequency axis to fill the Doppler region at a given R multiple of delay.  The triangular amplitudes in p and tau linearly decrease the response away from the origin.  </w:t>
      </w:r>
    </w:p>
    <w:p w:rsidR="00894722" w:rsidRDefault="00894722" w:rsidP="00662270"/>
    <w:p w:rsidR="00894722" w:rsidRDefault="00894722" w:rsidP="009E7319">
      <w:pPr>
        <w:jc w:val="center"/>
      </w:pPr>
      <w:r>
        <w:rPr>
          <w:noProof/>
          <w:position w:val="-15"/>
        </w:rPr>
        <w:drawing>
          <wp:inline distT="0" distB="0" distL="0" distR="0" wp14:anchorId="1B71442A" wp14:editId="6350D247">
            <wp:extent cx="2237232" cy="247904"/>
            <wp:effectExtent l="0" t="0" r="0" b="0"/>
            <wp:docPr id="1832676337" name="Picture 1832676337" descr="{&quot;mathml&quot;:&quot;&lt;math style=\&quot;font-family:stix;font-size:12px;\&quot; xmlns=\&quot;http://www.w3.org/1998/Math/MathML\&quot;&gt;&lt;msub&gt;&lt;mfenced open=\&quot;|\&quot; close=\&quot;|\&quot;&gt;&lt;mrow&gt;&lt;mi&gt;&amp;#x3C7;&lt;/mi&gt;&lt;mfenced&gt;&lt;mrow&gt;&lt;mn&gt;0&lt;/mn&gt;&lt;mo&gt;,&lt;/mo&gt;&lt;mi&gt;&amp;#x3BD;&lt;/mi&gt;&lt;/mrow&gt;&lt;/mfenced&gt;&lt;/mrow&gt;&lt;/mfenced&gt;&lt;mrow&gt;&lt;mi&gt;p&lt;/mi&gt;&lt;mo&gt;=&lt;/mo&gt;&lt;mn&gt;0&lt;/mn&gt;&lt;/mrow&gt;&lt;/msub&gt;&lt;mo&gt;=&lt;/mo&gt;&lt;msub&gt;&lt;mi&gt;D&lt;/mi&gt;&lt;mi&gt;M&lt;/mi&gt;&lt;/msub&gt;&lt;mfenced&gt;&lt;mrow&gt;&lt;mi&gt;&amp;#x3C0;&lt;/mi&gt;&lt;mi&gt;&amp;#x3BD;&lt;/mi&gt;&lt;mi&gt;R&lt;/mi&gt;&lt;/mrow&gt;&lt;/mfenced&gt;&lt;mi&gt;sin&lt;/mi&gt;&lt;mi&gt;c&lt;/mi&gt;&lt;mfenced&gt;&lt;mrow&gt;&lt;mi&gt;v&lt;/mi&gt;&lt;mi&gt;T&lt;/mi&gt;&lt;/mrow&gt;&lt;/mfenced&gt;&lt;/math&gt;&quot;,&quot;origin&quot;:&quot;MathType Legacy&quot;,&quot;version&quot;:&quot;v3.20.0&quot;}" title="open vertical bar chi open parentheses 0 comma nu close parentheses close vertical bar subscript p equals 0 end subscript equals D subscript M open parentheses pi nu R close parentheses sin c open parentheses v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fenced open=\&quot;|\&quot; close=\&quot;|\&quot;&gt;&lt;mrow&gt;&lt;mi&gt;&amp;#x3C7;&lt;/mi&gt;&lt;mfenced&gt;&lt;mrow&gt;&lt;mn&gt;0&lt;/mn&gt;&lt;mo&gt;,&lt;/mo&gt;&lt;mi&gt;&amp;#x3BD;&lt;/mi&gt;&lt;/mrow&gt;&lt;/mfenced&gt;&lt;/mrow&gt;&lt;/mfenced&gt;&lt;mrow&gt;&lt;mi&gt;p&lt;/mi&gt;&lt;mo&gt;=&lt;/mo&gt;&lt;mn&gt;0&lt;/mn&gt;&lt;/mrow&gt;&lt;/msub&gt;&lt;mo&gt;=&lt;/mo&gt;&lt;msub&gt;&lt;mi&gt;D&lt;/mi&gt;&lt;mi&gt;M&lt;/mi&gt;&lt;/msub&gt;&lt;mfenced&gt;&lt;mrow&gt;&lt;mi&gt;&amp;#x3C0;&lt;/mi&gt;&lt;mi&gt;&amp;#x3BD;&lt;/mi&gt;&lt;mi&gt;R&lt;/mi&gt;&lt;/mrow&gt;&lt;/mfenced&gt;&lt;mi&gt;sin&lt;/mi&gt;&lt;mi&gt;c&lt;/mi&gt;&lt;mfenced&gt;&lt;mrow&gt;&lt;mi&gt;v&lt;/mi&gt;&lt;mi&gt;T&lt;/mi&gt;&lt;/mrow&gt;&lt;/mfenced&gt;&lt;/math&gt;&quot;,&quot;origin&quot;:&quot;MathType Legacy&quot;,&quot;version&quot;:&quot;v3.20.0&quot;}" title="open vertical bar chi open parentheses 0 comma nu close parentheses close vertical bar subscript p equals 0 end subscript equals D subscript M open parentheses pi nu R close parentheses sin c open parentheses v T close parentheses"/>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2237232" cy="247904"/>
                    </a:xfrm>
                    <a:prstGeom prst="rect">
                      <a:avLst/>
                    </a:prstGeom>
                  </pic:spPr>
                </pic:pic>
              </a:graphicData>
            </a:graphic>
          </wp:inline>
        </w:drawing>
      </w:r>
    </w:p>
    <w:p w:rsidR="00894722" w:rsidRDefault="00894722" w:rsidP="00662270"/>
    <w:p w:rsidR="00894722" w:rsidRDefault="00894722" w:rsidP="00662270">
      <w:r>
        <w:t xml:space="preserve">The second sinc function is wider than the first by the factor MR/T and thus the first interoplates the second at intervals of the period 1/R.  The extent of the mainlobe is dominated by the periodic component with width inversely proportionanal to the signal length 1/(M*R).  Therefore it is possible to improve the Doppler resolution independently of the pulse duration T by either increasing the repitition interval or number of pulses.  </w:t>
      </w:r>
    </w:p>
    <w:p w:rsidR="00894722" w:rsidRDefault="00894722" w:rsidP="00662270"/>
    <w:p w:rsidR="00894722" w:rsidRDefault="00894722" w:rsidP="00662270">
      <w:r>
        <w:t>In the delay domain the matched response is identical to the single pulse case</w:t>
      </w:r>
    </w:p>
    <w:p w:rsidR="00894722" w:rsidRDefault="00894722" w:rsidP="00662270"/>
    <w:p w:rsidR="00894722" w:rsidRDefault="00894722" w:rsidP="009E7319">
      <w:pPr>
        <w:jc w:val="center"/>
      </w:pPr>
      <w:r>
        <w:rPr>
          <w:noProof/>
          <w:position w:val="-23"/>
        </w:rPr>
        <w:drawing>
          <wp:inline distT="0" distB="0" distL="0" distR="0" wp14:anchorId="2E9FD186" wp14:editId="4435D274">
            <wp:extent cx="1461008" cy="335280"/>
            <wp:effectExtent l="0" t="0" r="0" b="0"/>
            <wp:docPr id="1120619561" name="Picture 1120619561" descr="{&quot;mathml&quot;:&quot;&lt;math style=\&quot;font-family:stix;font-size:12px;\&quot; xmlns=\&quot;http://www.w3.org/1998/Math/MathML\&quot;&gt;&lt;msub&gt;&lt;mfenced open=\&quot;|\&quot; close=\&quot;|\&quot;&gt;&lt;mrow&gt;&lt;mi&gt;&amp;#x3C7;&lt;/mi&gt;&lt;mfenced&gt;&lt;mrow&gt;&lt;mi&gt;&amp;#x3C4;&lt;/mi&gt;&lt;mo&gt;,&lt;/mo&gt;&lt;mn&gt;0&lt;/mn&gt;&lt;/mrow&gt;&lt;/mfenced&gt;&lt;/mrow&gt;&lt;/mfenced&gt;&lt;mrow&gt;&lt;mi&gt;p&lt;/mi&gt;&lt;mo&gt;=&lt;/mo&gt;&lt;mn&gt;0&lt;/mn&gt;&lt;/mrow&gt;&lt;/msub&gt;&lt;mo&gt;=&lt;/mo&gt;&lt;mn&gt;1&lt;/mn&gt;&lt;mo&gt;-&lt;/mo&gt;&lt;mfrac&gt;&lt;mfenced open=\&quot;|\&quot; close=\&quot;|\&quot;&gt;&lt;mi&gt;&amp;#x3C4;&lt;/mi&gt;&lt;/mfenced&gt;&lt;mi&gt;T&lt;/mi&gt;&lt;/mfrac&gt;&lt;/math&gt;&quot;,&quot;origin&quot;:&quot;MathType Legacy&quot;,&quot;version&quot;:&quot;v3.20.0&quot;}" title="open vertical bar chi open parentheses tau comma 0 close parentheses close vertical bar subscript p equals 0 end subscript equals 1 minus fraction numerator open vertical bar tau close vertical bar over denominator 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fenced open=\&quot;|\&quot; close=\&quot;|\&quot;&gt;&lt;mrow&gt;&lt;mi&gt;&amp;#x3C7;&lt;/mi&gt;&lt;mfenced&gt;&lt;mrow&gt;&lt;mi&gt;&amp;#x3C4;&lt;/mi&gt;&lt;mo&gt;,&lt;/mo&gt;&lt;mn&gt;0&lt;/mn&gt;&lt;/mrow&gt;&lt;/mfenced&gt;&lt;/mrow&gt;&lt;/mfenced&gt;&lt;mrow&gt;&lt;mi&gt;p&lt;/mi&gt;&lt;mo&gt;=&lt;/mo&gt;&lt;mn&gt;0&lt;/mn&gt;&lt;/mrow&gt;&lt;/msub&gt;&lt;mo&gt;=&lt;/mo&gt;&lt;mn&gt;1&lt;/mn&gt;&lt;mo&gt;-&lt;/mo&gt;&lt;mfrac&gt;&lt;mfenced open=\&quot;|\&quot; close=\&quot;|\&quot;&gt;&lt;mi&gt;&amp;#x3C4;&lt;/mi&gt;&lt;/mfenced&gt;&lt;mi&gt;T&lt;/mi&gt;&lt;/mfrac&gt;&lt;/math&gt;&quot;,&quot;origin&quot;:&quot;MathType Legacy&quot;,&quot;version&quot;:&quot;v3.20.0&quot;}" title="open vertical bar chi open parentheses tau comma 0 close parentheses close vertical bar subscript p equals 0 end subscript equals 1 minus fraction numerator open vertical bar tau close vertical bar over denominator T end fraction"/>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461008" cy="335280"/>
                    </a:xfrm>
                    <a:prstGeom prst="rect">
                      <a:avLst/>
                    </a:prstGeom>
                  </pic:spPr>
                </pic:pic>
              </a:graphicData>
            </a:graphic>
          </wp:inline>
        </w:drawing>
      </w:r>
    </w:p>
    <w:p w:rsidR="00894722" w:rsidRDefault="00894722" w:rsidP="00662270"/>
    <w:p w:rsidR="00894722" w:rsidRDefault="00894722" w:rsidP="00662270">
      <w:r>
        <w:t xml:space="preserve">with mainlobe width on the delay axis proportional to T.  </w:t>
      </w:r>
    </w:p>
    <w:p w:rsidR="00894722" w:rsidRDefault="00894722" w:rsidP="00662270"/>
    <w:p w:rsidR="00894722" w:rsidRDefault="00894722" w:rsidP="00662270">
      <w:r w:rsidRPr="009E7319">
        <w:rPr>
          <w:noProof/>
        </w:rPr>
        <w:drawing>
          <wp:inline distT="0" distB="0" distL="0" distR="0" wp14:anchorId="5FD77EA3" wp14:editId="69220C87">
            <wp:extent cx="5486400" cy="3395345"/>
            <wp:effectExtent l="0" t="0" r="0" b="0"/>
            <wp:docPr id="9501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6915" name=""/>
                    <pic:cNvPicPr/>
                  </pic:nvPicPr>
                  <pic:blipFill>
                    <a:blip r:embed="rId136"/>
                    <a:stretch>
                      <a:fillRect/>
                    </a:stretch>
                  </pic:blipFill>
                  <pic:spPr>
                    <a:xfrm>
                      <a:off x="0" y="0"/>
                      <a:ext cx="5486400" cy="3395345"/>
                    </a:xfrm>
                    <a:prstGeom prst="rect">
                      <a:avLst/>
                    </a:prstGeom>
                  </pic:spPr>
                </pic:pic>
              </a:graphicData>
            </a:graphic>
          </wp:inline>
        </w:drawing>
      </w:r>
    </w:p>
    <w:p w:rsidR="00894722" w:rsidRDefault="00894722" w:rsidP="00662270"/>
    <w:p w:rsidR="00894722" w:rsidRDefault="00894722" w:rsidP="00662270">
      <w:r w:rsidRPr="009E7319">
        <w:rPr>
          <w:noProof/>
        </w:rPr>
        <w:drawing>
          <wp:inline distT="0" distB="0" distL="0" distR="0" wp14:anchorId="5A4784A9" wp14:editId="04B93DA3">
            <wp:extent cx="5486400" cy="3597275"/>
            <wp:effectExtent l="0" t="0" r="0" b="0"/>
            <wp:docPr id="81956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68058" name=""/>
                    <pic:cNvPicPr/>
                  </pic:nvPicPr>
                  <pic:blipFill>
                    <a:blip r:embed="rId137"/>
                    <a:stretch>
                      <a:fillRect/>
                    </a:stretch>
                  </pic:blipFill>
                  <pic:spPr>
                    <a:xfrm>
                      <a:off x="0" y="0"/>
                      <a:ext cx="5486400" cy="3597275"/>
                    </a:xfrm>
                    <a:prstGeom prst="rect">
                      <a:avLst/>
                    </a:prstGeom>
                  </pic:spPr>
                </pic:pic>
              </a:graphicData>
            </a:graphic>
          </wp:inline>
        </w:drawing>
      </w:r>
    </w:p>
    <w:p w:rsidR="00894722" w:rsidRDefault="00894722" w:rsidP="00662270"/>
    <w:p w:rsidR="00894722" w:rsidRDefault="00894722" w:rsidP="00662270">
      <w:r>
        <w:t xml:space="preserve">The penalty for the improved decoupling of range and range-rate resolution is the formation of subsidiary peaks.  While the inherent or single peak Doppler resolution has improved, the secondary peaks effect the global or close target separability because depending on the noise larger errors can occur from mistaken peaks.  In this sense, this type of error could be interpreted as a type of </w:t>
      </w:r>
      <w:r w:rsidRPr="009E7319">
        <w:rPr>
          <w:i/>
          <w:iCs/>
        </w:rPr>
        <w:t>self clutter</w:t>
      </w:r>
      <w:r>
        <w:t>.  If the expected range-Doppler target area is within the vicinity of the primary response, 1/R for Doppler and 2T for range, self-clutter can be ignored.</w:t>
      </w:r>
    </w:p>
    <w:p w:rsidR="00894722" w:rsidRDefault="00894722" w:rsidP="00662270"/>
    <w:p w:rsidR="00894722" w:rsidRDefault="00894722" w:rsidP="00662270">
      <w:r>
        <w:t>The reapportioning of ambiguity volume makes sense because the volume must remain consant.  All the volume removed from the center lobe reappearing in adjacent spurious features comprising the self-clutter.</w:t>
      </w:r>
    </w:p>
    <w:p w:rsidR="00894722" w:rsidRDefault="00894722" w:rsidP="00662270"/>
    <w:p w:rsidR="00894722" w:rsidRDefault="00894722" w:rsidP="00992901">
      <w:pPr>
        <w:pStyle w:val="Heading3"/>
      </w:pPr>
      <w:bookmarkStart w:id="25" w:name="_Toc229857332"/>
      <w:bookmarkStart w:id="26" w:name="_Toc229926385"/>
      <w:r>
        <w:t>Phase Modulation</w:t>
      </w:r>
      <w:bookmarkEnd w:id="25"/>
      <w:bookmarkEnd w:id="26"/>
    </w:p>
    <w:p w:rsidR="00894722" w:rsidRDefault="00894722" w:rsidP="00992901"/>
    <w:p w:rsidR="00894722" w:rsidRDefault="00894722" w:rsidP="00992901">
      <w:r>
        <w:t>The ideal ambiguity function would have all target energy compacted in a single narrow spike and zero elsewhere.  Obviously, this is not feasible, so perhaps a narrow spike of some width protruding from a flat pedestal region is possible.  The goal of signal design in general and pulse compression in particle seeks to approximate such a distribution of ambiguity volume.</w:t>
      </w:r>
    </w:p>
    <w:p w:rsidR="00894722" w:rsidRDefault="00894722" w:rsidP="00992901"/>
    <w:p w:rsidR="00894722" w:rsidRPr="004827F9" w:rsidRDefault="00894722" w:rsidP="00992901">
      <w:pPr>
        <w:jc w:val="center"/>
      </w:pPr>
      <w:r>
        <w:rPr>
          <w:noProof/>
        </w:rPr>
        <w:drawing>
          <wp:inline distT="0" distB="0" distL="0" distR="0" wp14:anchorId="517E3B74" wp14:editId="72BBB58B">
            <wp:extent cx="2635922" cy="2272420"/>
            <wp:effectExtent l="0" t="0" r="0" b="0"/>
            <wp:docPr id="6723883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2641768" cy="2277460"/>
                    </a:xfrm>
                    <a:prstGeom prst="rect">
                      <a:avLst/>
                    </a:prstGeom>
                    <a:noFill/>
                    <a:ln>
                      <a:noFill/>
                    </a:ln>
                  </pic:spPr>
                </pic:pic>
              </a:graphicData>
            </a:graphic>
          </wp:inline>
        </w:drawing>
      </w:r>
    </w:p>
    <w:p w:rsidR="00894722" w:rsidRDefault="00894722" w:rsidP="00992901"/>
    <w:p w:rsidR="00894722" w:rsidRDefault="00894722" w:rsidP="00992901">
      <w:r>
        <w:t>A typical narrowband system employs the amplitude envelope for range estimation.  The width of the matched filter response peak determines range resolution which is inversely proportional to the bandwidth.  Therefore, to increase bandwidth, without decreasing the pulse length requires phase modulation to compress the output into a narrowspike without adversely decreasing the energy on target or reducing the Doppler resolution.</w:t>
      </w:r>
    </w:p>
    <w:p w:rsidR="00894722" w:rsidRDefault="00894722" w:rsidP="00992901"/>
    <w:p w:rsidR="00894722" w:rsidRDefault="00894722" w:rsidP="0010670C">
      <w:r>
        <w:t xml:space="preserve">From section () we know that rms bandwidth can be increased by adding nonlinear phase modulation.  The nonlinear phase simultaneously increases the rms signal duration.  We also know that the time bandwidth product (section ()) has a lower bound of ½.  </w:t>
      </w:r>
      <w:r w:rsidRPr="0094728E">
        <w:rPr>
          <w:i/>
          <w:iCs/>
        </w:rPr>
        <w:t>Pulse compression</w:t>
      </w:r>
      <w:r>
        <w:t xml:space="preserve"> signals are those with a large time-bandwidth product.  Pulse compression is used to increase the bandwidth without decreasing the pulse duration.  </w:t>
      </w:r>
    </w:p>
    <w:p w:rsidR="00894722" w:rsidRDefault="00894722" w:rsidP="005367F5"/>
    <w:p w:rsidR="00894722" w:rsidRDefault="00894722" w:rsidP="005367F5">
      <w:r>
        <w:t>From section (), the rms bandwidth is</w:t>
      </w:r>
    </w:p>
    <w:p w:rsidR="00894722" w:rsidRDefault="00894722" w:rsidP="005367F5"/>
    <w:p w:rsidR="00894722" w:rsidRDefault="00894722" w:rsidP="005367F5"/>
    <w:p w:rsidR="00894722" w:rsidRDefault="00894722" w:rsidP="005367F5"/>
    <w:p w:rsidR="00894722" w:rsidRDefault="00894722" w:rsidP="005367F5">
      <w:pPr>
        <w:jc w:val="center"/>
      </w:pPr>
      <w:r>
        <w:rPr>
          <w:noProof/>
          <w:position w:val="-17"/>
        </w:rPr>
        <w:drawing>
          <wp:inline distT="0" distB="0" distL="0" distR="0" wp14:anchorId="26307E9F" wp14:editId="2D766D9C">
            <wp:extent cx="2446528" cy="316992"/>
            <wp:effectExtent l="0" t="0" r="0" b="0"/>
            <wp:docPr id="871820231" name="Picture 871820231" descr="{&quot;mathml&quot;:&quot;&lt;math style=\&quot;font-family:Times New Roman;font-size:12px;\&quot; xmlns=\&quot;http://www.w3.org/1998/Math/MathML\&quot;&gt;&lt;msubsup&gt;&lt;mi&gt;&amp;#x3C3;&lt;/mi&gt;&lt;mi&gt;f&lt;/mi&gt;&lt;mn&gt;2&lt;/mn&gt;&lt;/msubsup&gt;&lt;mo&gt;=&lt;/mo&gt;&lt;msubsup&gt;&lt;mo&gt;&amp;#x222B;&lt;/mo&gt;&lt;mrow/&gt;&lt;mrow/&gt;&lt;/msubsup&gt;&lt;msup&gt;&lt;mfenced open=\&quot;[\&quot; close=\&quot;]\&quot;&gt;&lt;mrow&gt;&lt;mi&gt;p&lt;/mi&gt;&lt;mo&gt;'&lt;/mo&gt;&lt;mfenced&gt;&lt;mi&gt;t&lt;/mi&gt;&lt;/mfenced&gt;&lt;/mrow&gt;&lt;/mfenced&gt;&lt;mn&gt;2&lt;/mn&gt;&lt;/msup&gt;&lt;mo&gt;d&lt;/mo&gt;&lt;mi&gt;t&lt;/mi&gt;&lt;mo&gt;+&lt;/mo&gt;&lt;msubsup&gt;&lt;mo&gt;&amp;#x222B;&lt;/mo&gt;&lt;mrow/&gt;&lt;mrow/&gt;&lt;/msubsup&gt;&lt;msup&gt;&lt;mi&gt;p&lt;/mi&gt;&lt;mn&gt;2&lt;/mn&gt;&lt;/msup&gt;&lt;mfenced&gt;&lt;mi&gt;t&lt;/mi&gt;&lt;/mfenced&gt;&lt;msup&gt;&lt;mfenced open=\&quot;[\&quot; close=\&quot;]\&quot;&gt;&lt;mrow&gt;&lt;mi&gt;&amp;#x3C6;&lt;/mi&gt;&lt;mo&gt;'&lt;/mo&gt;&lt;mfenced&gt;&lt;mi&gt;t&lt;/mi&gt;&lt;/mfenced&gt;&lt;/mrow&gt;&lt;/mfenced&gt;&lt;mn&gt;2&lt;/mn&gt;&lt;/msup&gt;&lt;mo&gt;d&lt;/mo&gt;&lt;mi&gt;t&lt;/mi&gt;&lt;/math&gt;&quot;,&quot;origin&quot;:&quot;MathType Legacy&quot;,&quot;version&quot;:&quot;v3.19.0&quot;}" title="sigma subscript f superscript 2 equals integral subscript blank superscript blank open square brackets p apostrophe open parentheses t close parentheses close square brackets squared d t plus integral subscript blank superscript blank p squared open parentheses t close parentheses open square brackets phi apostrophe open parentheses t close parentheses close square brackets squared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amp;#x3C3;&lt;/mi&gt;&lt;mi&gt;f&lt;/mi&gt;&lt;mn&gt;2&lt;/mn&gt;&lt;/msubsup&gt;&lt;mo&gt;=&lt;/mo&gt;&lt;msubsup&gt;&lt;mo&gt;&amp;#x222B;&lt;/mo&gt;&lt;mrow/&gt;&lt;mrow/&gt;&lt;/msubsup&gt;&lt;msup&gt;&lt;mfenced open=\&quot;[\&quot; close=\&quot;]\&quot;&gt;&lt;mrow&gt;&lt;mi&gt;p&lt;/mi&gt;&lt;mo&gt;'&lt;/mo&gt;&lt;mfenced&gt;&lt;mi&gt;t&lt;/mi&gt;&lt;/mfenced&gt;&lt;/mrow&gt;&lt;/mfenced&gt;&lt;mn&gt;2&lt;/mn&gt;&lt;/msup&gt;&lt;mo&gt;d&lt;/mo&gt;&lt;mi&gt;t&lt;/mi&gt;&lt;mo&gt;+&lt;/mo&gt;&lt;msubsup&gt;&lt;mo&gt;&amp;#x222B;&lt;/mo&gt;&lt;mrow/&gt;&lt;mrow/&gt;&lt;/msubsup&gt;&lt;msup&gt;&lt;mi&gt;p&lt;/mi&gt;&lt;mn&gt;2&lt;/mn&gt;&lt;/msup&gt;&lt;mfenced&gt;&lt;mi&gt;t&lt;/mi&gt;&lt;/mfenced&gt;&lt;msup&gt;&lt;mfenced open=\&quot;[\&quot; close=\&quot;]\&quot;&gt;&lt;mrow&gt;&lt;mi&gt;&amp;#x3C6;&lt;/mi&gt;&lt;mo&gt;'&lt;/mo&gt;&lt;mfenced&gt;&lt;mi&gt;t&lt;/mi&gt;&lt;/mfenced&gt;&lt;/mrow&gt;&lt;/mfenced&gt;&lt;mn&gt;2&lt;/mn&gt;&lt;/msup&gt;&lt;mo&gt;d&lt;/mo&gt;&lt;mi&gt;t&lt;/mi&gt;&lt;/math&gt;&quot;,&quot;origin&quot;:&quot;MathType Legacy&quot;,&quot;version&quot;:&quot;v3.19.0&quot;}" title="sigma subscript f superscript 2 equals integral subscript blank superscript blank open square brackets p apostrophe open parentheses t close parentheses close square brackets squared d t plus integral subscript blank superscript blank p squared open parentheses t close parentheses open square brackets phi apostrophe open parentheses t close parentheses close square brackets squared d t"/>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2446528" cy="316992"/>
                    </a:xfrm>
                    <a:prstGeom prst="rect">
                      <a:avLst/>
                    </a:prstGeom>
                  </pic:spPr>
                </pic:pic>
              </a:graphicData>
            </a:graphic>
          </wp:inline>
        </w:drawing>
      </w:r>
    </w:p>
    <w:p w:rsidR="00894722" w:rsidRDefault="00894722" w:rsidP="005367F5"/>
    <w:p w:rsidR="00894722" w:rsidRPr="005367F5" w:rsidRDefault="00894722" w:rsidP="005367F5">
      <w:r>
        <w:t>Thus any nonlinear phase modulation provides additional bandwidth relative to the frequency spread generated by the real amplitude.  Since the increase in bandwidth is independent of the pulse duration phase modulations provides the flexibilty to improve delay resolution without reducing SNR.</w:t>
      </w:r>
    </w:p>
    <w:p w:rsidR="00894722" w:rsidRDefault="00894722" w:rsidP="0010670C"/>
    <w:p w:rsidR="00894722" w:rsidRDefault="00894722" w:rsidP="0010670C"/>
    <w:p w:rsidR="00894722" w:rsidRDefault="00894722" w:rsidP="000E556E">
      <w:pPr>
        <w:pStyle w:val="Heading4"/>
      </w:pPr>
      <w:r>
        <w:t>Linear Frequency Modulation</w:t>
      </w:r>
    </w:p>
    <w:p w:rsidR="00894722" w:rsidRDefault="00894722" w:rsidP="003639BD"/>
    <w:p w:rsidR="00894722" w:rsidRDefault="00894722" w:rsidP="003639BD">
      <w:r>
        <w:t xml:space="preserve">A common choice of phase is </w:t>
      </w:r>
    </w:p>
    <w:p w:rsidR="00894722" w:rsidRDefault="00894722" w:rsidP="003639BD"/>
    <w:p w:rsidR="00894722" w:rsidRDefault="00894722" w:rsidP="003639BD">
      <w:pPr>
        <w:jc w:val="center"/>
      </w:pPr>
      <w:r>
        <w:rPr>
          <w:noProof/>
          <w:position w:val="-5"/>
        </w:rPr>
        <w:drawing>
          <wp:inline distT="0" distB="0" distL="0" distR="0" wp14:anchorId="3357B6F7" wp14:editId="4712EB89">
            <wp:extent cx="666496" cy="138176"/>
            <wp:effectExtent l="0" t="0" r="0" b="0"/>
            <wp:docPr id="11659783" name="Picture 11659783" descr="{&quot;mathml&quot;:&quot;&lt;math style=\&quot;font-family:stix;font-size:12px;\&quot; xmlns=\&quot;http://www.w3.org/1998/Math/MathML\&quot;&gt;&lt;mi&gt;&amp;#x3C6;&lt;/mi&gt;&lt;mfenced&gt;&lt;mi&gt;t&lt;/mi&gt;&lt;/mfenced&gt;&lt;mo&gt;=&lt;/mo&gt;&lt;mi&gt;k&lt;/mi&gt;&lt;msup&gt;&lt;mi&gt;t&lt;/mi&gt;&lt;mi&gt;n&lt;/mi&gt;&lt;/msup&gt;&lt;/math&gt;&quot;,&quot;origin&quot;:&quot;MathType Legacy&quot;,&quot;version&quot;:&quot;v3.20.0&quot;}" title="phi open parentheses t close parentheses equals k t to the power of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6;&lt;/mi&gt;&lt;mfenced&gt;&lt;mi&gt;t&lt;/mi&gt;&lt;/mfenced&gt;&lt;mo&gt;=&lt;/mo&gt;&lt;mi&gt;k&lt;/mi&gt;&lt;msup&gt;&lt;mi&gt;t&lt;/mi&gt;&lt;mi&gt;n&lt;/mi&gt;&lt;/msup&gt;&lt;/math&gt;&quot;,&quot;origin&quot;:&quot;MathType Legacy&quot;,&quot;version&quot;:&quot;v3.20.0&quot;}" title="phi open parentheses t close parentheses equals k t to the power of n"/>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666496" cy="138176"/>
                    </a:xfrm>
                    <a:prstGeom prst="rect">
                      <a:avLst/>
                    </a:prstGeom>
                  </pic:spPr>
                </pic:pic>
              </a:graphicData>
            </a:graphic>
          </wp:inline>
        </w:drawing>
      </w:r>
    </w:p>
    <w:p w:rsidR="00894722" w:rsidRDefault="00894722" w:rsidP="003639BD"/>
    <w:p w:rsidR="00894722" w:rsidRPr="003639BD" w:rsidRDefault="00894722" w:rsidP="003639BD">
      <w:r>
        <w:t xml:space="preserve">Interestingly, gravity waves emitted from colliding black holes are described by ().  On earth, for  n=1 we have quadratic phase modulation or </w:t>
      </w:r>
      <w:r w:rsidRPr="005367F5">
        <w:rPr>
          <w:i/>
          <w:iCs/>
        </w:rPr>
        <w:t>linear frequency modulation</w:t>
      </w:r>
      <w:r>
        <w:t xml:space="preserve"> (LFM).  The key aspect of LFM waveforms is the symmetry between frequency and time.  </w:t>
      </w:r>
    </w:p>
    <w:p w:rsidR="00894722" w:rsidRDefault="00894722" w:rsidP="0010670C"/>
    <w:p w:rsidR="00894722" w:rsidRDefault="00894722" w:rsidP="0010670C">
      <w:r>
        <w:t xml:space="preserve">A general LFM pulse is given by </w:t>
      </w:r>
    </w:p>
    <w:p w:rsidR="00894722" w:rsidRDefault="00894722" w:rsidP="0010670C"/>
    <w:p w:rsidR="00894722" w:rsidRDefault="00894722" w:rsidP="0010670C">
      <w:pPr>
        <w:jc w:val="center"/>
      </w:pPr>
      <w:r>
        <w:rPr>
          <w:noProof/>
          <w:position w:val="-5"/>
        </w:rPr>
        <w:drawing>
          <wp:inline distT="0" distB="0" distL="0" distR="0" wp14:anchorId="3BE2BD63" wp14:editId="048857E9">
            <wp:extent cx="1133856" cy="174752"/>
            <wp:effectExtent l="0" t="0" r="0" b="0"/>
            <wp:docPr id="1849250121" name="Picture 1849250121" descr="{&quot;mathml&quot;:&quot;&lt;math style=\&quot;font-family:stix;font-size:12px;\&quot; xmlns=\&quot;http://www.w3.org/1998/Math/MathML\&quot;&gt;&lt;mi&gt;m&lt;/mi&gt;&lt;mfenced&gt;&lt;mi&gt;t&lt;/mi&gt;&lt;/mfenced&gt;&lt;mo&gt;=&lt;/mo&gt;&lt;mi&gt;p&lt;/mi&gt;&lt;mfenced&gt;&lt;mi&gt;t&lt;/mi&gt;&lt;/mfenced&gt;&lt;msup&gt;&lt;mi&gt;e&lt;/mi&gt;&lt;mrow&gt;&lt;mi&gt;j&lt;/mi&gt;&lt;mi&gt;&amp;#x3C0;&lt;/mi&gt;&lt;mi&gt;k&lt;/mi&gt;&lt;msup&gt;&lt;mi&gt;t&lt;/mi&gt;&lt;mn&gt;2&lt;/mn&gt;&lt;/msup&gt;&lt;/mrow&gt;&lt;/msup&gt;&lt;/math&gt;&quot;,&quot;origin&quot;:&quot;MathType Legacy&quot;,&quot;version&quot;:&quot;v3.20.0&quot;}" title="m open parentheses t close parentheses equals p open parentheses t close parentheses e to the power of j pi k t squared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m&lt;/mi&gt;&lt;mfenced&gt;&lt;mi&gt;t&lt;/mi&gt;&lt;/mfenced&gt;&lt;mo&gt;=&lt;/mo&gt;&lt;mi&gt;p&lt;/mi&gt;&lt;mfenced&gt;&lt;mi&gt;t&lt;/mi&gt;&lt;/mfenced&gt;&lt;msup&gt;&lt;mi&gt;e&lt;/mi&gt;&lt;mrow&gt;&lt;mi&gt;j&lt;/mi&gt;&lt;mi&gt;&amp;#x3C0;&lt;/mi&gt;&lt;mi&gt;k&lt;/mi&gt;&lt;msup&gt;&lt;mi&gt;t&lt;/mi&gt;&lt;mn&gt;2&lt;/mn&gt;&lt;/msup&gt;&lt;/mrow&gt;&lt;/msup&gt;&lt;/math&gt;&quot;,&quot;origin&quot;:&quot;MathType Legacy&quot;,&quot;version&quot;:&quot;v3.20.0&quot;}" title="m open parentheses t close parentheses equals p open parentheses t close parentheses e to the power of j pi k t squared end exponent"/>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133856" cy="174752"/>
                    </a:xfrm>
                    <a:prstGeom prst="rect">
                      <a:avLst/>
                    </a:prstGeom>
                  </pic:spPr>
                </pic:pic>
              </a:graphicData>
            </a:graphic>
          </wp:inline>
        </w:drawing>
      </w:r>
    </w:p>
    <w:p w:rsidR="00894722" w:rsidRDefault="00894722" w:rsidP="0010670C">
      <w:pPr>
        <w:jc w:val="center"/>
      </w:pPr>
    </w:p>
    <w:p w:rsidR="00894722" w:rsidRDefault="00894722" w:rsidP="0010670C">
      <w:r>
        <w:t xml:space="preserve">where the sweep rate is </w:t>
      </w:r>
    </w:p>
    <w:p w:rsidR="00894722" w:rsidRDefault="00894722" w:rsidP="0010670C"/>
    <w:p w:rsidR="00894722" w:rsidRDefault="00894722" w:rsidP="0016470F">
      <w:pPr>
        <w:jc w:val="center"/>
      </w:pPr>
      <w:r>
        <w:rPr>
          <w:noProof/>
          <w:position w:val="-17"/>
        </w:rPr>
        <w:drawing>
          <wp:inline distT="0" distB="0" distL="0" distR="0" wp14:anchorId="7DA12A0E" wp14:editId="2AD765EE">
            <wp:extent cx="508000" cy="316992"/>
            <wp:effectExtent l="0" t="0" r="0" b="0"/>
            <wp:docPr id="1058382487" name="Picture 1058382487" descr="{&quot;mathml&quot;:&quot;&lt;math style=\&quot;font-family:stix;font-size:12px;\&quot; xmlns=\&quot;http://www.w3.org/1998/Math/MathML\&quot;&gt;&lt;mfenced open=\&quot;|\&quot; close=\&quot;|\&quot;&gt;&lt;mi&gt;k&lt;/mi&gt;&lt;/mfenced&gt;&lt;mo&gt;=&lt;/mo&gt;&lt;mfrac&gt;&lt;mi&gt;B&lt;/mi&gt;&lt;mi&gt;T&lt;/mi&gt;&lt;/mfrac&gt;&lt;/math&gt;&quot;,&quot;origin&quot;:&quot;MathType Legacy&quot;,&quot;version&quot;:&quot;v3.20.0&quot;}" title="open vertical bar k close vertical bar equals B over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i&gt;k&lt;/mi&gt;&lt;/mfenced&gt;&lt;mo&gt;=&lt;/mo&gt;&lt;mfrac&gt;&lt;mi&gt;B&lt;/mi&gt;&lt;mi&gt;T&lt;/mi&gt;&lt;/mfrac&gt;&lt;/math&gt;&quot;,&quot;origin&quot;:&quot;MathType Legacy&quot;,&quot;version&quot;:&quot;v3.20.0&quot;}" title="open vertical bar k close vertical bar equals B over T"/>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08000" cy="316992"/>
                    </a:xfrm>
                    <a:prstGeom prst="rect">
                      <a:avLst/>
                    </a:prstGeom>
                  </pic:spPr>
                </pic:pic>
              </a:graphicData>
            </a:graphic>
          </wp:inline>
        </w:drawing>
      </w:r>
    </w:p>
    <w:p w:rsidR="00894722" w:rsidRDefault="00894722" w:rsidP="0010670C">
      <w:pPr>
        <w:jc w:val="center"/>
      </w:pPr>
    </w:p>
    <w:p w:rsidR="00894722" w:rsidRDefault="00894722" w:rsidP="0010670C">
      <w:r>
        <w:t>For positive k the frequency increases from f0-B/2 to f0+B/2 over -T/2 to T/2 and decreases from f0+B/2 to f0-B/2 for negative slope.  From () the instantaneous baseband frequency is</w:t>
      </w:r>
    </w:p>
    <w:p w:rsidR="00894722" w:rsidRDefault="00894722" w:rsidP="0010670C"/>
    <w:p w:rsidR="00894722" w:rsidRPr="0010670C" w:rsidRDefault="00894722" w:rsidP="0016470F">
      <w:pPr>
        <w:jc w:val="center"/>
      </w:pPr>
      <w:r>
        <w:rPr>
          <w:noProof/>
          <w:position w:val="-21"/>
        </w:rPr>
        <w:drawing>
          <wp:inline distT="0" distB="0" distL="0" distR="0" wp14:anchorId="246E2544" wp14:editId="30987852">
            <wp:extent cx="1194816" cy="353568"/>
            <wp:effectExtent l="0" t="0" r="0" b="0"/>
            <wp:docPr id="1147733955" name="Picture 1147733955" descr="{&quot;mathml&quot;:&quot;&lt;math style=\&quot;font-family:stix;font-size:12px;\&quot; xmlns=\&quot;http://www.w3.org/1998/Math/MathML\&quot;&gt;&lt;msub&gt;&lt;mi&gt;f&lt;/mi&gt;&lt;mi&gt;I&lt;/mi&gt;&lt;/msub&gt;&lt;mo&gt;=&lt;/mo&gt;&lt;mfrac&gt;&lt;mn&gt;1&lt;/mn&gt;&lt;mrow&gt;&lt;mn&gt;2&lt;/mn&gt;&lt;mi&gt;&amp;#x3C0;&lt;/mi&gt;&lt;/mrow&gt;&lt;/mfrac&gt;&lt;mi&gt;&amp;#x3C6;&lt;/mi&gt;&lt;mo&gt;'&lt;/mo&gt;&lt;mfenced&gt;&lt;mi&gt;t&lt;/mi&gt;&lt;/mfenced&gt;&lt;mo&gt;=&lt;/mo&gt;&lt;mi&gt;k&lt;/mi&gt;&lt;mi&gt;t&lt;/mi&gt;&lt;/math&gt;&quot;,&quot;origin&quot;:&quot;MathType Legacy&quot;,&quot;version&quot;:&quot;v3.20.0&quot;}" title="f subscript I equals fraction numerator 1 over denominator 2 pi end fraction phi apostrophe open parentheses t close parentheses equals k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f&lt;/mi&gt;&lt;mi&gt;I&lt;/mi&gt;&lt;/msub&gt;&lt;mo&gt;=&lt;/mo&gt;&lt;mfrac&gt;&lt;mn&gt;1&lt;/mn&gt;&lt;mrow&gt;&lt;mn&gt;2&lt;/mn&gt;&lt;mi&gt;&amp;#x3C0;&lt;/mi&gt;&lt;/mrow&gt;&lt;/mfrac&gt;&lt;mi&gt;&amp;#x3C6;&lt;/mi&gt;&lt;mo&gt;'&lt;/mo&gt;&lt;mfenced&gt;&lt;mi&gt;t&lt;/mi&gt;&lt;/mfenced&gt;&lt;mo&gt;=&lt;/mo&gt;&lt;mi&gt;k&lt;/mi&gt;&lt;mi&gt;t&lt;/mi&gt;&lt;/math&gt;&quot;,&quot;origin&quot;:&quot;MathType Legacy&quot;,&quot;version&quot;:&quot;v3.20.0&quot;}" title="f subscript I equals fraction numerator 1 over denominator 2 pi end fraction phi apostrophe open parentheses t close parentheses equals k t"/>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1194816" cy="353568"/>
                    </a:xfrm>
                    <a:prstGeom prst="rect">
                      <a:avLst/>
                    </a:prstGeom>
                  </pic:spPr>
                </pic:pic>
              </a:graphicData>
            </a:graphic>
          </wp:inline>
        </w:drawing>
      </w:r>
    </w:p>
    <w:p w:rsidR="00894722" w:rsidRDefault="00894722" w:rsidP="0010670C"/>
    <w:p w:rsidR="00894722" w:rsidRDefault="00894722" w:rsidP="0010670C">
      <w:r>
        <w:t>and from () the group delay can be obtained by the inverse function of () as</w:t>
      </w:r>
    </w:p>
    <w:p w:rsidR="00894722" w:rsidRDefault="00894722" w:rsidP="0010670C"/>
    <w:p w:rsidR="00894722" w:rsidRDefault="00894722" w:rsidP="0016470F">
      <w:pPr>
        <w:jc w:val="center"/>
      </w:pPr>
      <w:r>
        <w:rPr>
          <w:noProof/>
          <w:position w:val="-60"/>
        </w:rPr>
        <w:drawing>
          <wp:inline distT="0" distB="0" distL="0" distR="0" wp14:anchorId="644CBABA" wp14:editId="6EA462B6">
            <wp:extent cx="1115568" cy="747776"/>
            <wp:effectExtent l="0" t="0" r="0" b="0"/>
            <wp:docPr id="113456649" name="Picture 113456649" descr="{&quot;mathml&quot;:&quot;&lt;math style=\&quot;font-family:stix;font-size:12px;\&quot; xmlns=\&quot;http://www.w3.org/1998/Math/MathML\&quot;&gt;&lt;msubsup&gt;&lt;mi&gt;f&lt;/mi&gt;&lt;mi&gt;I&lt;/mi&gt;&lt;mrow&gt;&lt;mo&gt;-&lt;/mo&gt;&lt;mn&gt;1&lt;/mn&gt;&lt;/mrow&gt;&lt;/msubsup&gt;&lt;mfenced&gt;&lt;mi&gt;t&lt;/mi&gt;&lt;/mfenced&gt;&lt;mo&gt;=&lt;/mo&gt;&lt;mfrac&gt;&lt;mi&gt;t&lt;/mi&gt;&lt;mi&gt;k&lt;/mi&gt;&lt;/mfrac&gt;&lt;mspace linebreak=\&quot;newline\&quot;/&gt;&lt;mi&gt;&amp;#x394;&lt;/mi&gt;&lt;mo&gt;=&lt;/mo&gt;&lt;msubsup&gt;&lt;mi&gt;f&lt;/mi&gt;&lt;mi&gt;I&lt;/mi&gt;&lt;mrow&gt;&lt;mo&gt;-&lt;/mo&gt;&lt;mn&gt;1&lt;/mn&gt;&lt;/mrow&gt;&lt;/msubsup&gt;&lt;mfenced&gt;&lt;mi&gt;f&lt;/mi&gt;&lt;/mfenced&gt;&lt;mo&gt;=&lt;/mo&gt;&lt;mfrac&gt;&lt;mi&gt;f&lt;/mi&gt;&lt;mi&gt;k&lt;/mi&gt;&lt;/mfrac&gt;&lt;/math&gt;&quot;,&quot;origin&quot;:&quot;MathType Legacy&quot;,&quot;version&quot;:&quot;v3.20.0&quot;}" title="f subscript I superscript negative 1 end superscript open parentheses t close parentheses equals t over k&#10;capital delta equals f subscript I superscript negative 1 end superscript open parentheses f close parentheses equals f over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sup&gt;&lt;mi&gt;f&lt;/mi&gt;&lt;mi&gt;I&lt;/mi&gt;&lt;mrow&gt;&lt;mo&gt;-&lt;/mo&gt;&lt;mn&gt;1&lt;/mn&gt;&lt;/mrow&gt;&lt;/msubsup&gt;&lt;mfenced&gt;&lt;mi&gt;t&lt;/mi&gt;&lt;/mfenced&gt;&lt;mo&gt;=&lt;/mo&gt;&lt;mfrac&gt;&lt;mi&gt;t&lt;/mi&gt;&lt;mi&gt;k&lt;/mi&gt;&lt;/mfrac&gt;&lt;mspace linebreak=\&quot;newline\&quot;/&gt;&lt;mi&gt;&amp;#x394;&lt;/mi&gt;&lt;mo&gt;=&lt;/mo&gt;&lt;msubsup&gt;&lt;mi&gt;f&lt;/mi&gt;&lt;mi&gt;I&lt;/mi&gt;&lt;mrow&gt;&lt;mo&gt;-&lt;/mo&gt;&lt;mn&gt;1&lt;/mn&gt;&lt;/mrow&gt;&lt;/msubsup&gt;&lt;mfenced&gt;&lt;mi&gt;f&lt;/mi&gt;&lt;/mfenced&gt;&lt;mo&gt;=&lt;/mo&gt;&lt;mfrac&gt;&lt;mi&gt;f&lt;/mi&gt;&lt;mi&gt;k&lt;/mi&gt;&lt;/mfrac&gt;&lt;/math&gt;&quot;,&quot;origin&quot;:&quot;MathType Legacy&quot;,&quot;version&quot;:&quot;v3.20.0&quot;}" title="f subscript I superscript negative 1 end superscript open parentheses t close parentheses equals t over k&#10;capital delta equals f subscript I superscript negative 1 end superscript open parentheses f close parentheses equals f over k"/>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115568" cy="747776"/>
                    </a:xfrm>
                    <a:prstGeom prst="rect">
                      <a:avLst/>
                    </a:prstGeom>
                  </pic:spPr>
                </pic:pic>
              </a:graphicData>
            </a:graphic>
          </wp:inline>
        </w:drawing>
      </w:r>
    </w:p>
    <w:p w:rsidR="00894722" w:rsidRDefault="00894722" w:rsidP="0010670C"/>
    <w:p w:rsidR="00894722" w:rsidRDefault="00894722" w:rsidP="0010670C">
      <w:r>
        <w:t xml:space="preserve">Note that dividing by k preserves the correct units.  </w:t>
      </w:r>
    </w:p>
    <w:p w:rsidR="00894722" w:rsidRDefault="00894722" w:rsidP="0010670C"/>
    <w:p w:rsidR="00894722" w:rsidRDefault="00894722" w:rsidP="0010670C">
      <w:r>
        <w:t>Using the stationary phase approximation (_) for large TB waveforms the spectrum is roughly</w:t>
      </w:r>
    </w:p>
    <w:p w:rsidR="00894722" w:rsidRDefault="00894722" w:rsidP="0010670C"/>
    <w:p w:rsidR="00894722" w:rsidRDefault="00894722" w:rsidP="0016470F">
      <w:pPr>
        <w:jc w:val="center"/>
      </w:pPr>
      <w:r>
        <w:rPr>
          <w:noProof/>
          <w:position w:val="-108"/>
        </w:rPr>
        <w:drawing>
          <wp:inline distT="0" distB="0" distL="0" distR="0" wp14:anchorId="336BC499" wp14:editId="4861EB63">
            <wp:extent cx="2623312" cy="1351280"/>
            <wp:effectExtent l="0" t="0" r="0" b="0"/>
            <wp:docPr id="1866589798" name="Picture 1866589798" descr="{&quot;mathml&quot;:&quot;&lt;math style=\&quot;font-family:stix;font-size:12px;\&quot; xmlns=\&quot;http://www.w3.org/1998/Math/MathML\&quot;&gt;&lt;mtable columnspacing=\&quot;0px\&quot; columnalign=\&quot;right center left\&quot;&gt;&lt;mtr&gt;&lt;mtd&gt;&lt;mi&gt;M&lt;/mi&gt;&lt;mfenced&gt;&lt;mi&gt;f&lt;/mi&gt;&lt;/mfenced&gt;&lt;/mtd&gt;&lt;mtd&gt;&lt;mo&gt;&amp;#x2248;&lt;/mo&gt;&lt;/mtd&gt;&lt;mtd&gt;&lt;msup&gt;&lt;mi&gt;e&lt;/mi&gt;&lt;mrow&gt;&lt;mo&gt;&amp;#xB1;&lt;/mo&gt;&lt;mi&gt;j&lt;/mi&gt;&lt;mi&gt;&amp;#x3C0;&lt;/mi&gt;&lt;mo&gt;/&lt;/mo&gt;&lt;mn&gt;4&lt;/mn&gt;&lt;/mrow&gt;&lt;/msup&gt;&lt;mfrac&gt;&lt;mrow&gt;&lt;mi&gt;p&lt;/mi&gt;&lt;mfenced&gt;&lt;mi&gt;&amp;#x394;&lt;/mi&gt;&lt;/mfenced&gt;&lt;/mrow&gt;&lt;msqrt&gt;&lt;mi&gt;&amp;#x3C6;&lt;/mi&gt;&lt;/msqrt&gt;&lt;/mfrac&gt;&lt;msup&gt;&lt;mi&gt;e&lt;/mi&gt;&lt;mrow&gt;&lt;mo&gt;-&lt;/mo&gt;&lt;mi&gt;j&lt;/mi&gt;&lt;mfenced&gt;&lt;mrow&gt;&lt;mn&gt;2&lt;/mn&gt;&lt;mi&gt;&amp;#x3C0;&lt;/mi&gt;&lt;mi&gt;f&lt;/mi&gt;&lt;mi&gt;&amp;#x394;&lt;/mi&gt;&lt;mo&gt;-&lt;/mo&gt;&lt;mi&gt;&amp;#x3C6;&lt;/mi&gt;&lt;mfenced&gt;&lt;mi&gt;&amp;#x394;&lt;/mi&gt;&lt;/mfenced&gt;&lt;/mrow&gt;&lt;/mfenced&gt;&lt;/mrow&gt;&lt;/msup&gt;&lt;/mtd&gt;&lt;/mtr&gt;&lt;mtr&gt;&lt;mtd/&gt;&lt;mtd&gt;&lt;mo&gt;=&lt;/mo&gt;&lt;/mtd&gt;&lt;mtd&gt;&lt;msup&gt;&lt;mi&gt;e&lt;/mi&gt;&lt;mrow&gt;&lt;mo&gt;&amp;#xB1;&lt;/mo&gt;&lt;mi&gt;j&lt;/mi&gt;&lt;mi&gt;&amp;#x3C0;&lt;/mi&gt;&lt;mo&gt;/&lt;/mo&gt;&lt;mn&gt;4&lt;/mn&gt;&lt;/mrow&gt;&lt;/msup&gt;&lt;mi&gt;p&lt;/mi&gt;&lt;mfenced&gt;&lt;mfrac&gt;&lt;mi&gt;f&lt;/mi&gt;&lt;mi&gt;k&lt;/mi&gt;&lt;/mfrac&gt;&lt;/mfenced&gt;&lt;msup&gt;&lt;mi&gt;e&lt;/mi&gt;&lt;mrow&gt;&lt;mo&gt;-&lt;/mo&gt;&lt;mi&gt;j&lt;/mi&gt;&lt;mfenced&gt;&lt;mrow&gt;&lt;mn&gt;2&lt;/mn&gt;&lt;mi&gt;&amp;#x3C0;&lt;/mi&gt;&lt;mi&gt;f&lt;/mi&gt;&lt;mfenced&gt;&lt;mfrac&gt;&lt;mi&gt;f&lt;/mi&gt;&lt;mi&gt;k&lt;/mi&gt;&lt;/mfrac&gt;&lt;/mfenced&gt;&lt;mo&gt;-&lt;/mo&gt;&lt;mi&gt;&amp;#x3C0;&lt;/mi&gt;&lt;mi&gt;k&lt;/mi&gt;&lt;msup&gt;&lt;mfenced&gt;&lt;mfrac&gt;&lt;mi&gt;f&lt;/mi&gt;&lt;mi&gt;k&lt;/mi&gt;&lt;/mfrac&gt;&lt;/mfenced&gt;&lt;mn&gt;2&lt;/mn&gt;&lt;/msup&gt;&lt;/mrow&gt;&lt;/mfenced&gt;&lt;/mrow&gt;&lt;/msup&gt;&lt;/mtd&gt;&lt;/mtr&gt;&lt;mtr&gt;&lt;mtd/&gt;&lt;mtd&gt;&lt;mo&gt;=&lt;/mo&gt;&lt;/mtd&gt;&lt;mtd&gt;&lt;msup&gt;&lt;mi&gt;e&lt;/mi&gt;&lt;mrow&gt;&lt;mo&gt;&amp;#xB1;&lt;/mo&gt;&lt;mi&gt;j&lt;/mi&gt;&lt;mi&gt;&amp;#x3C0;&lt;/mi&gt;&lt;mo&gt;/&lt;/mo&gt;&lt;mn&gt;4&lt;/mn&gt;&lt;/mrow&gt;&lt;/msup&gt;&lt;mi&gt;p&lt;/mi&gt;&lt;mfenced&gt;&lt;mfrac&gt;&lt;mi&gt;f&lt;/mi&gt;&lt;mi&gt;k&lt;/mi&gt;&lt;/mfrac&gt;&lt;/mfenced&gt;&lt;msup&gt;&lt;mi&gt;e&lt;/mi&gt;&lt;mrow&gt;&lt;mo&gt;-&lt;/mo&gt;&lt;mi&gt;j&lt;/mi&gt;&lt;mi&gt;&amp;#x3C0;&lt;/mi&gt;&lt;msup&gt;&lt;mi&gt;f&lt;/mi&gt;&lt;mn&gt;2&lt;/mn&gt;&lt;/msup&gt;&lt;mo&gt;/&lt;/mo&gt;&lt;mi&gt;k&lt;/mi&gt;&lt;/mrow&gt;&lt;/msup&gt;&lt;/mtd&gt;&lt;/mtr&gt;&lt;/mtable&gt;&lt;/math&gt;&quot;,&quot;origin&quot;:&quot;MathType Legacy&quot;,&quot;version&quot;:&quot;v3.20.0&quot;}" title="table row cell M open parentheses f close parentheses end cell almost equal to cell e to the power of plus-or-minus j pi divided by 4 end exponent fraction numerator p open parentheses capital delta close parentheses over denominator square root of phi end fraction e to the power of negative j open parentheses 2 pi f capital delta minus phi open parentheses capital delta close parentheses close parentheses end exponent end cell row blank equals cell e to the power of plus-or-minus j pi divided by 4 end exponent p open parentheses f over k close parentheses e to the power of negative j open parentheses 2 pi f open parentheses f over k close parentheses minus pi k open parentheses f over k close parentheses squared close parentheses end exponent end cell row blank equals cell e to the power of plus-or-minus j pi divided by 4 end exponent p open parentheses f over k close parentheses e to the power of negative j pi f squared divided by k end exponen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M&lt;/mi&gt;&lt;mfenced&gt;&lt;mi&gt;f&lt;/mi&gt;&lt;/mfenced&gt;&lt;/mtd&gt;&lt;mtd&gt;&lt;mo&gt;&amp;#x2248;&lt;/mo&gt;&lt;/mtd&gt;&lt;mtd&gt;&lt;msup&gt;&lt;mi&gt;e&lt;/mi&gt;&lt;mrow&gt;&lt;mo&gt;&amp;#xB1;&lt;/mo&gt;&lt;mi&gt;j&lt;/mi&gt;&lt;mi&gt;&amp;#x3C0;&lt;/mi&gt;&lt;mo&gt;/&lt;/mo&gt;&lt;mn&gt;4&lt;/mn&gt;&lt;/mrow&gt;&lt;/msup&gt;&lt;mfrac&gt;&lt;mrow&gt;&lt;mi&gt;p&lt;/mi&gt;&lt;mfenced&gt;&lt;mi&gt;&amp;#x394;&lt;/mi&gt;&lt;/mfenced&gt;&lt;/mrow&gt;&lt;msqrt&gt;&lt;mi&gt;&amp;#x3C6;&lt;/mi&gt;&lt;/msqrt&gt;&lt;/mfrac&gt;&lt;msup&gt;&lt;mi&gt;e&lt;/mi&gt;&lt;mrow&gt;&lt;mo&gt;-&lt;/mo&gt;&lt;mi&gt;j&lt;/mi&gt;&lt;mfenced&gt;&lt;mrow&gt;&lt;mn&gt;2&lt;/mn&gt;&lt;mi&gt;&amp;#x3C0;&lt;/mi&gt;&lt;mi&gt;f&lt;/mi&gt;&lt;mi&gt;&amp;#x394;&lt;/mi&gt;&lt;mo&gt;-&lt;/mo&gt;&lt;mi&gt;&amp;#x3C6;&lt;/mi&gt;&lt;mfenced&gt;&lt;mi&gt;&amp;#x394;&lt;/mi&gt;&lt;/mfenced&gt;&lt;/mrow&gt;&lt;/mfenced&gt;&lt;/mrow&gt;&lt;/msup&gt;&lt;/mtd&gt;&lt;/mtr&gt;&lt;mtr&gt;&lt;mtd/&gt;&lt;mtd&gt;&lt;mo&gt;=&lt;/mo&gt;&lt;/mtd&gt;&lt;mtd&gt;&lt;msup&gt;&lt;mi&gt;e&lt;/mi&gt;&lt;mrow&gt;&lt;mo&gt;&amp;#xB1;&lt;/mo&gt;&lt;mi&gt;j&lt;/mi&gt;&lt;mi&gt;&amp;#x3C0;&lt;/mi&gt;&lt;mo&gt;/&lt;/mo&gt;&lt;mn&gt;4&lt;/mn&gt;&lt;/mrow&gt;&lt;/msup&gt;&lt;mi&gt;p&lt;/mi&gt;&lt;mfenced&gt;&lt;mfrac&gt;&lt;mi&gt;f&lt;/mi&gt;&lt;mi&gt;k&lt;/mi&gt;&lt;/mfrac&gt;&lt;/mfenced&gt;&lt;msup&gt;&lt;mi&gt;e&lt;/mi&gt;&lt;mrow&gt;&lt;mo&gt;-&lt;/mo&gt;&lt;mi&gt;j&lt;/mi&gt;&lt;mfenced&gt;&lt;mrow&gt;&lt;mn&gt;2&lt;/mn&gt;&lt;mi&gt;&amp;#x3C0;&lt;/mi&gt;&lt;mi&gt;f&lt;/mi&gt;&lt;mfenced&gt;&lt;mfrac&gt;&lt;mi&gt;f&lt;/mi&gt;&lt;mi&gt;k&lt;/mi&gt;&lt;/mfrac&gt;&lt;/mfenced&gt;&lt;mo&gt;-&lt;/mo&gt;&lt;mi&gt;&amp;#x3C0;&lt;/mi&gt;&lt;mi&gt;k&lt;/mi&gt;&lt;msup&gt;&lt;mfenced&gt;&lt;mfrac&gt;&lt;mi&gt;f&lt;/mi&gt;&lt;mi&gt;k&lt;/mi&gt;&lt;/mfrac&gt;&lt;/mfenced&gt;&lt;mn&gt;2&lt;/mn&gt;&lt;/msup&gt;&lt;/mrow&gt;&lt;/mfenced&gt;&lt;/mrow&gt;&lt;/msup&gt;&lt;/mtd&gt;&lt;/mtr&gt;&lt;mtr&gt;&lt;mtd/&gt;&lt;mtd&gt;&lt;mo&gt;=&lt;/mo&gt;&lt;/mtd&gt;&lt;mtd&gt;&lt;msup&gt;&lt;mi&gt;e&lt;/mi&gt;&lt;mrow&gt;&lt;mo&gt;&amp;#xB1;&lt;/mo&gt;&lt;mi&gt;j&lt;/mi&gt;&lt;mi&gt;&amp;#x3C0;&lt;/mi&gt;&lt;mo&gt;/&lt;/mo&gt;&lt;mn&gt;4&lt;/mn&gt;&lt;/mrow&gt;&lt;/msup&gt;&lt;mi&gt;p&lt;/mi&gt;&lt;mfenced&gt;&lt;mfrac&gt;&lt;mi&gt;f&lt;/mi&gt;&lt;mi&gt;k&lt;/mi&gt;&lt;/mfrac&gt;&lt;/mfenced&gt;&lt;msup&gt;&lt;mi&gt;e&lt;/mi&gt;&lt;mrow&gt;&lt;mo&gt;-&lt;/mo&gt;&lt;mi&gt;j&lt;/mi&gt;&lt;mi&gt;&amp;#x3C0;&lt;/mi&gt;&lt;msup&gt;&lt;mi&gt;f&lt;/mi&gt;&lt;mn&gt;2&lt;/mn&gt;&lt;/msup&gt;&lt;mo&gt;/&lt;/mo&gt;&lt;mi&gt;k&lt;/mi&gt;&lt;/mrow&gt;&lt;/msup&gt;&lt;/mtd&gt;&lt;/mtr&gt;&lt;/mtable&gt;&lt;/math&gt;&quot;,&quot;origin&quot;:&quot;MathType Legacy&quot;,&quot;version&quot;:&quot;v3.20.0&quot;}" title="table row cell M open parentheses f close parentheses end cell almost equal to cell e to the power of plus-or-minus j pi divided by 4 end exponent fraction numerator p open parentheses capital delta close parentheses over denominator square root of phi end fraction e to the power of negative j open parentheses 2 pi f capital delta minus phi open parentheses capital delta close parentheses close parentheses end exponent end cell row blank equals cell e to the power of plus-or-minus j pi divided by 4 end exponent p open parentheses f over k close parentheses e to the power of negative j open parentheses 2 pi f open parentheses f over k close parentheses minus pi k open parentheses f over k close parentheses squared close parentheses end exponent end cell row blank equals cell e to the power of plus-or-minus j pi divided by 4 end exponent p open parentheses f over k close parentheses e to the power of negative j pi f squared divided by k end exponent end cell end tabl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2623312" cy="1351280"/>
                    </a:xfrm>
                    <a:prstGeom prst="rect">
                      <a:avLst/>
                    </a:prstGeom>
                  </pic:spPr>
                </pic:pic>
              </a:graphicData>
            </a:graphic>
          </wp:inline>
        </w:drawing>
      </w:r>
    </w:p>
    <w:p w:rsidR="00894722" w:rsidRDefault="00894722" w:rsidP="0010670C"/>
    <w:p w:rsidR="00894722" w:rsidRDefault="00894722" w:rsidP="0010670C">
      <w:r>
        <w:t>The sign of pi/4 is determined by k.  The spectrum is also phase quadratic with t replaced by f/k and the amplitude compressed by k.</w:t>
      </w:r>
    </w:p>
    <w:p w:rsidR="00894722" w:rsidRDefault="00894722" w:rsidP="0010670C"/>
    <w:p w:rsidR="00894722" w:rsidRDefault="00894722" w:rsidP="0010670C">
      <w:r w:rsidRPr="00EE66F2">
        <w:rPr>
          <w:noProof/>
        </w:rPr>
        <w:drawing>
          <wp:inline distT="0" distB="0" distL="0" distR="0" wp14:anchorId="6F900B94" wp14:editId="04192C13">
            <wp:extent cx="5943600" cy="3910965"/>
            <wp:effectExtent l="0" t="0" r="0" b="635"/>
            <wp:docPr id="191183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37649" name=""/>
                    <pic:cNvPicPr/>
                  </pic:nvPicPr>
                  <pic:blipFill>
                    <a:blip r:embed="rId146"/>
                    <a:stretch>
                      <a:fillRect/>
                    </a:stretch>
                  </pic:blipFill>
                  <pic:spPr>
                    <a:xfrm>
                      <a:off x="0" y="0"/>
                      <a:ext cx="5943600" cy="3910965"/>
                    </a:xfrm>
                    <a:prstGeom prst="rect">
                      <a:avLst/>
                    </a:prstGeom>
                  </pic:spPr>
                </pic:pic>
              </a:graphicData>
            </a:graphic>
          </wp:inline>
        </w:drawing>
      </w:r>
    </w:p>
    <w:p w:rsidR="00894722" w:rsidRDefault="00894722" w:rsidP="0010670C">
      <w:r w:rsidRPr="00EE66F2">
        <w:rPr>
          <w:noProof/>
        </w:rPr>
        <w:drawing>
          <wp:inline distT="0" distB="0" distL="0" distR="0" wp14:anchorId="54BC7964" wp14:editId="5D89DCC6">
            <wp:extent cx="5943600" cy="3902075"/>
            <wp:effectExtent l="0" t="0" r="0" b="0"/>
            <wp:docPr id="93571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14604" name=""/>
                    <pic:cNvPicPr/>
                  </pic:nvPicPr>
                  <pic:blipFill>
                    <a:blip r:embed="rId147"/>
                    <a:stretch>
                      <a:fillRect/>
                    </a:stretch>
                  </pic:blipFill>
                  <pic:spPr>
                    <a:xfrm>
                      <a:off x="0" y="0"/>
                      <a:ext cx="5943600" cy="3902075"/>
                    </a:xfrm>
                    <a:prstGeom prst="rect">
                      <a:avLst/>
                    </a:prstGeom>
                  </pic:spPr>
                </pic:pic>
              </a:graphicData>
            </a:graphic>
          </wp:inline>
        </w:drawing>
      </w:r>
    </w:p>
    <w:p w:rsidR="00894722" w:rsidRDefault="00894722" w:rsidP="0010670C">
      <w:r>
        <w:t xml:space="preserve">From a matched filter perspective, the time-frequency symmetry in LFM functions manifests as an interchaneability between delay and Doppler translations.  Because the group delay </w:t>
      </w:r>
      <w:r>
        <w:rPr>
          <w:noProof/>
        </w:rPr>
        <w:drawing>
          <wp:inline distT="0" distB="0" distL="0" distR="0" wp14:anchorId="0CE783E8" wp14:editId="28BC04F1">
            <wp:extent cx="477520" cy="107696"/>
            <wp:effectExtent l="0" t="0" r="0" b="0"/>
            <wp:docPr id="678885766" name="Picture 678885766" descr="{&quot;mathml&quot;:&quot;&lt;math style=\&quot;font-family:stix;font-size:12px;\&quot; xmlns=\&quot;http://www.w3.org/1998/Math/MathML\&quot;&gt;&lt;mi&gt;&amp;#x394;&lt;/mi&gt;&lt;mo&gt;=&lt;/mo&gt;&lt;mi&gt;&amp;#x3BD;&lt;/mi&gt;&lt;mo&gt;/&lt;/mo&gt;&lt;mi&gt;k&lt;/mi&gt;&lt;/math&gt;&quot;,&quot;origin&quot;:&quot;MathType Legacy&quot;,&quot;version&quot;:&quot;v3.20.0&quot;}" title="capital delta equals nu divided by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4;&lt;/mi&gt;&lt;mo&gt;=&lt;/mo&gt;&lt;mi&gt;&amp;#x3BD;&lt;/mi&gt;&lt;mo&gt;/&lt;/mo&gt;&lt;mi&gt;k&lt;/mi&gt;&lt;/math&gt;&quot;,&quot;origin&quot;:&quot;MathType Legacy&quot;,&quot;version&quot;:&quot;v3.20.0&quot;}" title="capital delta equals nu divided by k"/>
                    <pic:cNvPicPr/>
                  </pic:nvPicPr>
                  <pic:blipFill>
                    <a:blip r:embed="rId148" cstate="print">
                      <a:extLst>
                        <a:ext uri="{28A0092B-C50C-407E-A947-70E740481C1C}">
                          <a14:useLocalDpi xmlns:a14="http://schemas.microsoft.com/office/drawing/2010/main" val="0"/>
                        </a:ext>
                      </a:extLst>
                    </a:blip>
                    <a:stretch>
                      <a:fillRect/>
                    </a:stretch>
                  </pic:blipFill>
                  <pic:spPr>
                    <a:xfrm>
                      <a:off x="0" y="0"/>
                      <a:ext cx="477520" cy="107696"/>
                    </a:xfrm>
                    <a:prstGeom prst="rect">
                      <a:avLst/>
                    </a:prstGeom>
                  </pic:spPr>
                </pic:pic>
              </a:graphicData>
            </a:graphic>
          </wp:inline>
        </w:drawing>
      </w:r>
      <w:r>
        <w:t xml:space="preserve"> is a linear function of frequency, a spectrum shift is equivalent to a delay shift:</w:t>
      </w:r>
    </w:p>
    <w:p w:rsidR="00894722" w:rsidRDefault="00894722" w:rsidP="0010670C"/>
    <w:p w:rsidR="00894722" w:rsidRDefault="00894722" w:rsidP="0010670C">
      <w:pPr>
        <w:jc w:val="center"/>
      </w:pPr>
      <w:r>
        <w:rPr>
          <w:noProof/>
          <w:position w:val="-168"/>
        </w:rPr>
        <w:drawing>
          <wp:inline distT="0" distB="0" distL="0" distR="0" wp14:anchorId="50166B17" wp14:editId="07172D85">
            <wp:extent cx="2186432" cy="2119376"/>
            <wp:effectExtent l="0" t="0" r="0" b="0"/>
            <wp:docPr id="1458021390" name="Picture 1458021390" descr="{&quot;mathml&quot;:&quot;&lt;math style=\&quot;font-family:stix;font-size:12px;\&quot; xmlns=\&quot;http://www.w3.org/1998/Math/MathML\&quot;&gt;&lt;mtable columnspacing=\&quot;0px\&quot; columnalign=\&quot;right center left\&quot;&gt;&lt;mtr&gt;&lt;mtd/&gt;&lt;mtd/&gt;&lt;mtd&gt;&lt;mi&gt;m&lt;/mi&gt;&lt;mfenced&gt;&lt;mrow&gt;&lt;mi&gt;t&lt;/mi&gt;&lt;mo&gt;-&lt;/mo&gt;&lt;mi&gt;&amp;#x394;&lt;/mi&gt;&lt;/mrow&gt;&lt;/mfenced&gt;&lt;mo&gt;~&lt;/mo&gt;&lt;msup&gt;&lt;mi&gt;e&lt;/mi&gt;&lt;mrow&gt;&lt;mi&gt;j&lt;/mi&gt;&lt;mi&gt;&amp;#x3C0;&lt;/mi&gt;&lt;mi&gt;k&lt;/mi&gt;&lt;msup&gt;&lt;mfenced&gt;&lt;mrow&gt;&lt;mi&gt;t&lt;/mi&gt;&lt;mo&gt;-&lt;/mo&gt;&lt;mi&gt;&amp;#x394;&lt;/mi&gt;&lt;/mrow&gt;&lt;/mfenced&gt;&lt;mn&gt;2&lt;/mn&gt;&lt;/msup&gt;&lt;/mrow&gt;&lt;/msup&gt;&lt;/mtd&gt;&lt;/mtr&gt;&lt;mtr&gt;&lt;mtd/&gt;&lt;mtd&gt;&lt;mo&gt;=&lt;/mo&gt;&lt;/mtd&gt;&lt;mtd&gt;&lt;mi&gt;m&lt;/mi&gt;&lt;mfenced&gt;&lt;mi&gt;t&lt;/mi&gt;&lt;/mfenced&gt;&lt;msup&gt;&lt;mi&gt;e&lt;/mi&gt;&lt;mrow&gt;&lt;mo&gt;-&lt;/mo&gt;&lt;mi&gt;j&lt;/mi&gt;&lt;mn&gt;2&lt;/mn&gt;&lt;mi&gt;&amp;#x3C0;&lt;/mi&gt;&lt;mi&gt;k&lt;/mi&gt;&lt;mi&gt;&amp;#x394;&lt;/mi&gt;&lt;mi&gt;t&lt;/mi&gt;&lt;/mrow&gt;&lt;/msup&gt;&lt;msup&gt;&lt;mi&gt;e&lt;/mi&gt;&lt;mrow&gt;&lt;mi&gt;j&lt;/mi&gt;&lt;mi&gt;&amp;#x3C0;&lt;/mi&gt;&lt;mi&gt;k&lt;/mi&gt;&lt;msup&gt;&lt;mi&gt;&amp;#x394;&lt;/mi&gt;&lt;mn&gt;2&lt;/mn&gt;&lt;/msup&gt;&lt;/mrow&gt;&lt;/msup&gt;&lt;/mtd&gt;&lt;/mtr&gt;&lt;mtr&gt;&lt;mtd/&gt;&lt;mtd&gt;&lt;mo&gt;=&lt;/mo&gt;&lt;/mtd&gt;&lt;mtd&gt;&lt;mi&gt;m&lt;/mi&gt;&lt;mfenced&gt;&lt;mi&gt;t&lt;/mi&gt;&lt;/mfenced&gt;&lt;msup&gt;&lt;mi&gt;e&lt;/mi&gt;&lt;mrow&gt;&lt;mo&gt;-&lt;/mo&gt;&lt;mi&gt;j&lt;/mi&gt;&lt;mn&gt;2&lt;/mn&gt;&lt;mi&gt;&amp;#x3C0;&lt;/mi&gt;&lt;mi&gt;&amp;#x3BD;&lt;/mi&gt;&lt;mi&gt;t&lt;/mi&gt;&lt;/mrow&gt;&lt;/msup&gt;&lt;msup&gt;&lt;mi&gt;e&lt;/mi&gt;&lt;mrow&gt;&lt;mi&gt;j&lt;/mi&gt;&lt;mi&gt;&amp;#x3C0;&lt;/mi&gt;&lt;msup&gt;&lt;mi&gt;&amp;#x3BD;&lt;/mi&gt;&lt;mn&gt;2&lt;/mn&gt;&lt;/msup&gt;&lt;mo&gt;/&lt;/mo&gt;&lt;mi&gt;k&lt;/mi&gt;&lt;/mrow&gt;&lt;/msup&gt;&lt;/mtd&gt;&lt;/mtr&gt;&lt;mtr&gt;&lt;mtd/&gt;&lt;mtd/&gt;&lt;mtd&gt;&lt;mo&gt;~&lt;/mo&gt;&lt;mi&gt;M&lt;/mi&gt;&lt;mfenced&gt;&lt;mrow&gt;&lt;mi&gt;f&lt;/mi&gt;&lt;mo&gt;-&lt;/mo&gt;&lt;mi&gt;&amp;#x3BD;&lt;/mi&gt;&lt;/mrow&gt;&lt;/mfenced&gt;&lt;msup&gt;&lt;mi&gt;e&lt;/mi&gt;&lt;mrow&gt;&lt;mi&gt;j&lt;/mi&gt;&lt;mi&gt;&amp;#x3C0;&lt;/mi&gt;&lt;msup&gt;&lt;mi&gt;&amp;#x3BD;&lt;/mi&gt;&lt;mn&gt;2&lt;/mn&gt;&lt;/msup&gt;&lt;mo&gt;/&lt;/mo&gt;&lt;mi&gt;k&lt;/mi&gt;&lt;/mrow&gt;&lt;/msup&gt;&lt;/mtd&gt;&lt;/mtr&gt;&lt;mtr&gt;&lt;mtd&gt;&lt;mi&gt;M&lt;/mi&gt;&lt;mfenced&gt;&lt;mrow&gt;&lt;mi&gt;f&lt;/mi&gt;&lt;mo&gt;-&lt;/mo&gt;&lt;mi&gt;&amp;#x3BD;&lt;/mi&gt;&lt;/mrow&gt;&lt;/mfenced&gt;&lt;/mtd&gt;&lt;mtd&gt;&lt;mo&gt;=&lt;/mo&gt;&lt;/mtd&gt;&lt;mtd&gt;&lt;msup&gt;&lt;mi&gt;e&lt;/mi&gt;&lt;mrow&gt;&lt;mo&gt;-&lt;/mo&gt;&lt;mi&gt;j&lt;/mi&gt;&lt;mi&gt;&amp;#x3C0;&lt;/mi&gt;&lt;msup&gt;&lt;mfenced&gt;&lt;mrow&gt;&lt;mi&gt;f&lt;/mi&gt;&lt;mo&gt;-&lt;/mo&gt;&lt;mi&gt;&amp;#x3BD;&lt;/mi&gt;&lt;/mrow&gt;&lt;/mfenced&gt;&lt;mn&gt;2&lt;/mn&gt;&lt;/msup&gt;&lt;mo&gt;/&lt;/mo&gt;&lt;mi&gt;k&lt;/mi&gt;&lt;/mrow&gt;&lt;/msup&gt;&lt;/mtd&gt;&lt;/mtr&gt;&lt;mtr&gt;&lt;mtd/&gt;&lt;mtd&gt;&lt;mo&gt;=&lt;/mo&gt;&lt;/mtd&gt;&lt;mtd&gt;&lt;mi&gt;M&lt;/mi&gt;&lt;mfenced&gt;&lt;mi&gt;f&lt;/mi&gt;&lt;/mfenced&gt;&lt;msup&gt;&lt;mi&gt;e&lt;/mi&gt;&lt;mrow&gt;&lt;mi&gt;j&lt;/mi&gt;&lt;mn&gt;2&lt;/mn&gt;&lt;mi&gt;&amp;#x3C0;&lt;/mi&gt;&lt;mi&gt;f&lt;/mi&gt;&lt;mi&gt;&amp;#x3BD;&lt;/mi&gt;&lt;mo&gt;/&lt;/mo&gt;&lt;mi&gt;k&lt;/mi&gt;&lt;/mrow&gt;&lt;/msup&gt;&lt;msup&gt;&lt;mi&gt;e&lt;/mi&gt;&lt;mrow&gt;&lt;mo&gt;-&lt;/mo&gt;&lt;mi&gt;j&lt;/mi&gt;&lt;mi&gt;&amp;#x3C0;&lt;/mi&gt;&lt;msup&gt;&lt;mi&gt;&amp;#x3BD;&lt;/mi&gt;&lt;mn&gt;2&lt;/mn&gt;&lt;/msup&gt;&lt;mo&gt;/&lt;/mo&gt;&lt;mi&gt;k&lt;/mi&gt;&lt;/mrow&gt;&lt;/msup&gt;&lt;/mtd&gt;&lt;/mtr&gt;&lt;mtr&gt;&lt;mtd/&gt;&lt;mtd&gt;&lt;mo&gt;=&lt;/mo&gt;&lt;/mtd&gt;&lt;mtd&gt;&lt;mi&gt;M&lt;/mi&gt;&lt;mfenced&gt;&lt;mi&gt;f&lt;/mi&gt;&lt;/mfenced&gt;&lt;msup&gt;&lt;mi&gt;e&lt;/mi&gt;&lt;mrow&gt;&lt;mi&gt;j&lt;/mi&gt;&lt;mn&gt;2&lt;/mn&gt;&lt;mi&gt;&amp;#x3C0;&lt;/mi&gt;&lt;mi&gt;f&lt;/mi&gt;&lt;mi&gt;&amp;#x394;&lt;/mi&gt;&lt;/mrow&gt;&lt;/msup&gt;&lt;msup&gt;&lt;mi&gt;e&lt;/mi&gt;&lt;mrow&gt;&lt;mo&gt;-&lt;/mo&gt;&lt;mi&gt;j&lt;/mi&gt;&lt;mi&gt;&amp;#x3C0;&lt;/mi&gt;&lt;msup&gt;&lt;mi&gt;&amp;#x3BD;&lt;/mi&gt;&lt;mn&gt;2&lt;/mn&gt;&lt;/msup&gt;&lt;mo&gt;/&lt;/mo&gt;&lt;mi&gt;k&lt;/mi&gt;&lt;/mrow&gt;&lt;/msup&gt;&lt;/mtd&gt;&lt;/mtr&gt;&lt;mtr&gt;&lt;mtd/&gt;&lt;mtd/&gt;&lt;mtd&gt;&lt;mo&gt;~&lt;/mo&gt;&lt;mi&gt;m&lt;/mi&gt;&lt;mfenced&gt;&lt;mrow&gt;&lt;mi&gt;t&lt;/mi&gt;&lt;mo&gt;-&lt;/mo&gt;&lt;mi&gt;&amp;#x394;&lt;/mi&gt;&lt;/mrow&gt;&lt;/mfenced&gt;&lt;msup&gt;&lt;mi&gt;e&lt;/mi&gt;&lt;mrow&gt;&lt;mo&gt;-&lt;/mo&gt;&lt;mi&gt;j&lt;/mi&gt;&lt;mi&gt;&amp;#x3C0;&lt;/mi&gt;&lt;msup&gt;&lt;mi&gt;&amp;#x3BD;&lt;/mi&gt;&lt;mn&gt;2&lt;/mn&gt;&lt;/msup&gt;&lt;mo&gt;/&lt;/mo&gt;&lt;mi&gt;k&lt;/mi&gt;&lt;/mrow&gt;&lt;/msup&gt;&lt;/mtd&gt;&lt;/mtr&gt;&lt;/mtable&gt;&lt;/math&gt;&quot;,&quot;origin&quot;:&quot;MathType Legacy&quot;,&quot;version&quot;:&quot;v3.20.0&quot;}" title="table row blank blank cell m open parentheses t minus capital delta close parentheses tilde e to the power of j pi k open parentheses t minus capital delta close parentheses squared end exponent end cell row blank equals cell m open parentheses t close parentheses e to the power of negative j 2 pi k capital delta t end exponent e to the power of j pi k capital delta squared end exponent end cell row blank equals cell m open parentheses t close parentheses e to the power of negative j 2 pi nu t end exponent e to the power of j pi nu squared divided by k end exponent end cell row blank blank cell tilde M open parentheses f minus nu close parentheses e to the power of j pi nu squared divided by k end exponent end cell row cell M open parentheses f minus nu close parentheses end cell equals cell e to the power of negative j pi open parentheses f minus nu close parentheses squared divided by k end exponent end cell row blank equals cell M open parentheses f close parentheses e to the power of j 2 pi f nu divided by k end exponent e to the power of negative j pi nu squared divided by k end exponent end cell row blank equals cell M open parentheses f close parentheses e to the power of j 2 pi f capital delta end exponent e to the power of negative j pi nu squared divided by k end exponent end cell row blank blank cell tilde m open parentheses t minus capital delta close parentheses e to the power of negative j pi nu squared divided by k end exponen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td/&gt;&lt;mtd&gt;&lt;mi&gt;m&lt;/mi&gt;&lt;mfenced&gt;&lt;mrow&gt;&lt;mi&gt;t&lt;/mi&gt;&lt;mo&gt;-&lt;/mo&gt;&lt;mi&gt;&amp;#x394;&lt;/mi&gt;&lt;/mrow&gt;&lt;/mfenced&gt;&lt;mo&gt;~&lt;/mo&gt;&lt;msup&gt;&lt;mi&gt;e&lt;/mi&gt;&lt;mrow&gt;&lt;mi&gt;j&lt;/mi&gt;&lt;mi&gt;&amp;#x3C0;&lt;/mi&gt;&lt;mi&gt;k&lt;/mi&gt;&lt;msup&gt;&lt;mfenced&gt;&lt;mrow&gt;&lt;mi&gt;t&lt;/mi&gt;&lt;mo&gt;-&lt;/mo&gt;&lt;mi&gt;&amp;#x394;&lt;/mi&gt;&lt;/mrow&gt;&lt;/mfenced&gt;&lt;mn&gt;2&lt;/mn&gt;&lt;/msup&gt;&lt;/mrow&gt;&lt;/msup&gt;&lt;/mtd&gt;&lt;/mtr&gt;&lt;mtr&gt;&lt;mtd/&gt;&lt;mtd&gt;&lt;mo&gt;=&lt;/mo&gt;&lt;/mtd&gt;&lt;mtd&gt;&lt;mi&gt;m&lt;/mi&gt;&lt;mfenced&gt;&lt;mi&gt;t&lt;/mi&gt;&lt;/mfenced&gt;&lt;msup&gt;&lt;mi&gt;e&lt;/mi&gt;&lt;mrow&gt;&lt;mo&gt;-&lt;/mo&gt;&lt;mi&gt;j&lt;/mi&gt;&lt;mn&gt;2&lt;/mn&gt;&lt;mi&gt;&amp;#x3C0;&lt;/mi&gt;&lt;mi&gt;k&lt;/mi&gt;&lt;mi&gt;&amp;#x394;&lt;/mi&gt;&lt;mi&gt;t&lt;/mi&gt;&lt;/mrow&gt;&lt;/msup&gt;&lt;msup&gt;&lt;mi&gt;e&lt;/mi&gt;&lt;mrow&gt;&lt;mi&gt;j&lt;/mi&gt;&lt;mi&gt;&amp;#x3C0;&lt;/mi&gt;&lt;mi&gt;k&lt;/mi&gt;&lt;msup&gt;&lt;mi&gt;&amp;#x394;&lt;/mi&gt;&lt;mn&gt;2&lt;/mn&gt;&lt;/msup&gt;&lt;/mrow&gt;&lt;/msup&gt;&lt;/mtd&gt;&lt;/mtr&gt;&lt;mtr&gt;&lt;mtd/&gt;&lt;mtd&gt;&lt;mo&gt;=&lt;/mo&gt;&lt;/mtd&gt;&lt;mtd&gt;&lt;mi&gt;m&lt;/mi&gt;&lt;mfenced&gt;&lt;mi&gt;t&lt;/mi&gt;&lt;/mfenced&gt;&lt;msup&gt;&lt;mi&gt;e&lt;/mi&gt;&lt;mrow&gt;&lt;mo&gt;-&lt;/mo&gt;&lt;mi&gt;j&lt;/mi&gt;&lt;mn&gt;2&lt;/mn&gt;&lt;mi&gt;&amp;#x3C0;&lt;/mi&gt;&lt;mi&gt;&amp;#x3BD;&lt;/mi&gt;&lt;mi&gt;t&lt;/mi&gt;&lt;/mrow&gt;&lt;/msup&gt;&lt;msup&gt;&lt;mi&gt;e&lt;/mi&gt;&lt;mrow&gt;&lt;mi&gt;j&lt;/mi&gt;&lt;mi&gt;&amp;#x3C0;&lt;/mi&gt;&lt;msup&gt;&lt;mi&gt;&amp;#x3BD;&lt;/mi&gt;&lt;mn&gt;2&lt;/mn&gt;&lt;/msup&gt;&lt;mo&gt;/&lt;/mo&gt;&lt;mi&gt;k&lt;/mi&gt;&lt;/mrow&gt;&lt;/msup&gt;&lt;/mtd&gt;&lt;/mtr&gt;&lt;mtr&gt;&lt;mtd/&gt;&lt;mtd/&gt;&lt;mtd&gt;&lt;mo&gt;~&lt;/mo&gt;&lt;mi&gt;M&lt;/mi&gt;&lt;mfenced&gt;&lt;mrow&gt;&lt;mi&gt;f&lt;/mi&gt;&lt;mo&gt;-&lt;/mo&gt;&lt;mi&gt;&amp;#x3BD;&lt;/mi&gt;&lt;/mrow&gt;&lt;/mfenced&gt;&lt;msup&gt;&lt;mi&gt;e&lt;/mi&gt;&lt;mrow&gt;&lt;mi&gt;j&lt;/mi&gt;&lt;mi&gt;&amp;#x3C0;&lt;/mi&gt;&lt;msup&gt;&lt;mi&gt;&amp;#x3BD;&lt;/mi&gt;&lt;mn&gt;2&lt;/mn&gt;&lt;/msup&gt;&lt;mo&gt;/&lt;/mo&gt;&lt;mi&gt;k&lt;/mi&gt;&lt;/mrow&gt;&lt;/msup&gt;&lt;/mtd&gt;&lt;/mtr&gt;&lt;mtr&gt;&lt;mtd&gt;&lt;mi&gt;M&lt;/mi&gt;&lt;mfenced&gt;&lt;mrow&gt;&lt;mi&gt;f&lt;/mi&gt;&lt;mo&gt;-&lt;/mo&gt;&lt;mi&gt;&amp;#x3BD;&lt;/mi&gt;&lt;/mrow&gt;&lt;/mfenced&gt;&lt;/mtd&gt;&lt;mtd&gt;&lt;mo&gt;=&lt;/mo&gt;&lt;/mtd&gt;&lt;mtd&gt;&lt;msup&gt;&lt;mi&gt;e&lt;/mi&gt;&lt;mrow&gt;&lt;mo&gt;-&lt;/mo&gt;&lt;mi&gt;j&lt;/mi&gt;&lt;mi&gt;&amp;#x3C0;&lt;/mi&gt;&lt;msup&gt;&lt;mfenced&gt;&lt;mrow&gt;&lt;mi&gt;f&lt;/mi&gt;&lt;mo&gt;-&lt;/mo&gt;&lt;mi&gt;&amp;#x3BD;&lt;/mi&gt;&lt;/mrow&gt;&lt;/mfenced&gt;&lt;mn&gt;2&lt;/mn&gt;&lt;/msup&gt;&lt;mo&gt;/&lt;/mo&gt;&lt;mi&gt;k&lt;/mi&gt;&lt;/mrow&gt;&lt;/msup&gt;&lt;/mtd&gt;&lt;/mtr&gt;&lt;mtr&gt;&lt;mtd/&gt;&lt;mtd&gt;&lt;mo&gt;=&lt;/mo&gt;&lt;/mtd&gt;&lt;mtd&gt;&lt;mi&gt;M&lt;/mi&gt;&lt;mfenced&gt;&lt;mi&gt;f&lt;/mi&gt;&lt;/mfenced&gt;&lt;msup&gt;&lt;mi&gt;e&lt;/mi&gt;&lt;mrow&gt;&lt;mi&gt;j&lt;/mi&gt;&lt;mn&gt;2&lt;/mn&gt;&lt;mi&gt;&amp;#x3C0;&lt;/mi&gt;&lt;mi&gt;f&lt;/mi&gt;&lt;mi&gt;&amp;#x3BD;&lt;/mi&gt;&lt;mo&gt;/&lt;/mo&gt;&lt;mi&gt;k&lt;/mi&gt;&lt;/mrow&gt;&lt;/msup&gt;&lt;msup&gt;&lt;mi&gt;e&lt;/mi&gt;&lt;mrow&gt;&lt;mo&gt;-&lt;/mo&gt;&lt;mi&gt;j&lt;/mi&gt;&lt;mi&gt;&amp;#x3C0;&lt;/mi&gt;&lt;msup&gt;&lt;mi&gt;&amp;#x3BD;&lt;/mi&gt;&lt;mn&gt;2&lt;/mn&gt;&lt;/msup&gt;&lt;mo&gt;/&lt;/mo&gt;&lt;mi&gt;k&lt;/mi&gt;&lt;/mrow&gt;&lt;/msup&gt;&lt;/mtd&gt;&lt;/mtr&gt;&lt;mtr&gt;&lt;mtd/&gt;&lt;mtd&gt;&lt;mo&gt;=&lt;/mo&gt;&lt;/mtd&gt;&lt;mtd&gt;&lt;mi&gt;M&lt;/mi&gt;&lt;mfenced&gt;&lt;mi&gt;f&lt;/mi&gt;&lt;/mfenced&gt;&lt;msup&gt;&lt;mi&gt;e&lt;/mi&gt;&lt;mrow&gt;&lt;mi&gt;j&lt;/mi&gt;&lt;mn&gt;2&lt;/mn&gt;&lt;mi&gt;&amp;#x3C0;&lt;/mi&gt;&lt;mi&gt;f&lt;/mi&gt;&lt;mi&gt;&amp;#x394;&lt;/mi&gt;&lt;/mrow&gt;&lt;/msup&gt;&lt;msup&gt;&lt;mi&gt;e&lt;/mi&gt;&lt;mrow&gt;&lt;mo&gt;-&lt;/mo&gt;&lt;mi&gt;j&lt;/mi&gt;&lt;mi&gt;&amp;#x3C0;&lt;/mi&gt;&lt;msup&gt;&lt;mi&gt;&amp;#x3BD;&lt;/mi&gt;&lt;mn&gt;2&lt;/mn&gt;&lt;/msup&gt;&lt;mo&gt;/&lt;/mo&gt;&lt;mi&gt;k&lt;/mi&gt;&lt;/mrow&gt;&lt;/msup&gt;&lt;/mtd&gt;&lt;/mtr&gt;&lt;mtr&gt;&lt;mtd/&gt;&lt;mtd/&gt;&lt;mtd&gt;&lt;mo&gt;~&lt;/mo&gt;&lt;mi&gt;m&lt;/mi&gt;&lt;mfenced&gt;&lt;mrow&gt;&lt;mi&gt;t&lt;/mi&gt;&lt;mo&gt;-&lt;/mo&gt;&lt;mi&gt;&amp;#x394;&lt;/mi&gt;&lt;/mrow&gt;&lt;/mfenced&gt;&lt;msup&gt;&lt;mi&gt;e&lt;/mi&gt;&lt;mrow&gt;&lt;mo&gt;-&lt;/mo&gt;&lt;mi&gt;j&lt;/mi&gt;&lt;mi&gt;&amp;#x3C0;&lt;/mi&gt;&lt;msup&gt;&lt;mi&gt;&amp;#x3BD;&lt;/mi&gt;&lt;mn&gt;2&lt;/mn&gt;&lt;/msup&gt;&lt;mo&gt;/&lt;/mo&gt;&lt;mi&gt;k&lt;/mi&gt;&lt;/mrow&gt;&lt;/msup&gt;&lt;/mtd&gt;&lt;/mtr&gt;&lt;/mtable&gt;&lt;/math&gt;&quot;,&quot;origin&quot;:&quot;MathType Legacy&quot;,&quot;version&quot;:&quot;v3.20.0&quot;}" title="table row blank blank cell m open parentheses t minus capital delta close parentheses tilde e to the power of j pi k open parentheses t minus capital delta close parentheses squared end exponent end cell row blank equals cell m open parentheses t close parentheses e to the power of negative j 2 pi k capital delta t end exponent e to the power of j pi k capital delta squared end exponent end cell row blank equals cell m open parentheses t close parentheses e to the power of negative j 2 pi nu t end exponent e to the power of j pi nu squared divided by k end exponent end cell row blank blank cell tilde M open parentheses f minus nu close parentheses e to the power of j pi nu squared divided by k end exponent end cell row cell M open parentheses f minus nu close parentheses end cell equals cell e to the power of negative j pi open parentheses f minus nu close parentheses squared divided by k end exponent end cell row blank equals cell M open parentheses f close parentheses e to the power of j 2 pi f nu divided by k end exponent e to the power of negative j pi nu squared divided by k end exponent end cell row blank equals cell M open parentheses f close parentheses e to the power of j 2 pi f capital delta end exponent e to the power of negative j pi nu squared divided by k end exponent end cell row blank blank cell tilde m open parentheses t minus capital delta close parentheses e to the power of negative j pi nu squared divided by k end exponent end cell end tabl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2186432" cy="2119376"/>
                    </a:xfrm>
                    <a:prstGeom prst="rect">
                      <a:avLst/>
                    </a:prstGeom>
                  </pic:spPr>
                </pic:pic>
              </a:graphicData>
            </a:graphic>
          </wp:inline>
        </w:drawing>
      </w:r>
    </w:p>
    <w:p w:rsidR="00894722" w:rsidRDefault="00894722" w:rsidP="0010670C"/>
    <w:p w:rsidR="00894722" w:rsidRDefault="00894722" w:rsidP="0010670C"/>
    <w:p w:rsidR="00894722" w:rsidRDefault="00894722" w:rsidP="0010670C">
      <w:r>
        <w:t>The affect at the receiver is Doppler shifts can offset mismatches in timing and conversely delay shifted waveforms are sensitive to Doppler.  A Doppler mismatch shifts the time response in delay, and a delay mismatch translates the center frequency of the spectrum response.  Therefore a bank of Doppler filters is not required to process a moving target.  If for example, the range is known, the Doppler estimate is the peak of the response spectrum.</w:t>
      </w:r>
    </w:p>
    <w:p w:rsidR="00894722" w:rsidRDefault="00894722" w:rsidP="0010670C"/>
    <w:p w:rsidR="00894722" w:rsidRDefault="00894722" w:rsidP="0010670C">
      <w:r>
        <w:t>For only LFM, the coupling is maximized, as seen in Figure ().  A doppler and delay shifted replica is nearly completely overlapped with the transmitted signal.</w:t>
      </w:r>
    </w:p>
    <w:p w:rsidR="00894722" w:rsidRDefault="00894722" w:rsidP="0010670C"/>
    <w:p w:rsidR="00894722" w:rsidRDefault="00894722" w:rsidP="00EE76DB">
      <w:pPr>
        <w:jc w:val="center"/>
      </w:pPr>
      <w:r>
        <w:rPr>
          <w:noProof/>
        </w:rPr>
        <w:drawing>
          <wp:inline distT="0" distB="0" distL="0" distR="0" wp14:anchorId="1F3A0AD4" wp14:editId="10BE33BF">
            <wp:extent cx="3069125" cy="2272494"/>
            <wp:effectExtent l="0" t="0" r="0" b="0"/>
            <wp:docPr id="15215683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3087307" cy="2285957"/>
                    </a:xfrm>
                    <a:prstGeom prst="rect">
                      <a:avLst/>
                    </a:prstGeom>
                    <a:noFill/>
                    <a:ln>
                      <a:noFill/>
                    </a:ln>
                  </pic:spPr>
                </pic:pic>
              </a:graphicData>
            </a:graphic>
          </wp:inline>
        </w:drawing>
      </w:r>
    </w:p>
    <w:p w:rsidR="00894722" w:rsidRDefault="00894722" w:rsidP="0010670C"/>
    <w:p w:rsidR="00894722" w:rsidRDefault="00894722" w:rsidP="0010670C"/>
    <w:p w:rsidR="00894722" w:rsidRDefault="00894722" w:rsidP="0010670C">
      <w:r>
        <w:t>A receiver with a transfer function matched to the transmitted waveform has a quadratic phase response.  The group delay is the derivative which is -f/k.  For this response, low frequencies which occur at the beginning are delayed more than high frequencies at the end which results in a mainlobe output duration extend which is smaller than the input.  This is called pulse compression.  For an input of T seconds, the output mainlobe width is reduced to approximately 1/B or a factor about equal to the time-bandwidth product, TB, smaller.</w:t>
      </w:r>
    </w:p>
    <w:p w:rsidR="00894722" w:rsidRDefault="00894722" w:rsidP="0010670C"/>
    <w:p w:rsidR="00894722" w:rsidRDefault="00894722" w:rsidP="0010670C">
      <w:r w:rsidRPr="00E762C7">
        <w:rPr>
          <w:noProof/>
        </w:rPr>
        <w:drawing>
          <wp:inline distT="0" distB="0" distL="0" distR="0" wp14:anchorId="6BD3D9DC" wp14:editId="3959C4F5">
            <wp:extent cx="5486400" cy="3603625"/>
            <wp:effectExtent l="0" t="0" r="0" b="3175"/>
            <wp:docPr id="116254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43305" name=""/>
                    <pic:cNvPicPr/>
                  </pic:nvPicPr>
                  <pic:blipFill>
                    <a:blip r:embed="rId151"/>
                    <a:stretch>
                      <a:fillRect/>
                    </a:stretch>
                  </pic:blipFill>
                  <pic:spPr>
                    <a:xfrm>
                      <a:off x="0" y="0"/>
                      <a:ext cx="5486400" cy="3603625"/>
                    </a:xfrm>
                    <a:prstGeom prst="rect">
                      <a:avLst/>
                    </a:prstGeom>
                  </pic:spPr>
                </pic:pic>
              </a:graphicData>
            </a:graphic>
          </wp:inline>
        </w:drawing>
      </w:r>
    </w:p>
    <w:p w:rsidR="00894722" w:rsidRDefault="00894722" w:rsidP="0010670C"/>
    <w:p w:rsidR="00894722" w:rsidRDefault="00894722" w:rsidP="0010670C">
      <w:r>
        <w:t>In Figure () the orignal pulse width of 0.1 us is reduced at the matched filter output (z=xcorr(real(s))) to 2*0.1/(B*T) = 0.005 um.  An additional effect of the compression is to increase the power as seen in Figure ()</w:t>
      </w:r>
    </w:p>
    <w:p w:rsidR="00894722" w:rsidRDefault="00894722" w:rsidP="0010670C"/>
    <w:p w:rsidR="00894722" w:rsidRDefault="00894722" w:rsidP="0010670C">
      <w:r w:rsidRPr="007D1508">
        <w:rPr>
          <w:noProof/>
        </w:rPr>
        <w:drawing>
          <wp:inline distT="0" distB="0" distL="0" distR="0" wp14:anchorId="43E5C465" wp14:editId="60AC24EA">
            <wp:extent cx="5486400" cy="3528060"/>
            <wp:effectExtent l="0" t="0" r="0" b="2540"/>
            <wp:docPr id="98804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2004" name=""/>
                    <pic:cNvPicPr/>
                  </pic:nvPicPr>
                  <pic:blipFill>
                    <a:blip r:embed="rId152"/>
                    <a:stretch>
                      <a:fillRect/>
                    </a:stretch>
                  </pic:blipFill>
                  <pic:spPr>
                    <a:xfrm>
                      <a:off x="0" y="0"/>
                      <a:ext cx="5486400" cy="3528060"/>
                    </a:xfrm>
                    <a:prstGeom prst="rect">
                      <a:avLst/>
                    </a:prstGeom>
                  </pic:spPr>
                </pic:pic>
              </a:graphicData>
            </a:graphic>
          </wp:inline>
        </w:drawing>
      </w:r>
    </w:p>
    <w:p w:rsidR="00894722" w:rsidRDefault="00894722" w:rsidP="0010670C">
      <w:r w:rsidRPr="007D1508">
        <w:rPr>
          <w:noProof/>
        </w:rPr>
        <w:drawing>
          <wp:inline distT="0" distB="0" distL="0" distR="0" wp14:anchorId="47111720" wp14:editId="75B0F299">
            <wp:extent cx="5486400" cy="3659505"/>
            <wp:effectExtent l="0" t="0" r="0" b="0"/>
            <wp:docPr id="74131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18672" name=""/>
                    <pic:cNvPicPr/>
                  </pic:nvPicPr>
                  <pic:blipFill>
                    <a:blip r:embed="rId153"/>
                    <a:stretch>
                      <a:fillRect/>
                    </a:stretch>
                  </pic:blipFill>
                  <pic:spPr>
                    <a:xfrm>
                      <a:off x="0" y="0"/>
                      <a:ext cx="5486400" cy="3659505"/>
                    </a:xfrm>
                    <a:prstGeom prst="rect">
                      <a:avLst/>
                    </a:prstGeom>
                  </pic:spPr>
                </pic:pic>
              </a:graphicData>
            </a:graphic>
          </wp:inline>
        </w:drawing>
      </w:r>
    </w:p>
    <w:p w:rsidR="00894722" w:rsidRDefault="00894722" w:rsidP="0010670C"/>
    <w:p w:rsidR="00894722" w:rsidRDefault="00894722" w:rsidP="0010670C"/>
    <w:p w:rsidR="00894722" w:rsidRDefault="00894722" w:rsidP="0010670C"/>
    <w:p w:rsidR="00894722" w:rsidRDefault="00894722" w:rsidP="0010670C"/>
    <w:p w:rsidR="00894722" w:rsidRDefault="00894722" w:rsidP="0010670C">
      <w:r>
        <w:t xml:space="preserve">The ambiguity function for </w:t>
      </w:r>
      <w:r>
        <w:rPr>
          <w:noProof/>
          <w:position w:val="-5"/>
        </w:rPr>
        <w:drawing>
          <wp:inline distT="0" distB="0" distL="0" distR="0" wp14:anchorId="2057DED4" wp14:editId="660C3F9C">
            <wp:extent cx="1373632" cy="158496"/>
            <wp:effectExtent l="0" t="0" r="0" b="0"/>
            <wp:docPr id="336892845" name="Picture 336892845" descr="{&quot;mathml&quot;:&quot;&lt;math style=\&quot;font-family:stix;font-size:12px;\&quot; xmlns=\&quot;http://www.w3.org/1998/Math/MathML\&quot;&gt;&lt;mi&gt;p&lt;/mi&gt;&lt;mfenced&gt;&lt;mi&gt;t&lt;/mi&gt;&lt;/mfenced&gt;&lt;mo&gt;=&lt;/mo&gt;&lt;msup&gt;&lt;mi&gt;T&lt;/mi&gt;&lt;mrow&gt;&lt;mo&gt;-&lt;/mo&gt;&lt;mn&gt;1&lt;/mn&gt;&lt;mo&gt;/&lt;/mo&gt;&lt;mn&gt;2&lt;/mn&gt;&lt;/mrow&gt;&lt;/msup&gt;&lt;mi&gt;&amp;#x3A0;&lt;/mi&gt;&lt;mfenced&gt;&lt;mrow&gt;&lt;mi&gt;t&lt;/mi&gt;&lt;mo&gt;/&lt;/mo&gt;&lt;mi&gt;T&lt;/mi&gt;&lt;/mrow&gt;&lt;/mfenced&gt;&lt;/math&gt;&quot;,&quot;origin&quot;:&quot;MathType Legacy&quot;,&quot;version&quot;:&quot;v3.20.0&quot;}" title="p open parentheses t close parentheses equals T to the power of negative 1 divided by 2 end exponent capital pi open parentheses t divided by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p&lt;/mi&gt;&lt;mfenced&gt;&lt;mi&gt;t&lt;/mi&gt;&lt;/mfenced&gt;&lt;mo&gt;=&lt;/mo&gt;&lt;msup&gt;&lt;mi&gt;T&lt;/mi&gt;&lt;mrow&gt;&lt;mo&gt;-&lt;/mo&gt;&lt;mn&gt;1&lt;/mn&gt;&lt;mo&gt;/&lt;/mo&gt;&lt;mn&gt;2&lt;/mn&gt;&lt;/mrow&gt;&lt;/msup&gt;&lt;mi&gt;&amp;#x3A0;&lt;/mi&gt;&lt;mfenced&gt;&lt;mrow&gt;&lt;mi&gt;t&lt;/mi&gt;&lt;mo&gt;/&lt;/mo&gt;&lt;mi&gt;T&lt;/mi&gt;&lt;/mrow&gt;&lt;/mfenced&gt;&lt;/math&gt;&quot;,&quot;origin&quot;:&quot;MathType Legacy&quot;,&quot;version&quot;:&quot;v3.20.0&quot;}" title="p open parentheses t close parentheses equals T to the power of negative 1 divided by 2 end exponent capital pi open parentheses t divided by T close parentheses"/>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1373632" cy="158496"/>
                    </a:xfrm>
                    <a:prstGeom prst="rect">
                      <a:avLst/>
                    </a:prstGeom>
                  </pic:spPr>
                </pic:pic>
              </a:graphicData>
            </a:graphic>
          </wp:inline>
        </w:drawing>
      </w:r>
      <w:r>
        <w:t xml:space="preserve">and </w:t>
      </w:r>
      <m:oMath>
        <m:m>
          <m:mPr>
            <m:plcHide m:val="1"/>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m:t>
              </m:r>
            </m:e>
            <m:e>
              <m:r>
                <w:rPr>
                  <w:rFonts w:ascii="Cambria Math" w:hAnsi="Cambria Math"/>
                </w:rPr>
                <m:t>τ≤T</m:t>
              </m:r>
            </m:e>
          </m:mr>
        </m:m>
        <m:r>
          <w:rPr>
            <w:rFonts w:ascii="Cambria Math" w:hAnsi="Cambria Math"/>
          </w:rPr>
          <m:t xml:space="preserve"> </m:t>
        </m:r>
      </m:oMath>
      <w:r>
        <w:t>is</w:t>
      </w:r>
    </w:p>
    <w:p w:rsidR="00894722" w:rsidRDefault="00894722" w:rsidP="0010670C"/>
    <w:p w:rsidR="00894722" w:rsidRDefault="00894722" w:rsidP="007D1508">
      <w:pPr>
        <w:jc w:val="center"/>
      </w:pPr>
      <w:r>
        <w:rPr>
          <w:noProof/>
          <w:position w:val="-52"/>
        </w:rPr>
        <w:drawing>
          <wp:inline distT="0" distB="0" distL="0" distR="0" wp14:anchorId="7EF12048" wp14:editId="0370577B">
            <wp:extent cx="2968752" cy="1483360"/>
            <wp:effectExtent l="0" t="0" r="0" b="0"/>
            <wp:docPr id="1478045791" name="Picture 147804579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frac&gt;&lt;mn&gt;1&lt;/mn&gt;&lt;mi&gt;T&lt;/mi&gt;&lt;/mfrac&gt;&lt;msubsup&gt;&lt;mo&gt;&amp;#x222B;&lt;/mo&gt;&lt;mrow&gt;&lt;mo&gt;-&lt;/mo&gt;&lt;mo&gt;&amp;#x221E;&lt;/mo&gt;&lt;/mrow&gt;&lt;mo&gt;&amp;#x221E;&lt;/mo&gt;&lt;/msubsup&gt;&lt;msup&gt;&lt;mi&gt;e&lt;/mi&gt;&lt;mrow&gt;&lt;mi&gt;j&lt;/mi&gt;&lt;mi&gt;&amp;#x3C0;&lt;/mi&gt;&lt;mi&gt;k&lt;/mi&gt;&lt;msup&gt;&lt;mi&gt;t&lt;/mi&gt;&lt;mn&gt;2&lt;/mn&gt;&lt;/msup&gt;&lt;/mrow&gt;&lt;/msup&gt;&lt;msup&gt;&lt;mi&gt;e&lt;/mi&gt;&lt;mrow&gt;&lt;mi&gt;j&lt;/mi&gt;&lt;mi&gt;&amp;#x3C0;&lt;/mi&gt;&lt;mi&gt;k&lt;/mi&gt;&lt;msup&gt;&lt;mfenced&gt;&lt;mrow&gt;&lt;mi&gt;t&lt;/mi&gt;&lt;mo&gt;-&lt;/mo&gt;&lt;mi&gt;&amp;#x3C4;&lt;/mi&gt;&lt;/mrow&gt;&lt;/mfenced&gt;&lt;mn&gt;2&lt;/mn&gt;&lt;/msup&gt;&lt;/mrow&gt;&lt;/msup&gt;&lt;mo&gt;d&lt;/mo&gt;&lt;mi&gt;t&lt;/mi&gt;&lt;/mtd&gt;&lt;/mtr&gt;&lt;mtr&gt;&lt;mtd/&gt;&lt;mtd&gt;&lt;mo&gt;=&lt;/mo&gt;&lt;/mtd&gt;&lt;mtd&gt;&lt;mfrac&gt;&lt;mn&gt;1&lt;/mn&gt;&lt;mi&gt;T&lt;/mi&gt;&lt;/mfrac&gt;&lt;msup&gt;&lt;mi&gt;e&lt;/mi&gt;&lt;mrow&gt;&lt;mo&gt;-&lt;/mo&gt;&lt;mi&gt;j&lt;/mi&gt;&lt;mi&gt;&amp;#x3C0;&lt;/mi&gt;&lt;mi&gt;k&lt;/mi&gt;&lt;msup&gt;&lt;mi&gt;&amp;#x3C4;&lt;/mi&gt;&lt;mn&gt;2&lt;/mn&gt;&lt;/msup&gt;&lt;/mrow&gt;&lt;/msup&gt;&lt;msubsup&gt;&lt;mo&gt;&amp;#x222B;&lt;/mo&gt;&lt;mrow&gt;&lt;mo&gt;-&lt;/mo&gt;&lt;mi&gt;T&lt;/mi&gt;&lt;mo&gt;/&lt;/mo&gt;&lt;mn&gt;2&lt;/mn&gt;&lt;mo&gt;+&lt;/mo&gt;&lt;mi&gt;&amp;#x3C4;&lt;/mi&gt;&lt;/mrow&gt;&lt;mrow&gt;&lt;mi&gt;T&lt;/mi&gt;&lt;mo&gt;/&lt;/mo&gt;&lt;mn&gt;2&lt;/mn&gt;&lt;/mrow&gt;&lt;/msubsup&gt;&lt;msup&gt;&lt;mi&gt;e&lt;/mi&gt;&lt;mrow&gt;&lt;mi&gt;j&lt;/mi&gt;&lt;mn&gt;2&lt;/mn&gt;&lt;mi&gt;&amp;#x3C0;&lt;/mi&gt;&lt;mfenced&gt;&lt;mrow&gt;&lt;mi&gt;k&lt;/mi&gt;&lt;mi&gt;&amp;#x3C4;&lt;/mi&gt;&lt;mo&gt;+&lt;/mo&gt;&lt;mi&gt;&amp;#x3BD;&lt;/mi&gt;&lt;/mrow&gt;&lt;/mfenced&gt;&lt;/mrow&gt;&lt;/msup&gt;&lt;mo&gt;d&lt;/mo&gt;&lt;mi&gt;t&lt;/mi&gt;&lt;/mtd&gt;&lt;/mtr&gt;&lt;mtr&gt;&lt;mtd/&gt;&lt;mtd&gt;&lt;mo&gt;=&lt;/mo&gt;&lt;/mtd&gt;&lt;mtd&gt;&lt;msup&gt;&lt;mi&gt;e&lt;/mi&gt;&lt;mrow&gt;&lt;mi&gt;j&lt;/mi&gt;&lt;mi&gt;&amp;#x3C0;&lt;/mi&gt;&lt;mi&gt;k&lt;/mi&gt;&lt;mi&gt;&amp;#x3C4;&lt;/mi&gt;&lt;/mrow&gt;&lt;/msup&gt;&lt;mfenced&gt;&lt;mrow&gt;&lt;mn&gt;1&lt;/mn&gt;&lt;mo&gt;-&lt;/mo&gt;&lt;mfrac&gt;&lt;mi&gt;&amp;#x3C4;&lt;/mi&gt;&lt;mi&gt;T&lt;/mi&gt;&lt;/mfrac&gt;&lt;/mrow&gt;&lt;/mfenced&gt;&lt;mi&gt;sin&lt;/mi&gt;&lt;mi&gt;c&lt;/mi&gt;&lt;mi&gt;&amp;#x3C0;&lt;/mi&gt;&lt;mi&gt;T&lt;/mi&gt;&lt;mfenced&gt;&lt;mrow&gt;&lt;mn&gt;1&lt;/mn&gt;&lt;mo&gt;-&lt;/mo&gt;&lt;mfrac&gt;&lt;mi&gt;&amp;#x3C4;&lt;/mi&gt;&lt;mi&gt;T&lt;/mi&gt;&lt;/mfrac&gt;&lt;/mrow&gt;&lt;/mfenced&gt;&lt;mfenced&gt;&lt;mrow&gt;&lt;mi&gt;k&lt;/mi&gt;&lt;mi&gt;&amp;#x3C4;&lt;/mi&gt;&lt;mo&gt;+&lt;/mo&gt;&lt;mi&gt;&amp;#x3BD;&lt;/mi&gt;&lt;/mrow&gt;&lt;/mfenced&gt;&lt;/mtd&gt;&lt;/mtr&gt;&lt;/mtable&gt;&lt;/math&gt;&quot;,&quot;origin&quot;:&quot;MathType Legacy&quot;,&quot;version&quot;:&quot;v3.20.0&quot;}" title="table row cell chi open parentheses tau comma nu close parentheses end cell equals cell 1 over T integral subscript negative infinity end subscript superscript infinity e to the power of j pi k t squared end exponent e to the power of j pi k open parentheses t minus tau close parentheses squared end exponent d t end cell row blank equals cell 1 over T e to the power of negative j pi k tau squared end exponent integral subscript negative T divided by 2 plus tau end subscript superscript T divided by 2 end superscript e to the power of j 2 pi open parentheses k tau plus nu close parentheses end exponent d t end cell row blank equals cell e to the power of j pi k tau end exponent open parentheses 1 minus tau over T close parentheses sin c pi T open parentheses 1 minus tau over T close parentheses open parentheses k tau plus nu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frac&gt;&lt;mn&gt;1&lt;/mn&gt;&lt;mi&gt;T&lt;/mi&gt;&lt;/mfrac&gt;&lt;msubsup&gt;&lt;mo&gt;&amp;#x222B;&lt;/mo&gt;&lt;mrow&gt;&lt;mo&gt;-&lt;/mo&gt;&lt;mo&gt;&amp;#x221E;&lt;/mo&gt;&lt;/mrow&gt;&lt;mo&gt;&amp;#x221E;&lt;/mo&gt;&lt;/msubsup&gt;&lt;msup&gt;&lt;mi&gt;e&lt;/mi&gt;&lt;mrow&gt;&lt;mi&gt;j&lt;/mi&gt;&lt;mi&gt;&amp;#x3C0;&lt;/mi&gt;&lt;mi&gt;k&lt;/mi&gt;&lt;msup&gt;&lt;mi&gt;t&lt;/mi&gt;&lt;mn&gt;2&lt;/mn&gt;&lt;/msup&gt;&lt;/mrow&gt;&lt;/msup&gt;&lt;msup&gt;&lt;mi&gt;e&lt;/mi&gt;&lt;mrow&gt;&lt;mi&gt;j&lt;/mi&gt;&lt;mi&gt;&amp;#x3C0;&lt;/mi&gt;&lt;mi&gt;k&lt;/mi&gt;&lt;msup&gt;&lt;mfenced&gt;&lt;mrow&gt;&lt;mi&gt;t&lt;/mi&gt;&lt;mo&gt;-&lt;/mo&gt;&lt;mi&gt;&amp;#x3C4;&lt;/mi&gt;&lt;/mrow&gt;&lt;/mfenced&gt;&lt;mn&gt;2&lt;/mn&gt;&lt;/msup&gt;&lt;/mrow&gt;&lt;/msup&gt;&lt;mo&gt;d&lt;/mo&gt;&lt;mi&gt;t&lt;/mi&gt;&lt;/mtd&gt;&lt;/mtr&gt;&lt;mtr&gt;&lt;mtd/&gt;&lt;mtd&gt;&lt;mo&gt;=&lt;/mo&gt;&lt;/mtd&gt;&lt;mtd&gt;&lt;mfrac&gt;&lt;mn&gt;1&lt;/mn&gt;&lt;mi&gt;T&lt;/mi&gt;&lt;/mfrac&gt;&lt;msup&gt;&lt;mi&gt;e&lt;/mi&gt;&lt;mrow&gt;&lt;mo&gt;-&lt;/mo&gt;&lt;mi&gt;j&lt;/mi&gt;&lt;mi&gt;&amp;#x3C0;&lt;/mi&gt;&lt;mi&gt;k&lt;/mi&gt;&lt;msup&gt;&lt;mi&gt;&amp;#x3C4;&lt;/mi&gt;&lt;mn&gt;2&lt;/mn&gt;&lt;/msup&gt;&lt;/mrow&gt;&lt;/msup&gt;&lt;msubsup&gt;&lt;mo&gt;&amp;#x222B;&lt;/mo&gt;&lt;mrow&gt;&lt;mo&gt;-&lt;/mo&gt;&lt;mi&gt;T&lt;/mi&gt;&lt;mo&gt;/&lt;/mo&gt;&lt;mn&gt;2&lt;/mn&gt;&lt;mo&gt;+&lt;/mo&gt;&lt;mi&gt;&amp;#x3C4;&lt;/mi&gt;&lt;/mrow&gt;&lt;mrow&gt;&lt;mi&gt;T&lt;/mi&gt;&lt;mo&gt;/&lt;/mo&gt;&lt;mn&gt;2&lt;/mn&gt;&lt;/mrow&gt;&lt;/msubsup&gt;&lt;msup&gt;&lt;mi&gt;e&lt;/mi&gt;&lt;mrow&gt;&lt;mi&gt;j&lt;/mi&gt;&lt;mn&gt;2&lt;/mn&gt;&lt;mi&gt;&amp;#x3C0;&lt;/mi&gt;&lt;mfenced&gt;&lt;mrow&gt;&lt;mi&gt;k&lt;/mi&gt;&lt;mi&gt;&amp;#x3C4;&lt;/mi&gt;&lt;mo&gt;+&lt;/mo&gt;&lt;mi&gt;&amp;#x3BD;&lt;/mi&gt;&lt;/mrow&gt;&lt;/mfenced&gt;&lt;/mrow&gt;&lt;/msup&gt;&lt;mo&gt;d&lt;/mo&gt;&lt;mi&gt;t&lt;/mi&gt;&lt;/mtd&gt;&lt;/mtr&gt;&lt;mtr&gt;&lt;mtd/&gt;&lt;mtd&gt;&lt;mo&gt;=&lt;/mo&gt;&lt;/mtd&gt;&lt;mtd&gt;&lt;msup&gt;&lt;mi&gt;e&lt;/mi&gt;&lt;mrow&gt;&lt;mi&gt;j&lt;/mi&gt;&lt;mi&gt;&amp;#x3C0;&lt;/mi&gt;&lt;mi&gt;k&lt;/mi&gt;&lt;mi&gt;&amp;#x3C4;&lt;/mi&gt;&lt;/mrow&gt;&lt;/msup&gt;&lt;mfenced&gt;&lt;mrow&gt;&lt;mn&gt;1&lt;/mn&gt;&lt;mo&gt;-&lt;/mo&gt;&lt;mfrac&gt;&lt;mi&gt;&amp;#x3C4;&lt;/mi&gt;&lt;mi&gt;T&lt;/mi&gt;&lt;/mfrac&gt;&lt;/mrow&gt;&lt;/mfenced&gt;&lt;mi&gt;sin&lt;/mi&gt;&lt;mi&gt;c&lt;/mi&gt;&lt;mi&gt;&amp;#x3C0;&lt;/mi&gt;&lt;mi&gt;T&lt;/mi&gt;&lt;mfenced&gt;&lt;mrow&gt;&lt;mn&gt;1&lt;/mn&gt;&lt;mo&gt;-&lt;/mo&gt;&lt;mfrac&gt;&lt;mi&gt;&amp;#x3C4;&lt;/mi&gt;&lt;mi&gt;T&lt;/mi&gt;&lt;/mfrac&gt;&lt;/mrow&gt;&lt;/mfenced&gt;&lt;mfenced&gt;&lt;mrow&gt;&lt;mi&gt;k&lt;/mi&gt;&lt;mi&gt;&amp;#x3C4;&lt;/mi&gt;&lt;mo&gt;+&lt;/mo&gt;&lt;mi&gt;&amp;#x3BD;&lt;/mi&gt;&lt;/mrow&gt;&lt;/mfenced&gt;&lt;/mtd&gt;&lt;/mtr&gt;&lt;/mtable&gt;&lt;/math&gt;&quot;,&quot;origin&quot;:&quot;MathType Legacy&quot;,&quot;version&quot;:&quot;v3.20.0&quot;}" title="table row cell chi open parentheses tau comma nu close parentheses end cell equals cell 1 over T integral subscript negative infinity end subscript superscript infinity e to the power of j pi k t squared end exponent e to the power of j pi k open parentheses t minus tau close parentheses squared end exponent d t end cell row blank equals cell 1 over T e to the power of negative j pi k tau squared end exponent integral subscript negative T divided by 2 plus tau end subscript superscript T divided by 2 end superscript e to the power of j 2 pi open parentheses k tau plus nu close parentheses end exponent d t end cell row blank equals cell e to the power of j pi k tau end exponent open parentheses 1 minus tau over T close parentheses sin c pi T open parentheses 1 minus tau over T close parentheses open parentheses k tau plus nu close parentheses end cell end table"/>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968752" cy="1483360"/>
                    </a:xfrm>
                    <a:prstGeom prst="rect">
                      <a:avLst/>
                    </a:prstGeom>
                  </pic:spPr>
                </pic:pic>
              </a:graphicData>
            </a:graphic>
          </wp:inline>
        </w:drawing>
      </w:r>
    </w:p>
    <w:p w:rsidR="00894722" w:rsidRDefault="00894722" w:rsidP="0010670C"/>
    <w:p w:rsidR="00894722" w:rsidRDefault="00894722" w:rsidP="0010670C">
      <w:r>
        <w:t xml:space="preserve">Using </w:t>
      </w:r>
      <w:r>
        <w:rPr>
          <w:noProof/>
          <w:position w:val="-8"/>
        </w:rPr>
        <w:drawing>
          <wp:inline distT="0" distB="0" distL="0" distR="0" wp14:anchorId="07D8BDC3" wp14:editId="20F49E89">
            <wp:extent cx="1619504" cy="203200"/>
            <wp:effectExtent l="0" t="0" r="0" b="0"/>
            <wp:docPr id="1870516867" name="Picture 1870516867" descr="{&quot;mathml&quot;:&quot;&lt;math style=\&quot;font-family:stix;font-size:12px;\&quot; xmlns=\&quot;http://www.w3.org/1998/Math/MathML\&quot;&gt;&lt;mfenced open=\&quot;|\&quot; close=\&quot;|\&quot;&gt;&lt;mrow&gt;&lt;mi&gt;&amp;#x3C7;&lt;/mi&gt;&lt;mfenced&gt;&lt;mrow&gt;&lt;mo&gt;-&lt;/mo&gt;&lt;mi&gt;&amp;#x3C4;&lt;/mi&gt;&lt;mo&gt;,&lt;/mo&gt;&lt;mo&gt;-&lt;/mo&gt;&lt;mi&gt;&amp;#x3BD;&lt;/mi&gt;&lt;/mrow&gt;&lt;/mfenced&gt;&lt;/mrow&gt;&lt;/mfenced&gt;&lt;mo&gt;=&lt;/mo&gt;&lt;mfenced open=\&quot;|\&quot; close=\&quot;|\&quot;&gt;&lt;mrow&gt;&lt;mi&gt;&amp;#x3C7;&lt;/mi&gt;&lt;mfenced&gt;&lt;mrow&gt;&lt;mi&gt;&amp;#x3C4;&lt;/mi&gt;&lt;mo&gt;,&lt;/mo&gt;&lt;mi&gt;&amp;#x3BD;&lt;/mi&gt;&lt;/mrow&gt;&lt;/mfenced&gt;&lt;/mrow&gt;&lt;/mfenced&gt;&lt;/math&gt;&quot;,&quot;origin&quot;:&quot;MathType Legacy&quot;,&quot;version&quot;:&quot;v3.20.0&quot;}" title="open vertical bar chi open parentheses negative tau comma negative nu close parentheses close vertical bar equals open vertical bar chi open parentheses tau comma nu close parentheses clos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enced open=\&quot;|\&quot; close=\&quot;|\&quot;&gt;&lt;mrow&gt;&lt;mi&gt;&amp;#x3C7;&lt;/mi&gt;&lt;mfenced&gt;&lt;mrow&gt;&lt;mo&gt;-&lt;/mo&gt;&lt;mi&gt;&amp;#x3C4;&lt;/mi&gt;&lt;mo&gt;,&lt;/mo&gt;&lt;mo&gt;-&lt;/mo&gt;&lt;mi&gt;&amp;#x3BD;&lt;/mi&gt;&lt;/mrow&gt;&lt;/mfenced&gt;&lt;/mrow&gt;&lt;/mfenced&gt;&lt;mo&gt;=&lt;/mo&gt;&lt;mfenced open=\&quot;|\&quot; close=\&quot;|\&quot;&gt;&lt;mrow&gt;&lt;mi&gt;&amp;#x3C7;&lt;/mi&gt;&lt;mfenced&gt;&lt;mrow&gt;&lt;mi&gt;&amp;#x3C4;&lt;/mi&gt;&lt;mo&gt;,&lt;/mo&gt;&lt;mi&gt;&amp;#x3BD;&lt;/mi&gt;&lt;/mrow&gt;&lt;/mfenced&gt;&lt;/mrow&gt;&lt;/mfenced&gt;&lt;/math&gt;&quot;,&quot;origin&quot;:&quot;MathType Legacy&quot;,&quot;version&quot;:&quot;v3.20.0&quot;}" title="open vertical bar chi open parentheses negative tau comma negative nu close parentheses close vertical bar equals open vertical bar chi open parentheses tau comma nu close parentheses close vertical bar"/>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1619504" cy="203200"/>
                    </a:xfrm>
                    <a:prstGeom prst="rect">
                      <a:avLst/>
                    </a:prstGeom>
                  </pic:spPr>
                </pic:pic>
              </a:graphicData>
            </a:graphic>
          </wp:inline>
        </w:drawing>
      </w:r>
      <w:r>
        <w:t xml:space="preserve"> and the eveness of sinc(x) we find</w:t>
      </w:r>
    </w:p>
    <w:p w:rsidR="00894722" w:rsidRDefault="00894722" w:rsidP="0010670C"/>
    <w:p w:rsidR="00894722" w:rsidRDefault="00894722" w:rsidP="007D1508">
      <w:pPr>
        <w:jc w:val="center"/>
      </w:pPr>
      <w:r>
        <w:rPr>
          <w:noProof/>
          <w:position w:val="-23"/>
        </w:rPr>
        <w:drawing>
          <wp:inline distT="0" distB="0" distL="0" distR="0" wp14:anchorId="6372A630" wp14:editId="405E7706">
            <wp:extent cx="3548575" cy="366598"/>
            <wp:effectExtent l="0" t="0" r="0" b="0"/>
            <wp:docPr id="1252022714" name="Picture 1252022714"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sup&gt;&lt;mi&gt;e&lt;/mi&gt;&lt;mrow&gt;&lt;mi&gt;j&lt;/mi&gt;&lt;mi&gt;&amp;#x3C0;&lt;/mi&gt;&lt;mi&gt;&amp;#x3BD;&lt;/mi&gt;&lt;mi&gt;&amp;#x3C4;&lt;/mi&gt;&lt;/mrow&gt;&lt;/msup&gt;&lt;mfenced&gt;&lt;mrow&gt;&lt;mn&gt;1&lt;/mn&gt;&lt;mo&gt;-&lt;/mo&gt;&lt;mfrac&gt;&lt;mfenced open=\&quot;|\&quot; close=\&quot;|\&quot;&gt;&lt;mi&gt;&amp;#x3C4;&lt;/mi&gt;&lt;/mfenced&gt;&lt;mi&gt;T&lt;/mi&gt;&lt;/mfrac&gt;&lt;/mrow&gt;&lt;/mfenced&gt;&lt;mi&gt;sinc&lt;/mi&gt;&lt;mi&gt;T&lt;/mi&gt;&lt;mfenced&gt;&lt;mrow&gt;&lt;mn&gt;1&lt;/mn&gt;&lt;mo&gt;-&lt;/mo&gt;&lt;mfrac&gt;&lt;mfenced open=\&quot;|\&quot; close=\&quot;|\&quot;&gt;&lt;mi&gt;&amp;#x3C4;&lt;/mi&gt;&lt;/mfenced&gt;&lt;mi&gt;T&lt;/mi&gt;&lt;/mfrac&gt;&lt;/mrow&gt;&lt;/mfenced&gt;&lt;mfenced&gt;&lt;mrow&gt;&lt;mi&gt;k&lt;/mi&gt;&lt;mi&gt;&amp;#x3C4;&lt;/mi&gt;&lt;mo&gt;+&lt;/mo&gt;&lt;mi&gt;&amp;#x3BD;&lt;/mi&gt;&lt;/mrow&gt;&lt;/mfenced&gt;&lt;mo&gt;,&lt;/mo&gt;&lt;mfenced open=\&quot;|\&quot; close=\&quot;|\&quot;&gt;&lt;mi&gt;&amp;#x3C4;&lt;/mi&gt;&lt;/mfenced&gt;&lt;mo&gt;&amp;lt;&lt;/mo&gt;&lt;mi&gt;T&lt;/mi&gt;&lt;/mtd&gt;&lt;/mtr&gt;&lt;/mtable&gt;&lt;/math&gt;&quot;,&quot;origin&quot;:&quot;MathType Legacy&quot;,&quot;version&quot;:&quot;v3.20.0&quot;}" title="table row cell chi open parentheses tau comma nu close parentheses end cell equals cell e to the power of j pi nu tau end exponent open parentheses 1 minus fraction numerator open vertical bar tau close vertical bar over denominator T end fraction close parentheses sinc T open parentheses 1 minus fraction numerator open vertical bar tau close vertical bar over denominator T end fraction close parentheses open parentheses k tau plus nu close parentheses comma open vertical bar tau close vertical bar less than 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amp;#x3C7;&lt;/mi&gt;&lt;mfenced&gt;&lt;mrow&gt;&lt;mi&gt;&amp;#x3C4;&lt;/mi&gt;&lt;mo&gt;,&lt;/mo&gt;&lt;mi&gt;&amp;#x3BD;&lt;/mi&gt;&lt;/mrow&gt;&lt;/mfenced&gt;&lt;/mtd&gt;&lt;mtd&gt;&lt;mo&gt;=&lt;/mo&gt;&lt;/mtd&gt;&lt;mtd&gt;&lt;msup&gt;&lt;mi&gt;e&lt;/mi&gt;&lt;mrow&gt;&lt;mi&gt;j&lt;/mi&gt;&lt;mi&gt;&amp;#x3C0;&lt;/mi&gt;&lt;mi&gt;&amp;#x3BD;&lt;/mi&gt;&lt;mi&gt;&amp;#x3C4;&lt;/mi&gt;&lt;/mrow&gt;&lt;/msup&gt;&lt;mfenced&gt;&lt;mrow&gt;&lt;mn&gt;1&lt;/mn&gt;&lt;mo&gt;-&lt;/mo&gt;&lt;mfrac&gt;&lt;mfenced open=\&quot;|\&quot; close=\&quot;|\&quot;&gt;&lt;mi&gt;&amp;#x3C4;&lt;/mi&gt;&lt;/mfenced&gt;&lt;mi&gt;T&lt;/mi&gt;&lt;/mfrac&gt;&lt;/mrow&gt;&lt;/mfenced&gt;&lt;mi&gt;sinc&lt;/mi&gt;&lt;mi&gt;T&lt;/mi&gt;&lt;mfenced&gt;&lt;mrow&gt;&lt;mn&gt;1&lt;/mn&gt;&lt;mo&gt;-&lt;/mo&gt;&lt;mfrac&gt;&lt;mfenced open=\&quot;|\&quot; close=\&quot;|\&quot;&gt;&lt;mi&gt;&amp;#x3C4;&lt;/mi&gt;&lt;/mfenced&gt;&lt;mi&gt;T&lt;/mi&gt;&lt;/mfrac&gt;&lt;/mrow&gt;&lt;/mfenced&gt;&lt;mfenced&gt;&lt;mrow&gt;&lt;mi&gt;k&lt;/mi&gt;&lt;mi&gt;&amp;#x3C4;&lt;/mi&gt;&lt;mo&gt;+&lt;/mo&gt;&lt;mi&gt;&amp;#x3BD;&lt;/mi&gt;&lt;/mrow&gt;&lt;/mfenced&gt;&lt;mo&gt;,&lt;/mo&gt;&lt;mfenced open=\&quot;|\&quot; close=\&quot;|\&quot;&gt;&lt;mi&gt;&amp;#x3C4;&lt;/mi&gt;&lt;/mfenced&gt;&lt;mo&gt;&amp;lt;&lt;/mo&gt;&lt;mi&gt;T&lt;/mi&gt;&lt;/mtd&gt;&lt;/mtr&gt;&lt;/mtable&gt;&lt;/math&gt;&quot;,&quot;origin&quot;:&quot;MathType Legacy&quot;,&quot;version&quot;:&quot;v3.20.0&quot;}" title="table row cell chi open parentheses tau comma nu close parentheses end cell equals cell e to the power of j pi nu tau end exponent open parentheses 1 minus fraction numerator open vertical bar tau close vertical bar over denominator T end fraction close parentheses sinc T open parentheses 1 minus fraction numerator open vertical bar tau close vertical bar over denominator T end fraction close parentheses open parentheses k tau plus nu close parentheses comma open vertical bar tau close vertical bar less than T end cell end table"/>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3548575" cy="366598"/>
                    </a:xfrm>
                    <a:prstGeom prst="rect">
                      <a:avLst/>
                    </a:prstGeom>
                  </pic:spPr>
                </pic:pic>
              </a:graphicData>
            </a:graphic>
          </wp:inline>
        </w:drawing>
      </w:r>
    </w:p>
    <w:p w:rsidR="00894722" w:rsidRDefault="00894722" w:rsidP="007D1508">
      <w:pPr>
        <w:jc w:val="center"/>
      </w:pPr>
    </w:p>
    <w:p w:rsidR="00894722" w:rsidRDefault="00894722" w:rsidP="00EE66F2">
      <w:r>
        <w:t>The expression () can be plotted as a function of TB for x=tau/T and y=vT.</w:t>
      </w:r>
    </w:p>
    <w:p w:rsidR="00894722" w:rsidRDefault="00894722" w:rsidP="0010670C"/>
    <w:p w:rsidR="00894722" w:rsidRDefault="00894722" w:rsidP="0010670C">
      <w:r w:rsidRPr="00EE66F2">
        <w:rPr>
          <w:noProof/>
        </w:rPr>
        <w:drawing>
          <wp:inline distT="0" distB="0" distL="0" distR="0" wp14:anchorId="0308F720" wp14:editId="09FD4738">
            <wp:extent cx="5943600" cy="3877310"/>
            <wp:effectExtent l="0" t="0" r="0" b="0"/>
            <wp:docPr id="20825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2960" name=""/>
                    <pic:cNvPicPr/>
                  </pic:nvPicPr>
                  <pic:blipFill>
                    <a:blip r:embed="rId158"/>
                    <a:stretch>
                      <a:fillRect/>
                    </a:stretch>
                  </pic:blipFill>
                  <pic:spPr>
                    <a:xfrm>
                      <a:off x="0" y="0"/>
                      <a:ext cx="5943600" cy="3877310"/>
                    </a:xfrm>
                    <a:prstGeom prst="rect">
                      <a:avLst/>
                    </a:prstGeom>
                  </pic:spPr>
                </pic:pic>
              </a:graphicData>
            </a:graphic>
          </wp:inline>
        </w:drawing>
      </w:r>
    </w:p>
    <w:p w:rsidR="00894722" w:rsidRDefault="00894722" w:rsidP="0010670C"/>
    <w:p w:rsidR="00894722" w:rsidRDefault="00894722" w:rsidP="0010670C">
      <w:r w:rsidRPr="00EE66F2">
        <w:rPr>
          <w:noProof/>
        </w:rPr>
        <w:drawing>
          <wp:inline distT="0" distB="0" distL="0" distR="0" wp14:anchorId="54A1D27D" wp14:editId="5F14D725">
            <wp:extent cx="5943600" cy="3877310"/>
            <wp:effectExtent l="0" t="0" r="0" b="0"/>
            <wp:docPr id="54589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94464" name=""/>
                    <pic:cNvPicPr/>
                  </pic:nvPicPr>
                  <pic:blipFill>
                    <a:blip r:embed="rId159"/>
                    <a:stretch>
                      <a:fillRect/>
                    </a:stretch>
                  </pic:blipFill>
                  <pic:spPr>
                    <a:xfrm>
                      <a:off x="0" y="0"/>
                      <a:ext cx="5943600" cy="3877310"/>
                    </a:xfrm>
                    <a:prstGeom prst="rect">
                      <a:avLst/>
                    </a:prstGeom>
                  </pic:spPr>
                </pic:pic>
              </a:graphicData>
            </a:graphic>
          </wp:inline>
        </w:drawing>
      </w:r>
    </w:p>
    <w:p w:rsidR="00894722" w:rsidRDefault="00894722" w:rsidP="0010670C"/>
    <w:p w:rsidR="00894722" w:rsidRDefault="00894722" w:rsidP="0010670C">
      <w:r>
        <w:t>The elongated ridge corresponding to the line ktau +v =0 is an expression of the coupling between range and range rate.  Any combination of v=v0 and tau = -v0/k, or tau=tau0 and v=-ktau are indistinguishable.  As the TB increases, the subsidiary ridges become concentrated in the main spine.</w:t>
      </w:r>
    </w:p>
    <w:p w:rsidR="00894722" w:rsidRDefault="00894722" w:rsidP="0010670C"/>
    <w:p w:rsidR="00894722" w:rsidRDefault="00894722" w:rsidP="0010670C">
      <w:r>
        <w:t>The triangular amplitude represents the finite signal duration and the partial overlap between the shifted rectangular envelopes.  For values of tau~=0, the signal duration is reduced to T-abs(tau) which reduces the output amplitude and simultaneously increases the Doppler response width.  The Doppler profile is a pure sinc function, however due to the triangular aperture residing within the sinc, the delay profile is nonlinearly distorted sinc functinon.  The zero doppler delay resolution corresponding to the mainlobe found when</w:t>
      </w:r>
    </w:p>
    <w:p w:rsidR="00894722" w:rsidRDefault="00894722" w:rsidP="0010670C"/>
    <w:p w:rsidR="00894722" w:rsidRDefault="00894722" w:rsidP="00EA5D46">
      <w:pPr>
        <w:jc w:val="center"/>
      </w:pPr>
      <w:r>
        <w:rPr>
          <w:noProof/>
          <w:position w:val="-18"/>
        </w:rPr>
        <w:drawing>
          <wp:inline distT="0" distB="0" distL="0" distR="0" wp14:anchorId="3D8E9DE1" wp14:editId="234B88BF">
            <wp:extent cx="1786128" cy="331216"/>
            <wp:effectExtent l="0" t="0" r="0" b="0"/>
            <wp:docPr id="1168642008" name="Picture 1168642008" descr="{&quot;mathml&quot;:&quot;&lt;math style=\&quot;font-family:stix;font-size:12px;\&quot; xmlns=\&quot;http://www.w3.org/1998/Math/MathML\&quot;&gt;&lt;mfrac&gt;&lt;mrow&gt;&lt;mi&gt;sin&lt;/mi&gt;&lt;mfenced&gt;&lt;mrow&gt;&lt;mi&gt;&amp;#x3C0;&lt;/mi&gt;&lt;mi&gt;k&lt;/mi&gt;&lt;mi&gt;T&lt;/mi&gt;&lt;mi&gt;&amp;#x3C4;&lt;/mi&gt;&lt;/mrow&gt;&lt;/mfenced&gt;&lt;/mrow&gt;&lt;mrow&gt;&lt;mi&gt;&amp;#x3C0;&lt;/mi&gt;&lt;mi&gt;k&lt;/mi&gt;&lt;mi&gt;T&lt;/mi&gt;&lt;mi&gt;&amp;#x3C4;&lt;/mi&gt;&lt;/mrow&gt;&lt;/mfrac&gt;&lt;mo&gt;=&lt;/mo&gt;&lt;mfrac&gt;&lt;mrow&gt;&lt;mi&gt;sin&lt;/mi&gt;&lt;mfenced&gt;&lt;mrow&gt;&lt;mi&gt;&amp;#x3C0;&lt;/mi&gt;&lt;mi&gt;B&lt;/mi&gt;&lt;mi&gt;&amp;#x3C4;&lt;/mi&gt;&lt;/mrow&gt;&lt;/mfenced&gt;&lt;/mrow&gt;&lt;mrow&gt;&lt;mi&gt;&amp;#x3C0;&lt;/mi&gt;&lt;mi&gt;B&lt;/mi&gt;&lt;mi&gt;&amp;#x3C4;&lt;/mi&gt;&lt;/mrow&gt;&lt;/mfrac&gt;&lt;mo&gt;=&lt;/mo&gt;&lt;mn&gt;0&lt;/mn&gt;&lt;/math&gt;&quot;,&quot;origin&quot;:&quot;MathType Legacy&quot;,&quot;version&quot;:&quot;v3.20.0&quot;}" title="fraction numerator sin open parentheses pi k T tau close parentheses over denominator pi k T tau end fraction equals fraction numerator sin open parentheses pi B tau close parentheses over denominator pi B tau end fraction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i&gt;sin&lt;/mi&gt;&lt;mfenced&gt;&lt;mrow&gt;&lt;mi&gt;&amp;#x3C0;&lt;/mi&gt;&lt;mi&gt;k&lt;/mi&gt;&lt;mi&gt;T&lt;/mi&gt;&lt;mi&gt;&amp;#x3C4;&lt;/mi&gt;&lt;/mrow&gt;&lt;/mfenced&gt;&lt;/mrow&gt;&lt;mrow&gt;&lt;mi&gt;&amp;#x3C0;&lt;/mi&gt;&lt;mi&gt;k&lt;/mi&gt;&lt;mi&gt;T&lt;/mi&gt;&lt;mi&gt;&amp;#x3C4;&lt;/mi&gt;&lt;/mrow&gt;&lt;/mfrac&gt;&lt;mo&gt;=&lt;/mo&gt;&lt;mfrac&gt;&lt;mrow&gt;&lt;mi&gt;sin&lt;/mi&gt;&lt;mfenced&gt;&lt;mrow&gt;&lt;mi&gt;&amp;#x3C0;&lt;/mi&gt;&lt;mi&gt;B&lt;/mi&gt;&lt;mi&gt;&amp;#x3C4;&lt;/mi&gt;&lt;/mrow&gt;&lt;/mfenced&gt;&lt;/mrow&gt;&lt;mrow&gt;&lt;mi&gt;&amp;#x3C0;&lt;/mi&gt;&lt;mi&gt;B&lt;/mi&gt;&lt;mi&gt;&amp;#x3C4;&lt;/mi&gt;&lt;/mrow&gt;&lt;/mfrac&gt;&lt;mo&gt;=&lt;/mo&gt;&lt;mn&gt;0&lt;/mn&gt;&lt;/math&gt;&quot;,&quot;origin&quot;:&quot;MathType Legacy&quot;,&quot;version&quot;:&quot;v3.20.0&quot;}" title="fraction numerator sin open parentheses pi k T tau close parentheses over denominator pi k T tau end fraction equals fraction numerator sin open parentheses pi B tau close parentheses over denominator pi B tau end fraction equals 0"/>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1786128" cy="331216"/>
                    </a:xfrm>
                    <a:prstGeom prst="rect">
                      <a:avLst/>
                    </a:prstGeom>
                  </pic:spPr>
                </pic:pic>
              </a:graphicData>
            </a:graphic>
          </wp:inline>
        </w:drawing>
      </w:r>
    </w:p>
    <w:p w:rsidR="00894722" w:rsidRDefault="00894722" w:rsidP="0010670C"/>
    <w:p w:rsidR="00894722" w:rsidRDefault="00894722" w:rsidP="0010670C">
      <w:r>
        <w:t xml:space="preserve">which occurs for </w:t>
      </w:r>
      <w:r>
        <w:rPr>
          <w:noProof/>
        </w:rPr>
        <w:drawing>
          <wp:inline distT="0" distB="0" distL="0" distR="0" wp14:anchorId="23C9D038" wp14:editId="1045BD1A">
            <wp:extent cx="465328" cy="107696"/>
            <wp:effectExtent l="0" t="0" r="0" b="0"/>
            <wp:docPr id="1225305457" name="Picture 1225305457" descr="{&quot;mathml&quot;:&quot;&lt;math style=\&quot;font-family:stix;font-size:12px;\&quot; xmlns=\&quot;http://www.w3.org/1998/Math/MathML\&quot;&gt;&lt;mi&gt;&amp;#x3C4;&lt;/mi&gt;&lt;mo&gt;=&lt;/mo&gt;&lt;mn&gt;1&lt;/mn&gt;&lt;mo&gt;/&lt;/mo&gt;&lt;mi&gt;B&lt;/mi&gt;&lt;/math&gt;&quot;,&quot;origin&quot;:&quot;MathType Legacy&quot;,&quot;version&quot;:&quot;v3.20.0&quot;}" title="tau equals 1 divided by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C4;&lt;/mi&gt;&lt;mo&gt;=&lt;/mo&gt;&lt;mn&gt;1&lt;/mn&gt;&lt;mo&gt;/&lt;/mo&gt;&lt;mi&gt;B&lt;/mi&gt;&lt;/math&gt;&quot;,&quot;origin&quot;:&quot;MathType Legacy&quot;,&quot;version&quot;:&quot;v3.20.0&quot;}" title="tau equals 1 divided by B"/>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465328" cy="107696"/>
                    </a:xfrm>
                    <a:prstGeom prst="rect">
                      <a:avLst/>
                    </a:prstGeom>
                  </pic:spPr>
                </pic:pic>
              </a:graphicData>
            </a:graphic>
          </wp:inline>
        </w:drawing>
      </w:r>
      <w:r>
        <w:t>.  Similarly, the zero delay doppler resolution is v=1/T.  Therefore, in LFM increasing the bandwidth allows improved delay resolution without reducing T, albeit at the expense of range-doppler coupling.</w:t>
      </w:r>
    </w:p>
    <w:p w:rsidR="00894722" w:rsidRDefault="00894722" w:rsidP="0010670C"/>
    <w:p w:rsidR="00894722" w:rsidRDefault="00894722" w:rsidP="0010670C">
      <w:r>
        <w:t>From () the spectrum should be approximatley rectangular with a phase approaching pi/4 as TB increase.  The Fourier transform of () is</w:t>
      </w:r>
    </w:p>
    <w:p w:rsidR="00894722" w:rsidRDefault="00894722" w:rsidP="0010670C"/>
    <w:p w:rsidR="00894722" w:rsidRDefault="00894722" w:rsidP="001D28A7">
      <w:pPr>
        <w:jc w:val="center"/>
      </w:pPr>
      <w:r>
        <w:rPr>
          <w:noProof/>
          <w:position w:val="-183"/>
        </w:rPr>
        <w:drawing>
          <wp:inline distT="0" distB="0" distL="0" distR="0" wp14:anchorId="5E74503B" wp14:editId="2F36D3B5">
            <wp:extent cx="3564805" cy="2244420"/>
            <wp:effectExtent l="0" t="0" r="0" b="0"/>
            <wp:docPr id="1824342437" name="Picture 1824342437" descr="{&quot;mathml&quot;:&quot;&lt;math style=\&quot;font-family:stix;font-size:12px;\&quot; xmlns=\&quot;http://www.w3.org/1998/Math/MathML\&quot;&gt;&lt;mtable columnspacing=\&quot;0px\&quot; columnalign=\&quot;right center left\&quot;&gt;&lt;mtr&gt;&lt;mtd&gt;&lt;mi&gt;M&lt;/mi&gt;&lt;mfenced&gt;&lt;mi&gt;f&lt;/mi&gt;&lt;/mfenced&gt;&lt;/mtd&gt;&lt;mtd&gt;&lt;mo&gt;=&lt;/mo&gt;&lt;/mtd&gt;&lt;mtd&gt;&lt;mfrac&gt;&lt;mn&gt;1&lt;/mn&gt;&lt;msqrt&gt;&lt;mi&gt;T&lt;/mi&gt;&lt;/msqrt&gt;&lt;/mfrac&gt;&lt;msubsup&gt;&lt;mo&gt;&amp;#x222B;&lt;/mo&gt;&lt;mrow&gt;&lt;mo&gt;-&lt;/mo&gt;&lt;mo&gt;&amp;#x221E;&lt;/mo&gt;&lt;/mrow&gt;&lt;mo&gt;&amp;#x221E;&lt;/mo&gt;&lt;/msubsup&gt;&lt;msup&gt;&lt;mi&gt;e&lt;/mi&gt;&lt;mrow&gt;&lt;mi&gt;j&lt;/mi&gt;&lt;mi&gt;&amp;#x3C0;&lt;/mi&gt;&lt;mi&gt;k&lt;/mi&gt;&lt;msup&gt;&lt;mi&gt;t&lt;/mi&gt;&lt;mn&gt;2&lt;/mn&gt;&lt;/msup&gt;&lt;/mrow&gt;&lt;/msup&gt;&lt;msup&gt;&lt;mi&gt;e&lt;/mi&gt;&lt;mrow&gt;&lt;mo&gt;-&lt;/mo&gt;&lt;mi&gt;j&lt;/mi&gt;&lt;mn&gt;2&lt;/mn&gt;&lt;mi&gt;&amp;#x3C0;&lt;/mi&gt;&lt;mi&gt;f&lt;/mi&gt;&lt;mi&gt;t&lt;/mi&gt;&lt;/mrow&gt;&lt;/msup&gt;&lt;mo&gt;d&lt;/mo&gt;&lt;mi&gt;t&lt;/mi&gt;&lt;/mtd&gt;&lt;/mtr&gt;&lt;mtr&gt;&lt;mtd/&gt;&lt;mtd&gt;&lt;mo&gt;=&lt;/mo&gt;&lt;/mtd&gt;&lt;mtd&gt;&lt;mfrac&gt;&lt;msup&gt;&lt;mi&gt;e&lt;/mi&gt;&lt;mrow&gt;&lt;mo&gt;-&lt;/mo&gt;&lt;mi&gt;j&lt;/mi&gt;&lt;mi&gt;&amp;#x3C0;&lt;/mi&gt;&lt;mi&gt;k&lt;/mi&gt;&lt;msup&gt;&lt;mi&gt;f&lt;/mi&gt;&lt;mn&gt;2&lt;/mn&gt;&lt;/msup&gt;&lt;mo&gt;/&lt;/mo&gt;&lt;mi&gt;k&lt;/mi&gt;&lt;/mrow&gt;&lt;/msup&gt;&lt;msqrt&gt;&lt;mi&gt;T&lt;/mi&gt;&lt;/msqrt&gt;&lt;/mfrac&gt;&lt;msubsup&gt;&lt;mo&gt;&amp;#x222B;&lt;/mo&gt;&lt;mrow&gt;&lt;mo&gt;-&lt;/mo&gt;&lt;mi&gt;T&lt;/mi&gt;&lt;mo&gt;/&lt;/mo&gt;&lt;mn&gt;2&lt;/mn&gt;&lt;/mrow&gt;&lt;mrow&gt;&lt;mi&gt;T&lt;/mi&gt;&lt;mo&gt;/&lt;/mo&gt;&lt;mn&gt;2&lt;/mn&gt;&lt;/mrow&gt;&lt;/msubsup&gt;&lt;msup&gt;&lt;mi&gt;e&lt;/mi&gt;&lt;mrow&gt;&lt;mi&gt;j&lt;/mi&gt;&lt;mi&gt;&amp;#x3C0;&lt;/mi&gt;&lt;mi&gt;k&lt;/mi&gt;&lt;msup&gt;&lt;mfenced&gt;&lt;mrow&gt;&lt;mi&gt;t&lt;/mi&gt;&lt;mo&gt;-&lt;/mo&gt;&lt;mi&gt;f&lt;/mi&gt;&lt;mo&gt;/&lt;/mo&gt;&lt;mi&gt;k&lt;/mi&gt;&lt;/mrow&gt;&lt;/mfenced&gt;&lt;mn&gt;2&lt;/mn&gt;&lt;/msup&gt;&lt;/mrow&gt;&lt;/msup&gt;&lt;mo&gt;d&lt;/mo&gt;&lt;mi&gt;t&lt;/mi&gt;&lt;/mtd&gt;&lt;/mtr&gt;&lt;mtr&gt;&lt;mtd/&gt;&lt;mtd&gt;&lt;mo&gt;=&lt;/mo&gt;&lt;/mtd&gt;&lt;mtd&gt;&lt;mfrac&gt;&lt;msup&gt;&lt;mi&gt;e&lt;/mi&gt;&lt;mrow&gt;&lt;mo&gt;-&lt;/mo&gt;&lt;mi&gt;j&lt;/mi&gt;&lt;mi&gt;&amp;#x3C0;&lt;/mi&gt;&lt;mi&gt;k&lt;/mi&gt;&lt;msup&gt;&lt;mi&gt;f&lt;/mi&gt;&lt;mn&gt;2&lt;/mn&gt;&lt;/msup&gt;&lt;mo&gt;/&lt;/mo&gt;&lt;mi&gt;k&lt;/mi&gt;&lt;/mrow&gt;&lt;/msup&gt;&lt;msqrt&gt;&lt;mn&gt;2&lt;/mn&gt;&lt;mfenced open=\&quot;|\&quot; close=\&quot;|\&quot;&gt;&lt;mi&gt;k&lt;/mi&gt;&lt;/mfenced&gt;&lt;mi&gt;T&lt;/mi&gt;&lt;/msqrt&gt;&lt;/mfrac&gt;&lt;msubsup&gt;&lt;mo&gt;&amp;#x222B;&lt;/mo&gt;&lt;mrow&gt;&lt;mo&gt;-&lt;/mo&gt;&lt;msub&gt;&lt;mi&gt;t&lt;/mi&gt;&lt;mn&gt;2&lt;/mn&gt;&lt;/msub&gt;&lt;/mrow&gt;&lt;msub&gt;&lt;mi&gt;t&lt;/mi&gt;&lt;mn&gt;1&lt;/mn&gt;&lt;/msub&gt;&lt;/msubsup&gt;&lt;msup&gt;&lt;mi&gt;e&lt;/mi&gt;&lt;mrow&gt;&lt;mi&gt;j&lt;/mi&gt;&lt;mfrac&gt;&lt;mi&gt;&amp;#x3C0;&lt;/mi&gt;&lt;mn&gt;2&lt;/mn&gt;&lt;/mfrac&gt;&lt;msup&gt;&lt;mi&gt;u&lt;/mi&gt;&lt;mn&gt;2&lt;/mn&gt;&lt;/msup&gt;&lt;/mrow&gt;&lt;/msup&gt;&lt;mo&gt;d&lt;/mo&gt;&lt;mi&gt;u&lt;/mi&gt;&lt;/mtd&gt;&lt;/mtr&gt;&lt;mtr&gt;&lt;mtd/&gt;&lt;mtd&gt;&lt;mo&gt;=&lt;/mo&gt;&lt;/mtd&gt;&lt;mtd&gt;&lt;mfrac&gt;&lt;msup&gt;&lt;mi&gt;e&lt;/mi&gt;&lt;mrow&gt;&lt;mo&gt;-&lt;/mo&gt;&lt;mi&gt;j&lt;/mi&gt;&lt;mi&gt;&amp;#x3C0;&lt;/mi&gt;&lt;mi&gt;k&lt;/mi&gt;&lt;msup&gt;&lt;mi&gt;f&lt;/mi&gt;&lt;mn&gt;2&lt;/mn&gt;&lt;/msup&gt;&lt;mo&gt;/&lt;/mo&gt;&lt;mi&gt;k&lt;/mi&gt;&lt;/mrow&gt;&lt;/msup&gt;&lt;msqrt&gt;&lt;mn&gt;2&lt;/mn&gt;&lt;mfenced open=\&quot;|\&quot; close=\&quot;|\&quot;&gt;&lt;mi&gt;k&lt;/mi&gt;&lt;/mfenced&gt;&lt;mi&gt;T&lt;/mi&gt;&lt;/msqrt&gt;&lt;/mfrac&gt;&lt;mfenced open=\&quot;[\&quot; close=\&quot;]\&quot;&gt;&lt;mrow&gt;&lt;mi&gt;C&lt;/mi&gt;&lt;mfenced&gt;&lt;msub&gt;&lt;mi&gt;t&lt;/mi&gt;&lt;mn&gt;1&lt;/mn&gt;&lt;/msub&gt;&lt;/mfenced&gt;&lt;mo&gt;+&lt;/mo&gt;&lt;mi&gt;C&lt;/mi&gt;&lt;mfenced&gt;&lt;msub&gt;&lt;mi&gt;t&lt;/mi&gt;&lt;mn&gt;2&lt;/mn&gt;&lt;/msub&gt;&lt;/mfenced&gt;&lt;mo&gt;&amp;#xB1;&lt;/mo&gt;&lt;mi&gt;j&lt;/mi&gt;&lt;mfenced&gt;&lt;mrow&gt;&lt;mi&gt;S&lt;/mi&gt;&lt;mfenced&gt;&lt;msub&gt;&lt;mi&gt;t&lt;/mi&gt;&lt;mn&gt;1&lt;/mn&gt;&lt;/msub&gt;&lt;/mfenced&gt;&lt;mo&gt;+&lt;/mo&gt;&lt;mi&gt;S&lt;/mi&gt;&lt;mfenced&gt;&lt;msub&gt;&lt;mi&gt;t&lt;/mi&gt;&lt;mn&gt;2&lt;/mn&gt;&lt;/msub&gt;&lt;/mfenced&gt;&lt;/mrow&gt;&lt;/mfenced&gt;&lt;/mrow&gt;&lt;/mfenced&gt;&lt;/mtd&gt;&lt;/mtr&gt;&lt;/mtable&gt;&lt;/math&gt;&quot;,&quot;origin&quot;:&quot;MathType Legacy&quot;,&quot;version&quot;:&quot;v3.20.0&quot;}" title="table row cell M open parentheses f close parentheses end cell equals cell fraction numerator 1 over denominator square root of T end fraction integral subscript negative infinity end subscript superscript infinity e to the power of j pi k t squared end exponent e to the power of negative j 2 pi f t end exponent d t end cell row blank equals cell fraction numerator e to the power of negative j pi k f squared divided by k end exponent over denominator square root of T end fraction integral subscript negative T divided by 2 end subscript superscript T divided by 2 end superscript e to the power of j pi k open parentheses t minus f divided by k close parentheses squared end exponent d t end cell row blank equals cell fraction numerator e to the power of negative j pi k f squared divided by k end exponent over denominator square root of 2 open vertical bar k close vertical bar T end root end fraction integral subscript negative t subscript 2 end subscript superscript t subscript 1 end superscript e to the power of j pi over 2 u squared end exponent d u end cell row blank equals cell fraction numerator e to the power of negative j pi k f squared divided by k end exponent over denominator square root of 2 open vertical bar k close vertical bar T end root end fraction open square brackets C open parentheses t subscript 1 close parentheses plus C open parentheses t subscript 2 close parentheses plus-or-minus j open parentheses S open parentheses t subscript 1 close parentheses plus S open parentheses t subscript 2 close parentheses close parentheses close square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M&lt;/mi&gt;&lt;mfenced&gt;&lt;mi&gt;f&lt;/mi&gt;&lt;/mfenced&gt;&lt;/mtd&gt;&lt;mtd&gt;&lt;mo&gt;=&lt;/mo&gt;&lt;/mtd&gt;&lt;mtd&gt;&lt;mfrac&gt;&lt;mn&gt;1&lt;/mn&gt;&lt;msqrt&gt;&lt;mi&gt;T&lt;/mi&gt;&lt;/msqrt&gt;&lt;/mfrac&gt;&lt;msubsup&gt;&lt;mo&gt;&amp;#x222B;&lt;/mo&gt;&lt;mrow&gt;&lt;mo&gt;-&lt;/mo&gt;&lt;mo&gt;&amp;#x221E;&lt;/mo&gt;&lt;/mrow&gt;&lt;mo&gt;&amp;#x221E;&lt;/mo&gt;&lt;/msubsup&gt;&lt;msup&gt;&lt;mi&gt;e&lt;/mi&gt;&lt;mrow&gt;&lt;mi&gt;j&lt;/mi&gt;&lt;mi&gt;&amp;#x3C0;&lt;/mi&gt;&lt;mi&gt;k&lt;/mi&gt;&lt;msup&gt;&lt;mi&gt;t&lt;/mi&gt;&lt;mn&gt;2&lt;/mn&gt;&lt;/msup&gt;&lt;/mrow&gt;&lt;/msup&gt;&lt;msup&gt;&lt;mi&gt;e&lt;/mi&gt;&lt;mrow&gt;&lt;mo&gt;-&lt;/mo&gt;&lt;mi&gt;j&lt;/mi&gt;&lt;mn&gt;2&lt;/mn&gt;&lt;mi&gt;&amp;#x3C0;&lt;/mi&gt;&lt;mi&gt;f&lt;/mi&gt;&lt;mi&gt;t&lt;/mi&gt;&lt;/mrow&gt;&lt;/msup&gt;&lt;mo&gt;d&lt;/mo&gt;&lt;mi&gt;t&lt;/mi&gt;&lt;/mtd&gt;&lt;/mtr&gt;&lt;mtr&gt;&lt;mtd/&gt;&lt;mtd&gt;&lt;mo&gt;=&lt;/mo&gt;&lt;/mtd&gt;&lt;mtd&gt;&lt;mfrac&gt;&lt;msup&gt;&lt;mi&gt;e&lt;/mi&gt;&lt;mrow&gt;&lt;mo&gt;-&lt;/mo&gt;&lt;mi&gt;j&lt;/mi&gt;&lt;mi&gt;&amp;#x3C0;&lt;/mi&gt;&lt;mi&gt;k&lt;/mi&gt;&lt;msup&gt;&lt;mi&gt;f&lt;/mi&gt;&lt;mn&gt;2&lt;/mn&gt;&lt;/msup&gt;&lt;mo&gt;/&lt;/mo&gt;&lt;mi&gt;k&lt;/mi&gt;&lt;/mrow&gt;&lt;/msup&gt;&lt;msqrt&gt;&lt;mi&gt;T&lt;/mi&gt;&lt;/msqrt&gt;&lt;/mfrac&gt;&lt;msubsup&gt;&lt;mo&gt;&amp;#x222B;&lt;/mo&gt;&lt;mrow&gt;&lt;mo&gt;-&lt;/mo&gt;&lt;mi&gt;T&lt;/mi&gt;&lt;mo&gt;/&lt;/mo&gt;&lt;mn&gt;2&lt;/mn&gt;&lt;/mrow&gt;&lt;mrow&gt;&lt;mi&gt;T&lt;/mi&gt;&lt;mo&gt;/&lt;/mo&gt;&lt;mn&gt;2&lt;/mn&gt;&lt;/mrow&gt;&lt;/msubsup&gt;&lt;msup&gt;&lt;mi&gt;e&lt;/mi&gt;&lt;mrow&gt;&lt;mi&gt;j&lt;/mi&gt;&lt;mi&gt;&amp;#x3C0;&lt;/mi&gt;&lt;mi&gt;k&lt;/mi&gt;&lt;msup&gt;&lt;mfenced&gt;&lt;mrow&gt;&lt;mi&gt;t&lt;/mi&gt;&lt;mo&gt;-&lt;/mo&gt;&lt;mi&gt;f&lt;/mi&gt;&lt;mo&gt;/&lt;/mo&gt;&lt;mi&gt;k&lt;/mi&gt;&lt;/mrow&gt;&lt;/mfenced&gt;&lt;mn&gt;2&lt;/mn&gt;&lt;/msup&gt;&lt;/mrow&gt;&lt;/msup&gt;&lt;mo&gt;d&lt;/mo&gt;&lt;mi&gt;t&lt;/mi&gt;&lt;/mtd&gt;&lt;/mtr&gt;&lt;mtr&gt;&lt;mtd/&gt;&lt;mtd&gt;&lt;mo&gt;=&lt;/mo&gt;&lt;/mtd&gt;&lt;mtd&gt;&lt;mfrac&gt;&lt;msup&gt;&lt;mi&gt;e&lt;/mi&gt;&lt;mrow&gt;&lt;mo&gt;-&lt;/mo&gt;&lt;mi&gt;j&lt;/mi&gt;&lt;mi&gt;&amp;#x3C0;&lt;/mi&gt;&lt;mi&gt;k&lt;/mi&gt;&lt;msup&gt;&lt;mi&gt;f&lt;/mi&gt;&lt;mn&gt;2&lt;/mn&gt;&lt;/msup&gt;&lt;mo&gt;/&lt;/mo&gt;&lt;mi&gt;k&lt;/mi&gt;&lt;/mrow&gt;&lt;/msup&gt;&lt;msqrt&gt;&lt;mn&gt;2&lt;/mn&gt;&lt;mfenced open=\&quot;|\&quot; close=\&quot;|\&quot;&gt;&lt;mi&gt;k&lt;/mi&gt;&lt;/mfenced&gt;&lt;mi&gt;T&lt;/mi&gt;&lt;/msqrt&gt;&lt;/mfrac&gt;&lt;msubsup&gt;&lt;mo&gt;&amp;#x222B;&lt;/mo&gt;&lt;mrow&gt;&lt;mo&gt;-&lt;/mo&gt;&lt;msub&gt;&lt;mi&gt;t&lt;/mi&gt;&lt;mn&gt;2&lt;/mn&gt;&lt;/msub&gt;&lt;/mrow&gt;&lt;msub&gt;&lt;mi&gt;t&lt;/mi&gt;&lt;mn&gt;1&lt;/mn&gt;&lt;/msub&gt;&lt;/msubsup&gt;&lt;msup&gt;&lt;mi&gt;e&lt;/mi&gt;&lt;mrow&gt;&lt;mi&gt;j&lt;/mi&gt;&lt;mfrac&gt;&lt;mi&gt;&amp;#x3C0;&lt;/mi&gt;&lt;mn&gt;2&lt;/mn&gt;&lt;/mfrac&gt;&lt;msup&gt;&lt;mi&gt;u&lt;/mi&gt;&lt;mn&gt;2&lt;/mn&gt;&lt;/msup&gt;&lt;/mrow&gt;&lt;/msup&gt;&lt;mo&gt;d&lt;/mo&gt;&lt;mi&gt;u&lt;/mi&gt;&lt;/mtd&gt;&lt;/mtr&gt;&lt;mtr&gt;&lt;mtd/&gt;&lt;mtd&gt;&lt;mo&gt;=&lt;/mo&gt;&lt;/mtd&gt;&lt;mtd&gt;&lt;mfrac&gt;&lt;msup&gt;&lt;mi&gt;e&lt;/mi&gt;&lt;mrow&gt;&lt;mo&gt;-&lt;/mo&gt;&lt;mi&gt;j&lt;/mi&gt;&lt;mi&gt;&amp;#x3C0;&lt;/mi&gt;&lt;mi&gt;k&lt;/mi&gt;&lt;msup&gt;&lt;mi&gt;f&lt;/mi&gt;&lt;mn&gt;2&lt;/mn&gt;&lt;/msup&gt;&lt;mo&gt;/&lt;/mo&gt;&lt;mi&gt;k&lt;/mi&gt;&lt;/mrow&gt;&lt;/msup&gt;&lt;msqrt&gt;&lt;mn&gt;2&lt;/mn&gt;&lt;mfenced open=\&quot;|\&quot; close=\&quot;|\&quot;&gt;&lt;mi&gt;k&lt;/mi&gt;&lt;/mfenced&gt;&lt;mi&gt;T&lt;/mi&gt;&lt;/msqrt&gt;&lt;/mfrac&gt;&lt;mfenced open=\&quot;[\&quot; close=\&quot;]\&quot;&gt;&lt;mrow&gt;&lt;mi&gt;C&lt;/mi&gt;&lt;mfenced&gt;&lt;msub&gt;&lt;mi&gt;t&lt;/mi&gt;&lt;mn&gt;1&lt;/mn&gt;&lt;/msub&gt;&lt;/mfenced&gt;&lt;mo&gt;+&lt;/mo&gt;&lt;mi&gt;C&lt;/mi&gt;&lt;mfenced&gt;&lt;msub&gt;&lt;mi&gt;t&lt;/mi&gt;&lt;mn&gt;2&lt;/mn&gt;&lt;/msub&gt;&lt;/mfenced&gt;&lt;mo&gt;&amp;#xB1;&lt;/mo&gt;&lt;mi&gt;j&lt;/mi&gt;&lt;mfenced&gt;&lt;mrow&gt;&lt;mi&gt;S&lt;/mi&gt;&lt;mfenced&gt;&lt;msub&gt;&lt;mi&gt;t&lt;/mi&gt;&lt;mn&gt;1&lt;/mn&gt;&lt;/msub&gt;&lt;/mfenced&gt;&lt;mo&gt;+&lt;/mo&gt;&lt;mi&gt;S&lt;/mi&gt;&lt;mfenced&gt;&lt;msub&gt;&lt;mi&gt;t&lt;/mi&gt;&lt;mn&gt;2&lt;/mn&gt;&lt;/msub&gt;&lt;/mfenced&gt;&lt;/mrow&gt;&lt;/mfenced&gt;&lt;/mrow&gt;&lt;/mfenced&gt;&lt;/mtd&gt;&lt;/mtr&gt;&lt;/mtable&gt;&lt;/math&gt;&quot;,&quot;origin&quot;:&quot;MathType Legacy&quot;,&quot;version&quot;:&quot;v3.20.0&quot;}" title="table row cell M open parentheses f close parentheses end cell equals cell fraction numerator 1 over denominator square root of T end fraction integral subscript negative infinity end subscript superscript infinity e to the power of j pi k t squared end exponent e to the power of negative j 2 pi f t end exponent d t end cell row blank equals cell fraction numerator e to the power of negative j pi k f squared divided by k end exponent over denominator square root of T end fraction integral subscript negative T divided by 2 end subscript superscript T divided by 2 end superscript e to the power of j pi k open parentheses t minus f divided by k close parentheses squared end exponent d t end cell row blank equals cell fraction numerator e to the power of negative j pi k f squared divided by k end exponent over denominator square root of 2 open vertical bar k close vertical bar T end root end fraction integral subscript negative t subscript 2 end subscript superscript t subscript 1 end superscript e to the power of j pi over 2 u squared end exponent d u end cell row blank equals cell fraction numerator e to the power of negative j pi k f squared divided by k end exponent over denominator square root of 2 open vertical bar k close vertical bar T end root end fraction open square brackets C open parentheses t subscript 1 close parentheses plus C open parentheses t subscript 2 close parentheses plus-or-minus j open parentheses S open parentheses t subscript 1 close parentheses plus S open parentheses t subscript 2 close parentheses close parentheses close square brackets end cell end tabl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3564805" cy="2244420"/>
                    </a:xfrm>
                    <a:prstGeom prst="rect">
                      <a:avLst/>
                    </a:prstGeom>
                  </pic:spPr>
                </pic:pic>
              </a:graphicData>
            </a:graphic>
          </wp:inline>
        </w:drawing>
      </w:r>
    </w:p>
    <w:p w:rsidR="00894722" w:rsidRDefault="00894722" w:rsidP="0010670C"/>
    <w:p w:rsidR="00894722" w:rsidRDefault="00894722" w:rsidP="0010670C">
      <w:r>
        <w:t>where the integration limits are</w:t>
      </w:r>
    </w:p>
    <w:p w:rsidR="00894722" w:rsidRDefault="00894722" w:rsidP="0010670C"/>
    <w:p w:rsidR="00894722" w:rsidRDefault="00894722" w:rsidP="001D28A7">
      <w:pPr>
        <w:jc w:val="center"/>
      </w:pPr>
      <w:r>
        <w:rPr>
          <w:noProof/>
          <w:position w:val="-71"/>
        </w:rPr>
        <w:drawing>
          <wp:inline distT="0" distB="0" distL="0" distR="0" wp14:anchorId="65648C49" wp14:editId="5D66BBF0">
            <wp:extent cx="1332992" cy="894080"/>
            <wp:effectExtent l="0" t="0" r="0" b="0"/>
            <wp:docPr id="1934475095" name="Picture 1934475095" descr="{&quot;mathml&quot;:&quot;&lt;math style=\&quot;font-family:stix;font-size:12px;\&quot; xmlns=\&quot;http://www.w3.org/1998/Math/MathML\&quot;&gt;&lt;msub&gt;&lt;mi&gt;t&lt;/mi&gt;&lt;mn&gt;1&lt;/mn&gt;&lt;/msub&gt;&lt;mo&gt;=&lt;/mo&gt;&lt;msqrt&gt;&lt;mn&gt;2&lt;/mn&gt;&lt;mfenced open=\&quot;|\&quot; close=\&quot;|\&quot;&gt;&lt;mi&gt;k&lt;/mi&gt;&lt;/mfenced&gt;&lt;/msqrt&gt;&lt;mfenced&gt;&lt;mrow&gt;&lt;mfrac&gt;&lt;mi&gt;T&lt;/mi&gt;&lt;mn&gt;2&lt;/mn&gt;&lt;/mfrac&gt;&lt;mo&gt;-&lt;/mo&gt;&lt;mfrac&gt;&lt;mi&gt;f&lt;/mi&gt;&lt;mi&gt;k&lt;/mi&gt;&lt;/mfrac&gt;&lt;/mrow&gt;&lt;/mfenced&gt;&lt;mspace linebreak=\&quot;newline\&quot;/&gt;&lt;msub&gt;&lt;mi&gt;t&lt;/mi&gt;&lt;mn&gt;2&lt;/mn&gt;&lt;/msub&gt;&lt;mo&gt;=&lt;/mo&gt;&lt;msqrt&gt;&lt;mn&gt;2&lt;/mn&gt;&lt;mfenced open=\&quot;|\&quot; close=\&quot;|\&quot;&gt;&lt;mi&gt;k&lt;/mi&gt;&lt;/mfenced&gt;&lt;/msqrt&gt;&lt;mfenced&gt;&lt;mrow&gt;&lt;mfrac&gt;&lt;mi&gt;T&lt;/mi&gt;&lt;mn&gt;2&lt;/mn&gt;&lt;/mfrac&gt;&lt;mo&gt;+&lt;/mo&gt;&lt;mfrac&gt;&lt;mi&gt;f&lt;/mi&gt;&lt;mi&gt;k&lt;/mi&gt;&lt;/mfrac&gt;&lt;/mrow&gt;&lt;/mfenced&gt;&lt;/math&gt;&quot;,&quot;origin&quot;:&quot;MathType Legacy&quot;,&quot;version&quot;:&quot;v3.20.0&quot;}" title="t subscript 1 equals square root of 2 open vertical bar k close vertical bar end root open parentheses T over 2 minus f over k close parentheses&#10;t subscript 2 equals square root of 2 open vertical bar k close vertical bar end root open parentheses T over 2 plus f over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t&lt;/mi&gt;&lt;mn&gt;1&lt;/mn&gt;&lt;/msub&gt;&lt;mo&gt;=&lt;/mo&gt;&lt;msqrt&gt;&lt;mn&gt;2&lt;/mn&gt;&lt;mfenced open=\&quot;|\&quot; close=\&quot;|\&quot;&gt;&lt;mi&gt;k&lt;/mi&gt;&lt;/mfenced&gt;&lt;/msqrt&gt;&lt;mfenced&gt;&lt;mrow&gt;&lt;mfrac&gt;&lt;mi&gt;T&lt;/mi&gt;&lt;mn&gt;2&lt;/mn&gt;&lt;/mfrac&gt;&lt;mo&gt;-&lt;/mo&gt;&lt;mfrac&gt;&lt;mi&gt;f&lt;/mi&gt;&lt;mi&gt;k&lt;/mi&gt;&lt;/mfrac&gt;&lt;/mrow&gt;&lt;/mfenced&gt;&lt;mspace linebreak=\&quot;newline\&quot;/&gt;&lt;msub&gt;&lt;mi&gt;t&lt;/mi&gt;&lt;mn&gt;2&lt;/mn&gt;&lt;/msub&gt;&lt;mo&gt;=&lt;/mo&gt;&lt;msqrt&gt;&lt;mn&gt;2&lt;/mn&gt;&lt;mfenced open=\&quot;|\&quot; close=\&quot;|\&quot;&gt;&lt;mi&gt;k&lt;/mi&gt;&lt;/mfenced&gt;&lt;/msqrt&gt;&lt;mfenced&gt;&lt;mrow&gt;&lt;mfrac&gt;&lt;mi&gt;T&lt;/mi&gt;&lt;mn&gt;2&lt;/mn&gt;&lt;/mfrac&gt;&lt;mo&gt;+&lt;/mo&gt;&lt;mfrac&gt;&lt;mi&gt;f&lt;/mi&gt;&lt;mi&gt;k&lt;/mi&gt;&lt;/mfrac&gt;&lt;/mrow&gt;&lt;/mfenced&gt;&lt;/math&gt;&quot;,&quot;origin&quot;:&quot;MathType Legacy&quot;,&quot;version&quot;:&quot;v3.20.0&quot;}" title="t subscript 1 equals square root of 2 open vertical bar k close vertical bar end root open parentheses T over 2 minus f over k close parentheses&#10;t subscript 2 equals square root of 2 open vertical bar k close vertical bar end root open parentheses T over 2 plus f over k close parentheses"/>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1332992" cy="894080"/>
                    </a:xfrm>
                    <a:prstGeom prst="rect">
                      <a:avLst/>
                    </a:prstGeom>
                  </pic:spPr>
                </pic:pic>
              </a:graphicData>
            </a:graphic>
          </wp:inline>
        </w:drawing>
      </w:r>
    </w:p>
    <w:p w:rsidR="00894722" w:rsidRDefault="00894722" w:rsidP="0010670C"/>
    <w:p w:rsidR="00894722" w:rsidRDefault="00894722" w:rsidP="0010670C">
      <w:r>
        <w:t xml:space="preserve">and we have used the definition and symmetry properties of the Fresnel integrals from section ().  The sign in the integral is selected according to the sign of k. </w:t>
      </w:r>
    </w:p>
    <w:p w:rsidR="00894722" w:rsidRDefault="00894722" w:rsidP="0010670C"/>
    <w:p w:rsidR="00894722" w:rsidRDefault="00894722" w:rsidP="0010670C">
      <w:r>
        <w:t xml:space="preserve">Figure () plots the magitude of (), </w:t>
      </w:r>
    </w:p>
    <w:p w:rsidR="00894722" w:rsidRDefault="00894722" w:rsidP="0010670C"/>
    <w:p w:rsidR="00894722" w:rsidRDefault="00894722" w:rsidP="0010670C">
      <w:r>
        <w:rPr>
          <w:noProof/>
          <w:position w:val="-35"/>
        </w:rPr>
        <w:drawing>
          <wp:inline distT="0" distB="0" distL="0" distR="0" wp14:anchorId="4944C3D9" wp14:editId="6E1A379E">
            <wp:extent cx="6264724" cy="458605"/>
            <wp:effectExtent l="0" t="0" r="0" b="0"/>
            <wp:docPr id="995758184" name="Picture 995758184" descr="{&quot;mathml&quot;:&quot;&lt;math style=\&quot;font-family:stix;font-size:10px;\&quot; xmlns=\&quot;http://www.w3.org/1998/Math/MathML\&quot;&gt;&lt;mfenced open=\&quot;|\&quot; close=\&quot;|\&quot;&gt;&lt;mrow&gt;&lt;mi&gt;M&lt;/mi&gt;&lt;mfenced&gt;&lt;mi&gt;f&lt;/mi&gt;&lt;/mfenced&gt;&lt;/mrow&gt;&lt;/mfenced&gt;&lt;mo&gt;=&lt;/mo&gt;&lt;mfrac&gt;&lt;mn&gt;1&lt;/mn&gt;&lt;msqrt&gt;&lt;mn&gt;2&lt;/mn&gt;&lt;mi&gt;B&lt;/mi&gt;&lt;/msqrt&gt;&lt;/mfrac&gt;&lt;msup&gt;&lt;mfenced open=\&quot;[\&quot; close=\&quot;]\&quot;&gt;&lt;mrow&gt;&lt;msup&gt;&lt;mfenced&gt;&lt;mrow&gt;&lt;mi&gt;C&lt;/mi&gt;&lt;mfenced&gt;&lt;mrow&gt;&lt;msqrt&gt;&lt;mn&gt;2&lt;/mn&gt;&lt;mi&gt;B&lt;/mi&gt;&lt;mi&gt;T&lt;/mi&gt;&lt;/msqrt&gt;&lt;mfenced&gt;&lt;mrow&gt;&lt;mfrac&gt;&lt;mn&gt;1&lt;/mn&gt;&lt;mn&gt;2&lt;/mn&gt;&lt;/mfrac&gt;&lt;mo&gt;-&lt;/mo&gt;&lt;mfrac&gt;&lt;mi&gt;f&lt;/mi&gt;&lt;mi&gt;B&lt;/mi&gt;&lt;/mfrac&gt;&lt;/mrow&gt;&lt;/mfenced&gt;&lt;/mrow&gt;&lt;/mfenced&gt;&lt;mo&gt;+&lt;/mo&gt;&lt;mi&gt;C&lt;/mi&gt;&lt;mfenced&gt;&lt;mrow&gt;&lt;msqrt&gt;&lt;mn&gt;2&lt;/mn&gt;&lt;mi&gt;B&lt;/mi&gt;&lt;mi&gt;T&lt;/mi&gt;&lt;/msqrt&gt;&lt;mfenced&gt;&lt;mrow&gt;&lt;mfrac&gt;&lt;mn&gt;1&lt;/mn&gt;&lt;mn&gt;2&lt;/mn&gt;&lt;/mfrac&gt;&lt;mo&gt;+&lt;/mo&gt;&lt;mfrac&gt;&lt;mi&gt;f&lt;/mi&gt;&lt;mi&gt;B&lt;/mi&gt;&lt;/mfrac&gt;&lt;/mrow&gt;&lt;/mfenced&gt;&lt;/mrow&gt;&lt;/mfenced&gt;&lt;/mrow&gt;&lt;/mfenced&gt;&lt;mn&gt;2&lt;/mn&gt;&lt;/msup&gt;&lt;mo&gt;+&lt;/mo&gt;&lt;msup&gt;&lt;mfenced&gt;&lt;mrow&gt;&lt;mi&gt;S&lt;/mi&gt;&lt;mfenced&gt;&lt;mrow&gt;&lt;msqrt&gt;&lt;mn&gt;2&lt;/mn&gt;&lt;mi&gt;B&lt;/mi&gt;&lt;mi&gt;T&lt;/mi&gt;&lt;/msqrt&gt;&lt;mfenced&gt;&lt;mrow&gt;&lt;mfrac&gt;&lt;mn&gt;1&lt;/mn&gt;&lt;mn&gt;2&lt;/mn&gt;&lt;/mfrac&gt;&lt;mo&gt;-&lt;/mo&gt;&lt;mfrac&gt;&lt;mi&gt;f&lt;/mi&gt;&lt;mi&gt;B&lt;/mi&gt;&lt;/mfrac&gt;&lt;/mrow&gt;&lt;/mfenced&gt;&lt;/mrow&gt;&lt;/mfenced&gt;&lt;mo&gt;+&lt;/mo&gt;&lt;mi&gt;S&lt;/mi&gt;&lt;mfenced&gt;&lt;mrow&gt;&lt;msqrt&gt;&lt;mn&gt;2&lt;/mn&gt;&lt;mi&gt;B&lt;/mi&gt;&lt;mi&gt;T&lt;/mi&gt;&lt;/msqrt&gt;&lt;mfenced&gt;&lt;mrow&gt;&lt;mfrac&gt;&lt;mn&gt;1&lt;/mn&gt;&lt;mn&gt;2&lt;/mn&gt;&lt;/mfrac&gt;&lt;mo&gt;+&lt;/mo&gt;&lt;mfrac&gt;&lt;mi&gt;f&lt;/mi&gt;&lt;mi&gt;B&lt;/mi&gt;&lt;/mfrac&gt;&lt;/mrow&gt;&lt;/mfenced&gt;&lt;/mrow&gt;&lt;/mfenced&gt;&lt;/mrow&gt;&lt;/mfenced&gt;&lt;mn&gt;2&lt;/mn&gt;&lt;/msup&gt;&lt;/mrow&gt;&lt;/mfenced&gt;&lt;mfrac&gt;&lt;mn&gt;1&lt;/mn&gt;&lt;mn&gt;2&lt;/mn&gt;&lt;/mfrac&gt;&lt;/msup&gt;&lt;/math&gt;&quot;,&quot;origin&quot;:&quot;MathType Legacy&quot;,&quot;version&quot;:&quot;v3.20.0&quot;}" title="open vertical bar M open parentheses f close parentheses close vertical bar equals fraction numerator 1 over denominator square root of 2 B end root end fraction open square brackets open parentheses C open parentheses square root of 2 B T end root open parentheses 1 half minus f over B close parentheses close parentheses plus C open parentheses square root of 2 B T end root open parentheses 1 half plus f over B close parentheses close parentheses close parentheses squared plus open parentheses S open parentheses square root of 2 B T end root open parentheses 1 half minus f over B close parentheses close parentheses plus S open parentheses square root of 2 B T end root open parentheses 1 half plus f over B close parentheses close parentheses close parentheses squared close square brackets to the power of 1 half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0px;\&quot; xmlns=\&quot;http://www.w3.org/1998/Math/MathML\&quot;&gt;&lt;mfenced open=\&quot;|\&quot; close=\&quot;|\&quot;&gt;&lt;mrow&gt;&lt;mi&gt;M&lt;/mi&gt;&lt;mfenced&gt;&lt;mi&gt;f&lt;/mi&gt;&lt;/mfenced&gt;&lt;/mrow&gt;&lt;/mfenced&gt;&lt;mo&gt;=&lt;/mo&gt;&lt;mfrac&gt;&lt;mn&gt;1&lt;/mn&gt;&lt;msqrt&gt;&lt;mn&gt;2&lt;/mn&gt;&lt;mi&gt;B&lt;/mi&gt;&lt;/msqrt&gt;&lt;/mfrac&gt;&lt;msup&gt;&lt;mfenced open=\&quot;[\&quot; close=\&quot;]\&quot;&gt;&lt;mrow&gt;&lt;msup&gt;&lt;mfenced&gt;&lt;mrow&gt;&lt;mi&gt;C&lt;/mi&gt;&lt;mfenced&gt;&lt;mrow&gt;&lt;msqrt&gt;&lt;mn&gt;2&lt;/mn&gt;&lt;mi&gt;B&lt;/mi&gt;&lt;mi&gt;T&lt;/mi&gt;&lt;/msqrt&gt;&lt;mfenced&gt;&lt;mrow&gt;&lt;mfrac&gt;&lt;mn&gt;1&lt;/mn&gt;&lt;mn&gt;2&lt;/mn&gt;&lt;/mfrac&gt;&lt;mo&gt;-&lt;/mo&gt;&lt;mfrac&gt;&lt;mi&gt;f&lt;/mi&gt;&lt;mi&gt;B&lt;/mi&gt;&lt;/mfrac&gt;&lt;/mrow&gt;&lt;/mfenced&gt;&lt;/mrow&gt;&lt;/mfenced&gt;&lt;mo&gt;+&lt;/mo&gt;&lt;mi&gt;C&lt;/mi&gt;&lt;mfenced&gt;&lt;mrow&gt;&lt;msqrt&gt;&lt;mn&gt;2&lt;/mn&gt;&lt;mi&gt;B&lt;/mi&gt;&lt;mi&gt;T&lt;/mi&gt;&lt;/msqrt&gt;&lt;mfenced&gt;&lt;mrow&gt;&lt;mfrac&gt;&lt;mn&gt;1&lt;/mn&gt;&lt;mn&gt;2&lt;/mn&gt;&lt;/mfrac&gt;&lt;mo&gt;+&lt;/mo&gt;&lt;mfrac&gt;&lt;mi&gt;f&lt;/mi&gt;&lt;mi&gt;B&lt;/mi&gt;&lt;/mfrac&gt;&lt;/mrow&gt;&lt;/mfenced&gt;&lt;/mrow&gt;&lt;/mfenced&gt;&lt;/mrow&gt;&lt;/mfenced&gt;&lt;mn&gt;2&lt;/mn&gt;&lt;/msup&gt;&lt;mo&gt;+&lt;/mo&gt;&lt;msup&gt;&lt;mfenced&gt;&lt;mrow&gt;&lt;mi&gt;S&lt;/mi&gt;&lt;mfenced&gt;&lt;mrow&gt;&lt;msqrt&gt;&lt;mn&gt;2&lt;/mn&gt;&lt;mi&gt;B&lt;/mi&gt;&lt;mi&gt;T&lt;/mi&gt;&lt;/msqrt&gt;&lt;mfenced&gt;&lt;mrow&gt;&lt;mfrac&gt;&lt;mn&gt;1&lt;/mn&gt;&lt;mn&gt;2&lt;/mn&gt;&lt;/mfrac&gt;&lt;mo&gt;-&lt;/mo&gt;&lt;mfrac&gt;&lt;mi&gt;f&lt;/mi&gt;&lt;mi&gt;B&lt;/mi&gt;&lt;/mfrac&gt;&lt;/mrow&gt;&lt;/mfenced&gt;&lt;/mrow&gt;&lt;/mfenced&gt;&lt;mo&gt;+&lt;/mo&gt;&lt;mi&gt;S&lt;/mi&gt;&lt;mfenced&gt;&lt;mrow&gt;&lt;msqrt&gt;&lt;mn&gt;2&lt;/mn&gt;&lt;mi&gt;B&lt;/mi&gt;&lt;mi&gt;T&lt;/mi&gt;&lt;/msqrt&gt;&lt;mfenced&gt;&lt;mrow&gt;&lt;mfrac&gt;&lt;mn&gt;1&lt;/mn&gt;&lt;mn&gt;2&lt;/mn&gt;&lt;/mfrac&gt;&lt;mo&gt;+&lt;/mo&gt;&lt;mfrac&gt;&lt;mi&gt;f&lt;/mi&gt;&lt;mi&gt;B&lt;/mi&gt;&lt;/mfrac&gt;&lt;/mrow&gt;&lt;/mfenced&gt;&lt;/mrow&gt;&lt;/mfenced&gt;&lt;/mrow&gt;&lt;/mfenced&gt;&lt;mn&gt;2&lt;/mn&gt;&lt;/msup&gt;&lt;/mrow&gt;&lt;/mfenced&gt;&lt;mfrac&gt;&lt;mn&gt;1&lt;/mn&gt;&lt;mn&gt;2&lt;/mn&gt;&lt;/mfrac&gt;&lt;/msup&gt;&lt;/math&gt;&quot;,&quot;origin&quot;:&quot;MathType Legacy&quot;,&quot;version&quot;:&quot;v3.20.0&quot;}" title="open vertical bar M open parentheses f close parentheses close vertical bar equals fraction numerator 1 over denominator square root of 2 B end root end fraction open square brackets open parentheses C open parentheses square root of 2 B T end root open parentheses 1 half minus f over B close parentheses close parentheses plus C open parentheses square root of 2 B T end root open parentheses 1 half plus f over B close parentheses close parentheses close parentheses squared plus open parentheses S open parentheses square root of 2 B T end root open parentheses 1 half minus f over B close parentheses close parentheses plus S open parentheses square root of 2 B T end root open parentheses 1 half plus f over B close parentheses close parentheses close parentheses squared close square brackets to the power of 1 half end exponent"/>
                    <pic:cNvPicPr/>
                  </pic:nvPicPr>
                  <pic:blipFill>
                    <a:blip r:embed="rId164">
                      <a:extLst>
                        <a:ext uri="{28A0092B-C50C-407E-A947-70E740481C1C}">
                          <a14:useLocalDpi xmlns:a14="http://schemas.microsoft.com/office/drawing/2010/main" val="0"/>
                        </a:ext>
                      </a:extLst>
                    </a:blip>
                    <a:stretch>
                      <a:fillRect/>
                    </a:stretch>
                  </pic:blipFill>
                  <pic:spPr>
                    <a:xfrm>
                      <a:off x="0" y="0"/>
                      <a:ext cx="6264724" cy="458605"/>
                    </a:xfrm>
                    <a:prstGeom prst="rect">
                      <a:avLst/>
                    </a:prstGeom>
                  </pic:spPr>
                </pic:pic>
              </a:graphicData>
            </a:graphic>
          </wp:inline>
        </w:drawing>
      </w:r>
    </w:p>
    <w:p w:rsidR="00894722" w:rsidRDefault="00894722" w:rsidP="0010670C"/>
    <w:p w:rsidR="00894722" w:rsidRDefault="00894722" w:rsidP="0010670C">
      <w:r>
        <w:t>for positive k and increasing TB illustrating the convergence toward a rectangular spectrum especially for TB&gt;10.</w:t>
      </w:r>
    </w:p>
    <w:p w:rsidR="00894722" w:rsidRDefault="00894722" w:rsidP="0010670C"/>
    <w:p w:rsidR="00894722" w:rsidRDefault="00894722" w:rsidP="0010670C">
      <w:r w:rsidRPr="00F40B97">
        <w:rPr>
          <w:noProof/>
        </w:rPr>
        <w:drawing>
          <wp:inline distT="0" distB="0" distL="0" distR="0" wp14:anchorId="7ED495CA" wp14:editId="3C836E14">
            <wp:extent cx="5943600" cy="3903980"/>
            <wp:effectExtent l="0" t="0" r="0" b="0"/>
            <wp:docPr id="185781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3718" name=""/>
                    <pic:cNvPicPr/>
                  </pic:nvPicPr>
                  <pic:blipFill>
                    <a:blip r:embed="rId165"/>
                    <a:stretch>
                      <a:fillRect/>
                    </a:stretch>
                  </pic:blipFill>
                  <pic:spPr>
                    <a:xfrm>
                      <a:off x="0" y="0"/>
                      <a:ext cx="5943600" cy="3903980"/>
                    </a:xfrm>
                    <a:prstGeom prst="rect">
                      <a:avLst/>
                    </a:prstGeom>
                  </pic:spPr>
                </pic:pic>
              </a:graphicData>
            </a:graphic>
          </wp:inline>
        </w:drawing>
      </w:r>
    </w:p>
    <w:p w:rsidR="00894722" w:rsidRDefault="00894722" w:rsidP="0010670C"/>
    <w:p w:rsidR="00894722" w:rsidRDefault="00894722" w:rsidP="000E556E">
      <w:pPr>
        <w:pStyle w:val="Heading4"/>
      </w:pPr>
      <w:r>
        <w:t>Polynomial Freqency Modulation</w:t>
      </w:r>
    </w:p>
    <w:p w:rsidR="00894722" w:rsidRDefault="00894722" w:rsidP="000E556E">
      <w:pPr>
        <w:pStyle w:val="Heading4"/>
      </w:pPr>
      <w:r>
        <w:t>Hyperbolic Frequency Modulation</w:t>
      </w:r>
    </w:p>
    <w:p w:rsidR="00894722" w:rsidRPr="003639BD" w:rsidRDefault="00894722" w:rsidP="000E556E">
      <w:pPr>
        <w:pStyle w:val="Heading4"/>
      </w:pPr>
      <w:r>
        <w:t>Coded Modulation</w:t>
      </w:r>
    </w:p>
    <w:p w:rsidR="00894722" w:rsidRDefault="00894722" w:rsidP="0010670C">
      <w:r>
        <w:t>Costas FSK, binary</w:t>
      </w:r>
    </w:p>
    <w:p w:rsidR="00894722" w:rsidRDefault="00894722" w:rsidP="003639BD">
      <w:pPr>
        <w:pStyle w:val="Heading3"/>
      </w:pPr>
      <w:bookmarkStart w:id="27" w:name="_Toc229857333"/>
      <w:bookmarkStart w:id="28" w:name="_Toc229926386"/>
      <w:r>
        <w:t>Reverberation Q-Function</w:t>
      </w:r>
      <w:bookmarkEnd w:id="27"/>
      <w:bookmarkEnd w:id="28"/>
    </w:p>
    <w:p w:rsidR="00894722" w:rsidRPr="000F587F" w:rsidRDefault="00894722" w:rsidP="000F587F"/>
    <w:p w:rsidR="00894722" w:rsidRDefault="00894722" w:rsidP="003639BD">
      <w:r>
        <w:t xml:space="preserve">Large bandwidth waveforms have a reduced temporal extent which decreases cross sectional scattering.  The </w:t>
      </w:r>
      <w:r w:rsidRPr="00AC746A">
        <w:rPr>
          <w:i/>
          <w:iCs/>
        </w:rPr>
        <w:t>Richman Q-function</w:t>
      </w:r>
      <w:r>
        <w:t xml:space="preserve"> measures this property.</w:t>
      </w:r>
    </w:p>
    <w:p w:rsidR="00894722" w:rsidRDefault="00894722" w:rsidP="003639BD"/>
    <w:p w:rsidR="00894722" w:rsidRDefault="00894722" w:rsidP="003639BD"/>
    <w:p w:rsidR="00894722" w:rsidRDefault="00894722" w:rsidP="000F587F">
      <w:pPr>
        <w:jc w:val="center"/>
      </w:pPr>
      <w:r>
        <w:rPr>
          <w:noProof/>
          <w:position w:val="-15"/>
        </w:rPr>
        <w:drawing>
          <wp:inline distT="0" distB="0" distL="0" distR="0" wp14:anchorId="1922CD4F" wp14:editId="672B1395">
            <wp:extent cx="3118104" cy="350655"/>
            <wp:effectExtent l="0" t="0" r="0" b="0"/>
            <wp:docPr id="1597819397" name="Picture 1597819397" descr="{&quot;mathml&quot;:&quot;&lt;math style=\&quot;font-family:stix;font-size:12px;\&quot; xmlns=\&quot;http://www.w3.org/1998/Math/MathML\&quot;&gt;&lt;mi&gt;Q&lt;/mi&gt;&lt;mfenced&gt;&lt;mi&gt;&amp;#x3BD;&lt;/mi&gt;&lt;/mfenced&gt;&lt;mo&gt;=&lt;/mo&gt;&lt;msub&gt;&lt;mo&gt;&amp;#x222B;&lt;/mo&gt;&lt;mrow/&gt;&lt;/msub&gt;&lt;msup&gt;&lt;mfenced open=\&quot;|\&quot; close=\&quot;|\&quot;&gt;&lt;mrow&gt;&lt;mi&gt;&amp;#x3C7;&lt;/mi&gt;&lt;mfenced&gt;&lt;mrow&gt;&lt;mi&gt;&amp;#x3C4;&lt;/mi&gt;&lt;mo&gt;,&lt;/mo&gt;&lt;mi&gt;v&lt;/mi&gt;&lt;/mrow&gt;&lt;/mfenced&gt;&lt;/mrow&gt;&lt;/mfenced&gt;&lt;mn&gt;2&lt;/mn&gt;&lt;/msup&gt;&lt;mo&gt;d&lt;/mo&gt;&lt;mi&gt;&amp;#x3C4;&lt;/mi&gt;&lt;mo&gt;=&lt;/mo&gt;&lt;msub&gt;&lt;mo&gt;&amp;#x222B;&lt;/mo&gt;&lt;mrow/&gt;&lt;/msub&gt;&lt;msup&gt;&lt;mfenced open=\&quot;|\&quot; close=\&quot;|\&quot;&gt;&lt;mrow&gt;&lt;mi&gt;&amp;#x3C7;&lt;/mi&gt;&lt;mfenced&gt;&lt;mrow&gt;&lt;mi&gt;&amp;#x3C4;&lt;/mi&gt;&lt;mo&gt;,&lt;/mo&gt;&lt;mn&gt;0&lt;/mn&gt;&lt;/mrow&gt;&lt;/mfenced&gt;&lt;/mrow&gt;&lt;/mfenced&gt;&lt;mn&gt;2&lt;/mn&gt;&lt;/msup&gt;&lt;msup&gt;&lt;mi&gt;e&lt;/mi&gt;&lt;mrow&gt;&lt;mo&gt;-&lt;/mo&gt;&lt;mi&gt;j&lt;/mi&gt;&lt;mn&gt;2&lt;/mn&gt;&lt;mi&gt;&amp;#x3C0;&lt;/mi&gt;&lt;mi&gt;&amp;#x3BD;&lt;/mi&gt;&lt;mi&gt;&amp;#x3C4;&lt;/mi&gt;&lt;/mrow&gt;&lt;/msup&gt;&lt;mo&gt;d&lt;/mo&gt;&lt;mi&gt;&amp;#x3C4;&lt;/mi&gt;&lt;/math&gt;&quot;,&quot;origin&quot;:&quot;MathType Legacy&quot;,&quot;version&quot;:&quot;v3.20.1&quot;}" title="Q open parentheses nu close parentheses equals integral subscript blank open vertical bar chi open parentheses tau comma v close parentheses close vertical bar squared d tau equals integral subscript blank open vertical bar chi open parentheses tau comma 0 close parentheses close vertical bar squared e to the power of negative j 2 pi nu tau end exponent d 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Q&lt;/mi&gt;&lt;mfenced&gt;&lt;mi&gt;&amp;#x3BD;&lt;/mi&gt;&lt;/mfenced&gt;&lt;mo&gt;=&lt;/mo&gt;&lt;msub&gt;&lt;mo&gt;&amp;#x222B;&lt;/mo&gt;&lt;mrow/&gt;&lt;/msub&gt;&lt;msup&gt;&lt;mfenced open=\&quot;|\&quot; close=\&quot;|\&quot;&gt;&lt;mrow&gt;&lt;mi&gt;&amp;#x3C7;&lt;/mi&gt;&lt;mfenced&gt;&lt;mrow&gt;&lt;mi&gt;&amp;#x3C4;&lt;/mi&gt;&lt;mo&gt;,&lt;/mo&gt;&lt;mi&gt;v&lt;/mi&gt;&lt;/mrow&gt;&lt;/mfenced&gt;&lt;/mrow&gt;&lt;/mfenced&gt;&lt;mn&gt;2&lt;/mn&gt;&lt;/msup&gt;&lt;mo&gt;d&lt;/mo&gt;&lt;mi&gt;&amp;#x3C4;&lt;/mi&gt;&lt;mo&gt;=&lt;/mo&gt;&lt;msub&gt;&lt;mo&gt;&amp;#x222B;&lt;/mo&gt;&lt;mrow/&gt;&lt;/msub&gt;&lt;msup&gt;&lt;mfenced open=\&quot;|\&quot; close=\&quot;|\&quot;&gt;&lt;mrow&gt;&lt;mi&gt;&amp;#x3C7;&lt;/mi&gt;&lt;mfenced&gt;&lt;mrow&gt;&lt;mi&gt;&amp;#x3C4;&lt;/mi&gt;&lt;mo&gt;,&lt;/mo&gt;&lt;mn&gt;0&lt;/mn&gt;&lt;/mrow&gt;&lt;/mfenced&gt;&lt;/mrow&gt;&lt;/mfenced&gt;&lt;mn&gt;2&lt;/mn&gt;&lt;/msup&gt;&lt;msup&gt;&lt;mi&gt;e&lt;/mi&gt;&lt;mrow&gt;&lt;mo&gt;-&lt;/mo&gt;&lt;mi&gt;j&lt;/mi&gt;&lt;mn&gt;2&lt;/mn&gt;&lt;mi&gt;&amp;#x3C0;&lt;/mi&gt;&lt;mi&gt;&amp;#x3BD;&lt;/mi&gt;&lt;mi&gt;&amp;#x3C4;&lt;/mi&gt;&lt;/mrow&gt;&lt;/msup&gt;&lt;mo&gt;d&lt;/mo&gt;&lt;mi&gt;&amp;#x3C4;&lt;/mi&gt;&lt;/math&gt;&quot;,&quot;origin&quot;:&quot;MathType Legacy&quot;,&quot;version&quot;:&quot;v3.20.1&quot;}" title="Q open parentheses nu close parentheses equals integral subscript blank open vertical bar chi open parentheses tau comma v close parentheses close vertical bar squared d tau equals integral subscript blank open vertical bar chi open parentheses tau comma 0 close parentheses close vertical bar squared e to the power of negative j 2 pi nu tau end exponent d tau"/>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118104" cy="350655"/>
                    </a:xfrm>
                    <a:prstGeom prst="rect">
                      <a:avLst/>
                    </a:prstGeom>
                  </pic:spPr>
                </pic:pic>
              </a:graphicData>
            </a:graphic>
          </wp:inline>
        </w:drawing>
      </w:r>
    </w:p>
    <w:p w:rsidR="00894722" w:rsidRDefault="00894722" w:rsidP="000F587F">
      <w:pPr>
        <w:jc w:val="center"/>
      </w:pPr>
    </w:p>
    <w:p w:rsidR="00894722" w:rsidRDefault="00894722" w:rsidP="000F587F"/>
    <w:p w:rsidR="00894722" w:rsidRDefault="00894722" w:rsidP="000F587F">
      <w:r>
        <w:t>The Q-function is cumulative power over delay for a given frequency, or equivalently the power spectral density of the AF.  Reverberation is typically zero Doppler so any waveform which does not have a peak at v=0 will supress stationary interference.  In Figure (), for LFM waveforms, as the TB increases, the effective pulse duration decreases which reduces reverberation.</w:t>
      </w:r>
    </w:p>
    <w:p w:rsidR="00894722" w:rsidRDefault="00894722" w:rsidP="003639BD"/>
    <w:p w:rsidR="00894722" w:rsidRDefault="00894722" w:rsidP="000F587F">
      <w:pPr>
        <w:rPr>
          <w:rFonts w:ascii="Menlo" w:hAnsi="Menlo" w:cs="Menlo"/>
          <w:sz w:val="20"/>
          <w:szCs w:val="20"/>
        </w:rPr>
      </w:pPr>
      <w:r>
        <w:t xml:space="preserve">For CW </w:t>
      </w:r>
      <w:r>
        <w:rPr>
          <w:rFonts w:ascii="Menlo" w:hAnsi="Menlo" w:cs="Menlo"/>
          <w:sz w:val="20"/>
          <w:szCs w:val="20"/>
        </w:rPr>
        <w:t>q0 = 1./(2*(pi*v).^3*T^2).*(v*pi*T-.5*sin(2*pi*v*T));</w:t>
      </w:r>
    </w:p>
    <w:p w:rsidR="00894722" w:rsidRPr="003639BD" w:rsidRDefault="00894722" w:rsidP="003639BD"/>
    <w:p w:rsidR="00894722" w:rsidRDefault="00894722" w:rsidP="000F587F">
      <w:pPr>
        <w:jc w:val="center"/>
      </w:pPr>
      <w:r w:rsidRPr="00AC746A">
        <w:rPr>
          <w:noProof/>
        </w:rPr>
        <w:drawing>
          <wp:inline distT="0" distB="0" distL="0" distR="0" wp14:anchorId="7A9B2AB2" wp14:editId="2DC1DA43">
            <wp:extent cx="5943600" cy="3875405"/>
            <wp:effectExtent l="0" t="0" r="0" b="0"/>
            <wp:docPr id="27498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83634" name=""/>
                    <pic:cNvPicPr/>
                  </pic:nvPicPr>
                  <pic:blipFill>
                    <a:blip r:embed="rId167"/>
                    <a:stretch>
                      <a:fillRect/>
                    </a:stretch>
                  </pic:blipFill>
                  <pic:spPr>
                    <a:xfrm>
                      <a:off x="0" y="0"/>
                      <a:ext cx="5943600" cy="3875405"/>
                    </a:xfrm>
                    <a:prstGeom prst="rect">
                      <a:avLst/>
                    </a:prstGeom>
                  </pic:spPr>
                </pic:pic>
              </a:graphicData>
            </a:graphic>
          </wp:inline>
        </w:drawing>
      </w:r>
    </w:p>
    <w:p w:rsidR="00894722" w:rsidRDefault="00894722" w:rsidP="000F587F">
      <w:pPr>
        <w:jc w:val="center"/>
      </w:pPr>
    </w:p>
    <w:p w:rsidR="00894722" w:rsidRDefault="00894722" w:rsidP="00852048"/>
    <w:p w:rsidR="00894722" w:rsidRDefault="00894722" w:rsidP="003639BD">
      <w:pPr>
        <w:pStyle w:val="Heading2"/>
      </w:pPr>
      <w:bookmarkStart w:id="29" w:name="_Toc229857334"/>
      <w:bookmarkStart w:id="30" w:name="_Toc229926387"/>
      <w:r>
        <w:t>CRLB for Local Accuracy</w:t>
      </w:r>
      <w:bookmarkEnd w:id="29"/>
      <w:bookmarkEnd w:id="30"/>
    </w:p>
    <w:p w:rsidR="00894722" w:rsidRDefault="00894722" w:rsidP="003639BD"/>
    <w:p w:rsidR="00894722" w:rsidRDefault="00894722" w:rsidP="003639BD">
      <w:r>
        <w:t>Local accuracy or close target separation or nominal resolution refers to the fact that a target can be resolved from another target if it falls into a different resolution cell or bin.  For single parameter resolution, the cell corresponds to the half power width of the central lobe of the matched filter response in that parameter.  For multiple simultaneous parameters, the resolution cell is the multidimensional extent of the matched filter mainlobe response.  Nominal resolution applies to situations where the parameter space is sufficiently small that self-clutter arising from additional sidelobes outside the parameters space can be neglected.  Nominal resolution is concerned with small errors in the target parameters localized within the central MF response.</w:t>
      </w:r>
    </w:p>
    <w:p w:rsidR="00894722" w:rsidRDefault="00894722" w:rsidP="003639BD"/>
    <w:p w:rsidR="00894722" w:rsidRDefault="00894722" w:rsidP="003639BD">
      <w:r>
        <w:t>There are two (at least) equivalent avenues to determine measurement quality in the presence of small errors.  One method is to approximate the AF by a function (say a 2D cosine), series expand the function about the origin and then match coefficients to the second derivative (zero at first derivative).  A second method is to formally compute the CRLB from the pdf or likelihood ratio for a particular signal model whichwe do next.</w:t>
      </w:r>
    </w:p>
    <w:p w:rsidR="00894722" w:rsidRDefault="00894722" w:rsidP="003639BD"/>
    <w:p w:rsidR="00894722" w:rsidRDefault="00894722" w:rsidP="003639BD">
      <w:r>
        <w:t>Proceeding with the second method, first we must select a signal model.  A common signal model is such that the received baseband signal has unknown complex amplitude, delay and Doppler shift requires an incoherent matched filter.  Forming the likelihood ratio and simplifying, the test statistic under H1 is</w:t>
      </w:r>
    </w:p>
    <w:p w:rsidR="00894722" w:rsidRDefault="00894722" w:rsidP="003639BD"/>
    <w:p w:rsidR="00894722" w:rsidRDefault="00894722" w:rsidP="003639BD"/>
    <w:p w:rsidR="00894722" w:rsidRDefault="00894722" w:rsidP="003639BD"/>
    <w:p w:rsidR="00894722" w:rsidRPr="003639BD" w:rsidRDefault="00894722" w:rsidP="00CB44D5">
      <w:pPr>
        <w:jc w:val="center"/>
      </w:pPr>
      <w:r>
        <w:rPr>
          <w:noProof/>
          <w:position w:val="-34"/>
        </w:rPr>
        <w:drawing>
          <wp:inline distT="0" distB="0" distL="0" distR="0" wp14:anchorId="00DF0FE4" wp14:editId="08713F40">
            <wp:extent cx="3511770" cy="527236"/>
            <wp:effectExtent l="0" t="0" r="0" b="0"/>
            <wp:docPr id="1736615637" name="Picture 1736615637" descr="{&quot;mathml&quot;:&quot;&lt;math style=\&quot;font-family:stix;font-size:12px;\&quot; xmlns=\&quot;http://www.w3.org/1998/Math/MathML\&quot;&gt;&lt;mi&gt;&amp;#x39B;&lt;/mi&gt;&lt;mfenced&gt;&lt;mrow&gt;&lt;mi&gt;y&lt;/mi&gt;&lt;mo&gt;|&lt;/mo&gt;&lt;mi&gt;&amp;#x3C4;&lt;/mi&gt;&lt;mo&gt;,&lt;/mo&gt;&lt;mi&gt;&amp;#x3BD;&lt;/mi&gt;&lt;/mrow&gt;&lt;/mfenced&gt;&lt;mo&gt;=&lt;/mo&gt;&lt;mi&gt;C&lt;/mi&gt;&lt;mfenced&gt;&lt;mrow&gt;&lt;mi&gt;S&lt;/mi&gt;&lt;mi&gt;N&lt;/mi&gt;&lt;mi&gt;R&lt;/mi&gt;&lt;/mrow&gt;&lt;/mfenced&gt;&lt;msup&gt;&lt;mfenced open=\&quot;|\&quot; close=\&quot;|\&quot;&gt;&lt;mrow&gt;&lt;msubsup&gt;&lt;mo&gt;&amp;#x222B;&lt;/mo&gt;&lt;mrow&gt;&lt;mo&gt;-&lt;/mo&gt;&lt;mo&gt;&amp;#x221E;&lt;/mo&gt;&lt;/mrow&gt;&lt;mo&gt;&amp;#x221E;&lt;/mo&gt;&lt;/msubsup&gt;&lt;mi&gt;y&lt;/mi&gt;&lt;mfenced&gt;&lt;mi&gt;t&lt;/mi&gt;&lt;/mfenced&gt;&lt;msup&gt;&lt;mi&gt;m&lt;/mi&gt;&lt;mo&gt;*&lt;/mo&gt;&lt;/msup&gt;&lt;mfenced&gt;&lt;mrow&gt;&lt;mi&gt;t&lt;/mi&gt;&lt;mo mathvariant=\&quot;italic\&quot;&gt;-&lt;/mo&gt;&lt;mi&gt;&amp;#x3C4;&lt;/mi&gt;&lt;/mrow&gt;&lt;/mfenced&gt;&lt;msup&gt;&lt;mi&gt;e&lt;/mi&gt;&lt;mrow&gt;&lt;mi&gt;j&lt;/mi&gt;&lt;mn mathvariant=\&quot;italic\&quot;&gt;2&lt;/mn&gt;&lt;mi&gt;&amp;#x3C0;&lt;/mi&gt;&lt;mi&gt;&amp;#x3BD;&lt;/mi&gt;&lt;mi&gt;t&lt;/mi&gt;&lt;/mrow&gt;&lt;/msup&gt;&lt;mo&gt;d&lt;/mo&gt;&lt;mi&gt;t&lt;/mi&gt;&lt;/mrow&gt;&lt;/mfenced&gt;&lt;mn&gt;2&lt;/mn&gt;&lt;/msup&gt;&lt;munder&gt;&lt;mrow&gt;&lt;mo&gt;&amp;gt;&lt;/mo&gt;&lt;mi&gt;&amp;#x3A5;&lt;/mi&gt;&lt;/mrow&gt;&lt;mo&gt;&amp;lt;&lt;/mo&gt;&lt;/munder&gt;&lt;/math&gt;&quot;,&quot;origin&quot;:&quot;MathType Legacy&quot;,&quot;version&quot;:&quot;v3.21.0&quot;}" title="capital lambda open parentheses y vertical line tau comma nu close parentheses equals C open parentheses S N R close parentheses open vertical bar integral subscript negative infinity end subscript superscript infinity y open parentheses t close parentheses m to the power of asterisk times open parentheses t italic minus tau close parentheses e to the power of j italic 2 pi nu t end exponent d t close vertical bar squared stack greater than capital upsilon with less than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amp;#x39B;&lt;/mi&gt;&lt;mfenced&gt;&lt;mrow&gt;&lt;mi&gt;y&lt;/mi&gt;&lt;mo&gt;|&lt;/mo&gt;&lt;mi&gt;&amp;#x3C4;&lt;/mi&gt;&lt;mo&gt;,&lt;/mo&gt;&lt;mi&gt;&amp;#x3BD;&lt;/mi&gt;&lt;/mrow&gt;&lt;/mfenced&gt;&lt;mo&gt;=&lt;/mo&gt;&lt;mi&gt;C&lt;/mi&gt;&lt;mfenced&gt;&lt;mrow&gt;&lt;mi&gt;S&lt;/mi&gt;&lt;mi&gt;N&lt;/mi&gt;&lt;mi&gt;R&lt;/mi&gt;&lt;/mrow&gt;&lt;/mfenced&gt;&lt;msup&gt;&lt;mfenced open=\&quot;|\&quot; close=\&quot;|\&quot;&gt;&lt;mrow&gt;&lt;msubsup&gt;&lt;mo&gt;&amp;#x222B;&lt;/mo&gt;&lt;mrow&gt;&lt;mo&gt;-&lt;/mo&gt;&lt;mo&gt;&amp;#x221E;&lt;/mo&gt;&lt;/mrow&gt;&lt;mo&gt;&amp;#x221E;&lt;/mo&gt;&lt;/msubsup&gt;&lt;mi&gt;y&lt;/mi&gt;&lt;mfenced&gt;&lt;mi&gt;t&lt;/mi&gt;&lt;/mfenced&gt;&lt;msup&gt;&lt;mi&gt;m&lt;/mi&gt;&lt;mo&gt;*&lt;/mo&gt;&lt;/msup&gt;&lt;mfenced&gt;&lt;mrow&gt;&lt;mi&gt;t&lt;/mi&gt;&lt;mo mathvariant=\&quot;italic\&quot;&gt;-&lt;/mo&gt;&lt;mi&gt;&amp;#x3C4;&lt;/mi&gt;&lt;/mrow&gt;&lt;/mfenced&gt;&lt;msup&gt;&lt;mi&gt;e&lt;/mi&gt;&lt;mrow&gt;&lt;mi&gt;j&lt;/mi&gt;&lt;mn mathvariant=\&quot;italic\&quot;&gt;2&lt;/mn&gt;&lt;mi&gt;&amp;#x3C0;&lt;/mi&gt;&lt;mi&gt;&amp;#x3BD;&lt;/mi&gt;&lt;mi&gt;t&lt;/mi&gt;&lt;/mrow&gt;&lt;/msup&gt;&lt;mo&gt;d&lt;/mo&gt;&lt;mi&gt;t&lt;/mi&gt;&lt;/mrow&gt;&lt;/mfenced&gt;&lt;mn&gt;2&lt;/mn&gt;&lt;/msup&gt;&lt;munder&gt;&lt;mrow&gt;&lt;mo&gt;&amp;gt;&lt;/mo&gt;&lt;mi&gt;&amp;#x3A5;&lt;/mi&gt;&lt;/mrow&gt;&lt;mo&gt;&amp;lt;&lt;/mo&gt;&lt;/munder&gt;&lt;/math&gt;&quot;,&quot;origin&quot;:&quot;MathType Legacy&quot;,&quot;version&quot;:&quot;v3.21.0&quot;}" title="capital lambda open parentheses y vertical line tau comma nu close parentheses equals C open parentheses S N R close parentheses open vertical bar integral subscript negative infinity end subscript superscript infinity y open parentheses t close parentheses m to the power of asterisk times open parentheses t italic minus tau close parentheses e to the power of j italic 2 pi nu t end exponent d t close vertical bar squared stack greater than capital upsilon with less than below"/>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3511770" cy="527236"/>
                    </a:xfrm>
                    <a:prstGeom prst="rect">
                      <a:avLst/>
                    </a:prstGeom>
                  </pic:spPr>
                </pic:pic>
              </a:graphicData>
            </a:graphic>
          </wp:inline>
        </w:drawing>
      </w:r>
    </w:p>
    <w:p w:rsidR="00894722" w:rsidRDefault="00894722" w:rsidP="003639BD"/>
    <w:p w:rsidR="00894722" w:rsidRDefault="00894722" w:rsidP="003639BD">
      <w:r>
        <w:t>where C is a function of SNR whose exact form depends on the precise nature of the unknown amplitude.  When the noise is independent of the unknown parameters, we know from section () the CRLB depends only on the signal portion of the likelihood.  Furthermore, since the errors are small we can evaluate at zero mismatch in tau and nu.  Thus we may write the information matrix components in () in terms of the AF as</w:t>
      </w:r>
    </w:p>
    <w:p w:rsidR="00894722" w:rsidRDefault="00894722" w:rsidP="003639BD"/>
    <w:p w:rsidR="00894722" w:rsidRDefault="00894722" w:rsidP="00DE6DCB">
      <w:pPr>
        <w:jc w:val="center"/>
      </w:pPr>
      <w:r>
        <w:rPr>
          <w:noProof/>
          <w:position w:val="-99"/>
        </w:rPr>
        <w:drawing>
          <wp:inline distT="0" distB="0" distL="0" distR="0" wp14:anchorId="7B942E2C" wp14:editId="7EBC54F7">
            <wp:extent cx="2694432" cy="1645920"/>
            <wp:effectExtent l="0" t="0" r="0" b="0"/>
            <wp:docPr id="1892302798" name="Picture 1892302798" descr="{&quot;mathml&quot;:&quot;&lt;math style=\&quot;font-family:stix;font-size:12px;\&quot; xmlns=\&quot;http://www.w3.org/1998/Math/MathML\&quot;&gt;&lt;msub&gt;&lt;mi&gt;J&lt;/mi&gt;&lt;mi&gt;&amp;#x3C4;&lt;/mi&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sup&gt;&lt;mi&gt;&amp;#x3C4;&lt;/mi&gt;&lt;mn&gt;2&lt;/mn&gt;&lt;/msup&gt;&lt;/mrow&gt;&lt;/mfrac&gt;&lt;/menclose&gt;&lt;mrow&gt;&lt;mi&gt;&amp;#x3C4;&lt;/mi&gt;&lt;mo&gt;,&lt;/mo&gt;&lt;mi&gt;&amp;#x3BD;&lt;/mi&gt;&lt;mo&gt;=&lt;/mo&gt;&lt;mn&gt;0&lt;/mn&gt;&lt;/mrow&gt;&lt;/msub&gt;&lt;mo&gt;=&lt;/mo&gt;&lt;mo&gt;-&lt;/mo&gt;&lt;mn&gt;2&lt;/mn&gt;&lt;mfenced&gt;&lt;mrow&gt;&lt;msup&gt;&lt;mi&gt;&amp;#x3B2;&lt;/mi&gt;&lt;mn&gt;2&lt;/mn&gt;&lt;/msup&gt;&lt;mo&gt;-&lt;/mo&gt;&lt;msup&gt;&lt;menclose notation=\&quot;top\&quot;&gt;&lt;mi&gt;f&lt;/mi&gt;&lt;/menclose&gt;&lt;mn&gt;2&lt;/mn&gt;&lt;/msup&gt;&lt;/mrow&gt;&lt;/mfenced&gt;&lt;mspace linebreak=\&quot;newline\&quot;/&gt;&lt;msub&gt;&lt;mi&gt;J&lt;/mi&gt;&lt;mi&gt;&amp;#x3BD;&lt;/mi&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sup&gt;&lt;mi&gt;&amp;#x3C4;&lt;/mi&gt;&lt;mn&gt;2&lt;/mn&gt;&lt;/msup&gt;&lt;/mrow&gt;&lt;/mfrac&gt;&lt;/menclose&gt;&lt;mrow&gt;&lt;mi&gt;&amp;#x3C4;&lt;/mi&gt;&lt;mo&gt;,&lt;/mo&gt;&lt;mi&gt;&amp;#x3BD;&lt;/mi&gt;&lt;mo&gt;=&lt;/mo&gt;&lt;mn&gt;0&lt;/mn&gt;&lt;/mrow&gt;&lt;/msub&gt;&lt;mo&gt;=&lt;/mo&gt;&lt;mo&gt;-&lt;/mo&gt;&lt;mn&gt;2&lt;/mn&gt;&lt;mfenced&gt;&lt;mrow&gt;&lt;msup&gt;&lt;mi&gt;&amp;#x3B4;&lt;/mi&gt;&lt;mn&gt;2&lt;/mn&gt;&lt;/msup&gt;&lt;mo&gt;-&lt;/mo&gt;&lt;msup&gt;&lt;menclose notation=\&quot;top\&quot;&gt;&lt;mi&gt;t&lt;/mi&gt;&lt;/menclose&gt;&lt;mn&gt;2&lt;/mn&gt;&lt;/msup&gt;&lt;/mrow&gt;&lt;/mfenced&gt;&lt;mspace linebreak=\&quot;newline\&quot;/&gt;&lt;msub&gt;&lt;mi&gt;J&lt;/mi&gt;&lt;mrow&gt;&lt;mi&gt;&amp;#x3C4;&lt;/mi&gt;&lt;mi&gt;&amp;#x3BD;&lt;/mi&gt;&lt;/mrow&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i&gt;&amp;#x3C4;&lt;/mi&gt;&lt;mo&gt;&amp;#x2202;&lt;/mo&gt;&lt;mi&gt;&amp;#x3BD;&lt;/mi&gt;&lt;/mrow&gt;&lt;/mfrac&gt;&lt;/menclose&gt;&lt;mrow&gt;&lt;mi&gt;&amp;#x3C4;&lt;/mi&gt;&lt;mo&gt;,&lt;/mo&gt;&lt;mi&gt;&amp;#x3BD;&lt;/mi&gt;&lt;mo&gt;=&lt;/mo&gt;&lt;mn&gt;0&lt;/mn&gt;&lt;/mrow&gt;&lt;/msub&gt;&lt;mo&gt;=&lt;/mo&gt;&lt;mo&gt;-&lt;/mo&gt;&lt;mn&gt;2&lt;/mn&gt;&lt;mfenced&gt;&lt;mrow&gt;&lt;mi&gt;&amp;#x3B1;&lt;/mi&gt;&lt;mo&gt;-&lt;/mo&gt;&lt;menclose notation=\&quot;top\&quot;&gt;&lt;mi&gt;t&lt;/mi&gt;&lt;/menclose&gt;&lt;mo&gt;&amp;#xA0;&lt;/mo&gt;&lt;menclose notation=\&quot;top\&quot;&gt;&lt;mi&gt;f&lt;/mi&gt;&lt;/menclose&gt;&lt;/mrow&gt;&lt;/mfenced&gt;&lt;mspace linebreak=\&quot;newline\&quot;/&gt;&lt;mspace linebreak=\&quot;newline\&quot;/&gt;&lt;/math&gt;&quot;,&quot;origin&quot;:&quot;MathType Legacy&quot;,&quot;version&quot;:&quot;v3.21.0&quot;}" title="J subscript tau equals C right enclose fraction numerator partial differential squared open vertical bar chi open parentheses tau comma nu close parentheses close vertical bar squared over denominator partial differential tau squared end fraction end enclose subscript tau comma nu equals 0 end subscript equals negative 2 open parentheses beta squared minus top enclose f squared close parentheses&#10;J subscript nu equals C right enclose fraction numerator partial differential squared open vertical bar chi open parentheses tau comma nu close parentheses close vertical bar squared over denominator partial differential tau squared end fraction end enclose subscript tau comma nu equals 0 end subscript equals negative 2 open parentheses delta squared minus top enclose t squared close parentheses&#10;J subscript tau nu end subscript equals C right enclose fraction numerator partial differential squared open vertical bar chi open parentheses tau comma nu close parentheses close vertical bar squared over denominator partial differential tau partial differential nu end fraction end enclose subscript tau comma nu equals 0 end subscript equals negative 2 open parentheses alpha minus top enclose t space top enclose f close parenthes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J&lt;/mi&gt;&lt;mi&gt;&amp;#x3C4;&lt;/mi&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sup&gt;&lt;mi&gt;&amp;#x3C4;&lt;/mi&gt;&lt;mn&gt;2&lt;/mn&gt;&lt;/msup&gt;&lt;/mrow&gt;&lt;/mfrac&gt;&lt;/menclose&gt;&lt;mrow&gt;&lt;mi&gt;&amp;#x3C4;&lt;/mi&gt;&lt;mo&gt;,&lt;/mo&gt;&lt;mi&gt;&amp;#x3BD;&lt;/mi&gt;&lt;mo&gt;=&lt;/mo&gt;&lt;mn&gt;0&lt;/mn&gt;&lt;/mrow&gt;&lt;/msub&gt;&lt;mo&gt;=&lt;/mo&gt;&lt;mo&gt;-&lt;/mo&gt;&lt;mn&gt;2&lt;/mn&gt;&lt;mfenced&gt;&lt;mrow&gt;&lt;msup&gt;&lt;mi&gt;&amp;#x3B2;&lt;/mi&gt;&lt;mn&gt;2&lt;/mn&gt;&lt;/msup&gt;&lt;mo&gt;-&lt;/mo&gt;&lt;msup&gt;&lt;menclose notation=\&quot;top\&quot;&gt;&lt;mi&gt;f&lt;/mi&gt;&lt;/menclose&gt;&lt;mn&gt;2&lt;/mn&gt;&lt;/msup&gt;&lt;/mrow&gt;&lt;/mfenced&gt;&lt;mspace linebreak=\&quot;newline\&quot;/&gt;&lt;msub&gt;&lt;mi&gt;J&lt;/mi&gt;&lt;mi&gt;&amp;#x3BD;&lt;/mi&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sup&gt;&lt;mi&gt;&amp;#x3C4;&lt;/mi&gt;&lt;mn&gt;2&lt;/mn&gt;&lt;/msup&gt;&lt;/mrow&gt;&lt;/mfrac&gt;&lt;/menclose&gt;&lt;mrow&gt;&lt;mi&gt;&amp;#x3C4;&lt;/mi&gt;&lt;mo&gt;,&lt;/mo&gt;&lt;mi&gt;&amp;#x3BD;&lt;/mi&gt;&lt;mo&gt;=&lt;/mo&gt;&lt;mn&gt;0&lt;/mn&gt;&lt;/mrow&gt;&lt;/msub&gt;&lt;mo&gt;=&lt;/mo&gt;&lt;mo&gt;-&lt;/mo&gt;&lt;mn&gt;2&lt;/mn&gt;&lt;mfenced&gt;&lt;mrow&gt;&lt;msup&gt;&lt;mi&gt;&amp;#x3B4;&lt;/mi&gt;&lt;mn&gt;2&lt;/mn&gt;&lt;/msup&gt;&lt;mo&gt;-&lt;/mo&gt;&lt;msup&gt;&lt;menclose notation=\&quot;top\&quot;&gt;&lt;mi&gt;t&lt;/mi&gt;&lt;/menclose&gt;&lt;mn&gt;2&lt;/mn&gt;&lt;/msup&gt;&lt;/mrow&gt;&lt;/mfenced&gt;&lt;mspace linebreak=\&quot;newline\&quot;/&gt;&lt;msub&gt;&lt;mi&gt;J&lt;/mi&gt;&lt;mrow&gt;&lt;mi&gt;&amp;#x3C4;&lt;/mi&gt;&lt;mi&gt;&amp;#x3BD;&lt;/mi&gt;&lt;/mrow&gt;&lt;/msub&gt;&lt;mo&gt;=&lt;/mo&gt;&lt;mi&gt;C&lt;/mi&gt;&lt;msub&gt;&lt;menclose notation=\&quot;right\&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i&gt;&amp;#x3C4;&lt;/mi&gt;&lt;mo&gt;&amp;#x2202;&lt;/mo&gt;&lt;mi&gt;&amp;#x3BD;&lt;/mi&gt;&lt;/mrow&gt;&lt;/mfrac&gt;&lt;/menclose&gt;&lt;mrow&gt;&lt;mi&gt;&amp;#x3C4;&lt;/mi&gt;&lt;mo&gt;,&lt;/mo&gt;&lt;mi&gt;&amp;#x3BD;&lt;/mi&gt;&lt;mo&gt;=&lt;/mo&gt;&lt;mn&gt;0&lt;/mn&gt;&lt;/mrow&gt;&lt;/msub&gt;&lt;mo&gt;=&lt;/mo&gt;&lt;mo&gt;-&lt;/mo&gt;&lt;mn&gt;2&lt;/mn&gt;&lt;mfenced&gt;&lt;mrow&gt;&lt;mi&gt;&amp;#x3B1;&lt;/mi&gt;&lt;mo&gt;-&lt;/mo&gt;&lt;menclose notation=\&quot;top\&quot;&gt;&lt;mi&gt;t&lt;/mi&gt;&lt;/menclose&gt;&lt;mo&gt;&amp;#xA0;&lt;/mo&gt;&lt;menclose notation=\&quot;top\&quot;&gt;&lt;mi&gt;f&lt;/mi&gt;&lt;/menclose&gt;&lt;/mrow&gt;&lt;/mfenced&gt;&lt;mspace linebreak=\&quot;newline\&quot;/&gt;&lt;mspace linebreak=\&quot;newline\&quot;/&gt;&lt;/math&gt;&quot;,&quot;origin&quot;:&quot;MathType Legacy&quot;,&quot;version&quot;:&quot;v3.21.0&quot;}" title="J subscript tau equals C right enclose fraction numerator partial differential squared open vertical bar chi open parentheses tau comma nu close parentheses close vertical bar squared over denominator partial differential tau squared end fraction end enclose subscript tau comma nu equals 0 end subscript equals negative 2 open parentheses beta squared minus top enclose f squared close parentheses&#10;J subscript nu equals C right enclose fraction numerator partial differential squared open vertical bar chi open parentheses tau comma nu close parentheses close vertical bar squared over denominator partial differential tau squared end fraction end enclose subscript tau comma nu equals 0 end subscript equals negative 2 open parentheses delta squared minus top enclose t squared close parentheses&#10;J subscript tau nu end subscript equals C right enclose fraction numerator partial differential squared open vertical bar chi open parentheses tau comma nu close parentheses close vertical bar squared over denominator partial differential tau partial differential nu end fraction end enclose subscript tau comma nu equals 0 end subscript equals negative 2 open parentheses alpha minus top enclose t space top enclose f close parentheses&#10;&#10;"/>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2694432" cy="1645920"/>
                    </a:xfrm>
                    <a:prstGeom prst="rect">
                      <a:avLst/>
                    </a:prstGeom>
                  </pic:spPr>
                </pic:pic>
              </a:graphicData>
            </a:graphic>
          </wp:inline>
        </w:drawing>
      </w:r>
    </w:p>
    <w:p w:rsidR="00894722" w:rsidRDefault="00894722" w:rsidP="00DE6DCB">
      <w:pPr>
        <w:jc w:val="center"/>
      </w:pPr>
    </w:p>
    <w:p w:rsidR="00894722" w:rsidRDefault="00894722" w:rsidP="00DE6DCB">
      <w:r>
        <w:t>where we have used</w:t>
      </w:r>
    </w:p>
    <w:p w:rsidR="00894722" w:rsidRDefault="00894722" w:rsidP="00DE6DCB"/>
    <w:p w:rsidR="00894722" w:rsidRDefault="00894722" w:rsidP="00DE6DCB">
      <w:r>
        <w:rPr>
          <w:noProof/>
          <w:position w:val="-50"/>
        </w:rPr>
        <w:drawing>
          <wp:inline distT="0" distB="0" distL="0" distR="0" wp14:anchorId="1A147D72" wp14:editId="1F1D3FAE">
            <wp:extent cx="4928955" cy="926592"/>
            <wp:effectExtent l="0" t="0" r="0" b="0"/>
            <wp:docPr id="2036133692" name="Picture 2036133692" descr="{&quot;mathml&quot;:&quot;&lt;math style=\&quot;font-family:stix;font-size:12px;\&quot; xmlns=\&quot;http://www.w3.org/1998/Math/MathML\&quot;&gt;&lt;mtable columnspacing=\&quot;0px\&quot; columnalign=\&quot;right center left\&quot;&gt;&lt;mtr&gt;&lt;mtd&gt;&lt;msup&gt;&lt;mfenced open=\&quot;|\&quot; close=\&quot;|\&quot;&gt;&lt;mrow&gt;&lt;mi&gt;&amp;#x3C7;&lt;/mi&gt;&lt;mfenced&gt;&lt;mrow&gt;&lt;mi&gt;&amp;#x3C4;&lt;/mi&gt;&lt;mo&gt;,&lt;/mo&gt;&lt;mi&gt;&amp;#x3BD;&lt;/mi&gt;&lt;/mrow&gt;&lt;/mfenced&gt;&lt;/mrow&gt;&lt;/mfenced&gt;&lt;mn&gt;2&lt;/mn&gt;&lt;/msup&gt;&lt;/mtd&gt;&lt;mtd&gt;&lt;mo&gt;=&lt;/mo&gt;&lt;/mtd&gt;&lt;mtd&gt;&lt;msubsup&gt;&lt;mo&gt;&amp;#x222B;&lt;/mo&gt;&lt;mrow/&gt;&lt;mrow/&gt;&lt;/msubsup&gt;&lt;msubsup&gt;&lt;mo&gt;&amp;#x222B;&lt;/mo&gt;&lt;mrow/&gt;&lt;mrow/&gt;&lt;/msubsup&gt;&lt;msup&gt;&lt;mi&gt;M&lt;/mi&gt;&lt;mo&gt;*&lt;/mo&gt;&lt;/msup&gt;&lt;mfenced&gt;&lt;mi&gt;f&lt;/mi&gt;&lt;/mfenced&gt;&lt;mi&gt;M&lt;/mi&gt;&lt;mfenced&gt;&lt;mrow&gt;&lt;mi&gt;f&lt;/mi&gt;&lt;mo&gt;'&lt;/mo&gt;&lt;/mrow&gt;&lt;/mfenced&gt;&lt;mi&gt;M&lt;/mi&gt;&lt;mfenced&gt;&lt;mrow&gt;&lt;mi&gt;f&lt;/mi&gt;&lt;mo&gt;-&lt;/mo&gt;&lt;mi&gt;&amp;#x3BD;&lt;/mi&gt;&lt;/mrow&gt;&lt;/mfenced&gt;&lt;msup&gt;&lt;mi&gt;M&lt;/mi&gt;&lt;mo&gt;*&lt;/mo&gt;&lt;/msup&gt;&lt;mfenced&gt;&lt;mrow&gt;&lt;mi&gt;f&lt;/mi&gt;&lt;mo&gt;'&lt;/mo&gt;&lt;mo&gt;-&lt;/mo&gt;&lt;mi&gt;&amp;#x3BD;&lt;/mi&gt;&lt;/mrow&gt;&lt;/mfenced&gt;&lt;msup&gt;&lt;mi&gt;e&lt;/mi&gt;&lt;mrow&gt;&lt;mi&gt;j&lt;/mi&gt;&lt;mn&gt;2&lt;/mn&gt;&lt;mi&gt;&amp;#x3C0;&lt;/mi&gt;&lt;mi&gt;&amp;#x3C4;&lt;/mi&gt;&lt;mfenced&gt;&lt;mrow&gt;&lt;mi&gt;f&lt;/mi&gt;&lt;mo&gt;-&lt;/mo&gt;&lt;mi&gt;f&lt;/mi&gt;&lt;mo&gt;'&lt;/mo&gt;&lt;/mrow&gt;&lt;/mfenced&gt;&lt;/mrow&gt;&lt;/msup&gt;&lt;mo&gt;d&lt;/mo&gt;&lt;mi&gt;f&lt;/mi&gt;&lt;mo&gt;d&lt;/mo&gt;&lt;mi&gt;f&lt;/mi&gt;&lt;mo&gt;'&lt;/mo&gt;&lt;/mtd&gt;&lt;/mtr&gt;&lt;mtr&gt;&lt;mtd/&gt;&lt;mtd&gt;&lt;mo&gt;=&lt;/mo&gt;&lt;/mtd&gt;&lt;mtd&gt;&lt;msubsup&gt;&lt;mo&gt;&amp;#x222B;&lt;/mo&gt;&lt;mrow/&gt;&lt;mrow/&gt;&lt;/msubsup&gt;&lt;msubsup&gt;&lt;mo&gt;&amp;#x222B;&lt;/mo&gt;&lt;mrow/&gt;&lt;mrow/&gt;&lt;/msubsup&gt;&lt;msup&gt;&lt;mi&gt;m&lt;/mi&gt;&lt;mo&gt;*&lt;/mo&gt;&lt;/msup&gt;&lt;mfenced&gt;&lt;mi&gt;t&lt;/mi&gt;&lt;/mfenced&gt;&lt;mi&gt;m&lt;/mi&gt;&lt;mfenced&gt;&lt;mrow&gt;&lt;mi&gt;t&lt;/mi&gt;&lt;mo&gt;'&lt;/mo&gt;&lt;/mrow&gt;&lt;/mfenced&gt;&lt;mi&gt;m&lt;/mi&gt;&lt;mfenced&gt;&lt;mrow&gt;&lt;mi&gt;t&lt;/mi&gt;&lt;mo&gt;-&lt;/mo&gt;&lt;mi&gt;&amp;#x3C4;&lt;/mi&gt;&lt;/mrow&gt;&lt;/mfenced&gt;&lt;msup&gt;&lt;mi&gt;m&lt;/mi&gt;&lt;mo&gt;*&lt;/mo&gt;&lt;/msup&gt;&lt;mfenced&gt;&lt;mrow&gt;&lt;mi&gt;t&lt;/mi&gt;&lt;mo&gt;'&lt;/mo&gt;&lt;mo&gt;-&lt;/mo&gt;&lt;mi&gt;&amp;#x3C4;&lt;/mi&gt;&lt;/mrow&gt;&lt;/mfenced&gt;&lt;msup&gt;&lt;mi&gt;e&lt;/mi&gt;&lt;mrow&gt;&lt;mi&gt;j&lt;/mi&gt;&lt;mn&gt;2&lt;/mn&gt;&lt;mi&gt;&amp;#x3C0;&lt;/mi&gt;&lt;mi&gt;&amp;#x3BD;&lt;/mi&gt;&lt;mfenced&gt;&lt;mrow&gt;&lt;mi&gt;t&lt;/mi&gt;&lt;mo&gt;-&lt;/mo&gt;&lt;mi&gt;t&lt;/mi&gt;&lt;mo&gt;'&lt;/mo&gt;&lt;/mrow&gt;&lt;/mfenced&gt;&lt;/mrow&gt;&lt;/msup&gt;&lt;mo&gt;d&lt;/mo&gt;&lt;mi&gt;t&lt;/mi&gt;&lt;mo&gt;d&lt;/mo&gt;&lt;mi&gt;t&lt;/mi&gt;&lt;mo&gt;'&lt;/mo&gt;&lt;/mtd&gt;&lt;/mtr&gt;&lt;mtr&gt;&lt;mtd/&gt;&lt;mtd/&gt;&lt;mtd/&gt;&lt;/mtr&gt;&lt;/mtable&gt;&lt;/math&gt;&quot;,&quot;origin&quot;:&quot;MathType Legacy&quot;,&quot;version&quot;:&quot;v3.21.0&quot;}" title="table row cell open vertical bar chi open parentheses tau comma nu close parentheses close vertical bar squared end cell equals cell integral subscript blank superscript blank integral subscript blank superscript blank M to the power of asterisk times open parentheses f close parentheses M open parentheses f apostrophe close parentheses M open parentheses f minus nu close parentheses M to the power of asterisk times open parentheses f apostrophe minus nu close parentheses e to the power of j 2 pi tau open parentheses f minus f apostrophe close parentheses end exponent d f d f apostrophe end cell row blank equals cell integral subscript blank superscript blank integral subscript blank superscript blank m to the power of asterisk times open parentheses t close parentheses m open parentheses t apostrophe close parentheses m open parentheses t minus tau close parentheses m to the power of asterisk times open parentheses t apostrophe minus tau close parentheses e to the power of j 2 pi nu open parentheses t minus t apostrophe close parentheses end exponent d t d t apostrophe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p&gt;&lt;mfenced open=\&quot;|\&quot; close=\&quot;|\&quot;&gt;&lt;mrow&gt;&lt;mi&gt;&amp;#x3C7;&lt;/mi&gt;&lt;mfenced&gt;&lt;mrow&gt;&lt;mi&gt;&amp;#x3C4;&lt;/mi&gt;&lt;mo&gt;,&lt;/mo&gt;&lt;mi&gt;&amp;#x3BD;&lt;/mi&gt;&lt;/mrow&gt;&lt;/mfenced&gt;&lt;/mrow&gt;&lt;/mfenced&gt;&lt;mn&gt;2&lt;/mn&gt;&lt;/msup&gt;&lt;/mtd&gt;&lt;mtd&gt;&lt;mo&gt;=&lt;/mo&gt;&lt;/mtd&gt;&lt;mtd&gt;&lt;msubsup&gt;&lt;mo&gt;&amp;#x222B;&lt;/mo&gt;&lt;mrow/&gt;&lt;mrow/&gt;&lt;/msubsup&gt;&lt;msubsup&gt;&lt;mo&gt;&amp;#x222B;&lt;/mo&gt;&lt;mrow/&gt;&lt;mrow/&gt;&lt;/msubsup&gt;&lt;msup&gt;&lt;mi&gt;M&lt;/mi&gt;&lt;mo&gt;*&lt;/mo&gt;&lt;/msup&gt;&lt;mfenced&gt;&lt;mi&gt;f&lt;/mi&gt;&lt;/mfenced&gt;&lt;mi&gt;M&lt;/mi&gt;&lt;mfenced&gt;&lt;mrow&gt;&lt;mi&gt;f&lt;/mi&gt;&lt;mo&gt;'&lt;/mo&gt;&lt;/mrow&gt;&lt;/mfenced&gt;&lt;mi&gt;M&lt;/mi&gt;&lt;mfenced&gt;&lt;mrow&gt;&lt;mi&gt;f&lt;/mi&gt;&lt;mo&gt;-&lt;/mo&gt;&lt;mi&gt;&amp;#x3BD;&lt;/mi&gt;&lt;/mrow&gt;&lt;/mfenced&gt;&lt;msup&gt;&lt;mi&gt;M&lt;/mi&gt;&lt;mo&gt;*&lt;/mo&gt;&lt;/msup&gt;&lt;mfenced&gt;&lt;mrow&gt;&lt;mi&gt;f&lt;/mi&gt;&lt;mo&gt;'&lt;/mo&gt;&lt;mo&gt;-&lt;/mo&gt;&lt;mi&gt;&amp;#x3BD;&lt;/mi&gt;&lt;/mrow&gt;&lt;/mfenced&gt;&lt;msup&gt;&lt;mi&gt;e&lt;/mi&gt;&lt;mrow&gt;&lt;mi&gt;j&lt;/mi&gt;&lt;mn&gt;2&lt;/mn&gt;&lt;mi&gt;&amp;#x3C0;&lt;/mi&gt;&lt;mi&gt;&amp;#x3C4;&lt;/mi&gt;&lt;mfenced&gt;&lt;mrow&gt;&lt;mi&gt;f&lt;/mi&gt;&lt;mo&gt;-&lt;/mo&gt;&lt;mi&gt;f&lt;/mi&gt;&lt;mo&gt;'&lt;/mo&gt;&lt;/mrow&gt;&lt;/mfenced&gt;&lt;/mrow&gt;&lt;/msup&gt;&lt;mo&gt;d&lt;/mo&gt;&lt;mi&gt;f&lt;/mi&gt;&lt;mo&gt;d&lt;/mo&gt;&lt;mi&gt;f&lt;/mi&gt;&lt;mo&gt;'&lt;/mo&gt;&lt;/mtd&gt;&lt;/mtr&gt;&lt;mtr&gt;&lt;mtd/&gt;&lt;mtd&gt;&lt;mo&gt;=&lt;/mo&gt;&lt;/mtd&gt;&lt;mtd&gt;&lt;msubsup&gt;&lt;mo&gt;&amp;#x222B;&lt;/mo&gt;&lt;mrow/&gt;&lt;mrow/&gt;&lt;/msubsup&gt;&lt;msubsup&gt;&lt;mo&gt;&amp;#x222B;&lt;/mo&gt;&lt;mrow/&gt;&lt;mrow/&gt;&lt;/msubsup&gt;&lt;msup&gt;&lt;mi&gt;m&lt;/mi&gt;&lt;mo&gt;*&lt;/mo&gt;&lt;/msup&gt;&lt;mfenced&gt;&lt;mi&gt;t&lt;/mi&gt;&lt;/mfenced&gt;&lt;mi&gt;m&lt;/mi&gt;&lt;mfenced&gt;&lt;mrow&gt;&lt;mi&gt;t&lt;/mi&gt;&lt;mo&gt;'&lt;/mo&gt;&lt;/mrow&gt;&lt;/mfenced&gt;&lt;mi&gt;m&lt;/mi&gt;&lt;mfenced&gt;&lt;mrow&gt;&lt;mi&gt;t&lt;/mi&gt;&lt;mo&gt;-&lt;/mo&gt;&lt;mi&gt;&amp;#x3C4;&lt;/mi&gt;&lt;/mrow&gt;&lt;/mfenced&gt;&lt;msup&gt;&lt;mi&gt;m&lt;/mi&gt;&lt;mo&gt;*&lt;/mo&gt;&lt;/msup&gt;&lt;mfenced&gt;&lt;mrow&gt;&lt;mi&gt;t&lt;/mi&gt;&lt;mo&gt;'&lt;/mo&gt;&lt;mo&gt;-&lt;/mo&gt;&lt;mi&gt;&amp;#x3C4;&lt;/mi&gt;&lt;/mrow&gt;&lt;/mfenced&gt;&lt;msup&gt;&lt;mi&gt;e&lt;/mi&gt;&lt;mrow&gt;&lt;mi&gt;j&lt;/mi&gt;&lt;mn&gt;2&lt;/mn&gt;&lt;mi&gt;&amp;#x3C0;&lt;/mi&gt;&lt;mi&gt;&amp;#x3BD;&lt;/mi&gt;&lt;mfenced&gt;&lt;mrow&gt;&lt;mi&gt;t&lt;/mi&gt;&lt;mo&gt;-&lt;/mo&gt;&lt;mi&gt;t&lt;/mi&gt;&lt;mo&gt;'&lt;/mo&gt;&lt;/mrow&gt;&lt;/mfenced&gt;&lt;/mrow&gt;&lt;/msup&gt;&lt;mo&gt;d&lt;/mo&gt;&lt;mi&gt;t&lt;/mi&gt;&lt;mo&gt;d&lt;/mo&gt;&lt;mi&gt;t&lt;/mi&gt;&lt;mo&gt;'&lt;/mo&gt;&lt;/mtd&gt;&lt;/mtr&gt;&lt;mtr&gt;&lt;mtd/&gt;&lt;mtd/&gt;&lt;mtd/&gt;&lt;/mtr&gt;&lt;/mtable&gt;&lt;/math&gt;&quot;,&quot;origin&quot;:&quot;MathType Legacy&quot;,&quot;version&quot;:&quot;v3.21.0&quot;}" title="table row cell open vertical bar chi open parentheses tau comma nu close parentheses close vertical bar squared end cell equals cell integral subscript blank superscript blank integral subscript blank superscript blank M to the power of asterisk times open parentheses f close parentheses M open parentheses f apostrophe close parentheses M open parentheses f minus nu close parentheses M to the power of asterisk times open parentheses f apostrophe minus nu close parentheses e to the power of j 2 pi tau open parentheses f minus f apostrophe close parentheses end exponent d f d f apostrophe end cell row blank equals cell integral subscript blank superscript blank integral subscript blank superscript blank m to the power of asterisk times open parentheses t close parentheses m open parentheses t apostrophe close parentheses m open parentheses t minus tau close parentheses m to the power of asterisk times open parentheses t apostrophe minus tau close parentheses e to the power of j 2 pi nu open parentheses t minus t apostrophe close parentheses end exponent d t d t apostrophe end cell row blank blank blank end table"/>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4928955" cy="926592"/>
                    </a:xfrm>
                    <a:prstGeom prst="rect">
                      <a:avLst/>
                    </a:prstGeom>
                  </pic:spPr>
                </pic:pic>
              </a:graphicData>
            </a:graphic>
          </wp:inline>
        </w:drawing>
      </w:r>
    </w:p>
    <w:p w:rsidR="00894722" w:rsidRDefault="00894722" w:rsidP="00DE6DCB"/>
    <w:p w:rsidR="00894722" w:rsidRDefault="00894722" w:rsidP="00DE6DCB">
      <w:r>
        <w:t>and</w:t>
      </w:r>
    </w:p>
    <w:p w:rsidR="00894722" w:rsidRDefault="00894722" w:rsidP="00DE6DCB">
      <w:pPr>
        <w:jc w:val="center"/>
      </w:pPr>
      <w:r>
        <w:rPr>
          <w:noProof/>
          <w:position w:val="-30"/>
        </w:rPr>
        <w:drawing>
          <wp:inline distT="0" distB="0" distL="0" distR="0" wp14:anchorId="4020B1B4" wp14:editId="414E28C6">
            <wp:extent cx="4617720" cy="466344"/>
            <wp:effectExtent l="0" t="0" r="0" b="0"/>
            <wp:docPr id="1244245218" name="Picture 1244245218" descr="{&quot;mathml&quot;:&quot;&lt;math style=\&quot;font-family:stix;font-size:12px;\&quot; xmlns=\&quot;http://www.w3.org/1998/Math/MathML\&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i&gt;&amp;#x3C4;&lt;/mi&gt;&lt;mo&gt;&amp;#x2202;&lt;/mo&gt;&lt;mi&gt;&amp;#x3BD;&lt;/mi&gt;&lt;/mrow&gt;&lt;/mfrac&gt;&lt;mo&gt;=&lt;/mo&gt;&lt;mn&gt;2&lt;/mn&gt;&lt;mi mathvariant=\&quot;normal\&quot;&gt;&amp;#x211D;&lt;/mi&gt;&lt;mfenced open=\&quot;{\&quot; close=\&quot;}\&quot;&gt;&lt;mrow&gt;&lt;mo&gt;-&lt;/mo&gt;&lt;mi&gt;j&lt;/mi&gt;&lt;mn&gt;2&lt;/mn&gt;&lt;mi mathvariant=\&quot;normal\&quot;&gt;&amp;#x3C0;&lt;/mi&gt;&lt;msubsup&gt;&lt;mo&gt;&amp;#x222B;&lt;/mo&gt;&lt;mrow/&gt;&lt;mrow/&gt;&lt;/msubsup&gt;&lt;msubsup&gt;&lt;mo&gt;&amp;#x222B;&lt;/mo&gt;&lt;mrow/&gt;&lt;mrow/&gt;&lt;/msubsup&gt;&lt;mstyle mathvariant=\&quot;italic\&quot;&gt;&lt;mo stretchy=\&quot;true\&quot;&gt;(&lt;/mo&gt;&lt;mrow&gt;&lt;mi&gt;t&lt;/mi&gt;&lt;mo&gt;-&lt;/mo&gt;&lt;mi&gt;t&lt;/mi&gt;&lt;mo&gt;'&lt;/mo&gt;&lt;/mrow&gt;&lt;mo stretchy=\&quot;true\&quot;&gt;)&lt;/mo&gt;&lt;/mstyle&gt;&lt;msup&gt;&lt;mfenced open=\&quot;|\&quot; close=\&quot;|\&quot;&gt;&lt;mrow&gt;&lt;mi&gt;m&lt;/mi&gt;&lt;mstyle mathvariant=\&quot;italic\&quot;&gt;&lt;mo stretchy=\&quot;true\&quot;&gt;(&lt;/mo&gt;&lt;mi&gt;t&lt;/mi&gt;&lt;mo stretchy=\&quot;true\&quot;&gt;)&lt;/mo&gt;&lt;/mstyle&gt;&lt;/mrow&gt;&lt;/mfenced&gt;&lt;mn&gt;2&lt;/mn&gt;&lt;/msup&gt;&lt;msup&gt;&lt;mi&gt;m&lt;/mi&gt;&lt;mo&gt;*&lt;/mo&gt;&lt;/msup&gt;&lt;mfenced&gt;&lt;mrow&gt;&lt;mi&gt;t&lt;/mi&gt;&lt;mo&gt;'&lt;/mo&gt;&lt;/mrow&gt;&lt;/mfenced&gt;&lt;mi&gt;m&lt;/mi&gt;&lt;mo&gt;'&lt;/mo&gt;&lt;mfenced&gt;&lt;mrow&gt;&lt;mi&gt;t&lt;/mi&gt;&lt;mo&gt;'&lt;/mo&gt;&lt;/mrow&gt;&lt;/mfenced&gt;&lt;mo&gt;d&lt;/mo&gt;&lt;mi&gt;t&lt;/mi&gt;&lt;mo&gt;d&lt;/mo&gt;&lt;mi&gt;t&lt;/mi&gt;&lt;mo mathvariant=\&quot;italic\&quot;&gt;'&lt;/mo&gt;&lt;/mrow&gt;&lt;/mfenced&gt;&lt;/math&gt;&quot;,&quot;origin&quot;:&quot;MathType Legacy&quot;,&quot;version&quot;:&quot;v3.21.0&quot;}" title="fraction numerator partial differential squared open vertical bar chi open parentheses tau comma nu close parentheses close vertical bar squared over denominator partial differential tau partial differential nu end fraction equals 2 straight real numbers open curly brackets negative j 2 straight pi integral subscript blank superscript blank integral subscript blank superscript blank stretchy left parenthesis t minus t apostrophe stretchy right parenthesis open vertical bar m stretchy left parenthesis t stretchy right parenthesis close vertical bar squared m to the power of asterisk times open parentheses t apostrophe close parentheses m apostrophe open parentheses t apostrophe close parentheses d t d t italic apostrophe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sup&gt;&lt;mo&gt;&amp;#x2202;&lt;/mo&gt;&lt;mn&gt;2&lt;/mn&gt;&lt;/msup&gt;&lt;msup&gt;&lt;mfenced open=\&quot;|\&quot; close=\&quot;|\&quot;&gt;&lt;mrow&gt;&lt;mi&gt;&amp;#x3C7;&lt;/mi&gt;&lt;mfenced&gt;&lt;mrow&gt;&lt;mi&gt;&amp;#x3C4;&lt;/mi&gt;&lt;mo&gt;,&lt;/mo&gt;&lt;mi&gt;&amp;#x3BD;&lt;/mi&gt;&lt;/mrow&gt;&lt;/mfenced&gt;&lt;/mrow&gt;&lt;/mfenced&gt;&lt;mn&gt;2&lt;/mn&gt;&lt;/msup&gt;&lt;/mrow&gt;&lt;mrow&gt;&lt;mo&gt;&amp;#x2202;&lt;/mo&gt;&lt;mi&gt;&amp;#x3C4;&lt;/mi&gt;&lt;mo&gt;&amp;#x2202;&lt;/mo&gt;&lt;mi&gt;&amp;#x3BD;&lt;/mi&gt;&lt;/mrow&gt;&lt;/mfrac&gt;&lt;mo&gt;=&lt;/mo&gt;&lt;mn&gt;2&lt;/mn&gt;&lt;mi mathvariant=\&quot;normal\&quot;&gt;&amp;#x211D;&lt;/mi&gt;&lt;mfenced open=\&quot;{\&quot; close=\&quot;}\&quot;&gt;&lt;mrow&gt;&lt;mo&gt;-&lt;/mo&gt;&lt;mi&gt;j&lt;/mi&gt;&lt;mn&gt;2&lt;/mn&gt;&lt;mi mathvariant=\&quot;normal\&quot;&gt;&amp;#x3C0;&lt;/mi&gt;&lt;msubsup&gt;&lt;mo&gt;&amp;#x222B;&lt;/mo&gt;&lt;mrow/&gt;&lt;mrow/&gt;&lt;/msubsup&gt;&lt;msubsup&gt;&lt;mo&gt;&amp;#x222B;&lt;/mo&gt;&lt;mrow/&gt;&lt;mrow/&gt;&lt;/msubsup&gt;&lt;mstyle mathvariant=\&quot;italic\&quot;&gt;&lt;mo stretchy=\&quot;true\&quot;&gt;(&lt;/mo&gt;&lt;mrow&gt;&lt;mi&gt;t&lt;/mi&gt;&lt;mo&gt;-&lt;/mo&gt;&lt;mi&gt;t&lt;/mi&gt;&lt;mo&gt;'&lt;/mo&gt;&lt;/mrow&gt;&lt;mo stretchy=\&quot;true\&quot;&gt;)&lt;/mo&gt;&lt;/mstyle&gt;&lt;msup&gt;&lt;mfenced open=\&quot;|\&quot; close=\&quot;|\&quot;&gt;&lt;mrow&gt;&lt;mi&gt;m&lt;/mi&gt;&lt;mstyle mathvariant=\&quot;italic\&quot;&gt;&lt;mo stretchy=\&quot;true\&quot;&gt;(&lt;/mo&gt;&lt;mi&gt;t&lt;/mi&gt;&lt;mo stretchy=\&quot;true\&quot;&gt;)&lt;/mo&gt;&lt;/mstyle&gt;&lt;/mrow&gt;&lt;/mfenced&gt;&lt;mn&gt;2&lt;/mn&gt;&lt;/msup&gt;&lt;msup&gt;&lt;mi&gt;m&lt;/mi&gt;&lt;mo&gt;*&lt;/mo&gt;&lt;/msup&gt;&lt;mfenced&gt;&lt;mrow&gt;&lt;mi&gt;t&lt;/mi&gt;&lt;mo&gt;'&lt;/mo&gt;&lt;/mrow&gt;&lt;/mfenced&gt;&lt;mi&gt;m&lt;/mi&gt;&lt;mo&gt;'&lt;/mo&gt;&lt;mfenced&gt;&lt;mrow&gt;&lt;mi&gt;t&lt;/mi&gt;&lt;mo&gt;'&lt;/mo&gt;&lt;/mrow&gt;&lt;/mfenced&gt;&lt;mo&gt;d&lt;/mo&gt;&lt;mi&gt;t&lt;/mi&gt;&lt;mo&gt;d&lt;/mo&gt;&lt;mi&gt;t&lt;/mi&gt;&lt;mo mathvariant=\&quot;italic\&quot;&gt;'&lt;/mo&gt;&lt;/mrow&gt;&lt;/mfenced&gt;&lt;/math&gt;&quot;,&quot;origin&quot;:&quot;MathType Legacy&quot;,&quot;version&quot;:&quot;v3.21.0&quot;}" title="fraction numerator partial differential squared open vertical bar chi open parentheses tau comma nu close parentheses close vertical bar squared over denominator partial differential tau partial differential nu end fraction equals 2 straight real numbers open curly brackets negative j 2 straight pi integral subscript blank superscript blank integral subscript blank superscript blank stretchy left parenthesis t minus t apostrophe stretchy right parenthesis open vertical bar m stretchy left parenthesis t stretchy right parenthesis close vertical bar squared m to the power of asterisk times open parentheses t apostrophe close parentheses m apostrophe open parentheses t apostrophe close parentheses d t d t italic apostrophe close curly brackets"/>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4617720" cy="466344"/>
                    </a:xfrm>
                    <a:prstGeom prst="rect">
                      <a:avLst/>
                    </a:prstGeom>
                  </pic:spPr>
                </pic:pic>
              </a:graphicData>
            </a:graphic>
          </wp:inline>
        </w:drawing>
      </w:r>
    </w:p>
    <w:p w:rsidR="00894722" w:rsidRDefault="00894722" w:rsidP="00DE6DCB">
      <w:pPr>
        <w:jc w:val="center"/>
      </w:pPr>
    </w:p>
    <w:p w:rsidR="00894722" w:rsidRDefault="00894722" w:rsidP="00DE6DCB"/>
    <w:p w:rsidR="00894722" w:rsidRDefault="00894722" w:rsidP="00DE6DCB">
      <w:r>
        <w:t>When the carrier and time origin are chosen such that the frequency and time first moments are zero</w:t>
      </w:r>
    </w:p>
    <w:p w:rsidR="00894722" w:rsidRDefault="00894722" w:rsidP="00DE6DCB"/>
    <w:p w:rsidR="00894722" w:rsidRDefault="00894722" w:rsidP="00DE6DCB">
      <w:r>
        <w:t>The information matrix is given by</w:t>
      </w:r>
    </w:p>
    <w:p w:rsidR="00894722" w:rsidRDefault="00894722" w:rsidP="00DE6DCB"/>
    <w:p w:rsidR="00894722" w:rsidRDefault="00894722" w:rsidP="00DE6DCB">
      <w:pPr>
        <w:jc w:val="center"/>
      </w:pPr>
      <w:r>
        <w:rPr>
          <w:noProof/>
          <w:position w:val="-28"/>
        </w:rPr>
        <w:drawing>
          <wp:inline distT="0" distB="0" distL="0" distR="0" wp14:anchorId="6E7EFA5C" wp14:editId="185791BD">
            <wp:extent cx="1379728" cy="412496"/>
            <wp:effectExtent l="0" t="0" r="0" b="0"/>
            <wp:docPr id="2071350706" name="Picture 2071350706" descr="{&quot;mathml&quot;:&quot;&lt;math style=\&quot;font-family:stix;font-size:12px;\&quot; xmlns=\&quot;http://www.w3.org/1998/Math/MathML\&quot;&gt;&lt;mi&gt;J&lt;/mi&gt;&lt;mo&gt;=&lt;/mo&gt;&lt;mi&gt;C&lt;/mi&gt;&lt;mfenced&gt;&lt;mrow&gt;&lt;mi&gt;S&lt;/mi&gt;&lt;mi&gt;N&lt;/mi&gt;&lt;mi&gt;R&lt;/mi&gt;&lt;/mrow&gt;&lt;/mfenced&gt;&lt;mfenced open=\&quot;[\&quot; close=\&quot;]\&quot;&gt;&lt;mtable&gt;&lt;mtr&gt;&lt;mtd&gt;&lt;msup&gt;&lt;mi&gt;&amp;#x3B2;&lt;/mi&gt;&lt;mn&gt;2&lt;/mn&gt;&lt;/msup&gt;&lt;/mtd&gt;&lt;mtd&gt;&lt;mi&gt;&amp;#x3B1;&lt;/mi&gt;&lt;/mtd&gt;&lt;/mtr&gt;&lt;mtr&gt;&lt;mtd&gt;&lt;mi&gt;&amp;#x3B1;&lt;/mi&gt;&lt;/mtd&gt;&lt;mtd&gt;&lt;msup&gt;&lt;mi&gt;&amp;#x3B4;&lt;/mi&gt;&lt;mn&gt;2&lt;/mn&gt;&lt;/msup&gt;&lt;/mtd&gt;&lt;/mtr&gt;&lt;/mtable&gt;&lt;/mfenced&gt;&lt;/math&gt;&quot;,&quot;origin&quot;:&quot;MathType Legacy&quot;,&quot;version&quot;:&quot;v3.21.0&quot;}" title="J equals C open parentheses S N R close parentheses open square brackets table row cell beta squared end cell alpha row alpha cell delta squared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J&lt;/mi&gt;&lt;mo&gt;=&lt;/mo&gt;&lt;mi&gt;C&lt;/mi&gt;&lt;mfenced&gt;&lt;mrow&gt;&lt;mi&gt;S&lt;/mi&gt;&lt;mi&gt;N&lt;/mi&gt;&lt;mi&gt;R&lt;/mi&gt;&lt;/mrow&gt;&lt;/mfenced&gt;&lt;mfenced open=\&quot;[\&quot; close=\&quot;]\&quot;&gt;&lt;mtable&gt;&lt;mtr&gt;&lt;mtd&gt;&lt;msup&gt;&lt;mi&gt;&amp;#x3B2;&lt;/mi&gt;&lt;mn&gt;2&lt;/mn&gt;&lt;/msup&gt;&lt;/mtd&gt;&lt;mtd&gt;&lt;mi&gt;&amp;#x3B1;&lt;/mi&gt;&lt;/mtd&gt;&lt;/mtr&gt;&lt;mtr&gt;&lt;mtd&gt;&lt;mi&gt;&amp;#x3B1;&lt;/mi&gt;&lt;/mtd&gt;&lt;mtd&gt;&lt;msup&gt;&lt;mi&gt;&amp;#x3B4;&lt;/mi&gt;&lt;mn&gt;2&lt;/mn&gt;&lt;/msup&gt;&lt;/mtd&gt;&lt;/mtr&gt;&lt;/mtable&gt;&lt;/mfenced&gt;&lt;/math&gt;&quot;,&quot;origin&quot;:&quot;MathType Legacy&quot;,&quot;version&quot;:&quot;v3.21.0&quot;}" title="J equals C open parentheses S N R close parentheses open square brackets table row cell beta squared end cell alpha row alpha cell delta squared end cell end table close square brackets"/>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379728" cy="412496"/>
                    </a:xfrm>
                    <a:prstGeom prst="rect">
                      <a:avLst/>
                    </a:prstGeom>
                  </pic:spPr>
                </pic:pic>
              </a:graphicData>
            </a:graphic>
          </wp:inline>
        </w:drawing>
      </w:r>
    </w:p>
    <w:p w:rsidR="00894722" w:rsidRDefault="00894722" w:rsidP="00DE6DCB"/>
    <w:p w:rsidR="00894722" w:rsidRDefault="00894722" w:rsidP="00DE6DCB">
      <w:r>
        <w:t>and the variance for any unbiased estimate are therefore</w:t>
      </w:r>
    </w:p>
    <w:p w:rsidR="00894722" w:rsidRDefault="00894722" w:rsidP="00DE6DCB"/>
    <w:p w:rsidR="00894722" w:rsidRDefault="00894722" w:rsidP="00DE6DCB"/>
    <w:p w:rsidR="00894722" w:rsidRDefault="00894722" w:rsidP="00DE6DCB">
      <w:pPr>
        <w:jc w:val="center"/>
      </w:pPr>
      <w:r>
        <w:rPr>
          <w:noProof/>
          <w:position w:val="-28"/>
        </w:rPr>
        <w:drawing>
          <wp:inline distT="0" distB="0" distL="0" distR="0" wp14:anchorId="727EABF1" wp14:editId="009723CE">
            <wp:extent cx="2479040" cy="420624"/>
            <wp:effectExtent l="0" t="0" r="0" b="0"/>
            <wp:docPr id="1864297004" name="Picture 1864297004" descr="{&quot;mathml&quot;:&quot;&lt;math style=\&quot;font-family:stix;font-size:12px;\&quot; xmlns=\&quot;http://www.w3.org/1998/Math/MathML\&quot;&gt;&lt;msup&gt;&lt;mi&gt;J&lt;/mi&gt;&lt;mrow&gt;&lt;mo&gt;-&lt;/mo&gt;&lt;mn&gt;1&lt;/mn&gt;&lt;/mrow&gt;&lt;/msup&gt;&lt;mo&gt;=&lt;/mo&gt;&lt;mfrac&gt;&lt;mn&gt;1&lt;/mn&gt;&lt;mrow&gt;&lt;mi&gt;C&lt;/mi&gt;&lt;mfenced&gt;&lt;mrow&gt;&lt;mi&gt;S&lt;/mi&gt;&lt;mi&gt;N&lt;/mi&gt;&lt;mi&gt;R&lt;/mi&gt;&lt;/mrow&gt;&lt;/mfenced&gt;&lt;/mrow&gt;&lt;/mfrac&gt;&lt;mfrac&gt;&lt;mn&gt;1&lt;/mn&gt;&lt;mrow&gt;&lt;msup&gt;&lt;mi&gt;&amp;#x3B4;&lt;/mi&gt;&lt;mn&gt;2&lt;/mn&gt;&lt;/msup&gt;&lt;msup&gt;&lt;mi&gt;&amp;#x3B2;&lt;/mi&gt;&lt;mn&gt;2&lt;/mn&gt;&lt;/msup&gt;&lt;mo&gt;-&lt;/mo&gt;&lt;msup&gt;&lt;mi&gt;&amp;#x3B1;&lt;/mi&gt;&lt;mn&gt;2&lt;/mn&gt;&lt;/msup&gt;&lt;/mrow&gt;&lt;/mfrac&gt;&lt;mfenced open=\&quot;[\&quot; close=\&quot;]\&quot;&gt;&lt;mtable&gt;&lt;mtr&gt;&lt;mtd&gt;&lt;msup&gt;&lt;mi&gt;&amp;#x3B4;&lt;/mi&gt;&lt;mn&gt;2&lt;/mn&gt;&lt;/msup&gt;&lt;/mtd&gt;&lt;mtd&gt;&lt;mo&gt;-&lt;/mo&gt;&lt;mi&gt;&amp;#x3B1;&lt;/mi&gt;&lt;/mtd&gt;&lt;/mtr&gt;&lt;mtr&gt;&lt;mtd&gt;&lt;mo&gt;-&lt;/mo&gt;&lt;mi&gt;&amp;#x3B1;&lt;/mi&gt;&lt;/mtd&gt;&lt;mtd&gt;&lt;msup&gt;&lt;mi&gt;&amp;#x3B2;&lt;/mi&gt;&lt;mn&gt;2&lt;/mn&gt;&lt;/msup&gt;&lt;/mtd&gt;&lt;/mtr&gt;&lt;/mtable&gt;&lt;/mfenced&gt;&lt;/math&gt;&quot;,&quot;origin&quot;:&quot;MathType Legacy&quot;,&quot;version&quot;:&quot;v3.21.0&quot;}" title="J to the power of negative 1 end exponent equals fraction numerator 1 over denominator C open parentheses S N R close parentheses end fraction fraction numerator 1 over denominator delta squared beta squared minus alpha squared end fraction open square brackets table row cell delta squared end cell cell negative alpha end cell row cell negative alpha end cell cell beta squared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p&gt;&lt;mi&gt;J&lt;/mi&gt;&lt;mrow&gt;&lt;mo&gt;-&lt;/mo&gt;&lt;mn&gt;1&lt;/mn&gt;&lt;/mrow&gt;&lt;/msup&gt;&lt;mo&gt;=&lt;/mo&gt;&lt;mfrac&gt;&lt;mn&gt;1&lt;/mn&gt;&lt;mrow&gt;&lt;mi&gt;C&lt;/mi&gt;&lt;mfenced&gt;&lt;mrow&gt;&lt;mi&gt;S&lt;/mi&gt;&lt;mi&gt;N&lt;/mi&gt;&lt;mi&gt;R&lt;/mi&gt;&lt;/mrow&gt;&lt;/mfenced&gt;&lt;/mrow&gt;&lt;/mfrac&gt;&lt;mfrac&gt;&lt;mn&gt;1&lt;/mn&gt;&lt;mrow&gt;&lt;msup&gt;&lt;mi&gt;&amp;#x3B4;&lt;/mi&gt;&lt;mn&gt;2&lt;/mn&gt;&lt;/msup&gt;&lt;msup&gt;&lt;mi&gt;&amp;#x3B2;&lt;/mi&gt;&lt;mn&gt;2&lt;/mn&gt;&lt;/msup&gt;&lt;mo&gt;-&lt;/mo&gt;&lt;msup&gt;&lt;mi&gt;&amp;#x3B1;&lt;/mi&gt;&lt;mn&gt;2&lt;/mn&gt;&lt;/msup&gt;&lt;/mrow&gt;&lt;/mfrac&gt;&lt;mfenced open=\&quot;[\&quot; close=\&quot;]\&quot;&gt;&lt;mtable&gt;&lt;mtr&gt;&lt;mtd&gt;&lt;msup&gt;&lt;mi&gt;&amp;#x3B4;&lt;/mi&gt;&lt;mn&gt;2&lt;/mn&gt;&lt;/msup&gt;&lt;/mtd&gt;&lt;mtd&gt;&lt;mo&gt;-&lt;/mo&gt;&lt;mi&gt;&amp;#x3B1;&lt;/mi&gt;&lt;/mtd&gt;&lt;/mtr&gt;&lt;mtr&gt;&lt;mtd&gt;&lt;mo&gt;-&lt;/mo&gt;&lt;mi&gt;&amp;#x3B1;&lt;/mi&gt;&lt;/mtd&gt;&lt;mtd&gt;&lt;msup&gt;&lt;mi&gt;&amp;#x3B2;&lt;/mi&gt;&lt;mn&gt;2&lt;/mn&gt;&lt;/msup&gt;&lt;/mtd&gt;&lt;/mtr&gt;&lt;/mtable&gt;&lt;/mfenced&gt;&lt;/math&gt;&quot;,&quot;origin&quot;:&quot;MathType Legacy&quot;,&quot;version&quot;:&quot;v3.21.0&quot;}" title="J to the power of negative 1 end exponent equals fraction numerator 1 over denominator C open parentheses S N R close parentheses end fraction fraction numerator 1 over denominator delta squared beta squared minus alpha squared end fraction open square brackets table row cell delta squared end cell cell negative alpha end cell row cell negative alpha end cell cell beta squared end cell end table close square brackets"/>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2479040" cy="420624"/>
                    </a:xfrm>
                    <a:prstGeom prst="rect">
                      <a:avLst/>
                    </a:prstGeom>
                  </pic:spPr>
                </pic:pic>
              </a:graphicData>
            </a:graphic>
          </wp:inline>
        </w:drawing>
      </w:r>
    </w:p>
    <w:p w:rsidR="00894722" w:rsidRDefault="00894722" w:rsidP="00DE6DCB">
      <w:pPr>
        <w:jc w:val="center"/>
      </w:pPr>
    </w:p>
    <w:p w:rsidR="00894722" w:rsidRDefault="00894722" w:rsidP="00DE6DCB">
      <w:pPr>
        <w:jc w:val="center"/>
      </w:pPr>
    </w:p>
    <w:p w:rsidR="00894722" w:rsidRDefault="00894722" w:rsidP="00DE6DCB">
      <w:r>
        <w:t>The error bounds for jointly estimating tau and nu are</w:t>
      </w:r>
    </w:p>
    <w:p w:rsidR="00894722" w:rsidRDefault="00894722" w:rsidP="00DE6DCB"/>
    <w:p w:rsidR="00894722" w:rsidRDefault="00894722" w:rsidP="00DE6DCB"/>
    <w:p w:rsidR="00894722" w:rsidRDefault="00894722" w:rsidP="00DE6DCB">
      <w:pPr>
        <w:jc w:val="center"/>
      </w:pPr>
      <w:r>
        <w:rPr>
          <w:noProof/>
          <w:position w:val="-116"/>
        </w:rPr>
        <w:drawing>
          <wp:inline distT="0" distB="0" distL="0" distR="0" wp14:anchorId="414554DA" wp14:editId="1BD4FFD2">
            <wp:extent cx="2123440" cy="1387856"/>
            <wp:effectExtent l="0" t="0" r="0" b="0"/>
            <wp:docPr id="860164577" name="Picture 860164577" descr="{&quot;mathml&quot;:&quot;&lt;math style=\&quot;font-family:stix;font-size:12px;\&quot; xmlns=\&quot;http://www.w3.org/1998/Math/MathML\&quot;&gt;&lt;msub&gt;&lt;mi&gt;&amp;#x3C3;&lt;/mi&gt;&lt;mi&gt;&amp;#x3C4;&lt;/mi&gt;&lt;/msub&gt;&lt;mo&gt;=&lt;/mo&gt;&lt;mfrac&gt;&lt;mn&gt;1&lt;/mn&gt;&lt;msqrt&gt;&lt;mi&gt;C&lt;/mi&gt;&lt;mfenced&gt;&lt;mrow&gt;&lt;mi&gt;S&lt;/mi&gt;&lt;mi&gt;N&lt;/mi&gt;&lt;mi&gt;R&lt;/mi&gt;&lt;/mrow&gt;&lt;/mfenced&gt;&lt;/msqrt&gt;&lt;/mfrac&gt;&lt;mfrac&gt;&lt;mn&gt;1&lt;/mn&gt;&lt;mrow&gt;&lt;mi&gt;&amp;#x3B2;&lt;/mi&gt;&lt;msqrt&gt;&lt;mn&gt;1&lt;/mn&gt;&lt;mo&gt;-&lt;/mo&gt;&lt;msup&gt;&lt;mfenced&gt;&lt;mstyle displaystyle=\&quot;true\&quot;&gt;&lt;mfrac&gt;&lt;mi&gt;&amp;#x3B1;&lt;/mi&gt;&lt;mrow&gt;&lt;mi&gt;&amp;#x3B2;&lt;/mi&gt;&lt;mi&gt;&amp;#x3B4;&lt;/mi&gt;&lt;/mrow&gt;&lt;/mfrac&gt;&lt;/mstyle&gt;&lt;/mfenced&gt;&lt;mn&gt;2&lt;/mn&gt;&lt;/msup&gt;&lt;/msqrt&gt;&lt;/mrow&gt;&lt;/mfrac&gt;&lt;mspace linebreak=\&quot;newline\&quot;/&gt;&lt;msub&gt;&lt;mi&gt;&amp;#x3C3;&lt;/mi&gt;&lt;mi&gt;&amp;#x3BD;&lt;/mi&gt;&lt;/msub&gt;&lt;mo&gt;=&lt;/mo&gt;&lt;mfrac&gt;&lt;mn&gt;1&lt;/mn&gt;&lt;msqrt&gt;&lt;mi&gt;C&lt;/mi&gt;&lt;mfenced&gt;&lt;mrow&gt;&lt;mi&gt;S&lt;/mi&gt;&lt;mi&gt;N&lt;/mi&gt;&lt;mi&gt;R&lt;/mi&gt;&lt;/mrow&gt;&lt;/mfenced&gt;&lt;/msqrt&gt;&lt;/mfrac&gt;&lt;mfrac&gt;&lt;mn&gt;1&lt;/mn&gt;&lt;mrow&gt;&lt;mi&gt;&amp;#x3B4;&lt;/mi&gt;&lt;msqrt&gt;&lt;mn&gt;1&lt;/mn&gt;&lt;mo&gt;-&lt;/mo&gt;&lt;msup&gt;&lt;mfenced&gt;&lt;mstyle displaystyle=\&quot;true\&quot;&gt;&lt;mfrac&gt;&lt;mi&gt;&amp;#x3B1;&lt;/mi&gt;&lt;mrow&gt;&lt;mi&gt;&amp;#x3B2;&lt;/mi&gt;&lt;mi&gt;&amp;#x3B4;&lt;/mi&gt;&lt;/mrow&gt;&lt;/mfrac&gt;&lt;/mstyle&gt;&lt;/mfenced&gt;&lt;mn&gt;2&lt;/mn&gt;&lt;/msup&gt;&lt;/msqrt&gt;&lt;/mrow&gt;&lt;/mfrac&gt;&lt;/math&gt;&quot;,&quot;origin&quot;:&quot;MathType Legacy&quot;,&quot;version&quot;:&quot;v3.21.0&quot;}" title="sigma subscript tau equals fraction numerator 1 over denominator square root of C open parentheses S N R close parentheses end root end fraction fraction numerator 1 over denominator beta square root of 1 minus open parentheses fraction numerator alpha over denominator beta delta end fraction close parentheses squared end root end fraction&#10;sigma subscript nu equals fraction numerator 1 over denominator square root of C open parentheses S N R close parentheses end root end fraction fraction numerator 1 over denominator delta square root of 1 minus open parentheses fraction numerator alpha over denominator beta delta end fraction close parentheses squared end roo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amp;#x3C3;&lt;/mi&gt;&lt;mi&gt;&amp;#x3C4;&lt;/mi&gt;&lt;/msub&gt;&lt;mo&gt;=&lt;/mo&gt;&lt;mfrac&gt;&lt;mn&gt;1&lt;/mn&gt;&lt;msqrt&gt;&lt;mi&gt;C&lt;/mi&gt;&lt;mfenced&gt;&lt;mrow&gt;&lt;mi&gt;S&lt;/mi&gt;&lt;mi&gt;N&lt;/mi&gt;&lt;mi&gt;R&lt;/mi&gt;&lt;/mrow&gt;&lt;/mfenced&gt;&lt;/msqrt&gt;&lt;/mfrac&gt;&lt;mfrac&gt;&lt;mn&gt;1&lt;/mn&gt;&lt;mrow&gt;&lt;mi&gt;&amp;#x3B2;&lt;/mi&gt;&lt;msqrt&gt;&lt;mn&gt;1&lt;/mn&gt;&lt;mo&gt;-&lt;/mo&gt;&lt;msup&gt;&lt;mfenced&gt;&lt;mstyle displaystyle=\&quot;true\&quot;&gt;&lt;mfrac&gt;&lt;mi&gt;&amp;#x3B1;&lt;/mi&gt;&lt;mrow&gt;&lt;mi&gt;&amp;#x3B2;&lt;/mi&gt;&lt;mi&gt;&amp;#x3B4;&lt;/mi&gt;&lt;/mrow&gt;&lt;/mfrac&gt;&lt;/mstyle&gt;&lt;/mfenced&gt;&lt;mn&gt;2&lt;/mn&gt;&lt;/msup&gt;&lt;/msqrt&gt;&lt;/mrow&gt;&lt;/mfrac&gt;&lt;mspace linebreak=\&quot;newline\&quot;/&gt;&lt;msub&gt;&lt;mi&gt;&amp;#x3C3;&lt;/mi&gt;&lt;mi&gt;&amp;#x3BD;&lt;/mi&gt;&lt;/msub&gt;&lt;mo&gt;=&lt;/mo&gt;&lt;mfrac&gt;&lt;mn&gt;1&lt;/mn&gt;&lt;msqrt&gt;&lt;mi&gt;C&lt;/mi&gt;&lt;mfenced&gt;&lt;mrow&gt;&lt;mi&gt;S&lt;/mi&gt;&lt;mi&gt;N&lt;/mi&gt;&lt;mi&gt;R&lt;/mi&gt;&lt;/mrow&gt;&lt;/mfenced&gt;&lt;/msqrt&gt;&lt;/mfrac&gt;&lt;mfrac&gt;&lt;mn&gt;1&lt;/mn&gt;&lt;mrow&gt;&lt;mi&gt;&amp;#x3B4;&lt;/mi&gt;&lt;msqrt&gt;&lt;mn&gt;1&lt;/mn&gt;&lt;mo&gt;-&lt;/mo&gt;&lt;msup&gt;&lt;mfenced&gt;&lt;mstyle displaystyle=\&quot;true\&quot;&gt;&lt;mfrac&gt;&lt;mi&gt;&amp;#x3B1;&lt;/mi&gt;&lt;mrow&gt;&lt;mi&gt;&amp;#x3B2;&lt;/mi&gt;&lt;mi&gt;&amp;#x3B4;&lt;/mi&gt;&lt;/mrow&gt;&lt;/mfrac&gt;&lt;/mstyle&gt;&lt;/mfenced&gt;&lt;mn&gt;2&lt;/mn&gt;&lt;/msup&gt;&lt;/msqrt&gt;&lt;/mrow&gt;&lt;/mfrac&gt;&lt;/math&gt;&quot;,&quot;origin&quot;:&quot;MathType Legacy&quot;,&quot;version&quot;:&quot;v3.21.0&quot;}" title="sigma subscript tau equals fraction numerator 1 over denominator square root of C open parentheses S N R close parentheses end root end fraction fraction numerator 1 over denominator beta square root of 1 minus open parentheses fraction numerator alpha over denominator beta delta end fraction close parentheses squared end root end fraction&#10;sigma subscript nu equals fraction numerator 1 over denominator square root of C open parentheses S N R close parentheses end root end fraction fraction numerator 1 over denominator delta square root of 1 minus open parentheses fraction numerator alpha over denominator beta delta end fraction close parentheses squared end root end fraction"/>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2123440" cy="1387856"/>
                    </a:xfrm>
                    <a:prstGeom prst="rect">
                      <a:avLst/>
                    </a:prstGeom>
                  </pic:spPr>
                </pic:pic>
              </a:graphicData>
            </a:graphic>
          </wp:inline>
        </w:drawing>
      </w:r>
    </w:p>
    <w:p w:rsidR="00894722" w:rsidRDefault="00894722" w:rsidP="00DE6DCB">
      <w:pPr>
        <w:jc w:val="center"/>
      </w:pPr>
    </w:p>
    <w:p w:rsidR="00894722" w:rsidRDefault="00894722" w:rsidP="00DE6DCB">
      <w:r>
        <w:t>The estimates are uncoupled only when the linear FM constant is zero, or equivalently no phase modulation, in which case they are inversely proportional to SNR^1/2 and either bandwidth or duration, respectively.</w:t>
      </w:r>
    </w:p>
    <w:p w:rsidR="00894722" w:rsidRDefault="00894722" w:rsidP="00DE6DCB"/>
    <w:p w:rsidR="00894722" w:rsidRDefault="00894722" w:rsidP="00721635">
      <w:pPr>
        <w:pStyle w:val="Heading2"/>
      </w:pPr>
      <w:bookmarkStart w:id="31" w:name="_Toc229857335"/>
      <w:bookmarkStart w:id="32" w:name="_Toc229926388"/>
      <w:r>
        <w:t>Decision Errors for Global Accuracy</w:t>
      </w:r>
      <w:bookmarkEnd w:id="31"/>
      <w:bookmarkEnd w:id="32"/>
    </w:p>
    <w:p w:rsidR="00894722" w:rsidRDefault="00894722" w:rsidP="00721635"/>
    <w:p w:rsidR="00894722" w:rsidRPr="00721635" w:rsidRDefault="00894722" w:rsidP="00721635">
      <w:r>
        <w:t>Large errors are those that exceed the mainlobe width in time and frequency.  The error are analogous to decision error in the case of M-orthogonal signals, with each signal corresponding to the center of a range bin.  The matched filter selects the tau and nu coordinates corresponding to the maximum of the LRT over all possible values.  An error will occur when the wrong cell is maximum.  The issue is complicated if the AF has subsidiary peaks because the signal set is no longer orthogonal.  Subsidiary peaks for cell i will interfere with the mainlobe in cell j, for example.</w:t>
      </w:r>
    </w:p>
    <w:p w:rsidR="00894722" w:rsidRDefault="00894722" w:rsidP="002C66DD">
      <w:pPr>
        <w:pStyle w:val="Heading2"/>
      </w:pPr>
      <w:bookmarkStart w:id="33" w:name="_Toc280363829"/>
      <w:bookmarkStart w:id="34" w:name="_Toc209787679"/>
      <w:bookmarkStart w:id="35" w:name="_Toc229857336"/>
      <w:bookmarkStart w:id="36" w:name="_Toc229926389"/>
      <w:r w:rsidRPr="00873837">
        <w:t xml:space="preserve">Detection </w:t>
      </w:r>
      <w:bookmarkEnd w:id="33"/>
      <w:bookmarkEnd w:id="34"/>
      <w:r>
        <w:t>and Performance</w:t>
      </w:r>
      <w:bookmarkEnd w:id="35"/>
      <w:bookmarkEnd w:id="36"/>
    </w:p>
    <w:p w:rsidR="00894722" w:rsidRPr="003639BD" w:rsidRDefault="00894722" w:rsidP="003639BD"/>
    <w:p w:rsidR="00894722" w:rsidRPr="003C066E" w:rsidRDefault="00894722" w:rsidP="002C66DD"/>
    <w:p w:rsidR="00894722" w:rsidRPr="003C066E" w:rsidRDefault="00894722" w:rsidP="002C66DD">
      <w:r w:rsidRPr="003C066E">
        <w:t xml:space="preserve">This is the active radar/sonar case in which a known signal is transmitted through a channel and its echo is observed.  The echo is a distorted version of the transmitted signal that may or may not have intercepted a target.  The distortion can take on many forms and we sequentially add complexity by removing the assumptions of what is known about the received waveform and also pass the signal through increasingly difficult channels.  </w:t>
      </w:r>
    </w:p>
    <w:p w:rsidR="00894722" w:rsidRPr="003C066E" w:rsidRDefault="00894722" w:rsidP="002C66DD"/>
    <w:p w:rsidR="00894722" w:rsidRPr="003C066E" w:rsidRDefault="00894722" w:rsidP="002C66DD">
      <w:r w:rsidRPr="003C066E">
        <w:t>Typically the desired signal is transmitted with an amplitude and phase modulation which are either known or unknown at the receiver.  The amplitude modulation contains information about the energy of the signal and its duration T.  The phase contains information about the Doppler shift.   The standard signal is</w:t>
      </w:r>
    </w:p>
    <w:p w:rsidR="00894722" w:rsidRPr="003C066E" w:rsidRDefault="00894722" w:rsidP="002C66DD"/>
    <w:p w:rsidR="00894722" w:rsidRPr="003C066E" w:rsidRDefault="00894722" w:rsidP="002C66DD">
      <w:r w:rsidRPr="003C066E">
        <w:tab/>
      </w:r>
      <w:r>
        <w:rPr>
          <w:noProof/>
          <w:position w:val="-10"/>
        </w:rPr>
        <w:drawing>
          <wp:inline distT="0" distB="0" distL="0" distR="0" wp14:anchorId="5566EB50" wp14:editId="685E359A">
            <wp:extent cx="1997456" cy="168656"/>
            <wp:effectExtent l="0" t="0" r="0" b="0"/>
            <wp:docPr id="2134464449" name="Picture 1" descr="{&quot;mathml&quot;:&quot;&lt;math style=\&quot;font-family:stix;font-size:12px;\&quot;&gt;&lt;mrow&gt;&lt;mi&gt;s&lt;/mi&gt;&lt;mo stretchy=\&quot;false\&quot;&gt;(&lt;/mo&gt;&lt;mi&gt;t&lt;/mi&gt;&lt;mo stretchy=\&quot;false\&quot;&gt;)&lt;/mo&gt;&lt;mo&gt;=&lt;/mo&gt;&lt;mi&gt;a&lt;/mi&gt;&lt;mo stretchy=\&quot;false\&quot;&gt;(&lt;/mo&gt;&lt;mi&gt;t&lt;/mi&gt;&lt;mo stretchy=\&quot;false\&quot;&gt;)&lt;/mo&gt;&lt;mi&gt;cos&lt;/mi&gt;&lt;mo stretchy=\&quot;false\&quot;&gt;(&lt;/mo&gt;&lt;mn&gt;2&lt;/mn&gt;&lt;mi&gt;π&lt;/mi&gt;&lt;msub&gt;&lt;mi&gt;f&lt;/mi&gt;&lt;mn&gt;0&lt;/mn&gt;&lt;/msub&gt;&lt;mi&gt;t&lt;/mi&gt;&lt;mo&gt;+&lt;/mo&gt;&lt;mi&gt;θ&lt;/mi&gt;&lt;mo stretchy=\&quot;false\&quot;&gt;(&lt;/mo&gt;&lt;mi&gt;t&lt;/mi&gt;&lt;mo stretchy=\&quot;false\&quot;&gt;)&lt;/mo&gt;&lt;mo stretchy=\&quot;false\&quot;&gt;)&lt;/mo&gt;&lt;/mrow&gt;&lt;/math&gt;&quot;,&quot;origin&quot;:&quot;MathType for Microsoft Add-in&quot;,&quot;version&quot;:&quot;v3.20.0&quot;}" title="s not stretchy left parenthesis t not stretchy right parenthesis equals a not stretchy left parenthesis t not stretchy right parenthesis cos not stretchy left parenthesis 2 pi f subscript 0 t plus theta not stretchy left parenthesis t not stretchy right parenthesis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o stretchy=\&quot;false\&quot;&gt;(&lt;/mo&gt;&lt;mi&gt;t&lt;/mi&gt;&lt;mo stretchy=\&quot;false\&quot;&gt;)&lt;/mo&gt;&lt;mo&gt;=&lt;/mo&gt;&lt;mi&gt;a&lt;/mi&gt;&lt;mo stretchy=\&quot;false\&quot;&gt;(&lt;/mo&gt;&lt;mi&gt;t&lt;/mi&gt;&lt;mo stretchy=\&quot;false\&quot;&gt;)&lt;/mo&gt;&lt;mi&gt;cos&lt;/mi&gt;&lt;mo stretchy=\&quot;false\&quot;&gt;(&lt;/mo&gt;&lt;mn&gt;2&lt;/mn&gt;&lt;mi&gt;π&lt;/mi&gt;&lt;msub&gt;&lt;mi&gt;f&lt;/mi&gt;&lt;mn&gt;0&lt;/mn&gt;&lt;/msub&gt;&lt;mi&gt;t&lt;/mi&gt;&lt;mo&gt;+&lt;/mo&gt;&lt;mi&gt;θ&lt;/mi&gt;&lt;mo stretchy=\&quot;false\&quot;&gt;(&lt;/mo&gt;&lt;mi&gt;t&lt;/mi&gt;&lt;mo stretchy=\&quot;false\&quot;&gt;)&lt;/mo&gt;&lt;mo stretchy=\&quot;false\&quot;&gt;)&lt;/mo&gt;&lt;/mrow&gt;&lt;/math&gt;&quot;,&quot;origin&quot;:&quot;MathType for Microsoft Add-in&quot;,&quot;version&quot;:&quot;v3.20.0&quot;}" title="s not stretchy left parenthesis t not stretchy right parenthesis equals a not stretchy left parenthesis t not stretchy right parenthesis cos not stretchy left parenthesis 2 pi f subscript 0 t plus theta not stretchy left parenthesis t not stretchy right parenthesis not stretchy right parenthesis"/>
                    <pic:cNvPicPr/>
                  </pic:nvPicPr>
                  <pic:blipFill>
                    <a:blip r:embed="rId175" cstate="print">
                      <a:extLst>
                        <a:ext uri="{28A0092B-C50C-407E-A947-70E740481C1C}">
                          <a14:useLocalDpi xmlns:a14="http://schemas.microsoft.com/office/drawing/2010/main" val="0"/>
                        </a:ext>
                      </a:extLst>
                    </a:blip>
                    <a:stretch>
                      <a:fillRect/>
                    </a:stretch>
                  </pic:blipFill>
                  <pic:spPr>
                    <a:xfrm>
                      <a:off x="0" y="0"/>
                      <a:ext cx="1997456" cy="16865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For example a(t) can be a rectangular pulse and theta(t) can be an linear FM.  Also there </w:t>
      </w:r>
    </w:p>
    <w:p w:rsidR="00894722" w:rsidRPr="003C066E" w:rsidRDefault="00894722" w:rsidP="002C66DD">
      <w:r w:rsidRPr="003C066E">
        <w:t>We can assume that all parameters are known and then sample our signal to obtain the signal model</w:t>
      </w:r>
    </w:p>
    <w:p w:rsidR="00894722" w:rsidRPr="003C066E" w:rsidRDefault="00894722" w:rsidP="002C66DD"/>
    <w:p w:rsidR="00894722" w:rsidRDefault="00894722" w:rsidP="002C66DD">
      <w:r w:rsidRPr="003C066E">
        <w:tab/>
      </w:r>
      <w:r>
        <w:rPr>
          <w:noProof/>
        </w:rPr>
        <w:drawing>
          <wp:inline distT="0" distB="0" distL="0" distR="0" wp14:anchorId="013B311C" wp14:editId="56D7C2AE">
            <wp:extent cx="570992" cy="105664"/>
            <wp:effectExtent l="0" t="0" r="0" b="0"/>
            <wp:docPr id="2134464450" name="Picture 1" descr="{&quot;mathml&quot;:&quot;&lt;math style=\&quot;font-family:stix;font-size:12px;\&quot;&gt;&lt;mrow&gt;&lt;mi&gt;Y&lt;/mi&gt;&lt;mo&gt;=&lt;/mo&gt;&lt;mi&gt;s&lt;/mi&gt;&lt;mo&gt;+&lt;/mo&gt;&lt;mi&gt;G&lt;/mi&gt;&lt;/mrow&gt;&lt;/math&gt;&quot;,&quot;origin&quot;:&quot;MathType for Microsoft Add-in&quot;,&quot;version&quot;:&quot;v3.20.0&quot;}" title="Y equals s plus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s&lt;/mi&gt;&lt;mo&gt;+&lt;/mo&gt;&lt;mi&gt;G&lt;/mi&gt;&lt;/mrow&gt;&lt;/math&gt;&quot;,&quot;origin&quot;:&quot;MathType for Microsoft Add-in&quot;,&quot;version&quot;:&quot;v3.20.0&quot;}" title="Y equals s plus G"/>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70992" cy="10566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38</w:instrText>
      </w:r>
      <w:r w:rsidRPr="003C066E">
        <w:rPr>
          <w:noProof/>
        </w:rPr>
        <w:fldChar w:fldCharType="end"/>
      </w:r>
      <w:r w:rsidRPr="003C066E">
        <w:instrText>)</w:instrText>
      </w:r>
      <w:r w:rsidRPr="003C066E">
        <w:fldChar w:fldCharType="end"/>
      </w:r>
    </w:p>
    <w:p w:rsidR="00894722" w:rsidRPr="009750B0" w:rsidRDefault="00894722" w:rsidP="009750B0"/>
    <w:p w:rsidR="00894722" w:rsidRPr="003C066E" w:rsidRDefault="00894722" w:rsidP="002C66DD"/>
    <w:p w:rsidR="00894722" w:rsidRPr="00873837" w:rsidRDefault="00894722" w:rsidP="002C66DD">
      <w:pPr>
        <w:pStyle w:val="Heading3"/>
      </w:pPr>
      <w:bookmarkStart w:id="37" w:name="_Toc280363830"/>
      <w:bookmarkStart w:id="38" w:name="_Toc209787680"/>
      <w:bookmarkStart w:id="39" w:name="_Toc229857337"/>
      <w:bookmarkStart w:id="40" w:name="_Toc229926390"/>
      <w:r w:rsidRPr="00873837">
        <w:t>Completely Known Signal</w:t>
      </w:r>
      <w:bookmarkEnd w:id="37"/>
      <w:bookmarkEnd w:id="38"/>
      <w:bookmarkEnd w:id="39"/>
      <w:bookmarkEnd w:id="40"/>
    </w:p>
    <w:p w:rsidR="00894722" w:rsidRPr="003C066E" w:rsidRDefault="00894722" w:rsidP="002C66DD"/>
    <w:p w:rsidR="00894722" w:rsidRPr="003C066E" w:rsidRDefault="00894722" w:rsidP="002C66DD">
      <w:r w:rsidRPr="003C066E">
        <w:t>This is the simplest case: all parameters are known and the result is the matched filter.</w:t>
      </w:r>
    </w:p>
    <w:p w:rsidR="00894722" w:rsidRPr="003C066E" w:rsidRDefault="00894722" w:rsidP="002C66DD"/>
    <w:p w:rsidR="00894722" w:rsidRPr="003C066E" w:rsidRDefault="00894722" w:rsidP="002C66DD"/>
    <w:p w:rsidR="00894722" w:rsidRPr="003C066E" w:rsidRDefault="00894722" w:rsidP="002C66DD">
      <w:r w:rsidRPr="003C066E">
        <w:t>Consider the active radar/sonar problem in which a baseband signal</w:t>
      </w:r>
      <w:r>
        <w:rPr>
          <w:noProof/>
          <w:position w:val="-4"/>
        </w:rPr>
        <w:drawing>
          <wp:inline distT="0" distB="0" distL="0" distR="0" wp14:anchorId="2E54804E" wp14:editId="7ACAEF46">
            <wp:extent cx="304800" cy="132080"/>
            <wp:effectExtent l="0" t="0" r="0" b="0"/>
            <wp:docPr id="2134464451" name="Picture 1" descr="{&quot;mathml&quot;:&quot;&lt;math display=\&quot;block\&quot; style=\&quot;font-family:stix;font-size:12px;\&quot;&gt;&lt;mrow&gt;&lt;mi&gt;s&lt;/mi&gt;&lt;mo stretchy=\&quot;false\&quot;&gt;(&lt;/mo&gt;&lt;mi&gt;t&lt;/mi&gt;&lt;mo stretchy=\&quot;false\&quot;&gt;)&lt;/mo&gt;&lt;/mrow&gt;&lt;/math&gt;&quot;,&quot;origin&quot;:&quot;MathType for Microsoft Add-in&quot;,&quot;version&quot;:&quot;v3.20.0&quot;}" title="s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 stretchy=\&quot;false\&quot;&gt;(&lt;/mo&gt;&lt;mi&gt;t&lt;/mi&gt;&lt;mo stretchy=\&quot;false\&quot;&gt;)&lt;/mo&gt;&lt;/mrow&gt;&lt;/math&gt;&quot;,&quot;origin&quot;:&quot;MathType for Microsoft Add-in&quot;,&quot;version&quot;:&quot;v3.20.0&quot;}" title="s not stretchy left parenthesis t not stretchy right parenthesis"/>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304800" cy="132080"/>
                    </a:xfrm>
                    <a:prstGeom prst="rect">
                      <a:avLst/>
                    </a:prstGeom>
                  </pic:spPr>
                </pic:pic>
              </a:graphicData>
            </a:graphic>
          </wp:inline>
        </w:drawing>
      </w:r>
      <w:r w:rsidRPr="003C066E">
        <w:t>of energy</w:t>
      </w:r>
      <w:r>
        <w:rPr>
          <w:noProof/>
        </w:rPr>
        <w:drawing>
          <wp:inline distT="0" distB="0" distL="0" distR="0" wp14:anchorId="564A4072" wp14:editId="79974488">
            <wp:extent cx="103632" cy="101600"/>
            <wp:effectExtent l="0" t="0" r="0" b="0"/>
            <wp:docPr id="2134464452" name="Picture 1" descr="{&quot;mathml&quot;:&quot;&lt;math display=\&quot;block\&quot; style=\&quot;font-family:stix;font-size:12px;\&quot;&gt;&lt;mi&gt;E&lt;/mi&gt;&lt;/math&gt;&quot;,&quot;origin&quot;:&quot;MathType for Microsoft Add-in&quot;,&quot;version&quot;:&quot;v3.20.0&quot;}" titl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E&lt;/mi&gt;&lt;/math&gt;&quot;,&quot;origin&quot;:&quot;MathType for Microsoft Add-in&quot;,&quot;version&quot;:&quot;v3.20.0&quot;}" title="E"/>
                    <pic:cNvPicPr/>
                  </pic:nvPicPr>
                  <pic:blipFill>
                    <a:blip r:embed="rId178" cstate="print">
                      <a:extLst>
                        <a:ext uri="{28A0092B-C50C-407E-A947-70E740481C1C}">
                          <a14:useLocalDpi xmlns:a14="http://schemas.microsoft.com/office/drawing/2010/main" val="0"/>
                        </a:ext>
                      </a:extLst>
                    </a:blip>
                    <a:stretch>
                      <a:fillRect/>
                    </a:stretch>
                  </pic:blipFill>
                  <pic:spPr>
                    <a:xfrm>
                      <a:off x="0" y="0"/>
                      <a:ext cx="103632" cy="101600"/>
                    </a:xfrm>
                    <a:prstGeom prst="rect">
                      <a:avLst/>
                    </a:prstGeom>
                  </pic:spPr>
                </pic:pic>
              </a:graphicData>
            </a:graphic>
          </wp:inline>
        </w:drawing>
      </w:r>
      <w:r w:rsidRPr="003C066E">
        <w:t xml:space="preserve">is transmitted into a channel with target impulse response </w:t>
      </w:r>
      <w:r>
        <w:rPr>
          <w:noProof/>
          <w:position w:val="-10"/>
        </w:rPr>
        <w:drawing>
          <wp:inline distT="0" distB="0" distL="0" distR="0" wp14:anchorId="3B2CFD8F" wp14:editId="48081CDB">
            <wp:extent cx="1070864" cy="170688"/>
            <wp:effectExtent l="0" t="0" r="0" b="0"/>
            <wp:docPr id="2134464453" name="Picture 1" descr="{&quot;mathml&quot;:&quot;&lt;math display=\&quot;block\&quot; style=\&quot;font-family:stix;font-size:12px;\&quot;&gt;&lt;mrow&gt;&lt;mi&gt;h&lt;/mi&gt;&lt;mo stretchy=\&quot;false\&quot;&gt;(&lt;/mo&gt;&lt;mi&gt;t&lt;/mi&gt;&lt;mo stretchy=\&quot;false\&quot;&gt;)&lt;/mo&gt;&lt;mo&gt;=&lt;/mo&gt;&lt;mi&gt;δ&lt;/mi&gt;&lt;mo stretchy=\&quot;false\&quot;&gt;(&lt;/mo&gt;&lt;mi&gt;t&lt;/mi&gt;&lt;mo&gt;−&lt;/mo&gt;&lt;msub&gt;&lt;mi&gt;τ&lt;/mi&gt;&lt;mn&gt;0&lt;/mn&gt;&lt;/msub&gt;&lt;mo stretchy=\&quot;false\&quot;&gt;)&lt;/mo&gt;&lt;/mrow&gt;&lt;/math&gt;&quot;,&quot;origin&quot;:&quot;MathType for Microsoft Add-in&quot;,&quot;version&quot;:&quot;v3.20.0&quot;}" title="h not stretchy left parenthesis t not stretchy right parenthesis equals delta not stretchy left parenthesis t minus tau subscript 0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h&lt;/mi&gt;&lt;mo stretchy=\&quot;false\&quot;&gt;(&lt;/mo&gt;&lt;mi&gt;t&lt;/mi&gt;&lt;mo stretchy=\&quot;false\&quot;&gt;)&lt;/mo&gt;&lt;mo&gt;=&lt;/mo&gt;&lt;mi&gt;δ&lt;/mi&gt;&lt;mo stretchy=\&quot;false\&quot;&gt;(&lt;/mo&gt;&lt;mi&gt;t&lt;/mi&gt;&lt;mo&gt;−&lt;/mo&gt;&lt;msub&gt;&lt;mi&gt;τ&lt;/mi&gt;&lt;mn&gt;0&lt;/mn&gt;&lt;/msub&gt;&lt;mo stretchy=\&quot;false\&quot;&gt;)&lt;/mo&gt;&lt;/mrow&gt;&lt;/math&gt;&quot;,&quot;origin&quot;:&quot;MathType for Microsoft Add-in&quot;,&quot;version&quot;:&quot;v3.20.0&quot;}" title="h not stretchy left parenthesis t not stretchy right parenthesis equals delta not stretchy left parenthesis t minus tau subscript 0 not stretchy right parenthesis"/>
                    <pic:cNvPicPr/>
                  </pic:nvPicPr>
                  <pic:blipFill>
                    <a:blip r:embed="rId179" cstate="print">
                      <a:extLst>
                        <a:ext uri="{28A0092B-C50C-407E-A947-70E740481C1C}">
                          <a14:useLocalDpi xmlns:a14="http://schemas.microsoft.com/office/drawing/2010/main" val="0"/>
                        </a:ext>
                      </a:extLst>
                    </a:blip>
                    <a:stretch>
                      <a:fillRect/>
                    </a:stretch>
                  </pic:blipFill>
                  <pic:spPr>
                    <a:xfrm>
                      <a:off x="0" y="0"/>
                      <a:ext cx="1070864" cy="170688"/>
                    </a:xfrm>
                    <a:prstGeom prst="rect">
                      <a:avLst/>
                    </a:prstGeom>
                  </pic:spPr>
                </pic:pic>
              </a:graphicData>
            </a:graphic>
          </wp:inline>
        </w:drawing>
      </w:r>
      <w:r w:rsidRPr="003C066E">
        <w:t xml:space="preserve">.  This models the target as a point scatterer at range </w:t>
      </w:r>
      <w:r>
        <w:rPr>
          <w:noProof/>
          <w:position w:val="-20"/>
        </w:rPr>
        <w:drawing>
          <wp:inline distT="0" distB="0" distL="0" distR="0" wp14:anchorId="7A47E974" wp14:editId="33D3F68F">
            <wp:extent cx="593344" cy="363728"/>
            <wp:effectExtent l="0" t="0" r="0" b="0"/>
            <wp:docPr id="2134464454" name="Picture 1" descr="{&quot;mathml&quot;:&quot;&lt;math display=\&quot;block\&quot; style=\&quot;font-family:stix;font-size:12px;\&quot;&gt;&lt;mrow&gt;&lt;msub&gt;&lt;mi&gt;R&lt;/mi&gt;&lt;mn&gt;0&lt;/mn&gt;&lt;/msub&gt;&lt;mo&gt;=&lt;/mo&gt;&lt;mfrac&gt;&lt;mrow&gt;&lt;mi&gt;c&lt;/mi&gt;&lt;msub&gt;&lt;mi&gt;τ&lt;/mi&gt;&lt;mn&gt;0&lt;/mn&gt;&lt;/msub&gt;&lt;/mrow&gt;&lt;mn&gt;2&lt;/mn&gt;&lt;/mfrac&gt;&lt;/mrow&gt;&lt;/math&gt;&quot;,&quot;origin&quot;:&quot;MathType for Microsoft Add-in&quot;,&quot;version&quot;:&quot;v3.20.0&quot;}" title="R subscript 0 equals fraction numerator c tau subscript 0 over denominator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R&lt;/mi&gt;&lt;mn&gt;0&lt;/mn&gt;&lt;/msub&gt;&lt;mo&gt;=&lt;/mo&gt;&lt;mfrac&gt;&lt;mrow&gt;&lt;mi&gt;c&lt;/mi&gt;&lt;msub&gt;&lt;mi&gt;τ&lt;/mi&gt;&lt;mn&gt;0&lt;/mn&gt;&lt;/msub&gt;&lt;/mrow&gt;&lt;mn&gt;2&lt;/mn&gt;&lt;/mfrac&gt;&lt;/mrow&gt;&lt;/math&gt;&quot;,&quot;origin&quot;:&quot;MathType for Microsoft Add-in&quot;,&quot;version&quot;:&quot;v3.20.0&quot;}" title="R subscript 0 equals fraction numerator c tau subscript 0 over denominator 2 end fraction"/>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593344" cy="363728"/>
                    </a:xfrm>
                    <a:prstGeom prst="rect">
                      <a:avLst/>
                    </a:prstGeom>
                  </pic:spPr>
                </pic:pic>
              </a:graphicData>
            </a:graphic>
          </wp:inline>
        </w:drawing>
      </w:r>
      <w:r w:rsidRPr="003C066E">
        <w:t xml:space="preserve">where </w:t>
      </w:r>
      <w:r>
        <w:rPr>
          <w:noProof/>
          <w:position w:val="-10"/>
        </w:rPr>
        <w:drawing>
          <wp:inline distT="0" distB="0" distL="0" distR="0" wp14:anchorId="65A6A9AF" wp14:editId="45C88154">
            <wp:extent cx="138176" cy="130048"/>
            <wp:effectExtent l="0" t="0" r="0" b="0"/>
            <wp:docPr id="2134464455" name="Picture 1" descr="{&quot;mathml&quot;:&quot;&lt;math display=\&quot;block\&quot; style=\&quot;font-family:stix;font-size:12px;\&quot;&gt;&lt;mrow&gt;&lt;msub&gt;&lt;mi&gt;τ&lt;/mi&gt;&lt;mn&gt;0&lt;/mn&gt;&lt;/msub&gt;&lt;/mrow&gt;&lt;/math&gt;&quot;,&quot;origin&quot;:&quot;MathType for Microsoft Add-in&quot;,&quot;version&quot;:&quot;v3.20.0&quot;}" title="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row&gt;&lt;/math&gt;&quot;,&quot;origin&quot;:&quot;MathType for Microsoft Add-in&quot;,&quot;version&quot;:&quot;v3.20.0&quot;}" title="tau subscript 0"/>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38176" cy="130048"/>
                    </a:xfrm>
                    <a:prstGeom prst="rect">
                      <a:avLst/>
                    </a:prstGeom>
                  </pic:spPr>
                </pic:pic>
              </a:graphicData>
            </a:graphic>
          </wp:inline>
        </w:drawing>
      </w:r>
      <w:r w:rsidRPr="003C066E">
        <w:t>is the two way delay time.  After suitably sampling the received signal or projecting it onto some N dimensional signal space we may state the problem as the following hypothesis test</w:t>
      </w:r>
    </w:p>
    <w:p w:rsidR="00894722" w:rsidRPr="003C066E" w:rsidRDefault="00894722" w:rsidP="002C66DD"/>
    <w:p w:rsidR="00894722" w:rsidRPr="003C066E" w:rsidRDefault="00894722" w:rsidP="002C66DD">
      <w:r w:rsidRPr="003C066E">
        <w:tab/>
      </w:r>
      <w:r>
        <w:rPr>
          <w:noProof/>
          <w:position w:val="-31"/>
        </w:rPr>
        <w:drawing>
          <wp:inline distT="0" distB="0" distL="0" distR="0" wp14:anchorId="38165CCA" wp14:editId="4CF29317">
            <wp:extent cx="863600" cy="465328"/>
            <wp:effectExtent l="0" t="0" r="0" b="0"/>
            <wp:docPr id="2134464456" name="Picture 1" descr="{&quot;mathml&quot;:&quot;&lt;math style=\&quot;font-family:stix;font-size:12px;\&quot;&gt;&lt;mtable columnalign=\&quot;left\&quot;&gt;&lt;mtr&gt;&lt;mtd&gt;&lt;msub&gt;&lt;mtext&gt;ℋ&lt;/mtext&gt;&lt;mn&gt;1&lt;/mn&gt;&lt;/msub&gt;&lt;mo&gt;:&lt;/mo&gt;&lt;mi&gt;y&lt;/mi&gt;&lt;mo&gt;=&lt;/mo&gt;&lt;mi&gt;x&lt;/mi&gt;&lt;mo&gt;+&lt;/mo&gt;&lt;mi&gt;z&lt;/mi&gt;&lt;/mtd&gt;&lt;/mtr&gt;&lt;mtr&gt;&lt;mtd&gt;&lt;msub&gt;&lt;mtext&gt;ℋ&lt;/mtext&gt;&lt;mn&gt;0&lt;/mn&gt;&lt;/msub&gt;&lt;mo&gt;:&lt;/mo&gt;&lt;mi&gt;y&lt;/mi&gt;&lt;mo&gt;=&lt;/mo&gt;&lt;mi&gt;z&lt;/mi&gt;&lt;/mtd&gt;&lt;/mtr&gt;&lt;/mtable&gt;&lt;/math&gt;&quot;,&quot;origin&quot;:&quot;MathType for Microsoft Add-in&quot;,&quot;version&quot;:&quot;v3.20.0&quot;}" title="table row cell text ℋ end text subscript 1 colon y equals x plus z end cell row cell text ℋ end text subscript 0 colon y equals z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sub&gt;&lt;mtext&gt;ℋ&lt;/mtext&gt;&lt;mn&gt;1&lt;/mn&gt;&lt;/msub&gt;&lt;mo&gt;:&lt;/mo&gt;&lt;mi&gt;y&lt;/mi&gt;&lt;mo&gt;=&lt;/mo&gt;&lt;mi&gt;x&lt;/mi&gt;&lt;mo&gt;+&lt;/mo&gt;&lt;mi&gt;z&lt;/mi&gt;&lt;/mtd&gt;&lt;/mtr&gt;&lt;mtr&gt;&lt;mtd&gt;&lt;msub&gt;&lt;mtext&gt;ℋ&lt;/mtext&gt;&lt;mn&gt;0&lt;/mn&gt;&lt;/msub&gt;&lt;mo&gt;:&lt;/mo&gt;&lt;mi&gt;y&lt;/mi&gt;&lt;mo&gt;=&lt;/mo&gt;&lt;mi&gt;z&lt;/mi&gt;&lt;/mtd&gt;&lt;/mtr&gt;&lt;/mtable&gt;&lt;/math&gt;&quot;,&quot;origin&quot;:&quot;MathType for Microsoft Add-in&quot;,&quot;version&quot;:&quot;v3.20.0&quot;}" title="table row cell text ℋ end text subscript 1 colon y equals x plus z end cell row cell text ℋ end text subscript 0 colon y equals z end cell end table"/>
                    <pic:cNvPicPr/>
                  </pic:nvPicPr>
                  <pic:blipFill>
                    <a:blip r:embed="rId182" cstate="print">
                      <a:extLst>
                        <a:ext uri="{28A0092B-C50C-407E-A947-70E740481C1C}">
                          <a14:useLocalDpi xmlns:a14="http://schemas.microsoft.com/office/drawing/2010/main" val="0"/>
                        </a:ext>
                      </a:extLst>
                    </a:blip>
                    <a:stretch>
                      <a:fillRect/>
                    </a:stretch>
                  </pic:blipFill>
                  <pic:spPr>
                    <a:xfrm>
                      <a:off x="0" y="0"/>
                      <a:ext cx="863600" cy="4653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39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w:t>
      </w:r>
      <w:r>
        <w:rPr>
          <w:noProof/>
          <w:position w:val="-10"/>
        </w:rPr>
        <w:drawing>
          <wp:inline distT="0" distB="0" distL="0" distR="0" wp14:anchorId="1101ADCE" wp14:editId="08756027">
            <wp:extent cx="2121408" cy="170688"/>
            <wp:effectExtent l="0" t="0" r="0" b="0"/>
            <wp:docPr id="2134464457" name="Picture 1" descr="{&quot;mathml&quot;:&quot;&lt;math display=\&quot;block\&quot; style=\&quot;font-family:stix;font-size:12px;\&quot;&gt;&lt;mrow&gt;&lt;mi&gt;x&lt;/mi&gt;&lt;mo stretchy=\&quot;false\&quot;&gt;[&lt;/mo&gt;&lt;mi&gt;n&lt;/mi&gt;&lt;mo stretchy=\&quot;false\&quot;&gt;]&lt;/mo&gt;&lt;mo&gt;=&lt;/mo&gt;&lt;mi&gt;s&lt;/mi&gt;&lt;mo stretchy=\&quot;false\&quot;&gt;[&lt;/mo&gt;&lt;mi&gt;n&lt;/mi&gt;&lt;mo&gt;−&lt;/mo&gt;&lt;msub&gt;&lt;mi&gt;n&lt;/mi&gt;&lt;mn&gt;0&lt;/mn&gt;&lt;/msub&gt;&lt;mo stretchy=\&quot;false\&quot;&gt;]&lt;/mo&gt;&lt;mo&gt;,&lt;/mo&gt;&lt;mi&gt;n&lt;/mi&gt;&lt;mo&gt;=&lt;/mo&gt;&lt;mn&gt;0&lt;/mn&gt;&lt;mo&gt;,&lt;/mo&gt;&lt;mn&gt;1&lt;/mn&gt;&lt;mo&gt;,&lt;/mo&gt;&lt;mo&gt;.&lt;/mo&gt;&lt;mo&gt;.&lt;/mo&gt;&lt;mo&gt;.&lt;/mo&gt;&lt;mo&gt;,&lt;/mo&gt;&lt;mi&gt;N&lt;/mi&gt;&lt;mo&gt;−&lt;/mo&gt;&lt;mn&gt;1&lt;/mn&gt;&lt;/mrow&gt;&lt;/math&gt;&quot;,&quot;origin&quot;:&quot;MathType for Microsoft Add-in&quot;,&quot;version&quot;:&quot;v3.20.0&quot;}" title="x not stretchy left square bracket n not stretchy right square bracket equals s not stretchy left square bracket n minus n subscript 0 not stretchy right square bracket comma n equals 0 comma 1 comma... comma N min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x&lt;/mi&gt;&lt;mo stretchy=\&quot;false\&quot;&gt;[&lt;/mo&gt;&lt;mi&gt;n&lt;/mi&gt;&lt;mo stretchy=\&quot;false\&quot;&gt;]&lt;/mo&gt;&lt;mo&gt;=&lt;/mo&gt;&lt;mi&gt;s&lt;/mi&gt;&lt;mo stretchy=\&quot;false\&quot;&gt;[&lt;/mo&gt;&lt;mi&gt;n&lt;/mi&gt;&lt;mo&gt;−&lt;/mo&gt;&lt;msub&gt;&lt;mi&gt;n&lt;/mi&gt;&lt;mn&gt;0&lt;/mn&gt;&lt;/msub&gt;&lt;mo stretchy=\&quot;false\&quot;&gt;]&lt;/mo&gt;&lt;mo&gt;,&lt;/mo&gt;&lt;mi&gt;n&lt;/mi&gt;&lt;mo&gt;=&lt;/mo&gt;&lt;mn&gt;0&lt;/mn&gt;&lt;mo&gt;,&lt;/mo&gt;&lt;mn&gt;1&lt;/mn&gt;&lt;mo&gt;,&lt;/mo&gt;&lt;mo&gt;.&lt;/mo&gt;&lt;mo&gt;.&lt;/mo&gt;&lt;mo&gt;.&lt;/mo&gt;&lt;mo&gt;,&lt;/mo&gt;&lt;mi&gt;N&lt;/mi&gt;&lt;mo&gt;−&lt;/mo&gt;&lt;mn&gt;1&lt;/mn&gt;&lt;/mrow&gt;&lt;/math&gt;&quot;,&quot;origin&quot;:&quot;MathType for Microsoft Add-in&quot;,&quot;version&quot;:&quot;v3.20.0&quot;}" title="x not stretchy left square bracket n not stretchy right square bracket equals s not stretchy left square bracket n minus n subscript 0 not stretchy right square bracket comma n equals 0 comma 1 comma... comma N minus 1"/>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2121408" cy="170688"/>
                    </a:xfrm>
                    <a:prstGeom prst="rect">
                      <a:avLst/>
                    </a:prstGeom>
                  </pic:spPr>
                </pic:pic>
              </a:graphicData>
            </a:graphic>
          </wp:inline>
        </w:drawing>
      </w:r>
      <w:r w:rsidRPr="003C066E">
        <w:t>is the delayed useful part of the received vector.</w:t>
      </w:r>
    </w:p>
    <w:p w:rsidR="00894722" w:rsidRPr="003C066E" w:rsidRDefault="00894722" w:rsidP="002C66DD">
      <w:r w:rsidRPr="003C066E">
        <w:t xml:space="preserve">In other words the detector is asked to optimally ascertain the presence or absence of a target which is only revealed by the existence of a return echo.  We will use the Neyman-Pearson criterion because the apriori probabilities are unknown.  Note that we could also state the problem as a parameter test between </w:t>
      </w:r>
    </w:p>
    <w:p w:rsidR="00894722" w:rsidRPr="003C066E" w:rsidRDefault="00894722" w:rsidP="002C66DD"/>
    <w:p w:rsidR="00894722" w:rsidRPr="003C066E" w:rsidRDefault="00894722" w:rsidP="002C66DD">
      <w:r w:rsidRPr="003C066E">
        <w:tab/>
      </w:r>
      <w:r>
        <w:rPr>
          <w:noProof/>
          <w:position w:val="-31"/>
        </w:rPr>
        <w:drawing>
          <wp:inline distT="0" distB="0" distL="0" distR="0" wp14:anchorId="19F66102" wp14:editId="1BF43CFB">
            <wp:extent cx="631952" cy="465328"/>
            <wp:effectExtent l="0" t="0" r="0" b="0"/>
            <wp:docPr id="2134464458" name="Picture 1" descr="{&quot;mathml&quot;:&quot;&lt;math style=\&quot;font-family:stix;font-size:12px;\&quot;&gt;&lt;mtable columnalign=\&quot;left\&quot;&gt;&lt;mtr&gt;&lt;mtd&gt;&lt;msub&gt;&lt;mtext&gt;ℋ&lt;/mtext&gt;&lt;mn&gt;1&lt;/mn&gt;&lt;/msub&gt;&lt;mtext&gt;:θ&lt;/mtext&gt;&lt;mo&gt;=&lt;/mo&gt;&lt;mi&gt;x&lt;/mi&gt;&lt;/mtd&gt;&lt;/mtr&gt;&lt;mtr&gt;&lt;mtd&gt;&lt;msub&gt;&lt;mtext&gt;ℋ&lt;/mtext&gt;&lt;mn&gt;0&lt;/mn&gt;&lt;/msub&gt;&lt;mtext&gt;:θ&lt;/mtext&gt;&lt;mo&gt;=&lt;/mo&gt;&lt;mtext&gt;0&lt;/mtext&gt;&lt;/mtd&gt;&lt;/mtr&gt;&lt;/mtable&gt;&lt;/math&gt;&quot;,&quot;origin&quot;:&quot;MathType for Microsoft Add-in&quot;,&quot;version&quot;:&quot;v3.20.0&quot;}" title="table row cell text ℋ end text subscript 1 text :θ end text equals x end cell row cell text ℋ end text subscript 0 text :θ end text equals text 0 end tex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sub&gt;&lt;mtext&gt;ℋ&lt;/mtext&gt;&lt;mn&gt;1&lt;/mn&gt;&lt;/msub&gt;&lt;mtext&gt;:θ&lt;/mtext&gt;&lt;mo&gt;=&lt;/mo&gt;&lt;mi&gt;x&lt;/mi&gt;&lt;/mtd&gt;&lt;/mtr&gt;&lt;mtr&gt;&lt;mtd&gt;&lt;msub&gt;&lt;mtext&gt;ℋ&lt;/mtext&gt;&lt;mn&gt;0&lt;/mn&gt;&lt;/msub&gt;&lt;mtext&gt;:θ&lt;/mtext&gt;&lt;mo&gt;=&lt;/mo&gt;&lt;mtext&gt;0&lt;/mtext&gt;&lt;/mtd&gt;&lt;/mtr&gt;&lt;/mtable&gt;&lt;/math&gt;&quot;,&quot;origin&quot;:&quot;MathType for Microsoft Add-in&quot;,&quot;version&quot;:&quot;v3.20.0&quot;}" title="table row cell text ℋ end text subscript 1 text :θ end text equals x end cell row cell text ℋ end text subscript 0 text :θ end text equals text 0 end text end cell end table"/>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631952" cy="4653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Neglecting constants that may be absorbed into the threshold </w:t>
      </w:r>
      <w:r>
        <w:rPr>
          <w:noProof/>
          <w:position w:val="-10"/>
        </w:rPr>
        <w:drawing>
          <wp:inline distT="0" distB="0" distL="0" distR="0" wp14:anchorId="03D425F4" wp14:editId="7CC0C107">
            <wp:extent cx="166624" cy="164592"/>
            <wp:effectExtent l="0" t="0" r="0" b="0"/>
            <wp:docPr id="2134464459" name="Picture 1" descr="{&quot;mathml&quot;:&quot;&lt;math display=\&quot;block\&quot; style=\&quot;font-family:stix;font-size:12px;\&quot;&gt;&lt;mrow&gt;&lt;msub&gt;&lt;mi&gt;ϒ&lt;/mi&gt;&lt;mn&gt;0&lt;/mn&gt;&lt;/msub&gt;&lt;/mrow&gt;&lt;/math&gt;&quot;,&quot;origin&quot;:&quot;MathType for Microsoft Add-in&quot;,&quot;version&quot;:&quot;v3.20.0&quot;}" title="ϒ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ϒ&lt;/mi&gt;&lt;mn&gt;0&lt;/mn&gt;&lt;/msub&gt;&lt;/mrow&gt;&lt;/math&gt;&quot;,&quot;origin&quot;:&quot;MathType for Microsoft Add-in&quot;,&quot;version&quot;:&quot;v3.20.0&quot;}" title="ϒ subscript 0"/>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166624" cy="164592"/>
                    </a:xfrm>
                    <a:prstGeom prst="rect">
                      <a:avLst/>
                    </a:prstGeom>
                  </pic:spPr>
                </pic:pic>
              </a:graphicData>
            </a:graphic>
          </wp:inline>
        </w:drawing>
      </w:r>
      <w:r w:rsidRPr="003C066E">
        <w:t>, the log likelihood ratio becomes</w:t>
      </w:r>
    </w:p>
    <w:p w:rsidR="00894722" w:rsidRPr="003C066E" w:rsidRDefault="00894722" w:rsidP="002C66DD"/>
    <w:p w:rsidR="00894722" w:rsidRPr="003C066E" w:rsidRDefault="00894722" w:rsidP="002C66DD">
      <w:r w:rsidRPr="003C066E">
        <w:tab/>
      </w:r>
      <w:r>
        <w:rPr>
          <w:noProof/>
        </w:rPr>
        <w:drawing>
          <wp:inline distT="0" distB="0" distL="0" distR="0" wp14:anchorId="09BA1D03" wp14:editId="43F7AC1E">
            <wp:extent cx="77216" cy="10160"/>
            <wp:effectExtent l="0" t="0" r="0" b="0"/>
            <wp:docPr id="2134464460"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we have used </w:t>
      </w:r>
      <w:r>
        <w:rPr>
          <w:noProof/>
          <w:position w:val="-7"/>
        </w:rPr>
        <w:drawing>
          <wp:inline distT="0" distB="0" distL="0" distR="0" wp14:anchorId="0F92E54D" wp14:editId="11736BC1">
            <wp:extent cx="2097024" cy="172720"/>
            <wp:effectExtent l="0" t="0" r="0" b="0"/>
            <wp:docPr id="2134464461" name="Picture 1" descr="{&quot;mathml&quot;:&quot;&lt;math style=\&quot;font-family:stix;font-size:12px;\&quot;&gt;&lt;mrow&gt;&lt;msup&gt;&lt;mi&gt;y&lt;/mi&gt;&lt;mtext&gt;†&lt;/mtext&gt;&lt;/msup&gt;&lt;msup&gt;&lt;mi&gt;Σ&lt;/mi&gt;&lt;mrow&gt;&lt;mo&gt;−&lt;/mo&gt;&lt;mn&gt;1&lt;/mn&gt;&lt;/mrow&gt;&lt;/msup&gt;&lt;mi&gt;x&lt;/mi&gt;&lt;mo&gt;+&lt;/mo&gt;&lt;msup&gt;&lt;mi&gt;x&lt;/mi&gt;&lt;mtext&gt;†&lt;/mtext&gt;&lt;/msup&gt;&lt;msup&gt;&lt;mi&gt;Σ&lt;/mi&gt;&lt;mrow&gt;&lt;mo&gt;−&lt;/mo&gt;&lt;mn&gt;1&lt;/mn&gt;&lt;/mrow&gt;&lt;/msup&gt;&lt;mi&gt;y&lt;/mi&gt;&lt;mo&gt;=&lt;/mo&gt;&lt;mn&gt;2&lt;/mn&gt;&lt;mtext&gt;ℝ&lt;/mtext&gt;&lt;mfenced close=\&quot;}\&quot; open=\&quot;{\&quot; wrs:valign=\&quot;middle\&quot;&gt;&lt;mrow&gt;&lt;msup&gt;&lt;mi&gt;x&lt;/mi&gt;&lt;mtext&gt;†&lt;/mtext&gt;&lt;/msup&gt;&lt;msup&gt;&lt;mi&gt;Σ&lt;/mi&gt;&lt;mrow&gt;&lt;mo&gt;−&lt;/mo&gt;&lt;mn&gt;1&lt;/mn&gt;&lt;/mrow&gt;&lt;/msup&gt;&lt;mi&gt;y&lt;/mi&gt;&lt;/mrow&gt;&lt;/mfenced&gt;&lt;/mrow&gt;&lt;/math&gt;&quot;,&quot;origin&quot;:&quot;MathType for Microsoft Add-in&quot;,&quot;version&quot;:&quot;v3.20.0&quot;}" title="y to the power of text † end text end exponent capital sigma to the power of negative 1 end exponent x plus x to the power of text † end text end exponent capital sigma to the power of negative 1 end exponent y equals 2 text ℝ end text open curly brackets x to the power of text † end text end exponent capital sigma to the power of negative 1 end exponent y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i&gt;y&lt;/mi&gt;&lt;mtext&gt;†&lt;/mtext&gt;&lt;/msup&gt;&lt;msup&gt;&lt;mi&gt;Σ&lt;/mi&gt;&lt;mrow&gt;&lt;mo&gt;−&lt;/mo&gt;&lt;mn&gt;1&lt;/mn&gt;&lt;/mrow&gt;&lt;/msup&gt;&lt;mi&gt;x&lt;/mi&gt;&lt;mo&gt;+&lt;/mo&gt;&lt;msup&gt;&lt;mi&gt;x&lt;/mi&gt;&lt;mtext&gt;†&lt;/mtext&gt;&lt;/msup&gt;&lt;msup&gt;&lt;mi&gt;Σ&lt;/mi&gt;&lt;mrow&gt;&lt;mo&gt;−&lt;/mo&gt;&lt;mn&gt;1&lt;/mn&gt;&lt;/mrow&gt;&lt;/msup&gt;&lt;mi&gt;y&lt;/mi&gt;&lt;mo&gt;=&lt;/mo&gt;&lt;mn&gt;2&lt;/mn&gt;&lt;mtext&gt;ℝ&lt;/mtext&gt;&lt;mfenced close=\&quot;}\&quot; open=\&quot;{\&quot; wrs:valign=\&quot;middle\&quot;&gt;&lt;mrow&gt;&lt;msup&gt;&lt;mi&gt;x&lt;/mi&gt;&lt;mtext&gt;†&lt;/mtext&gt;&lt;/msup&gt;&lt;msup&gt;&lt;mi&gt;Σ&lt;/mi&gt;&lt;mrow&gt;&lt;mo&gt;−&lt;/mo&gt;&lt;mn&gt;1&lt;/mn&gt;&lt;/mrow&gt;&lt;/msup&gt;&lt;mi&gt;y&lt;/mi&gt;&lt;/mrow&gt;&lt;/mfenced&gt;&lt;/mrow&gt;&lt;/math&gt;&quot;,&quot;origin&quot;:&quot;MathType for Microsoft Add-in&quot;,&quot;version&quot;:&quot;v3.20.0&quot;}" title="y to the power of text † end text end exponent capital sigma to the power of negative 1 end exponent x plus x to the power of text † end text end exponent capital sigma to the power of negative 1 end exponent y equals 2 text ℝ end text open curly brackets x to the power of text † end text end exponent capital sigma to the power of negative 1 end exponent y close curly brackets"/>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2097024" cy="172720"/>
                    </a:xfrm>
                    <a:prstGeom prst="rect">
                      <a:avLst/>
                    </a:prstGeom>
                  </pic:spPr>
                </pic:pic>
              </a:graphicData>
            </a:graphic>
          </wp:inline>
        </w:drawing>
      </w:r>
      <w:r w:rsidRPr="003C066E">
        <w:t>.  We also define the input SNR</w:t>
      </w:r>
    </w:p>
    <w:p w:rsidR="00894722" w:rsidRPr="003C066E" w:rsidRDefault="00894722" w:rsidP="002C66DD"/>
    <w:p w:rsidR="00894722" w:rsidRPr="003C066E" w:rsidRDefault="00894722" w:rsidP="002C66DD">
      <w:r w:rsidRPr="003C066E">
        <w:tab/>
      </w:r>
      <w:r>
        <w:rPr>
          <w:noProof/>
          <w:position w:val="-27"/>
        </w:rPr>
        <w:drawing>
          <wp:inline distT="0" distB="0" distL="0" distR="0" wp14:anchorId="13F9881C" wp14:editId="66E7481A">
            <wp:extent cx="1696720" cy="410464"/>
            <wp:effectExtent l="0" t="0" r="0" b="0"/>
            <wp:docPr id="2134464462" name="Picture 1" descr="{&quot;mathml&quot;:&quot;&lt;math style=\&quot;font-family:stix;font-size:12px;\&quot;&gt;&lt;mrow&gt;&lt;mi&gt;S&lt;/mi&gt;&lt;mi&gt;N&lt;/mi&gt;&lt;msub&gt;&lt;mi&gt;R&lt;/mi&gt;&lt;mi&gt;I&lt;/mi&gt;&lt;/msub&gt;&lt;mo&gt;=&lt;/mo&gt;&lt;mfrac&gt;&lt;mrow&gt;&lt;msup&gt;&lt;mfenced close=\&quot;‖\&quot; open=\&quot;‖\&quot; wrs:valign=\&quot;middle\&quot;&gt;&lt;mi&gt;x&lt;/mi&gt;&lt;/mfenced&gt;&lt;mn&gt;2&lt;/mn&gt;&lt;/msup&gt;&lt;/mrow&gt;&lt;mrow&gt;&lt;mtext&gt;𝔼&lt;/mtext&gt;&lt;msup&gt;&lt;mfenced close=\&quot;‖\&quot; open=\&quot;‖\&quot; wrs:valign=\&quot;middle\&quot;&gt;&lt;mi&gt;Z&lt;/mi&gt;&lt;/mfenced&gt;&lt;mn&gt;2&lt;/mn&gt;&lt;/msup&gt;&lt;/mrow&gt;&lt;/mfrac&gt;&lt;mo&gt;=&lt;/mo&gt;&lt;mi&gt;E&lt;/mi&gt;&lt;mtext&gt;𝕋&lt;/mtext&gt;&lt;mfenced close=\&quot;}\&quot; open=\&quot;{\&quot; wrs:valign=\&quot;middle\&quot;&gt;&lt;mrow&gt;&lt;msup&gt;&lt;mi&gt;Σ&lt;/mi&gt;&lt;mrow&gt;&lt;mo&gt;−&lt;/mo&gt;&lt;mn&gt;1&lt;/mn&gt;&lt;/mrow&gt;&lt;/msup&gt;&lt;/mrow&gt;&lt;/mfenced&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i&gt;N&lt;/mi&gt;&lt;msub&gt;&lt;mi&gt;R&lt;/mi&gt;&lt;mi&gt;I&lt;/mi&gt;&lt;/msub&gt;&lt;mo&gt;=&lt;/mo&gt;&lt;mfrac&gt;&lt;mrow&gt;&lt;msup&gt;&lt;mfenced close=\&quot;‖\&quot; open=\&quot;‖\&quot; wrs:valign=\&quot;middle\&quot;&gt;&lt;mi&gt;x&lt;/mi&gt;&lt;/mfenced&gt;&lt;mn&gt;2&lt;/mn&gt;&lt;/msup&gt;&lt;/mrow&gt;&lt;mrow&gt;&lt;mtext&gt;𝔼&lt;/mtext&gt;&lt;msup&gt;&lt;mfenced close=\&quot;‖\&quot; open=\&quot;‖\&quot; wrs:valign=\&quot;middle\&quot;&gt;&lt;mi&gt;Z&lt;/mi&gt;&lt;/mfenced&gt;&lt;mn&gt;2&lt;/mn&gt;&lt;/msup&gt;&lt;/mrow&gt;&lt;/mfrac&gt;&lt;mo&gt;=&lt;/mo&gt;&lt;mi&gt;E&lt;/mi&gt;&lt;mtext&gt;𝕋&lt;/mtext&gt;&lt;mfenced close=\&quot;}\&quot; open=\&quot;{\&quot; wrs:valign=\&quot;middle\&quot;&gt;&lt;mrow&gt;&lt;msup&gt;&lt;mi&gt;Σ&lt;/mi&gt;&lt;mrow&gt;&lt;mo&gt;−&lt;/mo&gt;&lt;mn&gt;1&lt;/mn&gt;&lt;/mrow&gt;&lt;/msup&gt;&lt;/mrow&gt;&lt;/mfenced&gt;&lt;/mrow&gt;&lt;/math&gt;&quot;,&quot;origin&quot;:&quot;MathType for Microsoft Add-in&quot;,&quot;version&quot;:&quot;v3.20.0&quot;}"/>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696720" cy="41046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42</w:instrText>
      </w:r>
      <w:r w:rsidRPr="003C066E">
        <w:rPr>
          <w:noProof/>
        </w:rPr>
        <w:fldChar w:fldCharType="end"/>
      </w:r>
      <w:r w:rsidRPr="003C066E">
        <w:instrText>)</w:instrText>
      </w:r>
      <w:r w:rsidRPr="003C066E">
        <w:fldChar w:fldCharType="end"/>
      </w:r>
    </w:p>
    <w:p w:rsidR="00894722" w:rsidRPr="003C066E" w:rsidRDefault="00894722" w:rsidP="002C66DD">
      <w:r w:rsidRPr="003C066E">
        <w:t>and the output SNR</w:t>
      </w:r>
    </w:p>
    <w:p w:rsidR="00894722" w:rsidRPr="003C066E" w:rsidRDefault="00894722" w:rsidP="002C66DD"/>
    <w:p w:rsidR="00894722" w:rsidRPr="003C066E" w:rsidRDefault="00894722" w:rsidP="002C66DD">
      <w:r w:rsidRPr="003C066E">
        <w:tab/>
      </w:r>
      <w:r>
        <w:rPr>
          <w:noProof/>
          <w:position w:val="-44"/>
        </w:rPr>
        <w:drawing>
          <wp:inline distT="0" distB="0" distL="0" distR="0" wp14:anchorId="51C5F48C" wp14:editId="3243764D">
            <wp:extent cx="1863344" cy="544576"/>
            <wp:effectExtent l="0" t="0" r="0" b="0"/>
            <wp:docPr id="2134464463" name="Picture 1" descr="{&quot;mathml&quot;:&quot;&lt;math style=\&quot;font-family:stix;font-size:12px;\&quot;&gt;&lt;mrow&gt;&lt;msqrt&gt;&lt;mi&gt;d&lt;/mi&gt;&lt;/msqrt&gt;&lt;mo&gt;=&lt;/mo&gt;&lt;mfrac&gt;&lt;mrow&gt;&lt;mtext&gt;𝔼&lt;/mtext&gt;&lt;mfenced close=\&quot;}\&quot; open=\&quot;{\&quot; wrs:valign=\&quot;middle\&quot;&gt;&lt;mrow&gt;&lt;mi&gt;Λ&lt;/mi&gt;&lt;mo&gt;|&lt;/mo&gt;&lt;msub&gt;&lt;mtext&gt;ℋ&lt;/mtext&gt;&lt;mn&gt;1&lt;/mn&gt;&lt;/msub&gt;&lt;/mrow&gt;&lt;/mfenced&gt;&lt;mo&gt;−&lt;/mo&gt;&lt;mtext&gt;𝔼&lt;/mtext&gt;&lt;mfenced close=\&quot;}\&quot; open=\&quot;{\&quot; wrs:valign=\&quot;middle\&quot;&gt;&lt;mrow&gt;&lt;mi&gt;Λ&lt;/mi&gt;&lt;mo&gt;|&lt;/mo&gt;&lt;msub&gt;&lt;mtext&gt;ℋ&lt;/mtext&gt;&lt;mn&gt;1&lt;/mn&gt;&lt;/msub&gt;&lt;/mrow&gt;&lt;/mfenced&gt;&lt;/mrow&gt;&lt;mrow&gt;&lt;msqrt&gt;&lt;mrow&gt;&lt;mtext&gt;𝕍&lt;/mtext&gt;&lt;mfenced close=\&quot;}\&quot; open=\&quot;{\&quot; wrs:valign=\&quot;middle\&quot;&gt;&lt;mrow&gt;&lt;mi&gt;Λ&lt;/mi&gt;&lt;mo&gt;|&lt;/mo&gt;&lt;msub&gt;&lt;mtext&gt;ℋ&lt;/mtext&gt;&lt;mn&gt;0&lt;/mn&gt;&lt;/msub&gt;&lt;/mrow&gt;&lt;/mfenced&gt;&lt;/mrow&gt;&lt;/msqrt&gt;&lt;/mrow&gt;&lt;/mfrac&gt;&lt;/mrow&gt;&lt;/math&gt;&quot;,&quot;origin&quot;:&quot;MathType for Microsoft Add-in&quot;,&quot;version&quot;:&quot;v3.20.0&quot;}" title="square root of d equals fraction numerator text 𝔼 end text open curly brackets capital lambda vertical line text ℋ end text subscript 1 close curly brackets minus text 𝔼 end text open curly brackets capital lambda vertical line text ℋ end text subscript 1 close curly brackets over denominator square root of text 𝕍 end text open curly brackets capital lambda vertical line text ℋ end text subscript 0 close curly brackets end roo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qrt&gt;&lt;mi&gt;d&lt;/mi&gt;&lt;/msqrt&gt;&lt;mo&gt;=&lt;/mo&gt;&lt;mfrac&gt;&lt;mrow&gt;&lt;mtext&gt;𝔼&lt;/mtext&gt;&lt;mfenced close=\&quot;}\&quot; open=\&quot;{\&quot; wrs:valign=\&quot;middle\&quot;&gt;&lt;mrow&gt;&lt;mi&gt;Λ&lt;/mi&gt;&lt;mo&gt;|&lt;/mo&gt;&lt;msub&gt;&lt;mtext&gt;ℋ&lt;/mtext&gt;&lt;mn&gt;1&lt;/mn&gt;&lt;/msub&gt;&lt;/mrow&gt;&lt;/mfenced&gt;&lt;mo&gt;−&lt;/mo&gt;&lt;mtext&gt;𝔼&lt;/mtext&gt;&lt;mfenced close=\&quot;}\&quot; open=\&quot;{\&quot; wrs:valign=\&quot;middle\&quot;&gt;&lt;mrow&gt;&lt;mi&gt;Λ&lt;/mi&gt;&lt;mo&gt;|&lt;/mo&gt;&lt;msub&gt;&lt;mtext&gt;ℋ&lt;/mtext&gt;&lt;mn&gt;1&lt;/mn&gt;&lt;/msub&gt;&lt;/mrow&gt;&lt;/mfenced&gt;&lt;/mrow&gt;&lt;mrow&gt;&lt;msqrt&gt;&lt;mrow&gt;&lt;mtext&gt;𝕍&lt;/mtext&gt;&lt;mfenced close=\&quot;}\&quot; open=\&quot;{\&quot; wrs:valign=\&quot;middle\&quot;&gt;&lt;mrow&gt;&lt;mi&gt;Λ&lt;/mi&gt;&lt;mo&gt;|&lt;/mo&gt;&lt;msub&gt;&lt;mtext&gt;ℋ&lt;/mtext&gt;&lt;mn&gt;0&lt;/mn&gt;&lt;/msub&gt;&lt;/mrow&gt;&lt;/mfenced&gt;&lt;/mrow&gt;&lt;/msqrt&gt;&lt;/mrow&gt;&lt;/mfrac&gt;&lt;/mrow&gt;&lt;/math&gt;&quot;,&quot;origin&quot;:&quot;MathType for Microsoft Add-in&quot;,&quot;version&quot;:&quot;v3.20.0&quot;}" title="square root of d equals fraction numerator text 𝔼 end text open curly brackets capital lambda vertical line text ℋ end text subscript 1 close curly brackets minus text 𝔼 end text open curly brackets capital lambda vertical line text ℋ end text subscript 1 close curly brackets over denominator square root of text 𝕍 end text open curly brackets capital lambda vertical line text ℋ end text subscript 0 close curly brackets end root end fraction"/>
                    <pic:cNvPicPr/>
                  </pic:nvPicPr>
                  <pic:blipFill>
                    <a:blip r:embed="rId189" cstate="print">
                      <a:extLst>
                        <a:ext uri="{28A0092B-C50C-407E-A947-70E740481C1C}">
                          <a14:useLocalDpi xmlns:a14="http://schemas.microsoft.com/office/drawing/2010/main" val="0"/>
                        </a:ext>
                      </a:extLst>
                    </a:blip>
                    <a:stretch>
                      <a:fillRect/>
                    </a:stretch>
                  </pic:blipFill>
                  <pic:spPr>
                    <a:xfrm>
                      <a:off x="0" y="0"/>
                      <a:ext cx="1863344" cy="54457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commonly referred to as the </w:t>
      </w:r>
      <w:r w:rsidRPr="003C066E">
        <w:rPr>
          <w:i/>
        </w:rPr>
        <w:t>deflection</w:t>
      </w:r>
      <w:r w:rsidRPr="003C066E">
        <w:t xml:space="preserve"> in the literature.  To determine the detector performance we must compute the probability density functions under each hypothesis.  To that end let</w:t>
      </w:r>
      <w:r>
        <w:rPr>
          <w:noProof/>
          <w:position w:val="-9"/>
        </w:rPr>
        <w:drawing>
          <wp:inline distT="0" distB="0" distL="0" distR="0" wp14:anchorId="611E40D6" wp14:editId="60AA3BEA">
            <wp:extent cx="1416304" cy="188976"/>
            <wp:effectExtent l="0" t="0" r="0" b="0"/>
            <wp:docPr id="2134464464" name="Picture 1" descr="{&quot;mathml&quot;:&quot;&lt;math display=\&quot;block\&quot; style=\&quot;font-family:stix;font-size:12px;\&quot;&gt;&lt;mrow&gt;&lt;mi&gt;Γ&lt;/mi&gt;&lt;mo&gt;=&lt;/mo&gt;&lt;msup&gt;&lt;mi&gt;x&lt;/mi&gt;&lt;mtext&gt;†&lt;/mtext&gt;&lt;/msup&gt;&lt;msup&gt;&lt;mi&gt;Σ&lt;/mi&gt;&lt;mrow&gt;&lt;mo&gt;−&lt;/mo&gt;&lt;mn&gt;1&lt;/mn&gt;&lt;/mrow&gt;&lt;/msup&gt;&lt;mi&gt;Y&lt;/mi&gt;&lt;mo&gt;=&lt;/mo&gt;&lt;msub&gt;&lt;mi&gt;Γ&lt;/mi&gt;&lt;mn&gt;1&lt;/mn&gt;&lt;/msub&gt;&lt;mo&gt;+&lt;/mo&gt;&lt;mi&gt;j&lt;/mi&gt;&lt;msub&gt;&lt;mi&gt;Γ&lt;/mi&gt;&lt;mn&gt;2&lt;/mn&gt;&lt;/msub&gt;&lt;/mrow&gt;&lt;/math&gt;&quot;,&quot;origin&quot;:&quot;MathType for Microsoft Add-in&quot;,&quot;version&quot;:&quot;v3.20.0&quot;}" title="capital gamma equals x to the power of text † end text end exponent capital sigma to the power of negative 1 end exponent Y equals capital gamma subscript 1 plus j capital gamma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Γ&lt;/mi&gt;&lt;mo&gt;=&lt;/mo&gt;&lt;msup&gt;&lt;mi&gt;x&lt;/mi&gt;&lt;mtext&gt;†&lt;/mtext&gt;&lt;/msup&gt;&lt;msup&gt;&lt;mi&gt;Σ&lt;/mi&gt;&lt;mrow&gt;&lt;mo&gt;−&lt;/mo&gt;&lt;mn&gt;1&lt;/mn&gt;&lt;/mrow&gt;&lt;/msup&gt;&lt;mi&gt;Y&lt;/mi&gt;&lt;mo&gt;=&lt;/mo&gt;&lt;msub&gt;&lt;mi&gt;Γ&lt;/mi&gt;&lt;mn&gt;1&lt;/mn&gt;&lt;/msub&gt;&lt;mo&gt;+&lt;/mo&gt;&lt;mi&gt;j&lt;/mi&gt;&lt;msub&gt;&lt;mi&gt;Γ&lt;/mi&gt;&lt;mn&gt;2&lt;/mn&gt;&lt;/msub&gt;&lt;/mrow&gt;&lt;/math&gt;&quot;,&quot;origin&quot;:&quot;MathType for Microsoft Add-in&quot;,&quot;version&quot;:&quot;v3.20.0&quot;}" title="capital gamma equals x to the power of text † end text end exponent capital sigma to the power of negative 1 end exponent Y equals capital gamma subscript 1 plus j capital gamma subscript 2"/>
                    <pic:cNvPicPr/>
                  </pic:nvPicPr>
                  <pic:blipFill>
                    <a:blip r:embed="rId190" cstate="print">
                      <a:extLst>
                        <a:ext uri="{28A0092B-C50C-407E-A947-70E740481C1C}">
                          <a14:useLocalDpi xmlns:a14="http://schemas.microsoft.com/office/drawing/2010/main" val="0"/>
                        </a:ext>
                      </a:extLst>
                    </a:blip>
                    <a:stretch>
                      <a:fillRect/>
                    </a:stretch>
                  </pic:blipFill>
                  <pic:spPr>
                    <a:xfrm>
                      <a:off x="0" y="0"/>
                      <a:ext cx="1416304" cy="188976"/>
                    </a:xfrm>
                    <a:prstGeom prst="rect">
                      <a:avLst/>
                    </a:prstGeom>
                  </pic:spPr>
                </pic:pic>
              </a:graphicData>
            </a:graphic>
          </wp:inline>
        </w:drawing>
      </w:r>
      <w:r w:rsidRPr="003C066E">
        <w:t>which is a linear transformation of Gaussian RV and hence is also Gaussian.  Then under H0 we have</w:t>
      </w:r>
    </w:p>
    <w:p w:rsidR="00894722" w:rsidRPr="003C066E" w:rsidRDefault="00894722" w:rsidP="002C66DD"/>
    <w:p w:rsidR="00894722" w:rsidRPr="003C066E" w:rsidRDefault="00894722" w:rsidP="002C66DD">
      <w:pPr>
        <w:jc w:val="center"/>
      </w:pPr>
      <w:r>
        <w:rPr>
          <w:noProof/>
          <w:position w:val="-26"/>
        </w:rPr>
        <w:drawing>
          <wp:inline distT="0" distB="0" distL="0" distR="0" wp14:anchorId="7DC9689B" wp14:editId="32BEF207">
            <wp:extent cx="5246353" cy="456963"/>
            <wp:effectExtent l="0" t="0" r="0" b="0"/>
            <wp:docPr id="2134464465" name="Picture 1" descr="{&quot;mathml&quot;:&quot;&lt;math display=\&quot;block\&quot; style=\&quot;font-family:stix;font-size:12px;\&quot;&gt;&lt;mtable wrs:columnalign=\&quot;relation\&quot;&gt;&lt;mtr&gt;&lt;mtd&gt;&lt;msubsup&gt;&lt;mi&gt;σ&lt;/mi&gt;&lt;mi&gt;Γ&lt;/mi&gt;&lt;mn&gt;2&lt;/mn&gt;&lt;/msubsup&gt;&lt;mo&gt;=&lt;/mo&gt;&lt;mtext&gt;𝔼&lt;/mtext&gt;&lt;msup&gt;&lt;mfenced close=\&quot;|\&quot; open=\&quot;|\&quot; wrs:valign=\&quot;middle\&quot;&gt;&lt;mi&gt;Γ&lt;/mi&gt;&lt;/mfenced&gt;&lt;mn&gt;2&lt;/mn&gt;&lt;/msup&gt;&lt;mo&gt;=&lt;/mo&gt;&lt;mtext&gt;𝔼&lt;/mtext&gt;&lt;mfenced close=\&quot;}\&quot; open=\&quot;{\&quot; wrs:valign=\&quot;middle\&quot;&gt;&lt;mrow&gt;&lt;mfenced wrs:valign=\&quot;middle\&quot;&gt;&lt;mrow&gt;&lt;msup&gt;&lt;mi&gt;x&lt;/mi&gt;&lt;mtext&gt;†&lt;/mtext&gt;&lt;/msup&gt;&lt;msup&gt;&lt;mi&gt;Σ&lt;/mi&gt;&lt;mrow&gt;&lt;mo&gt;−&lt;/mo&gt;&lt;mn&gt;1&lt;/mn&gt;&lt;/mrow&gt;&lt;/msup&gt;&lt;mi&gt;Z&lt;/mi&gt;&lt;/mrow&gt;&lt;/mfenced&gt;&lt;msup&gt;&lt;mfenced wrs:valign=\&quot;middle\&quot;&gt;&lt;mrow&gt;&lt;msup&gt;&lt;mi&gt;x&lt;/mi&gt;&lt;mtext&gt;†&lt;/mtext&gt;&lt;/msup&gt;&lt;msup&gt;&lt;mi&gt;Σ&lt;/mi&gt;&lt;mrow&gt;&lt;mo&gt;−&lt;/mo&gt;&lt;mn&gt;1&lt;/mn&gt;&lt;/mrow&gt;&lt;/msup&gt;&lt;mi&gt;Z&lt;/mi&gt;&lt;/mrow&gt;&lt;/mfenced&gt;&lt;mtext&gt;†&lt;/mtext&gt;&lt;/msup&gt;&lt;/mrow&gt;&lt;/mfenced&gt;&lt;mo&gt;=&lt;/mo&gt;&lt;msup&gt;&lt;mi&gt;x&lt;/mi&gt;&lt;mtext&gt;†&lt;/mtext&gt;&lt;/msup&gt;&lt;msup&gt;&lt;mi&gt;Σ&lt;/mi&gt;&lt;mrow&gt;&lt;mo&gt;−&lt;/mo&gt;&lt;mn&gt;1&lt;/mn&gt;&lt;/mrow&gt;&lt;/msup&gt;&lt;mtext&gt;𝔼&lt;/mtext&gt;&lt;mfenced close=\&quot;}\&quot; open=\&quot;{\&quot; wrs:valign=\&quot;middle\&quot;&gt;&lt;mrow&gt;&lt;msup&gt;&lt;mi&gt;Z&lt;/mi&gt;&lt;mi&gt;Z&lt;/mi&gt;&lt;mtext&gt;†&lt;/mtext&gt;&lt;/msup&gt;&lt;/mrow&gt;&lt;/mfenced&gt;&lt;msup&gt;&lt;mi&gt;Σ&lt;/mi&gt;&lt;mrow&gt;&lt;mo&gt;−&lt;/mo&gt;&lt;mn&gt;1&lt;/mn&gt;&lt;/mrow&gt;&lt;/msup&gt;&lt;mi&gt;x&lt;/mi&gt;&lt;/mtd&gt;&lt;/mtr&gt;&lt;mtr&gt;&lt;mtd&gt;&lt;mo&gt;=&lt;/mo&gt;&lt;msup&gt;&lt;mi&gt;x&lt;/mi&gt;&lt;mtext&gt;†&lt;/mtext&gt;&lt;/msup&gt;&lt;msup&gt;&lt;mi&gt;Σ&lt;/mi&gt;&lt;mrow&gt;&lt;mo&gt;−&lt;/mo&gt;&lt;mn&gt;1&lt;/mn&gt;&lt;/mrow&gt;&lt;/msup&gt;&lt;mi&gt;x&lt;/mi&gt;&lt;/mtd&gt;&lt;/mtr&gt;&lt;/mtable&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able wrs:columnalign=\&quot;relation\&quot;&gt;&lt;mtr&gt;&lt;mtd&gt;&lt;msubsup&gt;&lt;mi&gt;σ&lt;/mi&gt;&lt;mi&gt;Γ&lt;/mi&gt;&lt;mn&gt;2&lt;/mn&gt;&lt;/msubsup&gt;&lt;mo&gt;=&lt;/mo&gt;&lt;mtext&gt;𝔼&lt;/mtext&gt;&lt;msup&gt;&lt;mfenced close=\&quot;|\&quot; open=\&quot;|\&quot; wrs:valign=\&quot;middle\&quot;&gt;&lt;mi&gt;Γ&lt;/mi&gt;&lt;/mfenced&gt;&lt;mn&gt;2&lt;/mn&gt;&lt;/msup&gt;&lt;mo&gt;=&lt;/mo&gt;&lt;mtext&gt;𝔼&lt;/mtext&gt;&lt;mfenced close=\&quot;}\&quot; open=\&quot;{\&quot; wrs:valign=\&quot;middle\&quot;&gt;&lt;mrow&gt;&lt;mfenced wrs:valign=\&quot;middle\&quot;&gt;&lt;mrow&gt;&lt;msup&gt;&lt;mi&gt;x&lt;/mi&gt;&lt;mtext&gt;†&lt;/mtext&gt;&lt;/msup&gt;&lt;msup&gt;&lt;mi&gt;Σ&lt;/mi&gt;&lt;mrow&gt;&lt;mo&gt;−&lt;/mo&gt;&lt;mn&gt;1&lt;/mn&gt;&lt;/mrow&gt;&lt;/msup&gt;&lt;mi&gt;Z&lt;/mi&gt;&lt;/mrow&gt;&lt;/mfenced&gt;&lt;msup&gt;&lt;mfenced wrs:valign=\&quot;middle\&quot;&gt;&lt;mrow&gt;&lt;msup&gt;&lt;mi&gt;x&lt;/mi&gt;&lt;mtext&gt;†&lt;/mtext&gt;&lt;/msup&gt;&lt;msup&gt;&lt;mi&gt;Σ&lt;/mi&gt;&lt;mrow&gt;&lt;mo&gt;−&lt;/mo&gt;&lt;mn&gt;1&lt;/mn&gt;&lt;/mrow&gt;&lt;/msup&gt;&lt;mi&gt;Z&lt;/mi&gt;&lt;/mrow&gt;&lt;/mfenced&gt;&lt;mtext&gt;†&lt;/mtext&gt;&lt;/msup&gt;&lt;/mrow&gt;&lt;/mfenced&gt;&lt;mo&gt;=&lt;/mo&gt;&lt;msup&gt;&lt;mi&gt;x&lt;/mi&gt;&lt;mtext&gt;†&lt;/mtext&gt;&lt;/msup&gt;&lt;msup&gt;&lt;mi&gt;Σ&lt;/mi&gt;&lt;mrow&gt;&lt;mo&gt;−&lt;/mo&gt;&lt;mn&gt;1&lt;/mn&gt;&lt;/mrow&gt;&lt;/msup&gt;&lt;mtext&gt;𝔼&lt;/mtext&gt;&lt;mfenced close=\&quot;}\&quot; open=\&quot;{\&quot; wrs:valign=\&quot;middle\&quot;&gt;&lt;mrow&gt;&lt;msup&gt;&lt;mi&gt;Z&lt;/mi&gt;&lt;mi&gt;Z&lt;/mi&gt;&lt;mtext&gt;†&lt;/mtext&gt;&lt;/msup&gt;&lt;/mrow&gt;&lt;/mfenced&gt;&lt;msup&gt;&lt;mi&gt;Σ&lt;/mi&gt;&lt;mrow&gt;&lt;mo&gt;−&lt;/mo&gt;&lt;mn&gt;1&lt;/mn&gt;&lt;/mrow&gt;&lt;/msup&gt;&lt;mi&gt;x&lt;/mi&gt;&lt;/mtd&gt;&lt;/mtr&gt;&lt;mtr&gt;&lt;mtd&gt;&lt;mo&gt;=&lt;/mo&gt;&lt;msup&gt;&lt;mi&gt;x&lt;/mi&gt;&lt;mtext&gt;†&lt;/mtext&gt;&lt;/msup&gt;&lt;msup&gt;&lt;mi&gt;Σ&lt;/mi&gt;&lt;mrow&gt;&lt;mo&gt;−&lt;/mo&gt;&lt;mn&gt;1&lt;/mn&gt;&lt;/mrow&gt;&lt;/msup&gt;&lt;mi&gt;x&lt;/mi&gt;&lt;/mtd&gt;&lt;/mtr&gt;&lt;/mtable&gt;&lt;/math&gt;&quot;,&quot;origin&quot;:&quot;MathType for Microsoft Add-in&quot;,&quot;version&quot;:&quot;v3.20.0&quot;}"/>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5246353" cy="456963"/>
                    </a:xfrm>
                    <a:prstGeom prst="rect">
                      <a:avLst/>
                    </a:prstGeom>
                  </pic:spPr>
                </pic:pic>
              </a:graphicData>
            </a:graphic>
          </wp:inline>
        </w:drawing>
      </w:r>
    </w:p>
    <w:p w:rsidR="00894722" w:rsidRPr="003C066E" w:rsidRDefault="00894722" w:rsidP="002C66DD"/>
    <w:p w:rsidR="00894722" w:rsidRPr="003C066E" w:rsidRDefault="00894722" w:rsidP="002C66DD">
      <w:r w:rsidRPr="003C066E">
        <w:t>Then by the properties of proper complex random variables we know</w:t>
      </w:r>
      <w:r>
        <w:rPr>
          <w:noProof/>
          <w:position w:val="-20"/>
        </w:rPr>
        <w:drawing>
          <wp:inline distT="0" distB="0" distL="0" distR="0" wp14:anchorId="6257C9C9" wp14:editId="5CE51CA7">
            <wp:extent cx="1046480" cy="351536"/>
            <wp:effectExtent l="0" t="0" r="0" b="0"/>
            <wp:docPr id="2134464466" name="Picture 1" descr="{&quot;mathml&quot;:&quot;&lt;math display=\&quot;block\&quot; style=\&quot;font-family:stix;font-size:12px;\&quot;&gt;&lt;mrow&gt;&lt;msubsup&gt;&lt;mi&gt;σ&lt;/mi&gt;&lt;mrow&gt;&lt;msub&gt;&lt;mi&gt;Γ&lt;/mi&gt;&lt;mn&gt;1&lt;/mn&gt;&lt;/msub&gt;&lt;/mrow&gt;&lt;mn&gt;2&lt;/mn&gt;&lt;/msubsup&gt;&lt;mo&gt;=&lt;/mo&gt;&lt;msubsup&gt;&lt;mi&gt;σ&lt;/mi&gt;&lt;mrow&gt;&lt;msub&gt;&lt;mi&gt;Γ&lt;/mi&gt;&lt;mn&gt;2&lt;/mn&gt;&lt;/msub&gt;&lt;/mrow&gt;&lt;mn&gt;2&lt;/mn&gt;&lt;/msubsup&gt;&lt;mo&gt;=&lt;/mo&gt;&lt;mfrac&gt;&lt;mn&gt;1&lt;/mn&gt;&lt;mn&gt;2&lt;/mn&gt;&lt;/mfrac&gt;&lt;msubsup&gt;&lt;mi&gt;σ&lt;/mi&gt;&lt;mi&gt;Γ&lt;/mi&gt;&lt;mn&gt;2&lt;/mn&gt;&lt;/msubsup&gt;&lt;/mrow&gt;&lt;/math&gt;&quot;,&quot;origin&quot;:&quot;MathType for Microsoft Add-in&quot;,&quot;version&quot;:&quot;v3.20.0&quot;}" title="sigma subscript capital gamma subscript 1 end subscript superscript 2 equals sigma subscript capital gamma subscript 2 end subscript superscript 2 equals 1 half sigma subscript capital gamma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sup&gt;&lt;mi&gt;σ&lt;/mi&gt;&lt;mrow&gt;&lt;msub&gt;&lt;mi&gt;Γ&lt;/mi&gt;&lt;mn&gt;1&lt;/mn&gt;&lt;/msub&gt;&lt;/mrow&gt;&lt;mn&gt;2&lt;/mn&gt;&lt;/msubsup&gt;&lt;mo&gt;=&lt;/mo&gt;&lt;msubsup&gt;&lt;mi&gt;σ&lt;/mi&gt;&lt;mrow&gt;&lt;msub&gt;&lt;mi&gt;Γ&lt;/mi&gt;&lt;mn&gt;2&lt;/mn&gt;&lt;/msub&gt;&lt;/mrow&gt;&lt;mn&gt;2&lt;/mn&gt;&lt;/msubsup&gt;&lt;mo&gt;=&lt;/mo&gt;&lt;mfrac&gt;&lt;mn&gt;1&lt;/mn&gt;&lt;mn&gt;2&lt;/mn&gt;&lt;/mfrac&gt;&lt;msubsup&gt;&lt;mi&gt;σ&lt;/mi&gt;&lt;mi&gt;Γ&lt;/mi&gt;&lt;mn&gt;2&lt;/mn&gt;&lt;/msubsup&gt;&lt;/mrow&gt;&lt;/math&gt;&quot;,&quot;origin&quot;:&quot;MathType for Microsoft Add-in&quot;,&quot;version&quot;:&quot;v3.20.0&quot;}" title="sigma subscript capital gamma subscript 1 end subscript superscript 2 equals sigma subscript capital gamma subscript 2 end subscript superscript 2 equals 1 half sigma subscript capital gamma superscript 2"/>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046480" cy="351536"/>
                    </a:xfrm>
                    <a:prstGeom prst="rect">
                      <a:avLst/>
                    </a:prstGeom>
                  </pic:spPr>
                </pic:pic>
              </a:graphicData>
            </a:graphic>
          </wp:inline>
        </w:drawing>
      </w:r>
      <w:r w:rsidRPr="003C066E">
        <w:t xml:space="preserve">, and because </w:t>
      </w:r>
      <w:r>
        <w:rPr>
          <w:noProof/>
        </w:rPr>
        <w:drawing>
          <wp:inline distT="0" distB="0" distL="0" distR="0" wp14:anchorId="5C891D70" wp14:editId="133B4BAC">
            <wp:extent cx="77216" cy="10160"/>
            <wp:effectExtent l="0" t="0" r="0" b="0"/>
            <wp:docPr id="2134464467"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w:t>
      </w:r>
    </w:p>
    <w:p w:rsidR="00894722" w:rsidRPr="003C066E" w:rsidRDefault="00894722" w:rsidP="002C66DD"/>
    <w:p w:rsidR="00894722" w:rsidRPr="003C066E" w:rsidRDefault="00894722" w:rsidP="002C66DD">
      <w:r w:rsidRPr="003C066E">
        <w:tab/>
      </w:r>
      <w:r>
        <w:rPr>
          <w:noProof/>
          <w:position w:val="-20"/>
        </w:rPr>
        <w:drawing>
          <wp:inline distT="0" distB="0" distL="0" distR="0" wp14:anchorId="64D2D43B" wp14:editId="0724D7F8">
            <wp:extent cx="873760" cy="365760"/>
            <wp:effectExtent l="0" t="0" r="0" b="0"/>
            <wp:docPr id="2134464468" name="Picture 1" descr="{&quot;mathml&quot;:&quot;&lt;math style=\&quot;font-family:stix;font-size:12px;\&quot;&gt;&lt;mrow&gt;&lt;msubsup&gt;&lt;mi&gt;σ&lt;/mi&gt;&lt;mi&gt;Λ&lt;/mi&gt;&lt;mn&gt;2&lt;/mn&gt;&lt;/msubsup&gt;&lt;mo&gt;=&lt;/mo&gt;&lt;mfrac&gt;&lt;mrow&gt;&lt;msup&gt;&lt;mi&gt;x&lt;/mi&gt;&lt;mtext&gt;†&lt;/mtext&gt;&lt;/msup&gt;&lt;msup&gt;&lt;mi&gt;Σ&lt;/mi&gt;&lt;mrow&gt;&lt;mo&gt;−&lt;/mo&gt;&lt;mn&gt;1&lt;/mn&gt;&lt;/mrow&gt;&lt;/msup&gt;&lt;mi&gt;x&lt;/mi&gt;&lt;/mrow&gt;&lt;mn&gt;2&lt;/mn&gt;&lt;/mfrac&gt;&lt;/mrow&gt;&lt;/math&gt;&quot;,&quot;origin&quot;:&quot;MathType for Microsoft Add-in&quot;,&quot;version&quot;:&quot;v3.20.0&quot;}" title="sigma subscript capital lambda superscript 2 equals fraction numerator x to the power of text † end text end exponent capital sigma to the power of negative 1 end exponent x over denominator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sup&gt;&lt;mi&gt;σ&lt;/mi&gt;&lt;mi&gt;Λ&lt;/mi&gt;&lt;mn&gt;2&lt;/mn&gt;&lt;/msubsup&gt;&lt;mo&gt;=&lt;/mo&gt;&lt;mfrac&gt;&lt;mrow&gt;&lt;msup&gt;&lt;mi&gt;x&lt;/mi&gt;&lt;mtext&gt;†&lt;/mtext&gt;&lt;/msup&gt;&lt;msup&gt;&lt;mi&gt;Σ&lt;/mi&gt;&lt;mrow&gt;&lt;mo&gt;−&lt;/mo&gt;&lt;mn&gt;1&lt;/mn&gt;&lt;/mrow&gt;&lt;/msup&gt;&lt;mi&gt;x&lt;/mi&gt;&lt;/mrow&gt;&lt;mn&gt;2&lt;/mn&gt;&lt;/mfrac&gt;&lt;/mrow&gt;&lt;/math&gt;&quot;,&quot;origin&quot;:&quot;MathType for Microsoft Add-in&quot;,&quot;version&quot;:&quot;v3.20.0&quot;}" title="sigma subscript capital lambda superscript 2 equals fraction numerator x to the power of text † end text end exponent capital sigma to the power of negative 1 end exponent x over denominator 2 end fraction"/>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873760" cy="3657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The variances are the same under both hypotheses.  The mean of </w:t>
      </w:r>
      <w:r>
        <w:rPr>
          <w:noProof/>
        </w:rPr>
        <w:drawing>
          <wp:inline distT="0" distB="0" distL="0" distR="0" wp14:anchorId="2B7DF43A" wp14:editId="1A0F1237">
            <wp:extent cx="109728" cy="101600"/>
            <wp:effectExtent l="0" t="0" r="0" b="0"/>
            <wp:docPr id="2134464469" name="Picture 1" descr="{&quot;mathml&quot;:&quot;&lt;math display=\&quot;block\&quot; style=\&quot;font-family:stix;font-size:12px;\&quot;&gt;&lt;mi&gt;Λ&lt;/mi&gt;&lt;/math&gt;&quot;,&quot;origin&quot;:&quot;MathType for Microsoft Add-in&quot;,&quot;version&quot;:&quot;v3.20.0&quot;}" title="capital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Λ&lt;/mi&gt;&lt;/math&gt;&quot;,&quot;origin&quot;:&quot;MathType for Microsoft Add-in&quot;,&quot;version&quot;:&quot;v3.20.0&quot;}" title="capital lambda"/>
                    <pic:cNvPicPr/>
                  </pic:nvPicPr>
                  <pic:blipFill>
                    <a:blip r:embed="rId194" cstate="print">
                      <a:extLst>
                        <a:ext uri="{28A0092B-C50C-407E-A947-70E740481C1C}">
                          <a14:useLocalDpi xmlns:a14="http://schemas.microsoft.com/office/drawing/2010/main" val="0"/>
                        </a:ext>
                      </a:extLst>
                    </a:blip>
                    <a:stretch>
                      <a:fillRect/>
                    </a:stretch>
                  </pic:blipFill>
                  <pic:spPr>
                    <a:xfrm>
                      <a:off x="0" y="0"/>
                      <a:ext cx="109728" cy="101600"/>
                    </a:xfrm>
                    <a:prstGeom prst="rect">
                      <a:avLst/>
                    </a:prstGeom>
                  </pic:spPr>
                </pic:pic>
              </a:graphicData>
            </a:graphic>
          </wp:inline>
        </w:drawing>
      </w:r>
      <w:r w:rsidRPr="003C066E">
        <w:t>under H1 is computed as</w:t>
      </w:r>
    </w:p>
    <w:p w:rsidR="00894722" w:rsidRPr="003C066E" w:rsidRDefault="00894722" w:rsidP="002C66DD"/>
    <w:p w:rsidR="00894722" w:rsidRPr="003C066E" w:rsidRDefault="00894722" w:rsidP="002C66DD">
      <w:r w:rsidRPr="003C066E">
        <w:tab/>
      </w:r>
      <w:r>
        <w:rPr>
          <w:noProof/>
          <w:position w:val="-26"/>
        </w:rPr>
        <w:drawing>
          <wp:inline distT="0" distB="0" distL="0" distR="0" wp14:anchorId="4F3A83D9" wp14:editId="12E0FAB2">
            <wp:extent cx="2938272" cy="426720"/>
            <wp:effectExtent l="0" t="0" r="0" b="0"/>
            <wp:docPr id="2134464470" name="Picture 1" descr="{&quot;mathml&quot;:&quot;&lt;math display=\&quot;block\&quot; style=\&quot;font-family:stix;font-size:12px;\&quot;&gt;&lt;mtable wrs:columnalign=\&quot;relation\&quot;&gt;&lt;mtr&gt;&lt;mtd&gt;&lt;msub&gt;&lt;mi&gt;μ&lt;/mi&gt;&lt;mi&gt;Λ&lt;/mi&gt;&lt;/msub&gt;&lt;mo&gt;=&lt;/mo&gt;&lt;mtext&gt;𝔼&lt;/mtext&gt;&lt;mfenced close=\&quot;}\&quot; open=\&quot;{\&quot; wrs:valign=\&quot;middle\&quot;&gt;&lt;mrow&gt;&lt;mtext&gt;ℝ&lt;/mtext&gt;&lt;mfenced close=\&quot;}\&quot; open=\&quot;{\&quot; wrs:valign=\&quot;middle\&quot;&gt;&lt;mi&gt;Γ&lt;/mi&gt;&lt;/mfenced&gt;&lt;/mrow&gt;&lt;/mfenced&gt;&lt;mo&gt;=&lt;/mo&gt;&lt;mtext&gt;ℝ&lt;/mtext&gt;&lt;mfenced close=\&quot;}\&quot; open=\&quot;{\&quot; wrs:valign=\&quot;middle\&quot;&gt;&lt;mrow&gt;&lt;mtext&gt;𝔼&lt;/mtext&gt;&lt;mfenced close=\&quot;}\&quot; open=\&quot;{\&quot; wrs:valign=\&quot;middle\&quot;&gt;&lt;mrow&gt;&lt;msup&gt;&lt;mi&gt;x&lt;/mi&gt;&lt;mtext&gt;†&lt;/mtext&gt;&lt;/msup&gt;&lt;msup&gt;&lt;mi&gt;Σ&lt;/mi&gt;&lt;mrow&gt;&lt;mo&gt;−&lt;/mo&gt;&lt;mn&gt;1&lt;/mn&gt;&lt;/mrow&gt;&lt;/msup&gt;&lt;mi&gt;x&lt;/mi&gt;&lt;mo&gt;+&lt;/mo&gt;&lt;msup&gt;&lt;mi&gt;x&lt;/mi&gt;&lt;mtext&gt;†&lt;/mtext&gt;&lt;/msup&gt;&lt;msup&gt;&lt;mi&gt;Σ&lt;/mi&gt;&lt;mrow&gt;&lt;mo&gt;−&lt;/mo&gt;&lt;mn&gt;1&lt;/mn&gt;&lt;/mrow&gt;&lt;/msup&gt;&lt;mi&gt;Z&lt;/mi&gt;&lt;/mrow&gt;&lt;/mfenced&gt;&lt;/mrow&gt;&lt;/mfenced&gt;&lt;mo&gt;=&lt;/mo&gt;&lt;/mtd&gt;&lt;/mtr&gt;&lt;mtr&gt;&lt;mtd&gt;&lt;mo&gt;=&lt;/mo&gt;&lt;msup&gt;&lt;mi&gt;x&lt;/mi&gt;&lt;mtext&gt;†&lt;/mtext&gt;&lt;/msup&gt;&lt;msup&gt;&lt;mi&gt;Σ&lt;/mi&gt;&lt;mrow&gt;&lt;mo&gt;−&lt;/mo&gt;&lt;mn&gt;1&lt;/mn&gt;&lt;/mrow&gt;&lt;/msup&gt;&lt;mi&gt;x&lt;/mi&gt;&lt;/mtd&gt;&lt;/mtr&gt;&lt;/mtable&gt;&lt;/math&gt;&quot;,&quot;origin&quot;:&quot;MathType for Microsoft Add-in&quot;,&quot;version&quot;:&quot;v3.20.0&quot;}" title="table row cell mu subscript capital lambda equals text 𝔼 end text open curly brackets text ℝ end text open curly brackets capital gamma close curly brackets close curly brackets equals text ℝ end text open curly brackets text 𝔼 end text open curly brackets x to the power of text † end text end exponent capital sigma to the power of negative 1 end exponent x plus x to the power of text † end text end exponent capital sigma to the power of negative 1 end exponent Z close curly brackets close curly brackets equals end cell row cell equals x to the power of text † end text end exponent capital sigma to the power of negative 1 end exponent x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able wrs:columnalign=\&quot;relation\&quot;&gt;&lt;mtr&gt;&lt;mtd&gt;&lt;msub&gt;&lt;mi&gt;μ&lt;/mi&gt;&lt;mi&gt;Λ&lt;/mi&gt;&lt;/msub&gt;&lt;mo&gt;=&lt;/mo&gt;&lt;mtext&gt;𝔼&lt;/mtext&gt;&lt;mfenced close=\&quot;}\&quot; open=\&quot;{\&quot; wrs:valign=\&quot;middle\&quot;&gt;&lt;mrow&gt;&lt;mtext&gt;ℝ&lt;/mtext&gt;&lt;mfenced close=\&quot;}\&quot; open=\&quot;{\&quot; wrs:valign=\&quot;middle\&quot;&gt;&lt;mi&gt;Γ&lt;/mi&gt;&lt;/mfenced&gt;&lt;/mrow&gt;&lt;/mfenced&gt;&lt;mo&gt;=&lt;/mo&gt;&lt;mtext&gt;ℝ&lt;/mtext&gt;&lt;mfenced close=\&quot;}\&quot; open=\&quot;{\&quot; wrs:valign=\&quot;middle\&quot;&gt;&lt;mrow&gt;&lt;mtext&gt;𝔼&lt;/mtext&gt;&lt;mfenced close=\&quot;}\&quot; open=\&quot;{\&quot; wrs:valign=\&quot;middle\&quot;&gt;&lt;mrow&gt;&lt;msup&gt;&lt;mi&gt;x&lt;/mi&gt;&lt;mtext&gt;†&lt;/mtext&gt;&lt;/msup&gt;&lt;msup&gt;&lt;mi&gt;Σ&lt;/mi&gt;&lt;mrow&gt;&lt;mo&gt;−&lt;/mo&gt;&lt;mn&gt;1&lt;/mn&gt;&lt;/mrow&gt;&lt;/msup&gt;&lt;mi&gt;x&lt;/mi&gt;&lt;mo&gt;+&lt;/mo&gt;&lt;msup&gt;&lt;mi&gt;x&lt;/mi&gt;&lt;mtext&gt;†&lt;/mtext&gt;&lt;/msup&gt;&lt;msup&gt;&lt;mi&gt;Σ&lt;/mi&gt;&lt;mrow&gt;&lt;mo&gt;−&lt;/mo&gt;&lt;mn&gt;1&lt;/mn&gt;&lt;/mrow&gt;&lt;/msup&gt;&lt;mi&gt;Z&lt;/mi&gt;&lt;/mrow&gt;&lt;/mfenced&gt;&lt;/mrow&gt;&lt;/mfenced&gt;&lt;mo&gt;=&lt;/mo&gt;&lt;/mtd&gt;&lt;/mtr&gt;&lt;mtr&gt;&lt;mtd&gt;&lt;mo&gt;=&lt;/mo&gt;&lt;msup&gt;&lt;mi&gt;x&lt;/mi&gt;&lt;mtext&gt;†&lt;/mtext&gt;&lt;/msup&gt;&lt;msup&gt;&lt;mi&gt;Σ&lt;/mi&gt;&lt;mrow&gt;&lt;mo&gt;−&lt;/mo&gt;&lt;mn&gt;1&lt;/mn&gt;&lt;/mrow&gt;&lt;/msup&gt;&lt;mi&gt;x&lt;/mi&gt;&lt;/mtd&gt;&lt;/mtr&gt;&lt;/mtable&gt;&lt;/math&gt;&quot;,&quot;origin&quot;:&quot;MathType for Microsoft Add-in&quot;,&quot;version&quot;:&quot;v3.20.0&quot;}" title="table row cell mu subscript capital lambda equals text 𝔼 end text open curly brackets text ℝ end text open curly brackets capital gamma close curly brackets close curly brackets equals text ℝ end text open curly brackets text 𝔼 end text open curly brackets x to the power of text † end text end exponent capital sigma to the power of negative 1 end exponent x plus x to the power of text † end text end exponent capital sigma to the power of negative 1 end exponent Z close curly brackets close curly brackets equals end cell row cell equals x to the power of text † end text end exponent capital sigma to the power of negative 1 end exponent x end cell end table"/>
                    <pic:cNvPicPr/>
                  </pic:nvPicPr>
                  <pic:blipFill>
                    <a:blip r:embed="rId195" cstate="print">
                      <a:extLst>
                        <a:ext uri="{28A0092B-C50C-407E-A947-70E740481C1C}">
                          <a14:useLocalDpi xmlns:a14="http://schemas.microsoft.com/office/drawing/2010/main" val="0"/>
                        </a:ext>
                      </a:extLst>
                    </a:blip>
                    <a:stretch>
                      <a:fillRect/>
                    </a:stretch>
                  </pic:blipFill>
                  <pic:spPr>
                    <a:xfrm>
                      <a:off x="0" y="0"/>
                      <a:ext cx="2938272" cy="4267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we have used the fact that </w:t>
      </w:r>
      <w:r>
        <w:rPr>
          <w:noProof/>
        </w:rPr>
        <w:drawing>
          <wp:inline distT="0" distB="0" distL="0" distR="0" wp14:anchorId="5BFE307D" wp14:editId="41972398">
            <wp:extent cx="491744" cy="128016"/>
            <wp:effectExtent l="0" t="0" r="0" b="0"/>
            <wp:docPr id="2134464471" name="Picture 1" descr="{&quot;mathml&quot;:&quot;&lt;math style=\&quot;font-family:stix;font-size:12px;\&quot;&gt;&lt;mrow&gt;&lt;msup&gt;&lt;mi&gt;x&lt;/mi&gt;&lt;mtext&gt;†&lt;/mtext&gt;&lt;/msup&gt;&lt;msup&gt;&lt;mi&gt;Σ&lt;/mi&gt;&lt;mrow&gt;&lt;mo&gt;−&lt;/mo&gt;&lt;mn&gt;1&lt;/mn&gt;&lt;/mrow&gt;&lt;/msup&gt;&lt;mi&gt;x&lt;/mi&gt;&lt;/mrow&gt;&lt;/math&gt;&quot;,&quot;origin&quot;:&quot;MathType for Microsoft Add-in&quot;,&quot;version&quot;:&quot;v3.20.0&quot;}" title="x to the power of text † end text end exponent capital sigma to the power of negative 1 end exponent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i&gt;x&lt;/mi&gt;&lt;mtext&gt;†&lt;/mtext&gt;&lt;/msup&gt;&lt;msup&gt;&lt;mi&gt;Σ&lt;/mi&gt;&lt;mrow&gt;&lt;mo&gt;−&lt;/mo&gt;&lt;mn&gt;1&lt;/mn&gt;&lt;/mrow&gt;&lt;/msup&gt;&lt;mi&gt;x&lt;/mi&gt;&lt;/mrow&gt;&lt;/math&gt;&quot;,&quot;origin&quot;:&quot;MathType for Microsoft Add-in&quot;,&quot;version&quot;:&quot;v3.20.0&quot;}" title="x to the power of text † end text end exponent capital sigma to the power of negative 1 end exponent x"/>
                    <pic:cNvPicPr/>
                  </pic:nvPicPr>
                  <pic:blipFill>
                    <a:blip r:embed="rId196" cstate="print">
                      <a:extLst>
                        <a:ext uri="{28A0092B-C50C-407E-A947-70E740481C1C}">
                          <a14:useLocalDpi xmlns:a14="http://schemas.microsoft.com/office/drawing/2010/main" val="0"/>
                        </a:ext>
                      </a:extLst>
                    </a:blip>
                    <a:stretch>
                      <a:fillRect/>
                    </a:stretch>
                  </pic:blipFill>
                  <pic:spPr>
                    <a:xfrm>
                      <a:off x="0" y="0"/>
                      <a:ext cx="491744" cy="128016"/>
                    </a:xfrm>
                    <a:prstGeom prst="rect">
                      <a:avLst/>
                    </a:prstGeom>
                  </pic:spPr>
                </pic:pic>
              </a:graphicData>
            </a:graphic>
          </wp:inline>
        </w:drawing>
      </w:r>
      <w:r w:rsidRPr="003C066E">
        <w:t>is a real scalar.  We are then back to the standard mean shifted Gauss-Gauss detection problem encounted in section ().</w:t>
      </w:r>
    </w:p>
    <w:p w:rsidR="00894722" w:rsidRPr="003C066E" w:rsidRDefault="00894722" w:rsidP="002C66DD"/>
    <w:p w:rsidR="00894722" w:rsidRPr="003C066E" w:rsidRDefault="00894722" w:rsidP="002C66DD">
      <w:r w:rsidRPr="003C066E">
        <w:tab/>
      </w:r>
      <w:r>
        <w:rPr>
          <w:noProof/>
        </w:rPr>
        <w:drawing>
          <wp:inline distT="0" distB="0" distL="0" distR="0" wp14:anchorId="5E3D658B" wp14:editId="746D71D7">
            <wp:extent cx="77216" cy="10160"/>
            <wp:effectExtent l="0" t="0" r="0" b="0"/>
            <wp:docPr id="2134464472"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deflection is seen to be</w:t>
      </w:r>
    </w:p>
    <w:p w:rsidR="00894722" w:rsidRPr="003C066E" w:rsidRDefault="00894722" w:rsidP="002C66DD"/>
    <w:p w:rsidR="00894722" w:rsidRPr="003C066E" w:rsidRDefault="00894722" w:rsidP="002C66DD">
      <w:r w:rsidRPr="003C066E">
        <w:tab/>
      </w:r>
      <w:r>
        <w:rPr>
          <w:noProof/>
          <w:position w:val="-38"/>
        </w:rPr>
        <w:drawing>
          <wp:inline distT="0" distB="0" distL="0" distR="0" wp14:anchorId="25B537F9" wp14:editId="34311078">
            <wp:extent cx="2174240" cy="477520"/>
            <wp:effectExtent l="0" t="0" r="0" b="0"/>
            <wp:docPr id="2134464473" name="Picture 1" descr="{&quot;mathml&quot;:&quot;&lt;math style=\&quot;font-family:stix;font-size:12px;\&quot;&gt;&lt;mrow&gt;&lt;msqrt&gt;&lt;mi&gt;d&lt;/mi&gt;&lt;/msqrt&gt;&lt;mo&gt;=&lt;/mo&gt;&lt;mfrac&gt;&lt;mrow&gt;&lt;msup&gt;&lt;mi&gt;x&lt;/mi&gt;&lt;mtext&gt;†&lt;/mtext&gt;&lt;/msup&gt;&lt;msup&gt;&lt;mi&gt;Σ&lt;/mi&gt;&lt;mrow&gt;&lt;mo&gt;−&lt;/mo&gt;&lt;mn&gt;1&lt;/mn&gt;&lt;/mrow&gt;&lt;/msup&gt;&lt;mi&gt;x&lt;/mi&gt;&lt;/mrow&gt;&lt;mrow&gt;&lt;msqrt&gt;&lt;mrow&gt;&lt;msup&gt;&lt;mi&gt;x&lt;/mi&gt;&lt;mtext&gt;†&lt;/mtext&gt;&lt;/msup&gt;&lt;msup&gt;&lt;mi&gt;Σ&lt;/mi&gt;&lt;mrow&gt;&lt;mo&gt;−&lt;/mo&gt;&lt;mn&gt;1&lt;/mn&gt;&lt;/mrow&gt;&lt;/msup&gt;&lt;mi&gt;x&lt;/mi&gt;&lt;mo&gt;/&lt;/mo&gt;&lt;mn&gt;2&lt;/mn&gt;&lt;/mrow&gt;&lt;/msqrt&gt;&lt;/mrow&gt;&lt;/mfrac&gt;&lt;mo&gt;=&lt;/mo&gt;&lt;msqrt&gt;&lt;mrow&gt;&lt;mn&gt;2&lt;/mn&gt;&lt;msup&gt;&lt;mi&gt;x&lt;/mi&gt;&lt;mtext&gt;†&lt;/mtext&gt;&lt;/msup&gt;&lt;msup&gt;&lt;mi&gt;Σ&lt;/mi&gt;&lt;mrow&gt;&lt;mo&gt;−&lt;/mo&gt;&lt;mn&gt;1&lt;/mn&gt;&lt;/mrow&gt;&lt;/msup&gt;&lt;mi&gt;x&lt;/mi&gt;&lt;/mrow&gt;&lt;/msqrt&gt;&lt;/mrow&gt;&lt;/math&gt;&quot;,&quot;origin&quot;:&quot;MathType for Microsoft Add-in&quot;,&quot;version&quot;:&quot;v3.20.0&quot;}" title="square root of d equals fraction numerator x to the power of text † end text end exponent capital sigma to the power of negative 1 end exponent x over denominator square root of x to the power of text † end text end exponent capital sigma to the power of negative 1 end exponent x divided by 2 end root end fraction equals square root of 2 x to the power of text † end text end exponent capital sigma to the power of negative 1 end exponent x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qrt&gt;&lt;mi&gt;d&lt;/mi&gt;&lt;/msqrt&gt;&lt;mo&gt;=&lt;/mo&gt;&lt;mfrac&gt;&lt;mrow&gt;&lt;msup&gt;&lt;mi&gt;x&lt;/mi&gt;&lt;mtext&gt;†&lt;/mtext&gt;&lt;/msup&gt;&lt;msup&gt;&lt;mi&gt;Σ&lt;/mi&gt;&lt;mrow&gt;&lt;mo&gt;−&lt;/mo&gt;&lt;mn&gt;1&lt;/mn&gt;&lt;/mrow&gt;&lt;/msup&gt;&lt;mi&gt;x&lt;/mi&gt;&lt;/mrow&gt;&lt;mrow&gt;&lt;msqrt&gt;&lt;mrow&gt;&lt;msup&gt;&lt;mi&gt;x&lt;/mi&gt;&lt;mtext&gt;†&lt;/mtext&gt;&lt;/msup&gt;&lt;msup&gt;&lt;mi&gt;Σ&lt;/mi&gt;&lt;mrow&gt;&lt;mo&gt;−&lt;/mo&gt;&lt;mn&gt;1&lt;/mn&gt;&lt;/mrow&gt;&lt;/msup&gt;&lt;mi&gt;x&lt;/mi&gt;&lt;mo&gt;/&lt;/mo&gt;&lt;mn&gt;2&lt;/mn&gt;&lt;/mrow&gt;&lt;/msqrt&gt;&lt;/mrow&gt;&lt;/mfrac&gt;&lt;mo&gt;=&lt;/mo&gt;&lt;msqrt&gt;&lt;mrow&gt;&lt;mn&gt;2&lt;/mn&gt;&lt;msup&gt;&lt;mi&gt;x&lt;/mi&gt;&lt;mtext&gt;†&lt;/mtext&gt;&lt;/msup&gt;&lt;msup&gt;&lt;mi&gt;Σ&lt;/mi&gt;&lt;mrow&gt;&lt;mo&gt;−&lt;/mo&gt;&lt;mn&gt;1&lt;/mn&gt;&lt;/mrow&gt;&lt;/msup&gt;&lt;mi&gt;x&lt;/mi&gt;&lt;/mrow&gt;&lt;/msqrt&gt;&lt;/mrow&gt;&lt;/math&gt;&quot;,&quot;origin&quot;:&quot;MathType for Microsoft Add-in&quot;,&quot;version&quot;:&quot;v3.20.0&quot;}" title="square root of d equals fraction numerator x to the power of text † end text end exponent capital sigma to the power of negative 1 end exponent x over denominator square root of x to the power of text † end text end exponent capital sigma to the power of negative 1 end exponent x divided by 2 end root end fraction equals square root of 2 x to the power of text † end text end exponent capital sigma to the power of negative 1 end exponent x end root"/>
                    <pic:cNvPicPr/>
                  </pic:nvPicPr>
                  <pic:blipFill>
                    <a:blip r:embed="rId197" cstate="print">
                      <a:extLst>
                        <a:ext uri="{28A0092B-C50C-407E-A947-70E740481C1C}">
                          <a14:useLocalDpi xmlns:a14="http://schemas.microsoft.com/office/drawing/2010/main" val="0"/>
                        </a:ext>
                      </a:extLst>
                    </a:blip>
                    <a:stretch>
                      <a:fillRect/>
                    </a:stretch>
                  </pic:blipFill>
                  <pic:spPr>
                    <a:xfrm>
                      <a:off x="0" y="0"/>
                      <a:ext cx="2174240" cy="4775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threshold is determined from the false alarm probability according to</w:t>
      </w:r>
    </w:p>
    <w:p w:rsidR="00894722" w:rsidRPr="003C066E" w:rsidRDefault="00894722" w:rsidP="002C66DD"/>
    <w:p w:rsidR="00894722" w:rsidRPr="003C066E" w:rsidRDefault="00894722" w:rsidP="002C66DD">
      <w:r w:rsidRPr="003C066E">
        <w:tab/>
      </w:r>
      <w:r>
        <w:rPr>
          <w:noProof/>
          <w:position w:val="-9"/>
        </w:rPr>
        <w:drawing>
          <wp:inline distT="0" distB="0" distL="0" distR="0" wp14:anchorId="59518A3C" wp14:editId="2830F3F1">
            <wp:extent cx="727456" cy="166624"/>
            <wp:effectExtent l="0" t="0" r="0" b="0"/>
            <wp:docPr id="2134464474" name="Picture 1" descr="{&quot;mathml&quot;:&quot;&lt;math style=\&quot;font-family:stix;font-size:12px;\&quot;&gt;&lt;mrow&gt;&lt;msub&gt;&lt;mi&gt;P&lt;/mi&gt;&lt;mi&gt;F&lt;/mi&gt;&lt;/msub&gt;&lt;mo&gt;=&lt;/mo&gt;&lt;mi&gt;Q&lt;/mi&gt;&lt;mfenced wrs:valign=\&quot;middle\&quot;&gt;&lt;mi&gt;ϒ&lt;/mi&gt;&lt;/mfenced&gt;&lt;/mrow&gt;&lt;/math&gt;&quot;,&quot;origin&quot;:&quot;MathType for Microsoft Add-in&quot;,&quot;version&quot;:&quot;v3.20.0&quot;}" title="P subscript F equals Q open parentheses ϒ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F&lt;/mi&gt;&lt;/msub&gt;&lt;mo&gt;=&lt;/mo&gt;&lt;mi&gt;Q&lt;/mi&gt;&lt;mfenced wrs:valign=\&quot;middle\&quot;&gt;&lt;mi&gt;ϒ&lt;/mi&gt;&lt;/mfenced&gt;&lt;/mrow&gt;&lt;/math&gt;&quot;,&quot;origin&quot;:&quot;MathType for Microsoft Add-in&quot;,&quot;version&quot;:&quot;v3.20.0&quot;}" title="P subscript F equals Q open parentheses ϒ close parentheses"/>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727456" cy="166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10"/>
        </w:rPr>
        <w:drawing>
          <wp:inline distT="0" distB="0" distL="0" distR="0" wp14:anchorId="790B3DB6" wp14:editId="3F4B752A">
            <wp:extent cx="650240" cy="170688"/>
            <wp:effectExtent l="0" t="0" r="0" b="0"/>
            <wp:docPr id="2134464475" name="Picture 1" descr="{&quot;mathml&quot;:&quot;&lt;math display=\&quot;block\&quot; style=\&quot;font-family:stix;font-size:12px;\&quot;&gt;&lt;mrow&gt;&lt;mi&gt;ϒ&lt;/mi&gt;&lt;mo&gt;=&lt;/mo&gt;&lt;msub&gt;&lt;mi&gt;ϒ&lt;/mi&gt;&lt;mn&gt;0&lt;/mn&gt;&lt;/msub&gt;&lt;mo&gt;/&lt;/mo&gt;&lt;msub&gt;&lt;mi&gt;σ&lt;/mi&gt;&lt;mi&gt;Λ&lt;/mi&gt;&lt;/msub&gt;&lt;/mrow&gt;&lt;/math&gt;&quot;,&quot;origin&quot;:&quot;MathType for Microsoft Add-in&quot;,&quot;version&quot;:&quot;v3.20.0&quot;}" title="ϒ equals ϒ subscript 0 divided by sigma subscript capital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ϒ&lt;/mi&gt;&lt;mo&gt;=&lt;/mo&gt;&lt;msub&gt;&lt;mi&gt;ϒ&lt;/mi&gt;&lt;mn&gt;0&lt;/mn&gt;&lt;/msub&gt;&lt;mo&gt;/&lt;/mo&gt;&lt;msub&gt;&lt;mi&gt;σ&lt;/mi&gt;&lt;mi&gt;Λ&lt;/mi&gt;&lt;/msub&gt;&lt;/mrow&gt;&lt;/math&gt;&quot;,&quot;origin&quot;:&quot;MathType for Microsoft Add-in&quot;,&quot;version&quot;:&quot;v3.20.0&quot;}" title="ϒ equals ϒ subscript 0 divided by sigma subscript capital lambda"/>
                    <pic:cNvPicPr/>
                  </pic:nvPicPr>
                  <pic:blipFill>
                    <a:blip r:embed="rId199" cstate="print">
                      <a:extLst>
                        <a:ext uri="{28A0092B-C50C-407E-A947-70E740481C1C}">
                          <a14:useLocalDpi xmlns:a14="http://schemas.microsoft.com/office/drawing/2010/main" val="0"/>
                        </a:ext>
                      </a:extLst>
                    </a:blip>
                    <a:stretch>
                      <a:fillRect/>
                    </a:stretch>
                  </pic:blipFill>
                  <pic:spPr>
                    <a:xfrm>
                      <a:off x="0" y="0"/>
                      <a:ext cx="650240" cy="170688"/>
                    </a:xfrm>
                    <a:prstGeom prst="rect">
                      <a:avLst/>
                    </a:prstGeom>
                  </pic:spPr>
                </pic:pic>
              </a:graphicData>
            </a:graphic>
          </wp:inline>
        </w:drawing>
      </w:r>
      <w:r w:rsidRPr="003C066E">
        <w:t>is the normalized threshold.  The probability of detection is similarly</w:t>
      </w:r>
    </w:p>
    <w:p w:rsidR="00894722" w:rsidRPr="003C066E" w:rsidRDefault="00894722" w:rsidP="002C66DD"/>
    <w:p w:rsidR="00894722" w:rsidRPr="003C066E" w:rsidRDefault="00894722" w:rsidP="002C66DD"/>
    <w:p w:rsidR="00894722" w:rsidRPr="003C066E" w:rsidRDefault="00894722" w:rsidP="002C66DD">
      <w:r w:rsidRPr="003C066E">
        <w:tab/>
      </w:r>
      <w:r>
        <w:rPr>
          <w:noProof/>
        </w:rPr>
        <w:drawing>
          <wp:inline distT="0" distB="0" distL="0" distR="0" wp14:anchorId="4CDAA473" wp14:editId="7AE3A199">
            <wp:extent cx="77216" cy="10160"/>
            <wp:effectExtent l="0" t="0" r="0" b="0"/>
            <wp:docPr id="2134464476"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49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One can see then that in this simple channel only two factors influence performance: the false alarm rate and the output SNR.</w:t>
      </w:r>
    </w:p>
    <w:p w:rsidR="00894722" w:rsidRPr="003C066E" w:rsidRDefault="00894722" w:rsidP="002C66DD"/>
    <w:p w:rsidR="00894722" w:rsidRPr="003C066E" w:rsidRDefault="00894722" w:rsidP="002C66DD">
      <w:r w:rsidRPr="003C066E">
        <w:t xml:space="preserve">In complex white noise with </w:t>
      </w:r>
      <w:r>
        <w:rPr>
          <w:noProof/>
        </w:rPr>
        <w:drawing>
          <wp:inline distT="0" distB="0" distL="0" distR="0" wp14:anchorId="09BB51E9" wp14:editId="72421DB3">
            <wp:extent cx="77216" cy="10160"/>
            <wp:effectExtent l="0" t="0" r="0" b="0"/>
            <wp:docPr id="2134464477"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we may absorb the variance into the threshold immediately which results in the relevant quantities</w:t>
      </w:r>
    </w:p>
    <w:p w:rsidR="00894722" w:rsidRPr="003C066E" w:rsidRDefault="00894722" w:rsidP="002C66DD"/>
    <w:p w:rsidR="00894722" w:rsidRPr="003C066E" w:rsidRDefault="00894722" w:rsidP="002C66DD">
      <w:r w:rsidRPr="003C066E">
        <w:tab/>
      </w:r>
      <w:r>
        <w:rPr>
          <w:noProof/>
          <w:position w:val="-10"/>
        </w:rPr>
        <w:drawing>
          <wp:inline distT="0" distB="0" distL="0" distR="0" wp14:anchorId="6D7A55DC" wp14:editId="093CC01A">
            <wp:extent cx="1026160" cy="172720"/>
            <wp:effectExtent l="0" t="0" r="0" b="0"/>
            <wp:docPr id="2134464478" name="Picture 1" descr="{&quot;mathml&quot;:&quot;&lt;math style=\&quot;font-family:stix;font-size:12px;\&quot;&gt;&lt;mrow&gt;&lt;mi&gt;Λ&lt;/mi&gt;&lt;mo&gt;=&lt;/mo&gt;&lt;mtext&gt;ℝ&lt;/mtext&gt;&lt;mfenced close=\&quot;}\&quot; open=\&quot;{\&quot; wrs:valign=\&quot;middle\&quot;&gt;&lt;mrow&gt;&lt;msup&gt;&lt;mi&gt;x&lt;/mi&gt;&lt;mtext&gt;†&lt;/mtext&gt;&lt;/msup&gt;&lt;mi&gt;y&lt;/mi&gt;&lt;/mrow&gt;&lt;/mfenced&gt;&lt;mo&gt;&amp;gt;&lt;/mo&gt;&lt;msub&gt;&lt;mi&gt;ϒ&lt;/mi&gt;&lt;mn&gt;0&lt;/mn&gt;&lt;/msub&gt;&lt;/mrow&gt;&lt;/math&gt;&quot;,&quot;origin&quot;:&quot;MathType for Microsoft Add-in&quot;,&quot;version&quot;:&quot;v3.20.0&quot;}" title="capital lambda equals text ℝ end text open curly brackets x to the power of text † end text end exponent y close curly brackets greater than ϒ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gt;=&lt;/mo&gt;&lt;mtext&gt;ℝ&lt;/mtext&gt;&lt;mfenced close=\&quot;}\&quot; open=\&quot;{\&quot; wrs:valign=\&quot;middle\&quot;&gt;&lt;mrow&gt;&lt;msup&gt;&lt;mi&gt;x&lt;/mi&gt;&lt;mtext&gt;†&lt;/mtext&gt;&lt;/msup&gt;&lt;mi&gt;y&lt;/mi&gt;&lt;/mrow&gt;&lt;/mfenced&gt;&lt;mo&gt;&amp;gt;&lt;/mo&gt;&lt;msub&gt;&lt;mi&gt;ϒ&lt;/mi&gt;&lt;mn&gt;0&lt;/mn&gt;&lt;/msub&gt;&lt;/mrow&gt;&lt;/math&gt;&quot;,&quot;origin&quot;:&quot;MathType for Microsoft Add-in&quot;,&quot;version&quot;:&quot;v3.20.0&quot;}" title="capital lambda equals text ℝ end text open curly brackets x to the power of text † end text end exponent y close curly brackets greater than ϒ subscript 0"/>
                    <pic:cNvPicPr/>
                  </pic:nvPicPr>
                  <pic:blipFill>
                    <a:blip r:embed="rId200" cstate="print">
                      <a:extLst>
                        <a:ext uri="{28A0092B-C50C-407E-A947-70E740481C1C}">
                          <a14:useLocalDpi xmlns:a14="http://schemas.microsoft.com/office/drawing/2010/main" val="0"/>
                        </a:ext>
                      </a:extLst>
                    </a:blip>
                    <a:stretch>
                      <a:fillRect/>
                    </a:stretch>
                  </pic:blipFill>
                  <pic:spPr>
                    <a:xfrm>
                      <a:off x="0" y="0"/>
                      <a:ext cx="1026160" cy="1727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50</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22"/>
        </w:rPr>
        <w:drawing>
          <wp:inline distT="0" distB="0" distL="0" distR="0" wp14:anchorId="7AA25D90" wp14:editId="41EC5F63">
            <wp:extent cx="451104" cy="349504"/>
            <wp:effectExtent l="0" t="0" r="0" b="0"/>
            <wp:docPr id="2134464479" name="Picture 1" descr="{&quot;mathml&quot;:&quot;&lt;math display=\&quot;block\&quot; style=\&quot;font-family:stix;font-size:12px;\&quot;&gt;&lt;mrow&gt;&lt;mi&gt;d&lt;/mi&gt;&lt;mo&gt;=&lt;/mo&gt;&lt;mfrac&gt;&lt;mi&gt;E&lt;/mi&gt;&lt;mrow&gt;&lt;msubsup&gt;&lt;mi&gt;σ&lt;/mi&gt;&lt;mrow/&gt;&lt;mn&gt;2&lt;/mn&gt;&lt;/msubsup&gt;&lt;/mrow&gt;&lt;/mfrac&gt;&lt;/mrow&gt;&lt;/math&gt;&quot;,&quot;origin&quot;:&quot;MathType for Microsoft Add-in&quot;,&quot;version&quot;:&quot;v3.20.0&quot;}" title="d equals fraction numerator E over denominator sigma subscript blank superscript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d&lt;/mi&gt;&lt;mo&gt;=&lt;/mo&gt;&lt;mfrac&gt;&lt;mi&gt;E&lt;/mi&gt;&lt;mrow&gt;&lt;msubsup&gt;&lt;mi&gt;σ&lt;/mi&gt;&lt;mrow/&gt;&lt;mn&gt;2&lt;/mn&gt;&lt;/msubsup&gt;&lt;/mrow&gt;&lt;/mfrac&gt;&lt;/mrow&gt;&lt;/math&gt;&quot;,&quot;origin&quot;:&quot;MathType for Microsoft Add-in&quot;,&quot;version&quot;:&quot;v3.20.0&quot;}" title="d equals fraction numerator E over denominator sigma subscript blank superscript 2 end fraction"/>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451104" cy="34950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51</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9"/>
        </w:rPr>
        <w:drawing>
          <wp:inline distT="0" distB="0" distL="0" distR="0" wp14:anchorId="24143F65" wp14:editId="37D0C4C8">
            <wp:extent cx="556768" cy="186944"/>
            <wp:effectExtent l="0" t="0" r="0" b="0"/>
            <wp:docPr id="2134464480" name="Picture 1" descr="{&quot;mathml&quot;:&quot;&lt;math style=\&quot;font-family:stix;font-size:12px;\&quot;&gt;&lt;mrow&gt;&lt;msubsup&gt;&lt;mi&gt;σ&lt;/mi&gt;&lt;mi&gt;Λ&lt;/mi&gt;&lt;mn&gt;2&lt;/mn&gt;&lt;/msubsup&gt;&lt;mo&gt;=&lt;/mo&gt;&lt;msubsup&gt;&lt;mi&gt;σ&lt;/mi&gt;&lt;mrow/&gt;&lt;mn&gt;2&lt;/mn&gt;&lt;/msubsup&gt;&lt;mi&gt;E&lt;/mi&gt;&lt;/mrow&gt;&lt;/math&gt;&quot;,&quot;origin&quot;:&quot;MathType for Microsoft Add-in&quot;,&quot;version&quot;:&quot;v3.20.0&quot;}" title="sigma subscript capital lambda superscript 2 equals sigma subscript blank superscript 2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sup&gt;&lt;mi&gt;σ&lt;/mi&gt;&lt;mi&gt;Λ&lt;/mi&gt;&lt;mn&gt;2&lt;/mn&gt;&lt;/msubsup&gt;&lt;mo&gt;=&lt;/mo&gt;&lt;msubsup&gt;&lt;mi&gt;σ&lt;/mi&gt;&lt;mrow/&gt;&lt;mn&gt;2&lt;/mn&gt;&lt;/msubsup&gt;&lt;mi&gt;E&lt;/mi&gt;&lt;/mrow&gt;&lt;/math&gt;&quot;,&quot;origin&quot;:&quot;MathType for Microsoft Add-in&quot;,&quot;version&quot;:&quot;v3.20.0&quot;}" title="sigma subscript capital lambda superscript 2 equals sigma subscript blank superscript 2 E"/>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556768" cy="18694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52</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0"/>
        </w:rPr>
        <w:drawing>
          <wp:inline distT="0" distB="0" distL="0" distR="0" wp14:anchorId="5F1A043F" wp14:editId="0421CBB1">
            <wp:extent cx="1717040" cy="233680"/>
            <wp:effectExtent l="0" t="0" r="0" b="0"/>
            <wp:docPr id="2134464481" name="Picture 1" descr="{&quot;mathml&quot;:&quot;&lt;math style=\&quot;font-family:stix;font-size:12px;\&quot;&gt;&lt;mrow&gt;&lt;msub&gt;&lt;mi&gt;ϒ&lt;/mi&gt;&lt;mn&gt;0&lt;/mn&gt;&lt;/msub&gt;&lt;mo&gt;=&lt;/mo&gt;&lt;mi&gt;ϒ&lt;/mi&gt;&lt;msub&gt;&lt;mi&gt;σ&lt;/mi&gt;&lt;mi&gt;Λ&lt;/mi&gt;&lt;/msub&gt;&lt;mo&gt;=&lt;/mo&gt;&lt;mi&gt;σ&lt;/mi&gt;&lt;msqrt&gt;&lt;mi&gt;E&lt;/mi&gt;&lt;/msqrt&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sigma subscript capital lambda equals sigma square root of E Q to the power of negative 1 end exponent not stretchy left parenthesis P subscript F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ϒ&lt;/mi&gt;&lt;mn&gt;0&lt;/mn&gt;&lt;/msub&gt;&lt;mo&gt;=&lt;/mo&gt;&lt;mi&gt;ϒ&lt;/mi&gt;&lt;msub&gt;&lt;mi&gt;σ&lt;/mi&gt;&lt;mi&gt;Λ&lt;/mi&gt;&lt;/msub&gt;&lt;mo&gt;=&lt;/mo&gt;&lt;mi&gt;σ&lt;/mi&gt;&lt;msqrt&gt;&lt;mi&gt;E&lt;/mi&gt;&lt;/msqrt&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sigma subscript capital lambda equals sigma square root of E Q to the power of negative 1 end exponent not stretchy left parenthesis P subscript F not stretchy right parenthesis"/>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1717040"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53</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35"/>
        </w:rPr>
        <w:drawing>
          <wp:inline distT="0" distB="0" distL="0" distR="0" wp14:anchorId="1F9000DF" wp14:editId="727E2DFF">
            <wp:extent cx="2032000" cy="499872"/>
            <wp:effectExtent l="0" t="0" r="0" b="0"/>
            <wp:docPr id="2134464482" name="Picture 1" descr="{&quot;mathml&quot;:&quot;&lt;math style=\&quot;font-family:stix;font-size:12px;\&quot;&gt;&lt;mrow&gt;&lt;msub&gt;&lt;mi&gt;P&lt;/mi&gt;&lt;mi&gt;D&lt;/mi&gt;&lt;/msub&gt;&lt;mo&gt;=&lt;/mo&gt;&lt;mi&gt;Q&lt;/mi&gt;&lt;mfenced wrs:valign=\&quot;middle\&quot;&gt;&lt;mrow&gt;&lt;mfrac&gt;&lt;mrow&gt;&lt;msub&gt;&lt;mi&gt;ϒ&lt;/mi&gt;&lt;mn&gt;0&lt;/mn&gt;&lt;/msub&gt;&lt;mo&gt;−&lt;/mo&gt;&lt;mi&gt;E&lt;/mi&gt;&lt;/mrow&gt;&lt;mrow&gt;&lt;msqrt&gt;&lt;mi&gt;E&lt;/mi&gt;&lt;/msqrt&gt;&lt;mi&gt;σ&lt;/mi&gt;&lt;/mrow&gt;&lt;/mfrac&gt;&lt;/mrow&gt;&lt;/mfenced&gt;&lt;mo&gt;=&lt;/mo&gt;&lt;mi&gt;Q&lt;/mi&gt;&lt;mfenced wrs:valign=\&quot;middle\&quot;&gt;&lt;mrow&gt;&lt;mi&gt;ϒ&lt;/mi&gt;&lt;mo&gt;−&lt;/mo&gt;&lt;msqrt&gt;&lt;mi&gt;d&lt;/mi&gt;&lt;/msqrt&gt;&lt;/mrow&gt;&lt;/mfenced&gt;&lt;/mrow&gt;&lt;/math&gt;&quot;,&quot;origin&quot;:&quot;MathType for Microsoft Add-in&quot;,&quot;version&quot;:&quot;v3.20.0&quot;}" title="P subscript D equals Q open parentheses fraction numerator ϒ subscript 0 minus E over denominator square root of E sigma end fraction close parentheses equals Q open parentheses ϒ minus square root of 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i&gt;Q&lt;/mi&gt;&lt;mfenced wrs:valign=\&quot;middle\&quot;&gt;&lt;mrow&gt;&lt;mfrac&gt;&lt;mrow&gt;&lt;msub&gt;&lt;mi&gt;ϒ&lt;/mi&gt;&lt;mn&gt;0&lt;/mn&gt;&lt;/msub&gt;&lt;mo&gt;−&lt;/mo&gt;&lt;mi&gt;E&lt;/mi&gt;&lt;/mrow&gt;&lt;mrow&gt;&lt;msqrt&gt;&lt;mi&gt;E&lt;/mi&gt;&lt;/msqrt&gt;&lt;mi&gt;σ&lt;/mi&gt;&lt;/mrow&gt;&lt;/mfrac&gt;&lt;/mrow&gt;&lt;/mfenced&gt;&lt;mo&gt;=&lt;/mo&gt;&lt;mi&gt;Q&lt;/mi&gt;&lt;mfenced wrs:valign=\&quot;middle\&quot;&gt;&lt;mrow&gt;&lt;mi&gt;ϒ&lt;/mi&gt;&lt;mo&gt;−&lt;/mo&gt;&lt;msqrt&gt;&lt;mi&gt;d&lt;/mi&gt;&lt;/msqrt&gt;&lt;/mrow&gt;&lt;/mfenced&gt;&lt;/mrow&gt;&lt;/math&gt;&quot;,&quot;origin&quot;:&quot;MathType for Microsoft Add-in&quot;,&quot;version&quot;:&quot;v3.20.0&quot;}" title="P subscript D equals Q open parentheses fraction numerator ϒ subscript 0 minus E over denominator square root of E sigma end fraction close parentheses equals Q open parentheses ϒ minus square root of d close parentheses"/>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032000" cy="49987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In real white noise the detector becomes</w:t>
      </w:r>
    </w:p>
    <w:p w:rsidR="00894722" w:rsidRPr="003C066E" w:rsidRDefault="00894722" w:rsidP="002C66DD"/>
    <w:p w:rsidR="00894722" w:rsidRPr="003C066E" w:rsidRDefault="00894722" w:rsidP="002C66DD">
      <w:r w:rsidRPr="003C066E">
        <w:tab/>
      </w:r>
      <w:r>
        <w:rPr>
          <w:noProof/>
          <w:position w:val="-25"/>
        </w:rPr>
        <w:drawing>
          <wp:inline distT="0" distB="0" distL="0" distR="0" wp14:anchorId="6DB7784F" wp14:editId="328F6576">
            <wp:extent cx="1743456" cy="445008"/>
            <wp:effectExtent l="0" t="0" r="0" b="0"/>
            <wp:docPr id="2134464483" name="Picture 1" descr="{&quot;mathml&quot;:&quot;&lt;math style=\&quot;font-family:stix;font-size:12px;\&quot;&gt;&lt;mrow&gt;&lt;mi&gt;Λ&lt;/mi&gt;&lt;mo&gt;=&lt;/mo&gt;&lt;msup&gt;&lt;mi&gt;x&lt;/mi&gt;&lt;mrow&gt;&lt;msup&gt;&lt;mrow/&gt;&lt;mtext&gt;T&lt;/mtext&gt;&lt;/msup&gt;&lt;/mrow&gt;&lt;/msup&gt;&lt;mi&gt;y&lt;/mi&gt;&lt;mo&gt;=&lt;/mo&gt;&lt;munderover&gt;&lt;mo&gt;∑&lt;/mo&gt;&lt;mrow&gt;&lt;mi&gt;n&lt;/mi&gt;&lt;mo&gt;=&lt;/mo&gt;&lt;mn&gt;0&lt;/mn&gt;&lt;/mrow&gt;&lt;mrow&gt;&lt;mi&gt;N&lt;/mi&gt;&lt;mo&gt;−&lt;/mo&gt;&lt;mn&gt;1&lt;/mn&gt;&lt;/mrow&gt;&lt;/munderover&gt;&lt;mrow&gt;&lt;mi&gt;x&lt;/mi&gt;&lt;mo stretchy=\&quot;false\&quot;&gt;[&lt;/mo&gt;&lt;mi&gt;n&lt;/mi&gt;&lt;mo stretchy=\&quot;false\&quot;&gt;]&lt;/mo&gt;&lt;mi&gt;y&lt;/mi&gt;&lt;mo stretchy=\&quot;false\&quot;&gt;[&lt;/mo&gt;&lt;mi&gt;n&lt;/mi&gt;&lt;mo stretchy=\&quot;false\&quot;&gt;]&lt;/mo&gt;&lt;/mrow&gt;&lt;mo&gt;&amp;gt;&lt;/mo&gt;&lt;msub&gt;&lt;mi&gt;ϒ&lt;/mi&gt;&lt;mn&gt;0&lt;/mn&gt;&lt;/msub&gt;&lt;/mrow&gt;&lt;/math&gt;&quot;,&quot;origin&quot;:&quot;MathType for Microsoft Add-in&quot;,&quot;version&quot;:&quot;v3.20.0&quot;}" title="capital lambda equals x to the power of blank to the power of text T end text end exponent end exponent y equals sum from n equals 0 to N minus 1 of x not stretchy left square bracket n not stretchy right square bracket y not stretchy left square bracket n not stretchy right square bracket greater than ϒ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gt;=&lt;/mo&gt;&lt;msup&gt;&lt;mi&gt;x&lt;/mi&gt;&lt;mrow&gt;&lt;msup&gt;&lt;mrow/&gt;&lt;mtext&gt;T&lt;/mtext&gt;&lt;/msup&gt;&lt;/mrow&gt;&lt;/msup&gt;&lt;mi&gt;y&lt;/mi&gt;&lt;mo&gt;=&lt;/mo&gt;&lt;munderover&gt;&lt;mo&gt;∑&lt;/mo&gt;&lt;mrow&gt;&lt;mi&gt;n&lt;/mi&gt;&lt;mo&gt;=&lt;/mo&gt;&lt;mn&gt;0&lt;/mn&gt;&lt;/mrow&gt;&lt;mrow&gt;&lt;mi&gt;N&lt;/mi&gt;&lt;mo&gt;−&lt;/mo&gt;&lt;mn&gt;1&lt;/mn&gt;&lt;/mrow&gt;&lt;/munderover&gt;&lt;mrow&gt;&lt;mi&gt;x&lt;/mi&gt;&lt;mo stretchy=\&quot;false\&quot;&gt;[&lt;/mo&gt;&lt;mi&gt;n&lt;/mi&gt;&lt;mo stretchy=\&quot;false\&quot;&gt;]&lt;/mo&gt;&lt;mi&gt;y&lt;/mi&gt;&lt;mo stretchy=\&quot;false\&quot;&gt;[&lt;/mo&gt;&lt;mi&gt;n&lt;/mi&gt;&lt;mo stretchy=\&quot;false\&quot;&gt;]&lt;/mo&gt;&lt;/mrow&gt;&lt;mo&gt;&amp;gt;&lt;/mo&gt;&lt;msub&gt;&lt;mi&gt;ϒ&lt;/mi&gt;&lt;mn&gt;0&lt;/mn&gt;&lt;/msub&gt;&lt;/mrow&gt;&lt;/math&gt;&quot;,&quot;origin&quot;:&quot;MathType for Microsoft Add-in&quot;,&quot;version&quot;:&quot;v3.20.0&quot;}" title="capital lambda equals x to the power of blank to the power of text T end text end exponent end exponent y equals sum from n equals 0 to N minus 1 of x not stretchy left square bracket n not stretchy right square bracket y not stretchy left square bracket n not stretchy right square bracket greater than ϒ subscript 0"/>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1743456" cy="44500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a simple correlator (again we have absorbed the variance into the threshold apriori).  For </w:t>
      </w:r>
      <w:r>
        <w:rPr>
          <w:noProof/>
        </w:rPr>
        <w:drawing>
          <wp:inline distT="0" distB="0" distL="0" distR="0" wp14:anchorId="423435F6" wp14:editId="6806ECE4">
            <wp:extent cx="77216" cy="10160"/>
            <wp:effectExtent l="0" t="0" r="0" b="0"/>
            <wp:docPr id="2134464484"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the relevant quantities are</w:t>
      </w:r>
    </w:p>
    <w:p w:rsidR="00894722" w:rsidRPr="003C066E" w:rsidRDefault="00894722" w:rsidP="002C66DD"/>
    <w:p w:rsidR="00894722" w:rsidRPr="003C066E" w:rsidRDefault="00894722" w:rsidP="002C66DD">
      <w:r w:rsidRPr="003C066E">
        <w:tab/>
      </w:r>
      <w:r>
        <w:rPr>
          <w:noProof/>
          <w:position w:val="-22"/>
        </w:rPr>
        <w:drawing>
          <wp:inline distT="0" distB="0" distL="0" distR="0" wp14:anchorId="6CBACE74" wp14:editId="558F19FF">
            <wp:extent cx="912368" cy="373888"/>
            <wp:effectExtent l="0" t="0" r="0" b="0"/>
            <wp:docPr id="2134464485" name="Picture 1" descr="{&quot;mathml&quot;:&quot;&lt;math display=\&quot;block\&quot; style=\&quot;font-family:stix;font-size:12px;\&quot;&gt;&lt;mrow&gt;&lt;mi&gt;d&lt;/mi&gt;&lt;mo&gt;=&lt;/mo&gt;&lt;mfrac&gt;&lt;mrow&gt;&lt;msup&gt;&lt;mi&gt;E&lt;/mi&gt;&lt;mn&gt;2&lt;/mn&gt;&lt;/msup&gt;&lt;/mrow&gt;&lt;mrow&gt;&lt;mi&gt;E&lt;/mi&gt;&lt;msubsup&gt;&lt;mi&gt;σ&lt;/mi&gt;&lt;mrow/&gt;&lt;mn&gt;2&lt;/mn&gt;&lt;/msubsup&gt;&lt;/mrow&gt;&lt;/mfrac&gt;&lt;mo&gt;=&lt;/mo&gt;&lt;mfrac&gt;&lt;mi&gt;E&lt;/mi&gt;&lt;mrow&gt;&lt;msubsup&gt;&lt;mi&gt;σ&lt;/mi&gt;&lt;mrow/&gt;&lt;mn&gt;2&lt;/mn&gt;&lt;/msubsup&gt;&lt;/mrow&gt;&lt;/mfrac&gt;&lt;/mrow&gt;&lt;/math&gt;&quot;,&quot;origin&quot;:&quot;MathType for Microsoft Add-in&quot;,&quot;version&quot;:&quot;v3.20.0&quot;}" title="d equals fraction numerator E squared over denominator E sigma subscript blank superscript 2 end fraction equals fraction numerator E over denominator sigma subscript blank superscript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d&lt;/mi&gt;&lt;mo&gt;=&lt;/mo&gt;&lt;mfrac&gt;&lt;mrow&gt;&lt;msup&gt;&lt;mi&gt;E&lt;/mi&gt;&lt;mn&gt;2&lt;/mn&gt;&lt;/msup&gt;&lt;/mrow&gt;&lt;mrow&gt;&lt;mi&gt;E&lt;/mi&gt;&lt;msubsup&gt;&lt;mi&gt;σ&lt;/mi&gt;&lt;mrow/&gt;&lt;mn&gt;2&lt;/mn&gt;&lt;/msubsup&gt;&lt;/mrow&gt;&lt;/mfrac&gt;&lt;mo&gt;=&lt;/mo&gt;&lt;mfrac&gt;&lt;mi&gt;E&lt;/mi&gt;&lt;mrow&gt;&lt;msubsup&gt;&lt;mi&gt;σ&lt;/mi&gt;&lt;mrow/&gt;&lt;mn&gt;2&lt;/mn&gt;&lt;/msubsup&gt;&lt;/mrow&gt;&lt;/mfrac&gt;&lt;/mrow&gt;&lt;/math&gt;&quot;,&quot;origin&quot;:&quot;MathType for Microsoft Add-in&quot;,&quot;version&quot;:&quot;v3.20.0&quot;}" title="d equals fraction numerator E squared over denominator E sigma subscript blank superscript 2 end fraction equals fraction numerator E over denominator sigma subscript blank superscript 2 end fraction"/>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912368" cy="3738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56</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0"/>
        </w:rPr>
        <w:drawing>
          <wp:inline distT="0" distB="0" distL="0" distR="0" wp14:anchorId="6DE52E04" wp14:editId="0C233C41">
            <wp:extent cx="1635760" cy="233680"/>
            <wp:effectExtent l="0" t="0" r="0" b="0"/>
            <wp:docPr id="2134464486" name="Picture 1" descr="{&quot;mathml&quot;:&quot;&lt;math style=\&quot;font-family:stix;font-size:12px;\&quot;&gt;&lt;mrow&gt;&lt;mi&gt;ϒ&lt;/mi&gt;&lt;mo&gt;=&lt;/mo&gt;&lt;msub&gt;&lt;mi&gt;ϒ&lt;/mi&gt;&lt;mn&gt;0&lt;/mn&gt;&lt;/msub&gt;&lt;mo&gt;/&lt;/mo&gt;&lt;mi&gt;σ&lt;/mi&gt;&lt;msqrt&gt;&lt;mi&gt;E&lt;/mi&gt;&lt;/msqrt&gt;&lt;mo&gt;=&lt;/mo&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equals ϒ subscript 0 divided by sigma square root of E equals Q to the power of negative 1 end exponent not stretchy left parenthesis P subscript F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ϒ&lt;/mi&gt;&lt;mo&gt;=&lt;/mo&gt;&lt;msub&gt;&lt;mi&gt;ϒ&lt;/mi&gt;&lt;mn&gt;0&lt;/mn&gt;&lt;/msub&gt;&lt;mo&gt;/&lt;/mo&gt;&lt;mi&gt;σ&lt;/mi&gt;&lt;msqrt&gt;&lt;mi&gt;E&lt;/mi&gt;&lt;/msqrt&gt;&lt;mo&gt;=&lt;/mo&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equals ϒ subscript 0 divided by sigma square root of E equals Q to the power of negative 1 end exponent not stretchy left parenthesis P subscript F not stretchy right parenthesis"/>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1635760"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57</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35"/>
        </w:rPr>
        <w:drawing>
          <wp:inline distT="0" distB="0" distL="0" distR="0" wp14:anchorId="3ECB3333" wp14:editId="1477FE1A">
            <wp:extent cx="2032000" cy="499872"/>
            <wp:effectExtent l="0" t="0" r="0" b="0"/>
            <wp:docPr id="2134464487" name="Picture 1" descr="{&quot;mathml&quot;:&quot;&lt;math style=\&quot;font-family:stix;font-size:12px;\&quot;&gt;&lt;mrow&gt;&lt;msub&gt;&lt;mi&gt;P&lt;/mi&gt;&lt;mi&gt;D&lt;/mi&gt;&lt;/msub&gt;&lt;mo&gt;=&lt;/mo&gt;&lt;mi&gt;Q&lt;/mi&gt;&lt;mfenced wrs:valign=\&quot;middle\&quot;&gt;&lt;mrow&gt;&lt;mfrac&gt;&lt;mrow&gt;&lt;msub&gt;&lt;mi&gt;ϒ&lt;/mi&gt;&lt;mn&gt;0&lt;/mn&gt;&lt;/msub&gt;&lt;mo&gt;−&lt;/mo&gt;&lt;mi&gt;E&lt;/mi&gt;&lt;/mrow&gt;&lt;mrow&gt;&lt;msqrt&gt;&lt;mi&gt;E&lt;/mi&gt;&lt;/msqrt&gt;&lt;mi&gt;σ&lt;/mi&gt;&lt;/mrow&gt;&lt;/mfrac&gt;&lt;/mrow&gt;&lt;/mfenced&gt;&lt;mo&gt;=&lt;/mo&gt;&lt;mi&gt;Q&lt;/mi&gt;&lt;mfenced wrs:valign=\&quot;middle\&quot;&gt;&lt;mrow&gt;&lt;mi&gt;ϒ&lt;/mi&gt;&lt;mo&gt;−&lt;/mo&gt;&lt;msqrt&gt;&lt;mi&gt;d&lt;/mi&gt;&lt;/msqrt&gt;&lt;/mrow&gt;&lt;/mfenced&gt;&lt;/mrow&gt;&lt;/math&gt;&quot;,&quot;origin&quot;:&quot;MathType for Microsoft Add-in&quot;,&quot;version&quot;:&quot;v3.20.0&quot;}" title="P subscript D equals Q open parentheses fraction numerator ϒ subscript 0 minus E over denominator square root of E sigma end fraction close parentheses equals Q open parentheses ϒ minus square root of 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i&gt;Q&lt;/mi&gt;&lt;mfenced wrs:valign=\&quot;middle\&quot;&gt;&lt;mrow&gt;&lt;mfrac&gt;&lt;mrow&gt;&lt;msub&gt;&lt;mi&gt;ϒ&lt;/mi&gt;&lt;mn&gt;0&lt;/mn&gt;&lt;/msub&gt;&lt;mo&gt;−&lt;/mo&gt;&lt;mi&gt;E&lt;/mi&gt;&lt;/mrow&gt;&lt;mrow&gt;&lt;msqrt&gt;&lt;mi&gt;E&lt;/mi&gt;&lt;/msqrt&gt;&lt;mi&gt;σ&lt;/mi&gt;&lt;/mrow&gt;&lt;/mfrac&gt;&lt;/mrow&gt;&lt;/mfenced&gt;&lt;mo&gt;=&lt;/mo&gt;&lt;mi&gt;Q&lt;/mi&gt;&lt;mfenced wrs:valign=\&quot;middle\&quot;&gt;&lt;mrow&gt;&lt;mi&gt;ϒ&lt;/mi&gt;&lt;mo&gt;−&lt;/mo&gt;&lt;msqrt&gt;&lt;mi&gt;d&lt;/mi&gt;&lt;/msqrt&gt;&lt;/mrow&gt;&lt;/mfenced&gt;&lt;/mrow&gt;&lt;/math&gt;&quot;,&quot;origin&quot;:&quot;MathType for Microsoft Add-in&quot;,&quot;version&quot;:&quot;v3.20.0&quot;}" title="P subscript D equals Q open parentheses fraction numerator ϒ subscript 0 minus E over denominator square root of E sigma end fraction close parentheses equals Q open parentheses ϒ minus square root of d close parentheses"/>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032000" cy="49987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Thus the result is the same as all real RV have the same variance.  For simulations it is useful to mandate a unit energy signal and unit variance noise.  The result is that the output SNR is the squared amplitude modulation:</w:t>
      </w:r>
    </w:p>
    <w:p w:rsidR="00894722" w:rsidRPr="003C066E" w:rsidRDefault="00894722" w:rsidP="002C66DD"/>
    <w:p w:rsidR="00894722" w:rsidRPr="003C066E" w:rsidRDefault="00894722" w:rsidP="002C66DD">
      <w:r w:rsidRPr="003C066E">
        <w:tab/>
      </w:r>
      <w:r>
        <w:rPr>
          <w:noProof/>
          <w:position w:val="-8"/>
        </w:rPr>
        <w:drawing>
          <wp:inline distT="0" distB="0" distL="0" distR="0" wp14:anchorId="5A5BE55D" wp14:editId="127B0A4A">
            <wp:extent cx="1001776" cy="225552"/>
            <wp:effectExtent l="0" t="0" r="0" b="0"/>
            <wp:docPr id="2134464488" name="Picture 1" descr="{&quot;mathml&quot;:&quot;&lt;math style=\&quot;font-family:stix;font-size:12px;\&quot;&gt;&lt;mrow&gt;&lt;mi&gt;Y&lt;/mi&gt;&lt;mo&gt;=&lt;/mo&gt;&lt;msqrt&gt;&lt;mrow&gt;&lt;mi&gt;S&lt;/mi&gt;&lt;mi&gt;N&lt;/mi&gt;&lt;mi&gt;R&lt;/mi&gt;&lt;/mrow&gt;&lt;/msqrt&gt;&lt;mi&gt;s&lt;/mi&gt;&lt;mo&gt;+&lt;/mo&gt;&lt;mi&gt;Z&lt;/mi&gt;&lt;/mrow&gt;&lt;/math&gt;&quot;,&quot;origin&quot;:&quot;MathType for Microsoft Add-in&quot;,&quot;version&quot;:&quot;v3.20.0&quot;}" title="Y equals square root of S N R end root s plus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sqrt&gt;&lt;mrow&gt;&lt;mi&gt;S&lt;/mi&gt;&lt;mi&gt;N&lt;/mi&gt;&lt;mi&gt;R&lt;/mi&gt;&lt;/mrow&gt;&lt;/msqrt&gt;&lt;mi&gt;s&lt;/mi&gt;&lt;mo&gt;+&lt;/mo&gt;&lt;mi&gt;Z&lt;/mi&gt;&lt;/mrow&gt;&lt;/math&gt;&quot;,&quot;origin&quot;:&quot;MathType for Microsoft Add-in&quot;,&quot;version&quot;:&quot;v3.20.0&quot;}" title="Y equals square root of S N R end root s plus Z"/>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1001776" cy="2255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59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Then thresholds are simply computed by </w:t>
      </w:r>
      <w:r>
        <w:rPr>
          <w:noProof/>
          <w:position w:val="-10"/>
        </w:rPr>
        <w:drawing>
          <wp:inline distT="0" distB="0" distL="0" distR="0" wp14:anchorId="154662C5" wp14:editId="4847E7A6">
            <wp:extent cx="1196848" cy="191008"/>
            <wp:effectExtent l="0" t="0" r="0" b="0"/>
            <wp:docPr id="2134464489" name="Picture 1" descr="{&quot;mathml&quot;:&quot;&lt;math display=\&quot;block\&quot; style=\&quot;font-family:stix;font-size:12px;\&quot;&gt;&lt;mrow&gt;&lt;msub&gt;&lt;mi&gt;ϒ&lt;/mi&gt;&lt;mn&gt;0&lt;/mn&gt;&lt;/msub&gt;&lt;mo&gt;=&lt;/mo&gt;&lt;mi&gt;ϒ&lt;/mi&gt;&lt;mo&gt;=&lt;/mo&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equals Q to the power of negative 1 end exponent not stretchy left parenthesis P subscript F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ϒ&lt;/mi&gt;&lt;mn&gt;0&lt;/mn&gt;&lt;/msub&gt;&lt;mo&gt;=&lt;/mo&gt;&lt;mi&gt;ϒ&lt;/mi&gt;&lt;mo&gt;=&lt;/mo&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equals Q to the power of negative 1 end exponent not stretchy left parenthesis P subscript F not stretchy right parenthesis"/>
                    <pic:cNvPicPr/>
                  </pic:nvPicPr>
                  <pic:blipFill>
                    <a:blip r:embed="rId209" cstate="print">
                      <a:extLst>
                        <a:ext uri="{28A0092B-C50C-407E-A947-70E740481C1C}">
                          <a14:useLocalDpi xmlns:a14="http://schemas.microsoft.com/office/drawing/2010/main" val="0"/>
                        </a:ext>
                      </a:extLst>
                    </a:blip>
                    <a:stretch>
                      <a:fillRect/>
                    </a:stretch>
                  </pic:blipFill>
                  <pic:spPr>
                    <a:xfrm>
                      <a:off x="0" y="0"/>
                      <a:ext cx="1196848" cy="191008"/>
                    </a:xfrm>
                    <a:prstGeom prst="rect">
                      <a:avLst/>
                    </a:prstGeom>
                  </pic:spPr>
                </pic:pic>
              </a:graphicData>
            </a:graphic>
          </wp:inline>
        </w:drawing>
      </w:r>
      <w:r w:rsidRPr="003C066E">
        <w:t xml:space="preserve">and </w:t>
      </w:r>
      <w:r>
        <w:rPr>
          <w:noProof/>
        </w:rPr>
        <w:drawing>
          <wp:inline distT="0" distB="0" distL="0" distR="0" wp14:anchorId="098E9B1B" wp14:editId="3EE11F71">
            <wp:extent cx="499872" cy="107696"/>
            <wp:effectExtent l="0" t="0" r="0" b="0"/>
            <wp:docPr id="2134464490" name="Picture 1" descr="{&quot;mathml&quot;:&quot;&lt;math display=\&quot;block\&quot; style=\&quot;font-family:stix;font-size:12px;\&quot;&gt;&lt;mrow&gt;&lt;mi&gt;d&lt;/mi&gt;&lt;mo&gt;=&lt;/mo&gt;&lt;mi&gt;S&lt;/mi&gt;&lt;mi&gt;N&lt;/mi&gt;&lt;mi&gt;R&lt;/mi&gt;&lt;/mrow&gt;&lt;/math&gt;&quot;,&quot;origin&quot;:&quot;MathType for Microsoft Add-in&quot;,&quot;version&quot;:&quot;v3.20.0&quot;}" title="d equals S 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d&lt;/mi&gt;&lt;mo&gt;=&lt;/mo&gt;&lt;mi&gt;S&lt;/mi&gt;&lt;mi&gt;N&lt;/mi&gt;&lt;mi&gt;R&lt;/mi&gt;&lt;/mrow&gt;&lt;/math&gt;&quot;,&quot;origin&quot;:&quot;MathType for Microsoft Add-in&quot;,&quot;version&quot;:&quot;v3.20.0&quot;}" title="d equals S N R"/>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499872" cy="107696"/>
                    </a:xfrm>
                    <a:prstGeom prst="rect">
                      <a:avLst/>
                    </a:prstGeom>
                  </pic:spPr>
                </pic:pic>
              </a:graphicData>
            </a:graphic>
          </wp:inline>
        </w:drawing>
      </w:r>
      <w:r w:rsidRPr="003C066E">
        <w:t>.</w:t>
      </w:r>
    </w:p>
    <w:p w:rsidR="00894722" w:rsidRPr="003C066E" w:rsidRDefault="00894722" w:rsidP="002C66DD"/>
    <w:p w:rsidR="00894722" w:rsidRPr="003C066E" w:rsidRDefault="00894722" w:rsidP="002C66DD">
      <w:r w:rsidRPr="003C066E">
        <w:t xml:space="preserve">In order to gain some intuitive understanding why long data records are important lets us analysze the special case of detecting a real constant in white Gaussian noise.  In the real world this corresponds to detecting a known signal with constant amplitude, for example a pulsed sinewave </w:t>
      </w:r>
      <w:r>
        <w:rPr>
          <w:noProof/>
          <w:position w:val="-9"/>
        </w:rPr>
        <w:drawing>
          <wp:inline distT="0" distB="0" distL="0" distR="0" wp14:anchorId="5D801A93" wp14:editId="16886228">
            <wp:extent cx="1562608" cy="227584"/>
            <wp:effectExtent l="0" t="0" r="0" b="0"/>
            <wp:docPr id="2134464491" name="Picture 1" descr="{&quot;mathml&quot;:&quot;&lt;math display=\&quot;block\&quot; style=\&quot;font-family:stix;font-size:12px;\&quot;&gt;&lt;mrow&gt;&lt;mi&gt;s&lt;/mi&gt;&lt;mo stretchy=\&quot;false\&quot;&gt;(&lt;/mo&gt;&lt;mi&gt;t&lt;/mi&gt;&lt;mo stretchy=\&quot;false\&quot;&gt;)&lt;/mo&gt;&lt;mo&gt;=&lt;/mo&gt;&lt;mi&gt;a&lt;/mi&gt;&lt;msup&gt;&lt;mi&gt;e&lt;/mi&gt;&lt;mrow&gt;&lt;mi&gt;j&lt;/mi&gt;&lt;mn&gt;2&lt;/mn&gt;&lt;mi&gt;π&lt;/mi&gt;&lt;msub&gt;&lt;mi&gt;F&lt;/mi&gt;&lt;mn&gt;0&lt;/mn&gt;&lt;/msub&gt;&lt;mi&gt;t&lt;/mi&gt;&lt;/mrow&gt;&lt;/msup&gt;&lt;mo&gt;,&lt;/mo&gt;&lt;mi&gt;t&lt;/mi&gt;&lt;mo&gt;∈&lt;/mo&gt;&lt;mfenced close=\&quot;]\&quot; open=\&quot;[\&quot; wrs:valign=\&quot;middle\&quot;&gt;&lt;mrow&gt;&lt;mn&gt;0&lt;/mn&gt;&lt;mo&gt;,&lt;/mo&gt;&lt;mi&gt;T&lt;/mi&gt;&lt;/mrow&gt;&lt;/mfenced&gt;&lt;/mrow&gt;&lt;/math&gt;&quot;,&quot;origin&quot;:&quot;MathType for Microsoft Add-in&quot;,&quot;version&quot;:&quot;v3.20.0&quot;}" title="s not stretchy left parenthesis t not stretchy right parenthesis equals a e to the power of j 2 pi F subscript 0 t end exponent comma t element of open square brackets 0 comma T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 stretchy=\&quot;false\&quot;&gt;(&lt;/mo&gt;&lt;mi&gt;t&lt;/mi&gt;&lt;mo stretchy=\&quot;false\&quot;&gt;)&lt;/mo&gt;&lt;mo&gt;=&lt;/mo&gt;&lt;mi&gt;a&lt;/mi&gt;&lt;msup&gt;&lt;mi&gt;e&lt;/mi&gt;&lt;mrow&gt;&lt;mi&gt;j&lt;/mi&gt;&lt;mn&gt;2&lt;/mn&gt;&lt;mi&gt;π&lt;/mi&gt;&lt;msub&gt;&lt;mi&gt;F&lt;/mi&gt;&lt;mn&gt;0&lt;/mn&gt;&lt;/msub&gt;&lt;mi&gt;t&lt;/mi&gt;&lt;/mrow&gt;&lt;/msup&gt;&lt;mo&gt;,&lt;/mo&gt;&lt;mi&gt;t&lt;/mi&gt;&lt;mo&gt;∈&lt;/mo&gt;&lt;mfenced close=\&quot;]\&quot; open=\&quot;[\&quot; wrs:valign=\&quot;middle\&quot;&gt;&lt;mrow&gt;&lt;mn&gt;0&lt;/mn&gt;&lt;mo&gt;,&lt;/mo&gt;&lt;mi&gt;T&lt;/mi&gt;&lt;/mrow&gt;&lt;/mfenced&gt;&lt;/mrow&gt;&lt;/math&gt;&quot;,&quot;origin&quot;:&quot;MathType for Microsoft Add-in&quot;,&quot;version&quot;:&quot;v3.20.0&quot;}" title="s not stretchy left parenthesis t not stretchy right parenthesis equals a e to the power of j 2 pi F subscript 0 t end exponent comma t element of open square brackets 0 comma T close square brackets"/>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1562608" cy="227584"/>
                    </a:xfrm>
                    <a:prstGeom prst="rect">
                      <a:avLst/>
                    </a:prstGeom>
                  </pic:spPr>
                </pic:pic>
              </a:graphicData>
            </a:graphic>
          </wp:inline>
        </w:drawing>
      </w:r>
      <w:r w:rsidRPr="003C066E">
        <w:t>, which has been mixed down to DC and sampled to produce a length N signal vector.  In this we are observing N noisy measurements of a constant which we write as</w:t>
      </w:r>
    </w:p>
    <w:p w:rsidR="00894722" w:rsidRPr="003C066E" w:rsidRDefault="00894722" w:rsidP="002C66DD"/>
    <w:p w:rsidR="00894722" w:rsidRPr="003C066E" w:rsidRDefault="00894722" w:rsidP="002C66DD">
      <w:r w:rsidRPr="003C066E">
        <w:tab/>
      </w:r>
      <w:r>
        <w:rPr>
          <w:noProof/>
          <w:position w:val="-4"/>
        </w:rPr>
        <w:drawing>
          <wp:inline distT="0" distB="0" distL="0" distR="0" wp14:anchorId="092A4977" wp14:editId="3650FECC">
            <wp:extent cx="1989328" cy="136144"/>
            <wp:effectExtent l="0" t="0" r="0" b="0"/>
            <wp:docPr id="2134464492" name="Picture 1" descr="{&quot;mathml&quot;:&quot;&lt;math style=\&quot;font-family:stix;font-size:12px;\&quot;&gt;&lt;mrow&gt;&lt;mi&gt;y&lt;/mi&gt;&lt;mo stretchy=\&quot;false\&quot;&gt;[&lt;/mo&gt;&lt;mi&gt;n&lt;/mi&gt;&lt;mo stretchy=\&quot;false\&quot;&gt;]&lt;/mo&gt;&lt;mo&gt;=&lt;/mo&gt;&lt;mi&gt;a&lt;/mi&gt;&lt;mo&gt;+&lt;/mo&gt;&lt;mi&gt;z&lt;/mi&gt;&lt;mo stretchy=\&quot;false\&quot;&gt;[&lt;/mo&gt;&lt;mi&gt;n&lt;/mi&gt;&lt;mo stretchy=\&quot;false\&quot;&gt;]&lt;/mo&gt;&lt;mo&gt;,&lt;/mo&gt;&lt;mi&gt;n&lt;/mi&gt;&lt;mo&gt;=&lt;/mo&gt;&lt;mn&gt;0&lt;/mn&gt;&lt;mo&gt;,&lt;/mo&gt;&lt;mn&gt;1&lt;/mn&gt;&lt;mo&gt;,&lt;/mo&gt;&lt;mo&gt;.&lt;/mo&gt;&lt;mo&gt;.&lt;/mo&gt;&lt;mo&gt;.&lt;/mo&gt;&lt;mi&gt;N&lt;/mi&gt;&lt;mo&gt;−&lt;/mo&gt;&lt;mn&gt;1&lt;/mn&gt;&lt;/mrow&gt;&lt;/math&gt;&quot;,&quot;origin&quot;:&quot;MathType for Microsoft Add-in&quot;,&quot;version&quot;:&quot;v3.20.0&quot;}" title="y not stretchy left square bracket n not stretchy right square bracket equals a plus z not stretchy left square bracket n not stretchy right square bracket comma n equals 0 comma 1 comma... N minu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 stretchy=\&quot;false\&quot;&gt;[&lt;/mo&gt;&lt;mi&gt;n&lt;/mi&gt;&lt;mo stretchy=\&quot;false\&quot;&gt;]&lt;/mo&gt;&lt;mo&gt;=&lt;/mo&gt;&lt;mi&gt;a&lt;/mi&gt;&lt;mo&gt;+&lt;/mo&gt;&lt;mi&gt;z&lt;/mi&gt;&lt;mo stretchy=\&quot;false\&quot;&gt;[&lt;/mo&gt;&lt;mi&gt;n&lt;/mi&gt;&lt;mo stretchy=\&quot;false\&quot;&gt;]&lt;/mo&gt;&lt;mo&gt;,&lt;/mo&gt;&lt;mi&gt;n&lt;/mi&gt;&lt;mo&gt;=&lt;/mo&gt;&lt;mn&gt;0&lt;/mn&gt;&lt;mo&gt;,&lt;/mo&gt;&lt;mn&gt;1&lt;/mn&gt;&lt;mo&gt;,&lt;/mo&gt;&lt;mo&gt;.&lt;/mo&gt;&lt;mo&gt;.&lt;/mo&gt;&lt;mo&gt;.&lt;/mo&gt;&lt;mi&gt;N&lt;/mi&gt;&lt;mo&gt;−&lt;/mo&gt;&lt;mn&gt;1&lt;/mn&gt;&lt;/mrow&gt;&lt;/math&gt;&quot;,&quot;origin&quot;:&quot;MathType for Microsoft Add-in&quot;,&quot;version&quot;:&quot;v3.20.0&quot;}" title="y not stretchy left square bracket n not stretchy right square bracket equals a plus z not stretchy left square bracket n not stretchy right square bracket comma n equals 0 comma 1 comma... N minus 1"/>
                    <pic:cNvPicPr/>
                  </pic:nvPicPr>
                  <pic:blipFill>
                    <a:blip r:embed="rId212" cstate="print">
                      <a:extLst>
                        <a:ext uri="{28A0092B-C50C-407E-A947-70E740481C1C}">
                          <a14:useLocalDpi xmlns:a14="http://schemas.microsoft.com/office/drawing/2010/main" val="0"/>
                        </a:ext>
                      </a:extLst>
                    </a:blip>
                    <a:stretch>
                      <a:fillRect/>
                    </a:stretch>
                  </pic:blipFill>
                  <pic:spPr>
                    <a:xfrm>
                      <a:off x="0" y="0"/>
                      <a:ext cx="1989328" cy="13614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rPr>
        <w:drawing>
          <wp:inline distT="0" distB="0" distL="0" distR="0" wp14:anchorId="5C4BA429" wp14:editId="5CE5A0BE">
            <wp:extent cx="77216" cy="10160"/>
            <wp:effectExtent l="0" t="0" r="0" b="0"/>
            <wp:docPr id="2134464493"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In vector notation () is equivalent to </w:t>
      </w:r>
    </w:p>
    <w:p w:rsidR="00894722" w:rsidRPr="003C066E" w:rsidRDefault="00894722" w:rsidP="002C66DD"/>
    <w:p w:rsidR="00894722" w:rsidRPr="003C066E" w:rsidRDefault="00894722" w:rsidP="002C66DD">
      <w:r w:rsidRPr="003C066E">
        <w:tab/>
      </w:r>
      <w:r>
        <w:rPr>
          <w:noProof/>
          <w:position w:val="-11"/>
        </w:rPr>
        <w:drawing>
          <wp:inline distT="0" distB="0" distL="0" distR="0" wp14:anchorId="70548FC8" wp14:editId="771CE809">
            <wp:extent cx="733552" cy="176784"/>
            <wp:effectExtent l="0" t="0" r="0" b="0"/>
            <wp:docPr id="2134464494" name="Picture 1" descr="{&quot;mathml&quot;:&quot;&lt;math style=\&quot;font-family:stix;font-size:12px;\&quot;&gt;&lt;mrow&gt;&lt;mi&gt;y&lt;/mi&gt;&lt;mo&gt;=&lt;/mo&gt;&lt;mi&gt;a&lt;/mi&gt;&lt;msub&gt;&lt;mn&gt;1&lt;/mn&gt;&lt;mi&gt;N&lt;/mi&gt;&lt;/msub&gt;&lt;mo&gt;+&lt;/mo&gt;&lt;mi&gt;w&lt;/mi&gt;&lt;/mrow&gt;&lt;/math&gt;&quot;,&quot;origin&quot;:&quot;MathType for Microsoft Add-in&quot;,&quot;version&quot;:&quot;v3.20.0&quot;}" title="y equals a 1 subscript N plus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a&lt;/mi&gt;&lt;msub&gt;&lt;mn&gt;1&lt;/mn&gt;&lt;mi&gt;N&lt;/mi&gt;&lt;/msub&gt;&lt;mo&gt;+&lt;/mo&gt;&lt;mi&gt;w&lt;/mi&gt;&lt;/mrow&gt;&lt;/math&gt;&quot;,&quot;origin&quot;:&quot;MathType for Microsoft Add-in&quot;,&quot;version&quot;:&quot;v3.20.0&quot;}" title="y equals a 1 subscript N plus w"/>
                    <pic:cNvPicPr/>
                  </pic:nvPicPr>
                  <pic:blipFill>
                    <a:blip r:embed="rId213" cstate="print">
                      <a:extLst>
                        <a:ext uri="{28A0092B-C50C-407E-A947-70E740481C1C}">
                          <a14:useLocalDpi xmlns:a14="http://schemas.microsoft.com/office/drawing/2010/main" val="0"/>
                        </a:ext>
                      </a:extLst>
                    </a:blip>
                    <a:stretch>
                      <a:fillRect/>
                    </a:stretch>
                  </pic:blipFill>
                  <pic:spPr>
                    <a:xfrm>
                      <a:off x="0" y="0"/>
                      <a:ext cx="733552"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Evaluating the input and output SNRs from () and () we see that</w:t>
      </w:r>
    </w:p>
    <w:p w:rsidR="00894722" w:rsidRPr="003C066E" w:rsidRDefault="00894722" w:rsidP="002C66DD"/>
    <w:p w:rsidR="00894722" w:rsidRPr="003C066E" w:rsidRDefault="00894722" w:rsidP="002C66DD">
      <w:r w:rsidRPr="003C066E">
        <w:tab/>
      </w:r>
      <w:r>
        <w:rPr>
          <w:noProof/>
          <w:position w:val="-10"/>
        </w:rPr>
        <w:drawing>
          <wp:inline distT="0" distB="0" distL="0" distR="0" wp14:anchorId="2AFE8F31" wp14:editId="02C81043">
            <wp:extent cx="1054608" cy="164592"/>
            <wp:effectExtent l="0" t="0" r="0" b="0"/>
            <wp:docPr id="2134464495" name="Picture 1" descr="{&quot;mathml&quot;:&quot;&lt;math style=\&quot;font-family:stix;font-size:12px;\&quot;&gt;&lt;mrow&gt;&lt;mi&gt;S&lt;/mi&gt;&lt;mi&gt;N&lt;/mi&gt;&lt;msub&gt;&lt;mi&gt;R&lt;/mi&gt;&lt;mi&gt;O&lt;/mi&gt;&lt;/msub&gt;&lt;mo&gt;=&lt;/mo&gt;&lt;mi&gt;N&lt;/mi&gt;&lt;mo&gt;⋅&lt;/mo&gt;&lt;mi&gt;S&lt;/mi&gt;&lt;mi&gt;N&lt;/mi&gt;&lt;msub&gt;&lt;mi&gt;R&lt;/mi&gt;&lt;mi&gt;I&lt;/mi&gt;&lt;/msub&gt;&lt;/mrow&gt;&lt;/math&gt;&quot;,&quot;origin&quot;:&quot;MathType for Microsoft Add-in&quot;,&quot;version&quot;:&quot;v3.20.0&quot;}" title="S N R subscript O equals N times S N R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i&gt;N&lt;/mi&gt;&lt;msub&gt;&lt;mi&gt;R&lt;/mi&gt;&lt;mi&gt;O&lt;/mi&gt;&lt;/msub&gt;&lt;mo&gt;=&lt;/mo&gt;&lt;mi&gt;N&lt;/mi&gt;&lt;mo&gt;⋅&lt;/mo&gt;&lt;mi&gt;S&lt;/mi&gt;&lt;mi&gt;N&lt;/mi&gt;&lt;msub&gt;&lt;mi&gt;R&lt;/mi&gt;&lt;mi&gt;I&lt;/mi&gt;&lt;/msub&gt;&lt;/mrow&gt;&lt;/math&gt;&quot;,&quot;origin&quot;:&quot;MathType for Microsoft Add-in&quot;,&quot;version&quot;:&quot;v3.20.0&quot;}" title="S N R subscript O equals N times S N R subscript I"/>
                    <pic:cNvPicPr/>
                  </pic:nvPicPr>
                  <pic:blipFill>
                    <a:blip r:embed="rId214" cstate="print">
                      <a:extLst>
                        <a:ext uri="{28A0092B-C50C-407E-A947-70E740481C1C}">
                          <a14:useLocalDpi xmlns:a14="http://schemas.microsoft.com/office/drawing/2010/main" val="0"/>
                        </a:ext>
                      </a:extLst>
                    </a:blip>
                    <a:stretch>
                      <a:fillRect/>
                    </a:stretch>
                  </pic:blipFill>
                  <pic:spPr>
                    <a:xfrm>
                      <a:off x="0" y="0"/>
                      <a:ext cx="1054608" cy="16459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25"/>
        </w:rPr>
        <w:drawing>
          <wp:inline distT="0" distB="0" distL="0" distR="0" wp14:anchorId="50249C6D" wp14:editId="2791E362">
            <wp:extent cx="1723136" cy="436880"/>
            <wp:effectExtent l="0" t="0" r="0" b="0"/>
            <wp:docPr id="2134464496" name="Picture 1" descr="{&quot;mathml&quot;:&quot;&lt;math display=\&quot;block\&quot; style=\&quot;font-family:stix;font-size:12px;\&quot;&gt;&lt;mrow&gt;&lt;mi&gt;S&lt;/mi&gt;&lt;mi&gt;N&lt;/mi&gt;&lt;msub&gt;&lt;mi&gt;R&lt;/mi&gt;&lt;mi&gt;I&lt;/mi&gt;&lt;/msub&gt;&lt;mo&gt;=&lt;/mo&gt;&lt;munderover&gt;&lt;mo&gt;∑&lt;/mo&gt;&lt;mrow&gt;&lt;mi&gt;n&lt;/mi&gt;&lt;mo&gt;=&lt;/mo&gt;&lt;mn&gt;0&lt;/mn&gt;&lt;/mrow&gt;&lt;mi&gt;N&lt;/mi&gt;&lt;/munderover&gt;&lt;mrow&gt;&lt;msup&gt;&lt;mi&gt;a&lt;/mi&gt;&lt;mn&gt;2&lt;/mn&gt;&lt;/msup&gt;&lt;/mrow&gt;&lt;mo&gt;/&lt;/mo&gt;&lt;mi&gt;N&lt;/mi&gt;&lt;msup&gt;&lt;mi&gt;σ&lt;/mi&gt;&lt;mn&gt;2&lt;/mn&gt;&lt;/msup&gt;&lt;mo&gt;=&lt;/mo&gt;&lt;msup&gt;&lt;mi&gt;a&lt;/mi&gt;&lt;mn&gt;2&lt;/mn&gt;&lt;/msup&gt;&lt;mo&gt;/&lt;/mo&gt;&lt;msup&gt;&lt;mi&gt;σ&lt;/mi&gt;&lt;mn&gt;2&lt;/mn&gt;&lt;/msup&gt;&lt;/mrow&gt;&lt;/math&gt;&quot;,&quot;origin&quot;:&quot;MathType for Microsoft Add-in&quot;,&quot;version&quot;:&quot;v3.20.0&quot;}" title="S N R subscript I equals sum from n equals 0 to N of a squared divided by N sigma squared equals a squared divided by sigma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i&gt;N&lt;/mi&gt;&lt;msub&gt;&lt;mi&gt;R&lt;/mi&gt;&lt;mi&gt;I&lt;/mi&gt;&lt;/msub&gt;&lt;mo&gt;=&lt;/mo&gt;&lt;munderover&gt;&lt;mo&gt;∑&lt;/mo&gt;&lt;mrow&gt;&lt;mi&gt;n&lt;/mi&gt;&lt;mo&gt;=&lt;/mo&gt;&lt;mn&gt;0&lt;/mn&gt;&lt;/mrow&gt;&lt;mi&gt;N&lt;/mi&gt;&lt;/munderover&gt;&lt;mrow&gt;&lt;msup&gt;&lt;mi&gt;a&lt;/mi&gt;&lt;mn&gt;2&lt;/mn&gt;&lt;/msup&gt;&lt;/mrow&gt;&lt;mo&gt;/&lt;/mo&gt;&lt;mi&gt;N&lt;/mi&gt;&lt;msup&gt;&lt;mi&gt;σ&lt;/mi&gt;&lt;mn&gt;2&lt;/mn&gt;&lt;/msup&gt;&lt;mo&gt;=&lt;/mo&gt;&lt;msup&gt;&lt;mi&gt;a&lt;/mi&gt;&lt;mn&gt;2&lt;/mn&gt;&lt;/msup&gt;&lt;mo&gt;/&lt;/mo&gt;&lt;msup&gt;&lt;mi&gt;σ&lt;/mi&gt;&lt;mn&gt;2&lt;/mn&gt;&lt;/msup&gt;&lt;/mrow&gt;&lt;/math&gt;&quot;,&quot;origin&quot;:&quot;MathType for Microsoft Add-in&quot;,&quot;version&quot;:&quot;v3.20.0&quot;}" title="S N R subscript I equals sum from n equals 0 to N of a squared divided by N sigma squared equals a squared divided by sigma squared"/>
                    <pic:cNvPicPr/>
                  </pic:nvPicPr>
                  <pic:blipFill>
                    <a:blip r:embed="rId215" cstate="print">
                      <a:extLst>
                        <a:ext uri="{28A0092B-C50C-407E-A947-70E740481C1C}">
                          <a14:useLocalDpi xmlns:a14="http://schemas.microsoft.com/office/drawing/2010/main" val="0"/>
                        </a:ext>
                      </a:extLst>
                    </a:blip>
                    <a:stretch>
                      <a:fillRect/>
                    </a:stretch>
                  </pic:blipFill>
                  <pic:spPr>
                    <a:xfrm>
                      <a:off x="0" y="0"/>
                      <a:ext cx="1723136" cy="436880"/>
                    </a:xfrm>
                    <a:prstGeom prst="rect">
                      <a:avLst/>
                    </a:prstGeom>
                  </pic:spPr>
                </pic:pic>
              </a:graphicData>
            </a:graphic>
          </wp:inline>
        </w:drawing>
      </w:r>
      <w:r w:rsidRPr="003C066E">
        <w:t xml:space="preserve">is the (“input”) SNR for a single sample, i.e. if the detection experiment was repeated just once.  Thus there is a performance benefit directly proportional to the number of samples that we include in our data record.  Let us see why.  Absorbing the known amplitude </w:t>
      </w:r>
      <w:r>
        <w:rPr>
          <w:noProof/>
        </w:rPr>
        <w:drawing>
          <wp:inline distT="0" distB="0" distL="0" distR="0" wp14:anchorId="22CCF2A8" wp14:editId="2B85D885">
            <wp:extent cx="85344" cy="69088"/>
            <wp:effectExtent l="0" t="0" r="0" b="0"/>
            <wp:docPr id="2134464497" name="Picture 1" descr="{&quot;mathml&quot;:&quot;&lt;math display=\&quot;block\&quot; style=\&quot;font-family:stix;font-size:12px;\&quot;&gt;&lt;mi&gt;a&lt;/mi&gt;&lt;/math&gt;&quot;,&quot;origin&quot;:&quot;MathType for Microsoft Add-in&quot;,&quot;version&quot;:&quot;v3.20.0&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a&lt;/mi&gt;&lt;/math&gt;&quot;,&quot;origin&quot;:&quot;MathType for Microsoft Add-in&quot;,&quot;version&quot;:&quot;v3.20.0&quot;}" title="a"/>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85344" cy="69088"/>
                    </a:xfrm>
                    <a:prstGeom prst="rect">
                      <a:avLst/>
                    </a:prstGeom>
                  </pic:spPr>
                </pic:pic>
              </a:graphicData>
            </a:graphic>
          </wp:inline>
        </w:drawing>
      </w:r>
      <w:r w:rsidRPr="003C066E">
        <w:t>into the threshold and then dividing the threshold by a factor N (which will become apparent why) we can write the likelihood ratio as</w:t>
      </w:r>
    </w:p>
    <w:p w:rsidR="00894722" w:rsidRPr="003C066E" w:rsidRDefault="00894722" w:rsidP="002C66DD"/>
    <w:p w:rsidR="00894722" w:rsidRPr="003C066E" w:rsidRDefault="00894722" w:rsidP="002C66DD">
      <w:r w:rsidRPr="003C066E">
        <w:tab/>
      </w:r>
      <w:r>
        <w:rPr>
          <w:noProof/>
          <w:position w:val="-25"/>
        </w:rPr>
        <w:drawing>
          <wp:inline distT="0" distB="0" distL="0" distR="0" wp14:anchorId="48D036B7" wp14:editId="76CFE07F">
            <wp:extent cx="841248" cy="445008"/>
            <wp:effectExtent l="0" t="0" r="0" b="0"/>
            <wp:docPr id="2134464498" name="Picture 1" descr="{&quot;mathml&quot;:&quot;&lt;math style=\&quot;font-family:stix;font-size:12px;\&quot;&gt;&lt;mrow&gt;&lt;mi&gt;Λ&lt;/mi&gt;&lt;mo&gt;=&lt;/mo&gt;&lt;mfrac&gt;&lt;mn&gt;1&lt;/mn&gt;&lt;mi&gt;N&lt;/mi&gt;&lt;/mfrac&gt;&lt;munderover&gt;&lt;mo&gt;∑&lt;/mo&gt;&lt;mrow&gt;&lt;mi&gt;n&lt;/mi&gt;&lt;mo&gt;=&lt;/mo&gt;&lt;mn&gt;0&lt;/mn&gt;&lt;/mrow&gt;&lt;mrow&gt;&lt;mi&gt;N&lt;/mi&gt;&lt;mo&gt;−&lt;/mo&gt;&lt;mn&gt;1&lt;/mn&gt;&lt;/mrow&gt;&lt;/munderover&gt;&lt;mrow&gt;&lt;msub&gt;&lt;mi&gt;y&lt;/mi&gt;&lt;mi&gt;n&lt;/mi&gt;&lt;/msub&gt;&lt;/mrow&gt;&lt;/mrow&gt;&lt;/math&gt;&quot;,&quot;origin&quot;:&quot;MathType for Microsoft Add-in&quot;,&quot;version&quot;:&quot;v3.20.0&quot;}" title="capital lambda equals 1 over N sum from n equals 0 to N minus 1 of y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gt;=&lt;/mo&gt;&lt;mfrac&gt;&lt;mn&gt;1&lt;/mn&gt;&lt;mi&gt;N&lt;/mi&gt;&lt;/mfrac&gt;&lt;munderover&gt;&lt;mo&gt;∑&lt;/mo&gt;&lt;mrow&gt;&lt;mi&gt;n&lt;/mi&gt;&lt;mo&gt;=&lt;/mo&gt;&lt;mn&gt;0&lt;/mn&gt;&lt;/mrow&gt;&lt;mrow&gt;&lt;mi&gt;N&lt;/mi&gt;&lt;mo&gt;−&lt;/mo&gt;&lt;mn&gt;1&lt;/mn&gt;&lt;/mrow&gt;&lt;/munderover&gt;&lt;mrow&gt;&lt;msub&gt;&lt;mi&gt;y&lt;/mi&gt;&lt;mi&gt;n&lt;/mi&gt;&lt;/msub&gt;&lt;/mrow&gt;&lt;/mrow&gt;&lt;/math&gt;&quot;,&quot;origin&quot;:&quot;MathType for Microsoft Add-in&quot;,&quot;version&quot;:&quot;v3.20.0&quot;}" title="capital lambda equals 1 over N sum from n equals 0 to N minus 1 of y subscript n"/>
                    <pic:cNvPicPr/>
                  </pic:nvPicPr>
                  <pic:blipFill>
                    <a:blip r:embed="rId217" cstate="print">
                      <a:extLst>
                        <a:ext uri="{28A0092B-C50C-407E-A947-70E740481C1C}">
                          <a14:useLocalDpi xmlns:a14="http://schemas.microsoft.com/office/drawing/2010/main" val="0"/>
                        </a:ext>
                      </a:extLst>
                    </a:blip>
                    <a:stretch>
                      <a:fillRect/>
                    </a:stretch>
                  </pic:blipFill>
                  <pic:spPr>
                    <a:xfrm>
                      <a:off x="0" y="0"/>
                      <a:ext cx="841248" cy="44500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is recognized as the sample mean.  Under H1 this test statistic becomes</w:t>
      </w:r>
    </w:p>
    <w:p w:rsidR="00894722" w:rsidRPr="003C066E" w:rsidRDefault="00894722" w:rsidP="002C66DD"/>
    <w:p w:rsidR="00894722" w:rsidRPr="003C066E" w:rsidRDefault="00894722" w:rsidP="002C66DD">
      <w:r w:rsidRPr="003C066E">
        <w:tab/>
      </w:r>
      <w:r>
        <w:rPr>
          <w:noProof/>
        </w:rPr>
        <w:drawing>
          <wp:inline distT="0" distB="0" distL="0" distR="0" wp14:anchorId="1FE4560F" wp14:editId="15C642E9">
            <wp:extent cx="581152" cy="152400"/>
            <wp:effectExtent l="0" t="0" r="0" b="0"/>
            <wp:docPr id="2134464499" name="Picture 1" descr="{&quot;mathml&quot;:&quot;&lt;math style=\&quot;font-family:stix;font-size:12px;\&quot;&gt;&lt;mrow&gt;&lt;mi&gt;Λ&lt;/mi&gt;&lt;mo&gt;=&lt;/mo&gt;&lt;mi&gt;a&lt;/mi&gt;&lt;mo&gt;+&lt;/mo&gt;&lt;mover accent=\&quot;true\&quot;&gt;&lt;mi&gt;Z&lt;/mi&gt;&lt;mo&gt;¯&lt;/mo&gt;&lt;/mover&gt;&lt;/mrow&gt;&lt;/math&gt;&quot;,&quot;origin&quot;:&quot;MathType for Microsoft Add-in&quot;,&quot;version&quot;:&quot;v3.20.0&quot;}" title="capital lambda equals a plus Z with bar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gt;=&lt;/mo&gt;&lt;mi&gt;a&lt;/mi&gt;&lt;mo&gt;+&lt;/mo&gt;&lt;mover accent=\&quot;true\&quot;&gt;&lt;mi&gt;Z&lt;/mi&gt;&lt;mo&gt;¯&lt;/mo&gt;&lt;/mover&gt;&lt;/mrow&gt;&lt;/math&gt;&quot;,&quot;origin&quot;:&quot;MathType for Microsoft Add-in&quot;,&quot;version&quot;:&quot;v3.20.0&quot;}" title="capital lambda equals a plus Z with bar on top"/>
                    <pic:cNvPicPr/>
                  </pic:nvPicPr>
                  <pic:blipFill>
                    <a:blip r:embed="rId218" cstate="print">
                      <a:extLst>
                        <a:ext uri="{28A0092B-C50C-407E-A947-70E740481C1C}">
                          <a14:useLocalDpi xmlns:a14="http://schemas.microsoft.com/office/drawing/2010/main" val="0"/>
                        </a:ext>
                      </a:extLst>
                    </a:blip>
                    <a:stretch>
                      <a:fillRect/>
                    </a:stretch>
                  </pic:blipFill>
                  <pic:spPr>
                    <a:xfrm>
                      <a:off x="0" y="0"/>
                      <a:ext cx="581152" cy="1524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64</w:instrText>
      </w:r>
      <w:r w:rsidRPr="003C066E">
        <w:rPr>
          <w:noProof/>
        </w:rPr>
        <w:fldChar w:fldCharType="end"/>
      </w:r>
      <w:r w:rsidRPr="003C066E">
        <w:instrText>)</w:instrText>
      </w:r>
      <w:r w:rsidRPr="003C066E">
        <w:fldChar w:fldCharType="end"/>
      </w:r>
    </w:p>
    <w:p w:rsidR="00894722" w:rsidRPr="003C066E" w:rsidRDefault="00894722" w:rsidP="002C66DD">
      <w:r w:rsidRPr="003C066E">
        <w:t xml:space="preserve">where </w:t>
      </w:r>
    </w:p>
    <w:p w:rsidR="00894722" w:rsidRPr="003C066E" w:rsidRDefault="00894722" w:rsidP="002C66DD"/>
    <w:p w:rsidR="00894722" w:rsidRPr="003C066E" w:rsidRDefault="00894722" w:rsidP="002C66DD">
      <w:r w:rsidRPr="003C066E">
        <w:tab/>
      </w:r>
      <w:r>
        <w:rPr>
          <w:noProof/>
        </w:rPr>
        <w:drawing>
          <wp:inline distT="0" distB="0" distL="0" distR="0" wp14:anchorId="7201A6BB" wp14:editId="446635B7">
            <wp:extent cx="77216" cy="10160"/>
            <wp:effectExtent l="0" t="0" r="0" b="0"/>
            <wp:docPr id="2134464500"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is the sample mean of the noise.  What we have done is replaced our measurements by a single equivalent sufficient test statistic, indeed the minimum dimensional one, that is now a hypothesis test between a constant </w:t>
      </w:r>
      <w:r>
        <w:rPr>
          <w:noProof/>
        </w:rPr>
        <w:drawing>
          <wp:inline distT="0" distB="0" distL="0" distR="0" wp14:anchorId="202788F8" wp14:editId="27BE639E">
            <wp:extent cx="85344" cy="69088"/>
            <wp:effectExtent l="0" t="0" r="0" b="0"/>
            <wp:docPr id="2134464501" name="Picture 1" descr="{&quot;mathml&quot;:&quot;&lt;math display=\&quot;block\&quot; style=\&quot;font-family:stix;font-size:12px;\&quot;&gt;&lt;mi&gt;a&lt;/mi&gt;&lt;/math&gt;&quot;,&quot;origin&quot;:&quot;MathType for Microsoft Add-in&quot;,&quot;version&quot;:&quot;v3.20.0&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a&lt;/mi&gt;&lt;/math&gt;&quot;,&quot;origin&quot;:&quot;MathType for Microsoft Add-in&quot;,&quot;version&quot;:&quot;v3.20.0&quot;}" title="a"/>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85344" cy="69088"/>
                    </a:xfrm>
                    <a:prstGeom prst="rect">
                      <a:avLst/>
                    </a:prstGeom>
                  </pic:spPr>
                </pic:pic>
              </a:graphicData>
            </a:graphic>
          </wp:inline>
        </w:drawing>
      </w:r>
      <w:r w:rsidRPr="003C066E">
        <w:t>and a Gaussian noise RV with variance N times less that the original samples.  Intuitively, the noise is evenly distributed about zero so that the sum of its values over time tend to cancel out whereas the signal is constant over time and so tends to constructively, or coherently, add up.</w:t>
      </w:r>
    </w:p>
    <w:p w:rsidR="00894722" w:rsidRPr="003C066E" w:rsidRDefault="00894722" w:rsidP="002C66DD"/>
    <w:p w:rsidR="00894722" w:rsidRPr="003C066E" w:rsidRDefault="00894722" w:rsidP="002C66DD">
      <w:r w:rsidRPr="003C066E">
        <w:t>The performance is given by</w:t>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r w:rsidRPr="003C066E">
        <w:tab/>
      </w:r>
      <w:r>
        <w:rPr>
          <w:noProof/>
          <w:position w:val="-22"/>
        </w:rPr>
        <w:drawing>
          <wp:inline distT="0" distB="0" distL="0" distR="0" wp14:anchorId="4E006FDA" wp14:editId="01CFD4AB">
            <wp:extent cx="930656" cy="373888"/>
            <wp:effectExtent l="0" t="0" r="0" b="0"/>
            <wp:docPr id="2134464502" name="Picture 1" descr="{&quot;mathml&quot;:&quot;&lt;math display=\&quot;block\&quot; style=\&quot;font-family:stix;font-size:12px;\&quot;&gt;&lt;mrow&gt;&lt;mi&gt;d&lt;/mi&gt;&lt;mo&gt;=&lt;/mo&gt;&lt;mfrac&gt;&lt;mi&gt;E&lt;/mi&gt;&lt;mrow&gt;&lt;msubsup&gt;&lt;mi&gt;σ&lt;/mi&gt;&lt;mrow/&gt;&lt;mn&gt;2&lt;/mn&gt;&lt;/msubsup&gt;&lt;/mrow&gt;&lt;/mfrac&gt;&lt;mo&gt;=&lt;/mo&gt;&lt;mi&gt;N&lt;/mi&gt;&lt;mfrac&gt;&lt;mrow&gt;&lt;msup&gt;&lt;mi&gt;a&lt;/mi&gt;&lt;mn&gt;2&lt;/mn&gt;&lt;/msup&gt;&lt;/mrow&gt;&lt;mrow&gt;&lt;msubsup&gt;&lt;mi&gt;σ&lt;/mi&gt;&lt;mrow/&gt;&lt;mn&gt;2&lt;/mn&gt;&lt;/msubsup&gt;&lt;/mrow&gt;&lt;/mfrac&gt;&lt;/mrow&gt;&lt;/math&gt;&quot;,&quot;origin&quot;:&quot;MathType for Microsoft Add-in&quot;,&quot;version&quot;:&quot;v3.20.0&quot;}" title="d equals fraction numerator E over denominator sigma subscript blank superscript 2 end fraction equals N fraction numerator a squared over denominator sigma subscript blank superscript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d&lt;/mi&gt;&lt;mo&gt;=&lt;/mo&gt;&lt;mfrac&gt;&lt;mi&gt;E&lt;/mi&gt;&lt;mrow&gt;&lt;msubsup&gt;&lt;mi&gt;σ&lt;/mi&gt;&lt;mrow/&gt;&lt;mn&gt;2&lt;/mn&gt;&lt;/msubsup&gt;&lt;/mrow&gt;&lt;/mfrac&gt;&lt;mo&gt;=&lt;/mo&gt;&lt;mi&gt;N&lt;/mi&gt;&lt;mfrac&gt;&lt;mrow&gt;&lt;msup&gt;&lt;mi&gt;a&lt;/mi&gt;&lt;mn&gt;2&lt;/mn&gt;&lt;/msup&gt;&lt;/mrow&gt;&lt;mrow&gt;&lt;msubsup&gt;&lt;mi&gt;σ&lt;/mi&gt;&lt;mrow/&gt;&lt;mn&gt;2&lt;/mn&gt;&lt;/msubsup&gt;&lt;/mrow&gt;&lt;/mfrac&gt;&lt;/mrow&gt;&lt;/math&gt;&quot;,&quot;origin&quot;:&quot;MathType for Microsoft Add-in&quot;,&quot;version&quot;:&quot;v3.20.0&quot;}" title="d equals fraction numerator E over denominator sigma subscript blank superscript 2 end fraction equals N fraction numerator a squared over denominator sigma subscript blank superscript 2 end fraction"/>
                    <pic:cNvPicPr/>
                  </pic:nvPicPr>
                  <pic:blipFill>
                    <a:blip r:embed="rId219" cstate="print">
                      <a:extLst>
                        <a:ext uri="{28A0092B-C50C-407E-A947-70E740481C1C}">
                          <a14:useLocalDpi xmlns:a14="http://schemas.microsoft.com/office/drawing/2010/main" val="0"/>
                        </a:ext>
                      </a:extLst>
                    </a:blip>
                    <a:stretch>
                      <a:fillRect/>
                    </a:stretch>
                  </pic:blipFill>
                  <pic:spPr>
                    <a:xfrm>
                      <a:off x="0" y="0"/>
                      <a:ext cx="930656" cy="3738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66</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7"/>
        </w:rPr>
        <w:drawing>
          <wp:inline distT="0" distB="0" distL="0" distR="0" wp14:anchorId="1D1E48C3" wp14:editId="2DDA33DD">
            <wp:extent cx="1715008" cy="388112"/>
            <wp:effectExtent l="0" t="0" r="0" b="0"/>
            <wp:docPr id="2134464503" name="Picture 1" descr="{&quot;mathml&quot;:&quot;&lt;math style=\&quot;font-family:stix;font-size:12px;\&quot;&gt;&lt;mrow&gt;&lt;msub&gt;&lt;mi&gt;ϒ&lt;/mi&gt;&lt;mn&gt;0&lt;/mn&gt;&lt;/msub&gt;&lt;mo&gt;=&lt;/mo&gt;&lt;mi&gt;ϒ&lt;/mi&gt;&lt;msub&gt;&lt;mi&gt;σ&lt;/mi&gt;&lt;mi&gt;Λ&lt;/mi&gt;&lt;/msub&gt;&lt;mo&gt;=&lt;/mo&gt;&lt;mfrac&gt;&lt;mrow&gt;&lt;msqrt&gt;&lt;mi&gt;E&lt;/mi&gt;&lt;/msqrt&gt;&lt;/mrow&gt;&lt;mi&gt;σ&lt;/mi&gt;&lt;/mfrac&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sigma subscript capital lambda equals fraction numerator square root of E over denominator sigma end fraction Q to the power of negative 1 end exponent not stretchy left parenthesis P subscript F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ϒ&lt;/mi&gt;&lt;mn&gt;0&lt;/mn&gt;&lt;/msub&gt;&lt;mo&gt;=&lt;/mo&gt;&lt;mi&gt;ϒ&lt;/mi&gt;&lt;msub&gt;&lt;mi&gt;σ&lt;/mi&gt;&lt;mi&gt;Λ&lt;/mi&gt;&lt;/msub&gt;&lt;mo&gt;=&lt;/mo&gt;&lt;mfrac&gt;&lt;mrow&gt;&lt;msqrt&gt;&lt;mi&gt;E&lt;/mi&gt;&lt;/msqrt&gt;&lt;/mrow&gt;&lt;mi&gt;σ&lt;/mi&gt;&lt;/mfrac&gt;&lt;msup&gt;&lt;mi&gt;Q&lt;/mi&gt;&lt;mrow&gt;&lt;mo&gt;−&lt;/mo&gt;&lt;mn&gt;1&lt;/mn&gt;&lt;/mrow&gt;&lt;/msup&gt;&lt;mo stretchy=\&quot;false\&quot;&gt;(&lt;/mo&gt;&lt;msub&gt;&lt;mi&gt;P&lt;/mi&gt;&lt;mi&gt;F&lt;/mi&gt;&lt;/msub&gt;&lt;mo stretchy=\&quot;false\&quot;&gt;)&lt;/mo&gt;&lt;/mrow&gt;&lt;/math&gt;&quot;,&quot;origin&quot;:&quot;MathType for Microsoft Add-in&quot;,&quot;version&quot;:&quot;v3.20.0&quot;}" title="ϒ subscript 0 equals ϒ sigma subscript capital lambda equals fraction numerator square root of E over denominator sigma end fraction Q to the power of negative 1 end exponent not stretchy left parenthesis P subscript F not stretchy right parenthesis"/>
                    <pic:cNvPicPr/>
                  </pic:nvPicPr>
                  <pic:blipFill>
                    <a:blip r:embed="rId220" cstate="print">
                      <a:extLst>
                        <a:ext uri="{28A0092B-C50C-407E-A947-70E740481C1C}">
                          <a14:useLocalDpi xmlns:a14="http://schemas.microsoft.com/office/drawing/2010/main" val="0"/>
                        </a:ext>
                      </a:extLst>
                    </a:blip>
                    <a:stretch>
                      <a:fillRect/>
                    </a:stretch>
                  </pic:blipFill>
                  <pic:spPr>
                    <a:xfrm>
                      <a:off x="0" y="0"/>
                      <a:ext cx="1715008" cy="3881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b/>
      </w:r>
      <w:r>
        <w:rPr>
          <w:noProof/>
          <w:position w:val="-26"/>
        </w:rPr>
        <w:drawing>
          <wp:inline distT="0" distB="0" distL="0" distR="0" wp14:anchorId="270479A8" wp14:editId="71BBE9BC">
            <wp:extent cx="2021840" cy="420624"/>
            <wp:effectExtent l="0" t="0" r="0" b="0"/>
            <wp:docPr id="2134464504" name="Picture 1" descr="{&quot;mathml&quot;:&quot;&lt;math style=\&quot;font-family:stix;font-size:12px;\&quot;&gt;&lt;mrow&gt;&lt;msub&gt;&lt;mi&gt;P&lt;/mi&gt;&lt;mi&gt;D&lt;/mi&gt;&lt;/msub&gt;&lt;mo&gt;=&lt;/mo&gt;&lt;mi&gt;Q&lt;/mi&gt;&lt;mfenced wrs:valign=\&quot;middle\&quot;&gt;&lt;mrow&gt;&lt;msqrt&gt;&lt;mi&gt;d&lt;/mi&gt;&lt;/msqrt&gt;&lt;mfenced close=\&quot;]\&quot; open=\&quot;[\&quot; wrs:valign=\&quot;middle\&quot;&gt;&lt;mrow&gt;&lt;mfrac&gt;&lt;mn&gt;1&lt;/mn&gt;&lt;mn&gt;2&lt;/mn&gt;&lt;/mfrac&gt;&lt;msup&gt;&lt;mi&gt;Q&lt;/mi&gt;&lt;mrow&gt;&lt;mo&gt;−&lt;/mo&gt;&lt;mn&gt;1&lt;/mn&gt;&lt;/mrow&gt;&lt;/msup&gt;&lt;mo stretchy=\&quot;false\&quot;&gt;(&lt;/mo&gt;&lt;msub&gt;&lt;mi&gt;P&lt;/mi&gt;&lt;mi&gt;F&lt;/mi&gt;&lt;/msub&gt;&lt;mo stretchy=\&quot;false\&quot;&gt;)&lt;/mo&gt;&lt;mo&gt;−&lt;/mo&gt;&lt;mn&gt;1&lt;/mn&gt;&lt;/mrow&gt;&lt;/mfenced&gt;&lt;/mrow&gt;&lt;/mfenced&gt;&lt;/mrow&gt;&lt;/math&gt;&quot;,&quot;origin&quot;:&quot;MathType for Microsoft Add-in&quot;,&quot;version&quot;:&quot;v3.20.0&quot;}" title="P subscript D equals Q open parentheses square root of d open square brackets 1 half Q to the power of negative 1 end exponent not stretchy left parenthesis P subscript F not stretchy right parenthesis minus 1 close square bracket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i&gt;Q&lt;/mi&gt;&lt;mfenced wrs:valign=\&quot;middle\&quot;&gt;&lt;mrow&gt;&lt;msqrt&gt;&lt;mi&gt;d&lt;/mi&gt;&lt;/msqrt&gt;&lt;mfenced close=\&quot;]\&quot; open=\&quot;[\&quot; wrs:valign=\&quot;middle\&quot;&gt;&lt;mrow&gt;&lt;mfrac&gt;&lt;mn&gt;1&lt;/mn&gt;&lt;mn&gt;2&lt;/mn&gt;&lt;/mfrac&gt;&lt;msup&gt;&lt;mi&gt;Q&lt;/mi&gt;&lt;mrow&gt;&lt;mo&gt;−&lt;/mo&gt;&lt;mn&gt;1&lt;/mn&gt;&lt;/mrow&gt;&lt;/msup&gt;&lt;mo stretchy=\&quot;false\&quot;&gt;(&lt;/mo&gt;&lt;msub&gt;&lt;mi&gt;P&lt;/mi&gt;&lt;mi&gt;F&lt;/mi&gt;&lt;/msub&gt;&lt;mo stretchy=\&quot;false\&quot;&gt;)&lt;/mo&gt;&lt;mo&gt;−&lt;/mo&gt;&lt;mn&gt;1&lt;/mn&gt;&lt;/mrow&gt;&lt;/mfenced&gt;&lt;/mrow&gt;&lt;/mfenced&gt;&lt;/mrow&gt;&lt;/math&gt;&quot;,&quot;origin&quot;:&quot;MathType for Microsoft Add-in&quot;,&quot;version&quot;:&quot;v3.20.0&quot;}" title="P subscript D equals Q open parentheses square root of d open square brackets 1 half Q to the power of negative 1 end exponent not stretchy left parenthesis P subscript F not stretchy right parenthesis minus 1 close square brackets close parentheses"/>
                    <pic:cNvPicPr/>
                  </pic:nvPicPr>
                  <pic:blipFill>
                    <a:blip r:embed="rId221" cstate="print">
                      <a:extLst>
                        <a:ext uri="{28A0092B-C50C-407E-A947-70E740481C1C}">
                          <a14:useLocalDpi xmlns:a14="http://schemas.microsoft.com/office/drawing/2010/main" val="0"/>
                        </a:ext>
                      </a:extLst>
                    </a:blip>
                    <a:stretch>
                      <a:fillRect/>
                    </a:stretch>
                  </pic:blipFill>
                  <pic:spPr>
                    <a:xfrm>
                      <a:off x="0" y="0"/>
                      <a:ext cx="2021840"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Completely Known Signal in Colored Noise</w:t>
      </w:r>
    </w:p>
    <w:p w:rsidR="00894722" w:rsidRPr="003C066E" w:rsidRDefault="00894722" w:rsidP="002C66DD"/>
    <w:p w:rsidR="00894722" w:rsidRPr="003C066E" w:rsidRDefault="00894722" w:rsidP="002C66DD">
      <w:r w:rsidRPr="003C066E">
        <w:tab/>
      </w:r>
      <w:r>
        <w:rPr>
          <w:noProof/>
        </w:rPr>
        <w:drawing>
          <wp:inline distT="0" distB="0" distL="0" distR="0" wp14:anchorId="5102CAFB" wp14:editId="7331D86C">
            <wp:extent cx="546608" cy="105664"/>
            <wp:effectExtent l="0" t="0" r="0" b="0"/>
            <wp:docPr id="2134464505" name="Picture 1" descr="{&quot;mathml&quot;:&quot;&lt;math style=\&quot;font-family:stix;font-size:12px;\&quot;&gt;&lt;mrow&gt;&lt;mi&gt;Y&lt;/mi&gt;&lt;mo&gt;=&lt;/mo&gt;&lt;mi&gt;s&lt;/mi&gt;&lt;mo&gt;+&lt;/mo&gt;&lt;mi&gt;Z&lt;/mi&gt;&lt;/mrow&gt;&lt;/math&gt;&quot;,&quot;origin&quot;:&quot;MathType for Microsoft Add-in&quot;,&quot;version&quot;:&quot;v3.20.0&quot;}" title="Y equals s plus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s&lt;/mi&gt;&lt;mo&gt;+&lt;/mo&gt;&lt;mi&gt;Z&lt;/mi&gt;&lt;/mrow&gt;&lt;/math&gt;&quot;,&quot;origin&quot;:&quot;MathType for Microsoft Add-in&quot;,&quot;version&quot;:&quot;v3.20.0&quot;}" title="Y equals s plus Z"/>
                    <pic:cNvPicPr/>
                  </pic:nvPicPr>
                  <pic:blipFill>
                    <a:blip r:embed="rId222" cstate="print">
                      <a:extLst>
                        <a:ext uri="{28A0092B-C50C-407E-A947-70E740481C1C}">
                          <a14:useLocalDpi xmlns:a14="http://schemas.microsoft.com/office/drawing/2010/main" val="0"/>
                        </a:ext>
                      </a:extLst>
                    </a:blip>
                    <a:stretch>
                      <a:fillRect/>
                    </a:stretch>
                  </pic:blipFill>
                  <pic:spPr>
                    <a:xfrm>
                      <a:off x="0" y="0"/>
                      <a:ext cx="546608" cy="10566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69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b/>
      </w:r>
      <w:r>
        <w:rPr>
          <w:noProof/>
          <w:position w:val="-13"/>
        </w:rPr>
        <w:drawing>
          <wp:inline distT="0" distB="0" distL="0" distR="0" wp14:anchorId="5A488DE3" wp14:editId="2C781176">
            <wp:extent cx="1566672" cy="254000"/>
            <wp:effectExtent l="0" t="0" r="0" b="0"/>
            <wp:docPr id="2134464506" name="Picture 1" descr="{&quot;mathml&quot;:&quot;&lt;math style=\&quot;font-family:stix;font-size:12px;\&quot;&gt;&lt;mrow&gt;&lt;mi&gt;Λ&lt;/mi&gt;&lt;mo stretchy=\&quot;false\&quot;&gt;(&lt;/mo&gt;&lt;mi&gt;Y&lt;/mi&gt;&lt;mo stretchy=\&quot;false\&quot;&gt;)&lt;/mo&gt;&lt;mo&gt;=&lt;/mo&gt;&lt;mtext&gt;ℝ&lt;/mtext&gt;&lt;mfenced close=\&quot;}\&quot; open=\&quot;{\&quot; wrs:valign=\&quot;middle\&quot;&gt;&lt;mrow&gt;&lt;msup&gt;&lt;mi&gt;s&lt;/mi&gt;&lt;mtext&gt;†&lt;/mtext&gt;&lt;/msup&gt;&lt;msubsup&gt;&lt;mi&gt;Σ&lt;/mi&gt;&lt;mi&gt;Z&lt;/mi&gt;&lt;mrow&gt;&lt;mo&gt;−&lt;/mo&gt;&lt;mn&gt;1&lt;/mn&gt;&lt;/mrow&gt;&lt;/msubsup&gt;&lt;mi&gt;Y&lt;/mi&gt;&lt;/mrow&gt;&lt;/mfenced&gt;&lt;mo&gt;≥&lt;/mo&gt;&lt;mi&gt;ϒ&lt;/mi&gt;&lt;/mrow&gt;&lt;/math&gt;&quot;,&quot;origin&quot;:&quot;MathType for Microsoft Add-in&quot;,&quot;version&quot;:&quot;v3.20.0&quot;}" title="capital lambda not stretchy left parenthesis Y not stretchy right parenthesis equals text ℝ end text open curly brackets s to the power of text † end text end exponent capital sigma subscript Z superscript negative 1 end superscript Y close curly brackets greater or equal than 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 stretchy=\&quot;false\&quot;&gt;)&lt;/mo&gt;&lt;mo&gt;=&lt;/mo&gt;&lt;mtext&gt;ℝ&lt;/mtext&gt;&lt;mfenced close=\&quot;}\&quot; open=\&quot;{\&quot; wrs:valign=\&quot;middle\&quot;&gt;&lt;mrow&gt;&lt;msup&gt;&lt;mi&gt;s&lt;/mi&gt;&lt;mtext&gt;†&lt;/mtext&gt;&lt;/msup&gt;&lt;msubsup&gt;&lt;mi&gt;Σ&lt;/mi&gt;&lt;mi&gt;Z&lt;/mi&gt;&lt;mrow&gt;&lt;mo&gt;−&lt;/mo&gt;&lt;mn&gt;1&lt;/mn&gt;&lt;/mrow&gt;&lt;/msubsup&gt;&lt;mi&gt;Y&lt;/mi&gt;&lt;/mrow&gt;&lt;/mfenced&gt;&lt;mo&gt;≥&lt;/mo&gt;&lt;mi&gt;ϒ&lt;/mi&gt;&lt;/mrow&gt;&lt;/math&gt;&quot;,&quot;origin&quot;:&quot;MathType for Microsoft Add-in&quot;,&quot;version&quot;:&quot;v3.20.0&quot;}" title="capital lambda not stretchy left parenthesis Y not stretchy right parenthesis equals text ℝ end text open curly brackets s to the power of text † end text end exponent capital sigma subscript Z superscript negative 1 end superscript Y close curly brackets greater or equal than ϒ"/>
                    <pic:cNvPicPr/>
                  </pic:nvPicPr>
                  <pic:blipFill>
                    <a:blip r:embed="rId223" cstate="print">
                      <a:extLst>
                        <a:ext uri="{28A0092B-C50C-407E-A947-70E740481C1C}">
                          <a14:useLocalDpi xmlns:a14="http://schemas.microsoft.com/office/drawing/2010/main" val="0"/>
                        </a:ext>
                      </a:extLst>
                    </a:blip>
                    <a:stretch>
                      <a:fillRect/>
                    </a:stretch>
                  </pic:blipFill>
                  <pic:spPr>
                    <a:xfrm>
                      <a:off x="0" y="0"/>
                      <a:ext cx="1566672" cy="254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Before taking the real part and defining the complex Gaussian RV </w:t>
      </w:r>
      <w:r>
        <w:rPr>
          <w:noProof/>
          <w:position w:val="-9"/>
        </w:rPr>
        <w:drawing>
          <wp:inline distT="0" distB="0" distL="0" distR="0" wp14:anchorId="1542A719" wp14:editId="39112BA5">
            <wp:extent cx="745744" cy="188976"/>
            <wp:effectExtent l="0" t="0" r="0" b="0"/>
            <wp:docPr id="2134464507" name="Picture 1" descr="{&quot;mathml&quot;:&quot;&lt;math display=\&quot;block\&quot; style=\&quot;font-family:stix;font-size:12px;\&quot;&gt;&lt;mrow&gt;&lt;mi&gt;Δ&lt;/mi&gt;&lt;mo&gt;=&lt;/mo&gt;&lt;msup&gt;&lt;mi&gt;s&lt;/mi&gt;&lt;mtext&gt;†&lt;/mtext&gt;&lt;/msup&gt;&lt;msubsup&gt;&lt;mi&gt;Σ&lt;/mi&gt;&lt;mi&gt;Z&lt;/mi&gt;&lt;mrow&gt;&lt;mo&gt;−&lt;/mo&gt;&lt;mn&gt;1&lt;/mn&gt;&lt;/mrow&gt;&lt;/msubsup&gt;&lt;mi&gt;Y&lt;/mi&gt;&lt;/mrow&gt;&lt;/math&gt;&quot;,&quot;origin&quot;:&quot;MathType for Microsoft Add-in&quot;,&quot;version&quot;:&quot;v3.20.0&quot;}" title="capital delta equals s to the power of text † end text end exponent capital sigma subscript Z superscript negative 1 end superscript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Δ&lt;/mi&gt;&lt;mo&gt;=&lt;/mo&gt;&lt;msup&gt;&lt;mi&gt;s&lt;/mi&gt;&lt;mtext&gt;†&lt;/mtext&gt;&lt;/msup&gt;&lt;msubsup&gt;&lt;mi&gt;Σ&lt;/mi&gt;&lt;mi&gt;Z&lt;/mi&gt;&lt;mrow&gt;&lt;mo&gt;−&lt;/mo&gt;&lt;mn&gt;1&lt;/mn&gt;&lt;/mrow&gt;&lt;/msubsup&gt;&lt;mi&gt;Y&lt;/mi&gt;&lt;/mrow&gt;&lt;/math&gt;&quot;,&quot;origin&quot;:&quot;MathType for Microsoft Add-in&quot;,&quot;version&quot;:&quot;v3.20.0&quot;}" title="capital delta equals s to the power of text † end text end exponent capital sigma subscript Z superscript negative 1 end superscript Y"/>
                    <pic:cNvPicPr/>
                  </pic:nvPicPr>
                  <pic:blipFill>
                    <a:blip r:embed="rId224" cstate="print">
                      <a:extLst>
                        <a:ext uri="{28A0092B-C50C-407E-A947-70E740481C1C}">
                          <a14:useLocalDpi xmlns:a14="http://schemas.microsoft.com/office/drawing/2010/main" val="0"/>
                        </a:ext>
                      </a:extLst>
                    </a:blip>
                    <a:stretch>
                      <a:fillRect/>
                    </a:stretch>
                  </pic:blipFill>
                  <pic:spPr>
                    <a:xfrm>
                      <a:off x="0" y="0"/>
                      <a:ext cx="745744" cy="188976"/>
                    </a:xfrm>
                    <a:prstGeom prst="rect">
                      <a:avLst/>
                    </a:prstGeom>
                  </pic:spPr>
                </pic:pic>
              </a:graphicData>
            </a:graphic>
          </wp:inline>
        </w:drawing>
      </w:r>
      <w:r w:rsidRPr="003C066E">
        <w:t>, we have</w:t>
      </w:r>
    </w:p>
    <w:p w:rsidR="00894722" w:rsidRPr="003C066E" w:rsidRDefault="00894722" w:rsidP="002C66DD"/>
    <w:p w:rsidR="00894722" w:rsidRPr="003C066E" w:rsidRDefault="00894722" w:rsidP="002C66DD">
      <w:r w:rsidRPr="003C066E">
        <w:tab/>
      </w:r>
      <w:r>
        <w:rPr>
          <w:noProof/>
          <w:position w:val="-10"/>
        </w:rPr>
        <w:drawing>
          <wp:inline distT="0" distB="0" distL="0" distR="0" wp14:anchorId="62C4304E" wp14:editId="1B7E1899">
            <wp:extent cx="800608" cy="203200"/>
            <wp:effectExtent l="0" t="0" r="0" b="0"/>
            <wp:docPr id="2134464508" name="Picture 1" descr="{&quot;mathml&quot;:&quot;&lt;math style=\&quot;font-family:stix;font-size:12px;\&quot;&gt;&lt;mrow&gt;&lt;mtext&gt;𝔼&lt;/mtext&gt;&lt;mfenced close=\&quot;]\&quot; open=\&quot;[\&quot; wrs:valign=\&quot;middle\&quot;&gt;&lt;mrow&gt;&lt;mi&gt;Δ&lt;/mi&gt;&lt;mo&gt;|&lt;/mo&gt;&lt;msub&gt;&lt;mtext&gt;ℋ&lt;/mtext&gt;&lt;mn&gt;0&lt;/mn&gt;&lt;/msub&gt;&lt;/mrow&gt;&lt;/mfenced&gt;&lt;mo&gt;=&lt;/mo&gt;&lt;mn&gt;0&lt;/mn&gt;&lt;/mrow&gt;&lt;/math&gt;&quot;,&quot;origin&quot;:&quot;MathType for Microsoft Add-in&quot;,&quot;version&quot;:&quot;v3.20.0&quot;}" title="text 𝔼 end text open square brackets capital delta vertical line text ℋ end text subscript 0 close square brackets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text&gt;𝔼&lt;/mtext&gt;&lt;mfenced close=\&quot;]\&quot; open=\&quot;[\&quot; wrs:valign=\&quot;middle\&quot;&gt;&lt;mrow&gt;&lt;mi&gt;Δ&lt;/mi&gt;&lt;mo&gt;|&lt;/mo&gt;&lt;msub&gt;&lt;mtext&gt;ℋ&lt;/mtext&gt;&lt;mn&gt;0&lt;/mn&gt;&lt;/msub&gt;&lt;/mrow&gt;&lt;/mfenced&gt;&lt;mo&gt;=&lt;/mo&gt;&lt;mn&gt;0&lt;/mn&gt;&lt;/mrow&gt;&lt;/math&gt;&quot;,&quot;origin&quot;:&quot;MathType for Microsoft Add-in&quot;,&quot;version&quot;:&quot;v3.20.0&quot;}" title="text 𝔼 end text open square brackets capital delta vertical line text ℋ end text subscript 0 close square brackets equals 0"/>
                    <pic:cNvPicPr/>
                  </pic:nvPicPr>
                  <pic:blipFill>
                    <a:blip r:embed="rId225" cstate="print">
                      <a:extLst>
                        <a:ext uri="{28A0092B-C50C-407E-A947-70E740481C1C}">
                          <a14:useLocalDpi xmlns:a14="http://schemas.microsoft.com/office/drawing/2010/main" val="0"/>
                        </a:ext>
                      </a:extLst>
                    </a:blip>
                    <a:stretch>
                      <a:fillRect/>
                    </a:stretch>
                  </pic:blipFill>
                  <pic:spPr>
                    <a:xfrm>
                      <a:off x="0" y="0"/>
                      <a:ext cx="800608"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b/>
      </w:r>
      <w:r>
        <w:rPr>
          <w:noProof/>
          <w:position w:val="-13"/>
        </w:rPr>
        <w:drawing>
          <wp:inline distT="0" distB="0" distL="0" distR="0" wp14:anchorId="4F826D83" wp14:editId="59B022D0">
            <wp:extent cx="1375664" cy="254000"/>
            <wp:effectExtent l="0" t="0" r="0" b="0"/>
            <wp:docPr id="2134464509" name="Picture 1" descr="{&quot;mathml&quot;:&quot;&lt;math style=\&quot;font-family:stix;font-size:12px;\&quot;&gt;&lt;mrow&gt;&lt;mtext&gt;𝔼&lt;/mtext&gt;&lt;mfenced close=\&quot;]\&quot; open=\&quot;[\&quot; wrs:valign=\&quot;middle\&quot;&gt;&lt;mrow&gt;&lt;msup&gt;&lt;mfenced close=\&quot;|\&quot; open=\&quot;|\&quot; wrs:valign=\&quot;middle\&quot;&gt;&lt;mi&gt;Δ&lt;/mi&gt;&lt;/mfenced&gt;&lt;mn&gt;2&lt;/mn&gt;&lt;/msup&gt;&lt;mo&gt;|&lt;/mo&gt;&lt;msub&gt;&lt;mtext&gt;ℋ&lt;/mtext&gt;&lt;mn&gt;0&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open vertical bar capital delta close vertical bar squared vertical line text ℋ end text subscript 0 close square brackets equals s to the power of text † end text end exponent capital sigma subscript Z superscript negative 1 end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text&gt;𝔼&lt;/mtext&gt;&lt;mfenced close=\&quot;]\&quot; open=\&quot;[\&quot; wrs:valign=\&quot;middle\&quot;&gt;&lt;mrow&gt;&lt;msup&gt;&lt;mfenced close=\&quot;|\&quot; open=\&quot;|\&quot; wrs:valign=\&quot;middle\&quot;&gt;&lt;mi&gt;Δ&lt;/mi&gt;&lt;/mfenced&gt;&lt;mn&gt;2&lt;/mn&gt;&lt;/msup&gt;&lt;mo&gt;|&lt;/mo&gt;&lt;msub&gt;&lt;mtext&gt;ℋ&lt;/mtext&gt;&lt;mn&gt;0&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open vertical bar capital delta close vertical bar squared vertical line text ℋ end text subscript 0 close square brackets equals s to the power of text † end text end exponent capital sigma subscript Z superscript negative 1 end superscript s"/>
                    <pic:cNvPicPr/>
                  </pic:nvPicPr>
                  <pic:blipFill>
                    <a:blip r:embed="rId226" cstate="print">
                      <a:extLst>
                        <a:ext uri="{28A0092B-C50C-407E-A947-70E740481C1C}">
                          <a14:useLocalDpi xmlns:a14="http://schemas.microsoft.com/office/drawing/2010/main" val="0"/>
                        </a:ext>
                      </a:extLst>
                    </a:blip>
                    <a:stretch>
                      <a:fillRect/>
                    </a:stretch>
                  </pic:blipFill>
                  <pic:spPr>
                    <a:xfrm>
                      <a:off x="0" y="0"/>
                      <a:ext cx="1375664" cy="254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Therefore under H0, </w:t>
      </w:r>
      <w:r>
        <w:rPr>
          <w:noProof/>
        </w:rPr>
        <w:drawing>
          <wp:inline distT="0" distB="0" distL="0" distR="0" wp14:anchorId="553478CD" wp14:editId="590B383F">
            <wp:extent cx="77216" cy="10160"/>
            <wp:effectExtent l="0" t="0" r="0" b="0"/>
            <wp:docPr id="2134464510"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With the signal present</w:t>
      </w:r>
    </w:p>
    <w:p w:rsidR="00894722" w:rsidRPr="003C066E" w:rsidRDefault="00894722" w:rsidP="002C66DD"/>
    <w:p w:rsidR="00894722" w:rsidRPr="003C066E" w:rsidRDefault="00894722" w:rsidP="002C66DD">
      <w:r w:rsidRPr="003C066E">
        <w:tab/>
      </w:r>
      <w:r>
        <w:rPr>
          <w:noProof/>
          <w:position w:val="-10"/>
        </w:rPr>
        <w:drawing>
          <wp:inline distT="0" distB="0" distL="0" distR="0" wp14:anchorId="1E79B8AF" wp14:editId="3EAEC55A">
            <wp:extent cx="1194816" cy="203200"/>
            <wp:effectExtent l="0" t="0" r="0" b="0"/>
            <wp:docPr id="2134464511" name="Picture 1" descr="{&quot;mathml&quot;:&quot;&lt;math style=\&quot;font-family:stix;font-size:12px;\&quot;&gt;&lt;mrow&gt;&lt;mtext&gt;𝔼&lt;/mtext&gt;&lt;mfenced close=\&quot;]\&quot; open=\&quot;[\&quot; wrs:valign=\&quot;middle\&quot;&gt;&lt;mrow&gt;&lt;mi&gt;Δ&lt;/mi&gt;&lt;mo&gt;|&lt;/mo&gt;&lt;msub&gt;&lt;mtext&gt;ℋ&lt;/mtext&gt;&lt;mn&gt;1&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capital delta vertical line text ℋ end text subscript 1 close square brackets equals s to the power of text † end text end exponent capital sigma subscript Z superscript negative 1 end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text&gt;𝔼&lt;/mtext&gt;&lt;mfenced close=\&quot;]\&quot; open=\&quot;[\&quot; wrs:valign=\&quot;middle\&quot;&gt;&lt;mrow&gt;&lt;mi&gt;Δ&lt;/mi&gt;&lt;mo&gt;|&lt;/mo&gt;&lt;msub&gt;&lt;mtext&gt;ℋ&lt;/mtext&gt;&lt;mn&gt;1&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capital delta vertical line text ℋ end text subscript 1 close square brackets equals s to the power of text † end text end exponent capital sigma subscript Z superscript negative 1 end superscript s"/>
                    <pic:cNvPicPr/>
                  </pic:nvPicPr>
                  <pic:blipFill>
                    <a:blip r:embed="rId227" cstate="print">
                      <a:extLst>
                        <a:ext uri="{28A0092B-C50C-407E-A947-70E740481C1C}">
                          <a14:useLocalDpi xmlns:a14="http://schemas.microsoft.com/office/drawing/2010/main" val="0"/>
                        </a:ext>
                      </a:extLst>
                    </a:blip>
                    <a:stretch>
                      <a:fillRect/>
                    </a:stretch>
                  </pic:blipFill>
                  <pic:spPr>
                    <a:xfrm>
                      <a:off x="0" y="0"/>
                      <a:ext cx="1194816"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73</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3"/>
        </w:rPr>
        <w:drawing>
          <wp:inline distT="0" distB="0" distL="0" distR="0" wp14:anchorId="51D5D4E0" wp14:editId="135484A6">
            <wp:extent cx="1857248" cy="254000"/>
            <wp:effectExtent l="0" t="0" r="0" b="0"/>
            <wp:docPr id="2134464512" name="Picture 1" descr="{&quot;mathml&quot;:&quot;&lt;math style=\&quot;font-family:stix;font-size:12px;\&quot;&gt;&lt;mrow&gt;&lt;mtext&gt;𝔼&lt;/mtext&gt;&lt;mfenced close=\&quot;]\&quot; open=\&quot;[\&quot; wrs:valign=\&quot;middle\&quot;&gt;&lt;mrow&gt;&lt;msup&gt;&lt;mfenced close=\&quot;|\&quot; open=\&quot;|\&quot; wrs:valign=\&quot;middle\&quot;&gt;&lt;mrow&gt;&lt;mi&gt;Δ&lt;/mi&gt;&lt;mo&gt;−&lt;/mo&gt;&lt;mtext&gt;𝔼&lt;/mtext&gt;&lt;mfenced close=\&quot;]\&quot; open=\&quot;[\&quot; wrs:valign=\&quot;middle\&quot;&gt;&lt;mi&gt;Δ&lt;/mi&gt;&lt;/mfenced&gt;&lt;/mrow&gt;&lt;/mfenced&gt;&lt;mn&gt;2&lt;/mn&gt;&lt;/msup&gt;&lt;mo&gt;|&lt;/mo&gt;&lt;msub&gt;&lt;mtext&gt;ℋ&lt;/mtext&gt;&lt;mn&gt;1&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open vertical bar capital delta minus text 𝔼 end text open square brackets capital delta close square brackets close vertical bar squared vertical line text ℋ end text subscript 1 close square brackets equals s to the power of text † end text end exponent capital sigma subscript Z superscript negative 1 end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text&gt;𝔼&lt;/mtext&gt;&lt;mfenced close=\&quot;]\&quot; open=\&quot;[\&quot; wrs:valign=\&quot;middle\&quot;&gt;&lt;mrow&gt;&lt;msup&gt;&lt;mfenced close=\&quot;|\&quot; open=\&quot;|\&quot; wrs:valign=\&quot;middle\&quot;&gt;&lt;mrow&gt;&lt;mi&gt;Δ&lt;/mi&gt;&lt;mo&gt;−&lt;/mo&gt;&lt;mtext&gt;𝔼&lt;/mtext&gt;&lt;mfenced close=\&quot;]\&quot; open=\&quot;[\&quot; wrs:valign=\&quot;middle\&quot;&gt;&lt;mi&gt;Δ&lt;/mi&gt;&lt;/mfenced&gt;&lt;/mrow&gt;&lt;/mfenced&gt;&lt;mn&gt;2&lt;/mn&gt;&lt;/msup&gt;&lt;mo&gt;|&lt;/mo&gt;&lt;msub&gt;&lt;mtext&gt;ℋ&lt;/mtext&gt;&lt;mn&gt;1&lt;/mn&gt;&lt;/msub&gt;&lt;/mrow&gt;&lt;/mfenced&gt;&lt;mo&gt;=&lt;/mo&gt;&lt;msup&gt;&lt;mi&gt;s&lt;/mi&gt;&lt;mtext&gt;†&lt;/mtext&gt;&lt;/msup&gt;&lt;msubsup&gt;&lt;mi&gt;Σ&lt;/mi&gt;&lt;mi&gt;Z&lt;/mi&gt;&lt;mrow&gt;&lt;mo&gt;−&lt;/mo&gt;&lt;mn&gt;1&lt;/mn&gt;&lt;/mrow&gt;&lt;/msubsup&gt;&lt;mi&gt;s&lt;/mi&gt;&lt;/mrow&gt;&lt;/math&gt;&quot;,&quot;origin&quot;:&quot;MathType for Microsoft Add-in&quot;,&quot;version&quot;:&quot;v3.20.0&quot;}" title="text 𝔼 end text open square brackets open vertical bar capital delta minus text 𝔼 end text open square brackets capital delta close square brackets close vertical bar squared vertical line text ℋ end text subscript 1 close square brackets equals s to the power of text † end text end exponent capital sigma subscript Z superscript negative 1 end superscript s"/>
                    <pic:cNvPicPr/>
                  </pic:nvPicPr>
                  <pic:blipFill>
                    <a:blip r:embed="rId228" cstate="print">
                      <a:extLst>
                        <a:ext uri="{28A0092B-C50C-407E-A947-70E740481C1C}">
                          <a14:useLocalDpi xmlns:a14="http://schemas.microsoft.com/office/drawing/2010/main" val="0"/>
                        </a:ext>
                      </a:extLst>
                    </a:blip>
                    <a:stretch>
                      <a:fillRect/>
                    </a:stretch>
                  </pic:blipFill>
                  <pic:spPr>
                    <a:xfrm>
                      <a:off x="0" y="0"/>
                      <a:ext cx="1857248" cy="254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74</w:instrText>
      </w:r>
      <w:r w:rsidRPr="003C066E">
        <w:rPr>
          <w:noProof/>
        </w:rPr>
        <w:fldChar w:fldCharType="end"/>
      </w:r>
      <w:r w:rsidRPr="003C066E">
        <w:instrText>)</w:instrText>
      </w:r>
      <w:r w:rsidRPr="003C066E">
        <w:fldChar w:fldCharType="end"/>
      </w:r>
    </w:p>
    <w:p w:rsidR="00894722" w:rsidRPr="003C066E" w:rsidRDefault="00894722" w:rsidP="002C66DD">
      <w:r w:rsidRPr="003C066E">
        <w:t xml:space="preserve">hence under H1 </w:t>
      </w:r>
      <w:r>
        <w:rPr>
          <w:noProof/>
        </w:rPr>
        <w:drawing>
          <wp:inline distT="0" distB="0" distL="0" distR="0" wp14:anchorId="2C717DAB" wp14:editId="18EEC6CA">
            <wp:extent cx="77216" cy="10160"/>
            <wp:effectExtent l="0" t="0" r="0" b="0"/>
            <wp:docPr id="2134464513"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Taking real part of the test statistic and noting the nonzero mean is real, we obtain a real Gaussian random variable with half the variance, therefore under </w:t>
      </w:r>
      <w:r>
        <w:rPr>
          <w:noProof/>
          <w:position w:val="-9"/>
        </w:rPr>
        <w:drawing>
          <wp:inline distT="0" distB="0" distL="0" distR="0" wp14:anchorId="1B4CF9AB" wp14:editId="7312D721">
            <wp:extent cx="219456" cy="164592"/>
            <wp:effectExtent l="0" t="0" r="0" b="0"/>
            <wp:docPr id="2134464514" name="Picture 1" descr="{&quot;mathml&quot;:&quot;&lt;math display=\&quot;block\&quot; style=\&quot;font-family:stix;font-size:12px;\&quot;&gt;&lt;mrow&gt;&lt;msub&gt;&lt;mtext&gt;ℋ&lt;/mtext&gt;&lt;mn&gt;0&lt;/mn&gt;&lt;/msub&gt;&lt;/mrow&gt;&lt;/math&gt;&quot;,&quot;origin&quot;:&quot;MathType for Microsoft Add-in&quot;,&quot;version&quot;:&quot;v3.20.0&quot;}" title="text ℋ end text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text&gt;ℋ&lt;/mtext&gt;&lt;mn&gt;0&lt;/mn&gt;&lt;/msub&gt;&lt;/mrow&gt;&lt;/math&gt;&quot;,&quot;origin&quot;:&quot;MathType for Microsoft Add-in&quot;,&quot;version&quot;:&quot;v3.20.0&quot;}" title="text ℋ end text subscript 0"/>
                    <pic:cNvPicPr/>
                  </pic:nvPicPr>
                  <pic:blipFill>
                    <a:blip r:embed="rId229" cstate="print">
                      <a:extLst>
                        <a:ext uri="{28A0092B-C50C-407E-A947-70E740481C1C}">
                          <a14:useLocalDpi xmlns:a14="http://schemas.microsoft.com/office/drawing/2010/main" val="0"/>
                        </a:ext>
                      </a:extLst>
                    </a:blip>
                    <a:stretch>
                      <a:fillRect/>
                    </a:stretch>
                  </pic:blipFill>
                  <pic:spPr>
                    <a:xfrm>
                      <a:off x="0" y="0"/>
                      <a:ext cx="219456" cy="164592"/>
                    </a:xfrm>
                    <a:prstGeom prst="rect">
                      <a:avLst/>
                    </a:prstGeom>
                  </pic:spPr>
                </pic:pic>
              </a:graphicData>
            </a:graphic>
          </wp:inline>
        </w:drawing>
      </w:r>
      <w:r w:rsidRPr="003C066E">
        <w:t xml:space="preserve"> and </w:t>
      </w:r>
      <w:r>
        <w:rPr>
          <w:noProof/>
          <w:position w:val="-8"/>
        </w:rPr>
        <w:drawing>
          <wp:inline distT="0" distB="0" distL="0" distR="0" wp14:anchorId="34D40E2A" wp14:editId="463040CB">
            <wp:extent cx="219456" cy="162560"/>
            <wp:effectExtent l="0" t="0" r="0" b="0"/>
            <wp:docPr id="2134464515" name="Picture 1" descr="{&quot;mathml&quot;:&quot;&lt;math display=\&quot;block\&quot; style=\&quot;font-family:stix;font-size:12px;\&quot;&gt;&lt;mrow&gt;&lt;msub&gt;&lt;mtext&gt;ℋ&lt;/mtext&gt;&lt;mn&gt;1&lt;/mn&gt;&lt;/msub&gt;&lt;/mrow&gt;&lt;/math&gt;&quot;,&quot;origin&quot;:&quot;MathType for Microsoft Add-in&quot;,&quot;version&quot;:&quot;v3.20.0&quot;}" title="text ℋ end text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text&gt;ℋ&lt;/mtext&gt;&lt;mn&gt;1&lt;/mn&gt;&lt;/msub&gt;&lt;/mrow&gt;&lt;/math&gt;&quot;,&quot;origin&quot;:&quot;MathType for Microsoft Add-in&quot;,&quot;version&quot;:&quot;v3.20.0&quot;}" title="text ℋ end text subscript 1"/>
                    <pic:cNvPicPr/>
                  </pic:nvPicPr>
                  <pic:blipFill>
                    <a:blip r:embed="rId230" cstate="print">
                      <a:extLst>
                        <a:ext uri="{28A0092B-C50C-407E-A947-70E740481C1C}">
                          <a14:useLocalDpi xmlns:a14="http://schemas.microsoft.com/office/drawing/2010/main" val="0"/>
                        </a:ext>
                      </a:extLst>
                    </a:blip>
                    <a:stretch>
                      <a:fillRect/>
                    </a:stretch>
                  </pic:blipFill>
                  <pic:spPr>
                    <a:xfrm>
                      <a:off x="0" y="0"/>
                      <a:ext cx="219456" cy="162560"/>
                    </a:xfrm>
                    <a:prstGeom prst="rect">
                      <a:avLst/>
                    </a:prstGeom>
                  </pic:spPr>
                </pic:pic>
              </a:graphicData>
            </a:graphic>
          </wp:inline>
        </w:drawing>
      </w:r>
      <w:r w:rsidRPr="003C066E">
        <w:t xml:space="preserve">, </w:t>
      </w:r>
      <w:r>
        <w:rPr>
          <w:noProof/>
        </w:rPr>
        <w:drawing>
          <wp:inline distT="0" distB="0" distL="0" distR="0" wp14:anchorId="443275ED" wp14:editId="5EE2D831">
            <wp:extent cx="77216" cy="10160"/>
            <wp:effectExtent l="0" t="0" r="0" b="0"/>
            <wp:docPr id="2134464516"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and </w:t>
      </w:r>
      <w:r>
        <w:rPr>
          <w:noProof/>
        </w:rPr>
        <w:drawing>
          <wp:inline distT="0" distB="0" distL="0" distR="0" wp14:anchorId="3F8CBA80" wp14:editId="14DB8D28">
            <wp:extent cx="77216" cy="10160"/>
            <wp:effectExtent l="0" t="0" r="0" b="0"/>
            <wp:docPr id="2134464517"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respectively.  </w:t>
      </w:r>
    </w:p>
    <w:p w:rsidR="00894722" w:rsidRPr="003C066E" w:rsidRDefault="00894722" w:rsidP="002C66DD"/>
    <w:p w:rsidR="00894722" w:rsidRPr="003C066E" w:rsidRDefault="00894722" w:rsidP="002C66DD">
      <w:r w:rsidRPr="003C066E">
        <w:t xml:space="preserve">We note the input SNR is </w:t>
      </w:r>
    </w:p>
    <w:p w:rsidR="00894722" w:rsidRPr="003C066E" w:rsidRDefault="00894722" w:rsidP="002C66DD"/>
    <w:p w:rsidR="00894722" w:rsidRPr="003C066E" w:rsidRDefault="00894722" w:rsidP="002C66DD">
      <w:r w:rsidRPr="003C066E">
        <w:tab/>
      </w:r>
      <w:r>
        <w:rPr>
          <w:noProof/>
          <w:position w:val="-29"/>
        </w:rPr>
        <w:drawing>
          <wp:inline distT="0" distB="0" distL="0" distR="0" wp14:anchorId="45C2E40A" wp14:editId="60B3296D">
            <wp:extent cx="1538224" cy="418592"/>
            <wp:effectExtent l="0" t="0" r="0" b="0"/>
            <wp:docPr id="2134464518" name="Picture 1" descr="{&quot;mathml&quot;:&quot;&lt;math style=\&quot;font-family:stix;font-size:12px;\&quot;&gt;&lt;mrow&gt;&lt;msub&gt;&lt;mi&gt;η&lt;/mi&gt;&lt;mn&gt;1&lt;/mn&gt;&lt;/msub&gt;&lt;mo&gt;=&lt;/mo&gt;&lt;mfrac&gt;&lt;mrow&gt;&lt;msup&gt;&lt;mfenced close=\&quot;‖\&quot; open=\&quot;‖\&quot; wrs:valign=\&quot;middle\&quot;&gt;&lt;mi&gt;s&lt;/mi&gt;&lt;/mfenced&gt;&lt;mn&gt;2&lt;/mn&gt;&lt;/msup&gt;&lt;/mrow&gt;&lt;mrow&gt;&lt;mtext&gt;𝔼&lt;/mtext&gt;&lt;mfenced close=\&quot;]\&quot; open=\&quot;[\&quot; wrs:valign=\&quot;middle\&quot;&gt;&lt;mrow&gt;&lt;msup&gt;&lt;mfenced close=\&quot;‖\&quot; open=\&quot;‖\&quot; wrs:valign=\&quot;middle\&quot;&gt;&lt;mi&gt;Z&lt;/mi&gt;&lt;/mfenced&gt;&lt;mn&gt;2&lt;/mn&gt;&lt;/msup&gt;&lt;/mrow&gt;&lt;/mfenced&gt;&lt;/mrow&gt;&lt;/mfrac&gt;&lt;mo&gt;=&lt;/mo&gt;&lt;mfrac&gt;&lt;mi&gt;E&lt;/mi&gt;&lt;mrow&gt;&lt;mi&gt;t&lt;/mi&gt;&lt;mi&gt;r&lt;/mi&gt;&lt;mfenced close=\&quot;}\&quot; open=\&quot;{\&quot; wrs:valign=\&quot;middle\&quot;&gt;&lt;mrow&gt;&lt;msub&gt;&lt;mi&gt;Σ&lt;/mi&gt;&lt;mi&gt;Z&lt;/mi&gt;&lt;/msub&gt;&lt;/mrow&gt;&lt;/mfenced&gt;&lt;/mrow&gt;&lt;/mfrac&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η&lt;/mi&gt;&lt;mn&gt;1&lt;/mn&gt;&lt;/msub&gt;&lt;mo&gt;=&lt;/mo&gt;&lt;mfrac&gt;&lt;mrow&gt;&lt;msup&gt;&lt;mfenced close=\&quot;‖\&quot; open=\&quot;‖\&quot; wrs:valign=\&quot;middle\&quot;&gt;&lt;mi&gt;s&lt;/mi&gt;&lt;/mfenced&gt;&lt;mn&gt;2&lt;/mn&gt;&lt;/msup&gt;&lt;/mrow&gt;&lt;mrow&gt;&lt;mtext&gt;𝔼&lt;/mtext&gt;&lt;mfenced close=\&quot;]\&quot; open=\&quot;[\&quot; wrs:valign=\&quot;middle\&quot;&gt;&lt;mrow&gt;&lt;msup&gt;&lt;mfenced close=\&quot;‖\&quot; open=\&quot;‖\&quot; wrs:valign=\&quot;middle\&quot;&gt;&lt;mi&gt;Z&lt;/mi&gt;&lt;/mfenced&gt;&lt;mn&gt;2&lt;/mn&gt;&lt;/msup&gt;&lt;/mrow&gt;&lt;/mfenced&gt;&lt;/mrow&gt;&lt;/mfrac&gt;&lt;mo&gt;=&lt;/mo&gt;&lt;mfrac&gt;&lt;mi&gt;E&lt;/mi&gt;&lt;mrow&gt;&lt;mi&gt;t&lt;/mi&gt;&lt;mi&gt;r&lt;/mi&gt;&lt;mfenced close=\&quot;}\&quot; open=\&quot;{\&quot; wrs:valign=\&quot;middle\&quot;&gt;&lt;mrow&gt;&lt;msub&gt;&lt;mi&gt;Σ&lt;/mi&gt;&lt;mi&gt;Z&lt;/mi&gt;&lt;/msub&gt;&lt;/mrow&gt;&lt;/mfenced&gt;&lt;/mrow&gt;&lt;/mfrac&gt;&lt;/mrow&gt;&lt;/math&gt;&quot;,&quot;origin&quot;:&quot;MathType for Microsoft Add-in&quot;,&quot;version&quot;:&quot;v3.20.0&quot;}"/>
                    <pic:cNvPicPr/>
                  </pic:nvPicPr>
                  <pic:blipFill>
                    <a:blip r:embed="rId231" cstate="print">
                      <a:extLst>
                        <a:ext uri="{28A0092B-C50C-407E-A947-70E740481C1C}">
                          <a14:useLocalDpi xmlns:a14="http://schemas.microsoft.com/office/drawing/2010/main" val="0"/>
                        </a:ext>
                      </a:extLst>
                    </a:blip>
                    <a:stretch>
                      <a:fillRect/>
                    </a:stretch>
                  </pic:blipFill>
                  <pic:spPr>
                    <a:xfrm>
                      <a:off x="0" y="0"/>
                      <a:ext cx="1538224" cy="41859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b/>
      </w:r>
    </w:p>
    <w:p w:rsidR="00894722" w:rsidRPr="003C066E" w:rsidRDefault="00894722" w:rsidP="002C66DD"/>
    <w:p w:rsidR="00894722" w:rsidRPr="003C066E" w:rsidRDefault="00894722" w:rsidP="002C66DD">
      <w:r w:rsidRPr="003C066E">
        <w:t>and the SNR at the output of the detector is given by the deflection coefficient</w:t>
      </w:r>
    </w:p>
    <w:p w:rsidR="00894722" w:rsidRPr="003C066E" w:rsidRDefault="00894722" w:rsidP="002C66DD"/>
    <w:p w:rsidR="00894722" w:rsidRPr="003C066E" w:rsidRDefault="00894722" w:rsidP="002C66DD">
      <w:pPr>
        <w:jc w:val="center"/>
      </w:pPr>
      <w:r>
        <w:rPr>
          <w:noProof/>
          <w:position w:val="-42"/>
        </w:rPr>
        <w:drawing>
          <wp:inline distT="0" distB="0" distL="0" distR="0" wp14:anchorId="5449139D" wp14:editId="12823FC9">
            <wp:extent cx="2058416" cy="573024"/>
            <wp:effectExtent l="0" t="0" r="0" b="0"/>
            <wp:docPr id="2134464519" name="Picture 1" descr="{&quot;mathml&quot;:&quot;&lt;math style=\&quot;font-family:stix;font-size:12px;\&quot;&gt;&lt;mrow&gt;&lt;msup&gt;&lt;mi&gt;d&lt;/mi&gt;&lt;mn&gt;2&lt;/mn&gt;&lt;/msup&gt;&lt;mo&gt;=&lt;/mo&gt;&lt;mfrac&gt;&lt;mrow&gt;&lt;msup&gt;&lt;mfenced wrs:valign=\&quot;middle\&quot;&gt;&lt;mrow&gt;&lt;mtext&gt;𝔼&lt;/mtext&gt;&lt;mfenced close=\&quot;]\&quot; open=\&quot;[\&quot; wrs:valign=\&quot;middle\&quot;&gt;&lt;mrow&gt;&lt;mfenced close=\&quot;|\&quot; open=\&quot;\&quot; wrs:valign=\&quot;middle\&quot;&gt;&lt;mi&gt;Λ&lt;/mi&gt;&lt;/mfenced&gt;&lt;msub&gt;&lt;mtext&gt;ℋ&lt;/mtext&gt;&lt;mn&gt;1&lt;/mn&gt;&lt;/msub&gt;&lt;/mrow&gt;&lt;/mfenced&gt;&lt;mo&gt;−&lt;/mo&gt;&lt;mtext&gt;𝔼&lt;/mtext&gt;&lt;mfenced close=\&quot;]\&quot; open=\&quot;[\&quot; wrs:valign=\&quot;middle\&quot;&gt;&lt;mrow&gt;&lt;mfenced close=\&quot;|\&quot; open=\&quot;\&quot; wrs:valign=\&quot;middle\&quot;&gt;&lt;mi&gt;Λ&lt;/mi&gt;&lt;/mfenced&gt;&lt;msub&gt;&lt;mtext&gt;ℋ&lt;/mtext&gt;&lt;mn&gt;0&lt;/mn&gt;&lt;/msub&gt;&lt;/mrow&gt;&lt;/mfenced&gt;&lt;/mrow&gt;&lt;/mfenced&gt;&lt;mn&gt;2&lt;/mn&gt;&lt;/msup&gt;&lt;/mrow&gt;&lt;mrow&gt;&lt;msubsup&gt;&lt;mi&gt;σ&lt;/mi&gt;&lt;mrow&gt;&lt;mi&gt;Λ&lt;/mi&gt;&lt;mo&gt;|&lt;/mo&gt;&lt;msub&gt;&lt;mtext&gt;ℋ&lt;/mtext&gt;&lt;mn&gt;0&lt;/mn&gt;&lt;/msub&gt;&lt;/mrow&gt;&lt;mn&gt;2&lt;/mn&gt;&lt;/msubsup&gt;&lt;/mrow&gt;&lt;/mfrac&gt;&lt;/mrow&gt;&lt;/math&gt;&quot;,&quot;origin&quot;:&quot;MathType for Microsoft Add-in&quot;,&quot;version&quot;:&quot;v3.20.0&quot;}" title="d squared equals fraction numerator open parentheses text 𝔼 end text open square brackets open capital lambda close vertical bar text ℋ end text subscript 1 close square brackets minus text 𝔼 end text open square brackets open capital lambda close vertical bar text ℋ end text subscript 0 close square brackets close parentheses squared over denominator sigma subscript capital lambda vertical line text ℋ end text subscript 0 end subscript superscript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i&gt;d&lt;/mi&gt;&lt;mn&gt;2&lt;/mn&gt;&lt;/msup&gt;&lt;mo&gt;=&lt;/mo&gt;&lt;mfrac&gt;&lt;mrow&gt;&lt;msup&gt;&lt;mfenced wrs:valign=\&quot;middle\&quot;&gt;&lt;mrow&gt;&lt;mtext&gt;𝔼&lt;/mtext&gt;&lt;mfenced close=\&quot;]\&quot; open=\&quot;[\&quot; wrs:valign=\&quot;middle\&quot;&gt;&lt;mrow&gt;&lt;mfenced close=\&quot;|\&quot; open=\&quot;\&quot; wrs:valign=\&quot;middle\&quot;&gt;&lt;mi&gt;Λ&lt;/mi&gt;&lt;/mfenced&gt;&lt;msub&gt;&lt;mtext&gt;ℋ&lt;/mtext&gt;&lt;mn&gt;1&lt;/mn&gt;&lt;/msub&gt;&lt;/mrow&gt;&lt;/mfenced&gt;&lt;mo&gt;−&lt;/mo&gt;&lt;mtext&gt;𝔼&lt;/mtext&gt;&lt;mfenced close=\&quot;]\&quot; open=\&quot;[\&quot; wrs:valign=\&quot;middle\&quot;&gt;&lt;mrow&gt;&lt;mfenced close=\&quot;|\&quot; open=\&quot;\&quot; wrs:valign=\&quot;middle\&quot;&gt;&lt;mi&gt;Λ&lt;/mi&gt;&lt;/mfenced&gt;&lt;msub&gt;&lt;mtext&gt;ℋ&lt;/mtext&gt;&lt;mn&gt;0&lt;/mn&gt;&lt;/msub&gt;&lt;/mrow&gt;&lt;/mfenced&gt;&lt;/mrow&gt;&lt;/mfenced&gt;&lt;mn&gt;2&lt;/mn&gt;&lt;/msup&gt;&lt;/mrow&gt;&lt;mrow&gt;&lt;msubsup&gt;&lt;mi&gt;σ&lt;/mi&gt;&lt;mrow&gt;&lt;mi&gt;Λ&lt;/mi&gt;&lt;mo&gt;|&lt;/mo&gt;&lt;msub&gt;&lt;mtext&gt;ℋ&lt;/mtext&gt;&lt;mn&gt;0&lt;/mn&gt;&lt;/msub&gt;&lt;/mrow&gt;&lt;mn&gt;2&lt;/mn&gt;&lt;/msubsup&gt;&lt;/mrow&gt;&lt;/mfrac&gt;&lt;/mrow&gt;&lt;/math&gt;&quot;,&quot;origin&quot;:&quot;MathType for Microsoft Add-in&quot;,&quot;version&quot;:&quot;v3.20.0&quot;}" title="d squared equals fraction numerator open parentheses text 𝔼 end text open square brackets open capital lambda close vertical bar text ℋ end text subscript 1 close square brackets minus text 𝔼 end text open square brackets open capital lambda close vertical bar text ℋ end text subscript 0 close square brackets close parentheses squared over denominator sigma subscript capital lambda vertical line text ℋ end text subscript 0 end subscript superscript 2 end fraction"/>
                    <pic:cNvPicPr/>
                  </pic:nvPicPr>
                  <pic:blipFill>
                    <a:blip r:embed="rId232" cstate="print">
                      <a:extLst>
                        <a:ext uri="{28A0092B-C50C-407E-A947-70E740481C1C}">
                          <a14:useLocalDpi xmlns:a14="http://schemas.microsoft.com/office/drawing/2010/main" val="0"/>
                        </a:ext>
                      </a:extLst>
                    </a:blip>
                    <a:stretch>
                      <a:fillRect/>
                    </a:stretch>
                  </pic:blipFill>
                  <pic:spPr>
                    <a:xfrm>
                      <a:off x="0" y="0"/>
                      <a:ext cx="2058416" cy="573024"/>
                    </a:xfrm>
                    <a:prstGeom prst="rect">
                      <a:avLst/>
                    </a:prstGeom>
                  </pic:spPr>
                </pic:pic>
              </a:graphicData>
            </a:graphic>
          </wp:inline>
        </w:drawing>
      </w:r>
    </w:p>
    <w:p w:rsidR="00894722" w:rsidRPr="003C066E" w:rsidRDefault="00894722" w:rsidP="002C66DD">
      <w:pPr>
        <w:jc w:val="center"/>
      </w:pPr>
    </w:p>
    <w:p w:rsidR="00894722" w:rsidRPr="003C066E" w:rsidRDefault="00894722" w:rsidP="002C66DD">
      <w:r w:rsidRPr="003C066E">
        <w:t>which after plugging in the quantities ()-(), evaluates to</w:t>
      </w:r>
    </w:p>
    <w:p w:rsidR="00894722" w:rsidRPr="003C066E" w:rsidRDefault="00894722" w:rsidP="002C66DD"/>
    <w:p w:rsidR="00894722" w:rsidRPr="003C066E" w:rsidRDefault="00894722" w:rsidP="002C66DD"/>
    <w:p w:rsidR="00894722" w:rsidRPr="003C066E" w:rsidRDefault="00894722" w:rsidP="002C66DD">
      <w:r w:rsidRPr="003C066E">
        <w:tab/>
      </w:r>
      <w:r>
        <w:rPr>
          <w:noProof/>
          <w:position w:val="-9"/>
        </w:rPr>
        <w:drawing>
          <wp:inline distT="0" distB="0" distL="0" distR="0" wp14:anchorId="29D5BC04" wp14:editId="079AAF90">
            <wp:extent cx="831088" cy="188976"/>
            <wp:effectExtent l="0" t="0" r="0" b="0"/>
            <wp:docPr id="2134464520" name="Picture 1" descr="{&quot;mathml&quot;:&quot;&lt;math style=\&quot;font-family:stix;font-size:12px;\&quot;&gt;&lt;mrow&gt;&lt;msub&gt;&lt;mi&gt;η&lt;/mi&gt;&lt;mn&gt;2&lt;/mn&gt;&lt;/msub&gt;&lt;mo&gt;=&lt;/mo&gt;&lt;mn&gt;2&lt;/mn&gt;&lt;msup&gt;&lt;mi&gt;s&lt;/mi&gt;&lt;mtext&gt;†&lt;/mtext&gt;&lt;/msup&gt;&lt;msubsup&gt;&lt;mi&gt;Σ&lt;/mi&gt;&lt;mi&gt;Z&lt;/mi&gt;&lt;mrow&gt;&lt;mo&gt;−&lt;/mo&gt;&lt;mn&gt;1&lt;/mn&gt;&lt;/mrow&gt;&lt;/msubsup&gt;&lt;mi&gt;s&lt;/mi&gt;&lt;/mrow&gt;&lt;/math&gt;&quot;,&quot;origin&quot;:&quot;MathType for Microsoft Add-in&quot;,&quot;version&quot;:&quot;v3.20.0&quot;}" title="eta subscript 2 equals 2 s to the power of text † end text end exponent capital sigma subscript Z superscript negative 1 end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η&lt;/mi&gt;&lt;mn&gt;2&lt;/mn&gt;&lt;/msub&gt;&lt;mo&gt;=&lt;/mo&gt;&lt;mn&gt;2&lt;/mn&gt;&lt;msup&gt;&lt;mi&gt;s&lt;/mi&gt;&lt;mtext&gt;†&lt;/mtext&gt;&lt;/msup&gt;&lt;msubsup&gt;&lt;mi&gt;Σ&lt;/mi&gt;&lt;mi&gt;Z&lt;/mi&gt;&lt;mrow&gt;&lt;mo&gt;−&lt;/mo&gt;&lt;mn&gt;1&lt;/mn&gt;&lt;/mrow&gt;&lt;/msubsup&gt;&lt;mi&gt;s&lt;/mi&gt;&lt;/mrow&gt;&lt;/math&gt;&quot;,&quot;origin&quot;:&quot;MathType for Microsoft Add-in&quot;,&quot;version&quot;:&quot;v3.20.0&quot;}" title="eta subscript 2 equals 2 s to the power of text † end text end exponent capital sigma subscript Z superscript negative 1 end superscript s"/>
                    <pic:cNvPicPr/>
                  </pic:nvPicPr>
                  <pic:blipFill>
                    <a:blip r:embed="rId233" cstate="print">
                      <a:extLst>
                        <a:ext uri="{28A0092B-C50C-407E-A947-70E740481C1C}">
                          <a14:useLocalDpi xmlns:a14="http://schemas.microsoft.com/office/drawing/2010/main" val="0"/>
                        </a:ext>
                      </a:extLst>
                    </a:blip>
                    <a:stretch>
                      <a:fillRect/>
                    </a:stretch>
                  </pic:blipFill>
                  <pic:spPr>
                    <a:xfrm>
                      <a:off x="0" y="0"/>
                      <a:ext cx="831088" cy="18897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r w:rsidRPr="003C066E">
        <w:t>The performance is then given by the standard Q-function for Gaussian RVs</w:t>
      </w:r>
    </w:p>
    <w:p w:rsidR="00894722" w:rsidRPr="003C066E" w:rsidRDefault="00894722" w:rsidP="002C66DD"/>
    <w:p w:rsidR="00894722" w:rsidRPr="003C066E" w:rsidRDefault="00894722" w:rsidP="002C66DD">
      <w:r w:rsidRPr="003C066E">
        <w:tab/>
      </w:r>
      <w:r>
        <w:rPr>
          <w:noProof/>
          <w:position w:val="-36"/>
        </w:rPr>
        <w:drawing>
          <wp:inline distT="0" distB="0" distL="0" distR="0" wp14:anchorId="544DCD13" wp14:editId="47C140B9">
            <wp:extent cx="1454912" cy="503936"/>
            <wp:effectExtent l="0" t="0" r="0" b="0"/>
            <wp:docPr id="2134464521" name="Picture 1" descr="{&quot;mathml&quot;:&quot;&lt;math style=\&quot;font-family:stix;font-size:12px;\&quot;&gt;&lt;mrow&gt;&lt;msub&gt;&lt;mi&gt;P&lt;/mi&gt;&lt;mi&gt;F&lt;/mi&gt;&lt;/msub&gt;&lt;mo&gt;=&lt;/mo&gt;&lt;mi&gt;Q&lt;/mi&gt;&lt;mfenced wrs:valign=\&quot;middle\&quot;&gt;&lt;mrow&gt;&lt;mfrac&gt;&lt;mi&gt;ϒ&lt;/mi&gt;&lt;mrow&gt;&lt;msqrt&gt;&lt;mrow&gt;&lt;msup&gt;&lt;mi&gt;s&lt;/mi&gt;&lt;mtext&gt;†&lt;/mtext&gt;&lt;/msup&gt;&lt;msubsup&gt;&lt;mi&gt;Σ&lt;/mi&gt;&lt;mi&gt;Z&lt;/mi&gt;&lt;mrow&gt;&lt;mo&gt;−&lt;/mo&gt;&lt;mn&gt;1&lt;/mn&gt;&lt;/mrow&gt;&lt;/msubsup&gt;&lt;mi&gt;s&lt;/mi&gt;&lt;mo&gt;/&lt;/mo&gt;&lt;mn&gt;2&lt;/mn&gt;&lt;/mrow&gt;&lt;/msqrt&gt;&lt;/mrow&gt;&lt;/mfrac&gt;&lt;/mrow&gt;&lt;/mfenced&gt;&lt;/mrow&gt;&lt;/math&gt;&quot;,&quot;origin&quot;:&quot;MathType for Microsoft Add-in&quot;,&quot;version&quot;:&quot;v3.20.0&quot;}" title="P subscript F equals Q open parentheses fraction numerator ϒ over denominator square root of s to the power of text † end text end exponent capital sigma subscript Z superscript negative 1 end superscript s divided by 2 end root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F&lt;/mi&gt;&lt;/msub&gt;&lt;mo&gt;=&lt;/mo&gt;&lt;mi&gt;Q&lt;/mi&gt;&lt;mfenced wrs:valign=\&quot;middle\&quot;&gt;&lt;mrow&gt;&lt;mfrac&gt;&lt;mi&gt;ϒ&lt;/mi&gt;&lt;mrow&gt;&lt;msqrt&gt;&lt;mrow&gt;&lt;msup&gt;&lt;mi&gt;s&lt;/mi&gt;&lt;mtext&gt;†&lt;/mtext&gt;&lt;/msup&gt;&lt;msubsup&gt;&lt;mi&gt;Σ&lt;/mi&gt;&lt;mi&gt;Z&lt;/mi&gt;&lt;mrow&gt;&lt;mo&gt;−&lt;/mo&gt;&lt;mn&gt;1&lt;/mn&gt;&lt;/mrow&gt;&lt;/msubsup&gt;&lt;mi&gt;s&lt;/mi&gt;&lt;mo&gt;/&lt;/mo&gt;&lt;mn&gt;2&lt;/mn&gt;&lt;/mrow&gt;&lt;/msqrt&gt;&lt;/mrow&gt;&lt;/mfrac&gt;&lt;/mrow&gt;&lt;/mfenced&gt;&lt;/mrow&gt;&lt;/math&gt;&quot;,&quot;origin&quot;:&quot;MathType for Microsoft Add-in&quot;,&quot;version&quot;:&quot;v3.20.0&quot;}" title="P subscript F equals Q open parentheses fraction numerator ϒ over denominator square root of s to the power of text † end text end exponent capital sigma subscript Z superscript negative 1 end superscript s divided by 2 end root end fraction close parentheses"/>
                    <pic:cNvPicPr/>
                  </pic:nvPicPr>
                  <pic:blipFill>
                    <a:blip r:embed="rId234" cstate="print">
                      <a:extLst>
                        <a:ext uri="{28A0092B-C50C-407E-A947-70E740481C1C}">
                          <a14:useLocalDpi xmlns:a14="http://schemas.microsoft.com/office/drawing/2010/main" val="0"/>
                        </a:ext>
                      </a:extLst>
                    </a:blip>
                    <a:stretch>
                      <a:fillRect/>
                    </a:stretch>
                  </pic:blipFill>
                  <pic:spPr>
                    <a:xfrm>
                      <a:off x="0" y="0"/>
                      <a:ext cx="1454912" cy="50393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bookmarkStart w:id="41" w:name="ZEqnNum786834"/>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77</w:instrText>
      </w:r>
      <w:r w:rsidRPr="003C066E">
        <w:rPr>
          <w:noProof/>
        </w:rPr>
        <w:fldChar w:fldCharType="end"/>
      </w:r>
      <w:r w:rsidRPr="003C066E">
        <w:instrText>)</w:instrText>
      </w:r>
      <w:bookmarkEnd w:id="41"/>
      <w:r w:rsidRPr="003C066E">
        <w:fldChar w:fldCharType="end"/>
      </w:r>
    </w:p>
    <w:p w:rsidR="00894722" w:rsidRPr="003C066E" w:rsidRDefault="00894722" w:rsidP="002C66DD"/>
    <w:p w:rsidR="00894722" w:rsidRPr="003C066E" w:rsidRDefault="00894722" w:rsidP="002C66DD">
      <w:r w:rsidRPr="003C066E">
        <w:t xml:space="preserve">and using </w:t>
      </w:r>
      <w:r w:rsidRPr="003C066E">
        <w:fldChar w:fldCharType="begin"/>
      </w:r>
      <w:r w:rsidRPr="003C066E">
        <w:instrText xml:space="preserve"> GOTOBUTTON ZEqnNum786834  \* MERGEFORMAT </w:instrText>
      </w:r>
      <w:fldSimple w:instr=" REF ZEqnNum786834 \! \* MERGEFORMAT ">
        <w:r w:rsidRPr="003C066E">
          <w:instrText>(</w:instrText>
        </w:r>
        <w:r>
          <w:instrText>18</w:instrText>
        </w:r>
        <w:r w:rsidRPr="003C066E">
          <w:instrText>.</w:instrText>
        </w:r>
        <w:r>
          <w:instrText>77</w:instrText>
        </w:r>
        <w:r w:rsidRPr="003C066E">
          <w:instrText>)</w:instrText>
        </w:r>
      </w:fldSimple>
      <w:r w:rsidRPr="003C066E">
        <w:fldChar w:fldCharType="end"/>
      </w:r>
    </w:p>
    <w:p w:rsidR="00894722" w:rsidRPr="003C066E" w:rsidRDefault="00894722" w:rsidP="002C66DD"/>
    <w:p w:rsidR="00894722" w:rsidRPr="003C066E" w:rsidRDefault="00894722" w:rsidP="002C66DD">
      <w:r w:rsidRPr="003C066E">
        <w:tab/>
      </w:r>
      <w:r>
        <w:rPr>
          <w:noProof/>
          <w:position w:val="-42"/>
        </w:rPr>
        <w:drawing>
          <wp:inline distT="0" distB="0" distL="0" distR="0" wp14:anchorId="5BDCC57C" wp14:editId="3F90FC71">
            <wp:extent cx="2802128" cy="599440"/>
            <wp:effectExtent l="0" t="0" r="0" b="0"/>
            <wp:docPr id="2134464522" name="Picture 1" descr="{&quot;mathml&quot;:&quot;&lt;math style=\&quot;font-family:stix;font-size:12px;\&quot;&gt;&lt;mrow&gt;&lt;msub&gt;&lt;mi&gt;P&lt;/mi&gt;&lt;mi&gt;D&lt;/mi&gt;&lt;/msub&gt;&lt;mo&gt;=&lt;/mo&gt;&lt;mi&gt;Q&lt;/mi&gt;&lt;mfenced wrs:valign=\&quot;middle\&quot;&gt;&lt;mrow&gt;&lt;mfrac&gt;&lt;mrow&gt;&lt;mi&gt;ϒ&lt;/mi&gt;&lt;mo&gt;−&lt;/mo&gt;&lt;msup&gt;&lt;mi&gt;s&lt;/mi&gt;&lt;mtext&gt;†&lt;/mtext&gt;&lt;/msup&gt;&lt;msubsup&gt;&lt;mi&gt;Σ&lt;/mi&gt;&lt;mi&gt;Z&lt;/mi&gt;&lt;mrow&gt;&lt;mo&gt;−&lt;/mo&gt;&lt;mn&gt;1&lt;/mn&gt;&lt;/mrow&gt;&lt;/msubsup&gt;&lt;mi&gt;s&lt;/mi&gt;&lt;/mrow&gt;&lt;mrow&gt;&lt;msqrt&gt;&lt;mrow&gt;&lt;msup&gt;&lt;mi&gt;s&lt;/mi&gt;&lt;mtext&gt;†&lt;/mtext&gt;&lt;/msup&gt;&lt;msubsup&gt;&lt;mi&gt;Σ&lt;/mi&gt;&lt;mi&gt;Z&lt;/mi&gt;&lt;mrow&gt;&lt;mo&gt;−&lt;/mo&gt;&lt;mn&gt;1&lt;/mn&gt;&lt;/mrow&gt;&lt;/msubsup&gt;&lt;mi&gt;s&lt;/mi&gt;&lt;mo&gt;/&lt;/mo&gt;&lt;mn&gt;2&lt;/mn&gt;&lt;/mrow&gt;&lt;/msqrt&gt;&lt;/mrow&gt;&lt;/mfrac&gt;&lt;/mrow&gt;&lt;/mfenced&gt;&lt;mo&gt;=&lt;/mo&gt;&lt;mi&gt;Q&lt;/mi&gt;&lt;mfenced wrs:valign=\&quot;middle\&quot;&gt;&lt;mrow&gt;&lt;msup&gt;&lt;mi&gt;Q&lt;/mi&gt;&lt;mrow&gt;&lt;mo&gt;−&lt;/mo&gt;&lt;mn&gt;1&lt;/mn&gt;&lt;/mrow&gt;&lt;/msup&gt;&lt;mo stretchy=\&quot;false\&quot;&gt;(&lt;/mo&gt;&lt;msub&gt;&lt;mi&gt;P&lt;/mi&gt;&lt;mi&gt;F&lt;/mi&gt;&lt;/msub&gt;&lt;mo stretchy=\&quot;false\&quot;&gt;)&lt;/mo&gt;&lt;mo&gt;−&lt;/mo&gt;&lt;mi&gt;d&lt;/mi&gt;&lt;/mrow&gt;&lt;/mfenced&gt;&lt;/mrow&gt;&lt;/math&gt;&quot;,&quot;origin&quot;:&quot;MathType for Microsoft Add-in&quot;,&quot;version&quot;:&quot;v3.20.0&quot;}" title="P subscript D equals Q open parentheses fraction numerator ϒ minus s to the power of text † end text end exponent capital sigma subscript Z superscript negative 1 end superscript s over denominator square root of s to the power of text † end text end exponent capital sigma subscript Z superscript negative 1 end superscript s divided by 2 end root end fraction close parentheses equals Q open parentheses Q to the power of negative 1 end exponent not stretchy left parenthesis P subscript F not stretchy right parenthesis minus d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i&gt;Q&lt;/mi&gt;&lt;mfenced wrs:valign=\&quot;middle\&quot;&gt;&lt;mrow&gt;&lt;mfrac&gt;&lt;mrow&gt;&lt;mi&gt;ϒ&lt;/mi&gt;&lt;mo&gt;−&lt;/mo&gt;&lt;msup&gt;&lt;mi&gt;s&lt;/mi&gt;&lt;mtext&gt;†&lt;/mtext&gt;&lt;/msup&gt;&lt;msubsup&gt;&lt;mi&gt;Σ&lt;/mi&gt;&lt;mi&gt;Z&lt;/mi&gt;&lt;mrow&gt;&lt;mo&gt;−&lt;/mo&gt;&lt;mn&gt;1&lt;/mn&gt;&lt;/mrow&gt;&lt;/msubsup&gt;&lt;mi&gt;s&lt;/mi&gt;&lt;/mrow&gt;&lt;mrow&gt;&lt;msqrt&gt;&lt;mrow&gt;&lt;msup&gt;&lt;mi&gt;s&lt;/mi&gt;&lt;mtext&gt;†&lt;/mtext&gt;&lt;/msup&gt;&lt;msubsup&gt;&lt;mi&gt;Σ&lt;/mi&gt;&lt;mi&gt;Z&lt;/mi&gt;&lt;mrow&gt;&lt;mo&gt;−&lt;/mo&gt;&lt;mn&gt;1&lt;/mn&gt;&lt;/mrow&gt;&lt;/msubsup&gt;&lt;mi&gt;s&lt;/mi&gt;&lt;mo&gt;/&lt;/mo&gt;&lt;mn&gt;2&lt;/mn&gt;&lt;/mrow&gt;&lt;/msqrt&gt;&lt;/mrow&gt;&lt;/mfrac&gt;&lt;/mrow&gt;&lt;/mfenced&gt;&lt;mo&gt;=&lt;/mo&gt;&lt;mi&gt;Q&lt;/mi&gt;&lt;mfenced wrs:valign=\&quot;middle\&quot;&gt;&lt;mrow&gt;&lt;msup&gt;&lt;mi&gt;Q&lt;/mi&gt;&lt;mrow&gt;&lt;mo&gt;−&lt;/mo&gt;&lt;mn&gt;1&lt;/mn&gt;&lt;/mrow&gt;&lt;/msup&gt;&lt;mo stretchy=\&quot;false\&quot;&gt;(&lt;/mo&gt;&lt;msub&gt;&lt;mi&gt;P&lt;/mi&gt;&lt;mi&gt;F&lt;/mi&gt;&lt;/msub&gt;&lt;mo stretchy=\&quot;false\&quot;&gt;)&lt;/mo&gt;&lt;mo&gt;−&lt;/mo&gt;&lt;mi&gt;d&lt;/mi&gt;&lt;/mrow&gt;&lt;/mfenced&gt;&lt;/mrow&gt;&lt;/math&gt;&quot;,&quot;origin&quot;:&quot;MathType for Microsoft Add-in&quot;,&quot;version&quot;:&quot;v3.20.0&quot;}" title="P subscript D equals Q open parentheses fraction numerator ϒ minus s to the power of text † end text end exponent capital sigma subscript Z superscript negative 1 end superscript s over denominator square root of s to the power of text † end text end exponent capital sigma subscript Z superscript negative 1 end superscript s divided by 2 end root end fraction close parentheses equals Q open parentheses Q to the power of negative 1 end exponent not stretchy left parenthesis P subscript F not stretchy right parenthesis minus d close parentheses"/>
                    <pic:cNvPicPr/>
                  </pic:nvPicPr>
                  <pic:blipFill>
                    <a:blip r:embed="rId235" cstate="print">
                      <a:extLst>
                        <a:ext uri="{28A0092B-C50C-407E-A947-70E740481C1C}">
                          <a14:useLocalDpi xmlns:a14="http://schemas.microsoft.com/office/drawing/2010/main" val="0"/>
                        </a:ext>
                      </a:extLst>
                    </a:blip>
                    <a:stretch>
                      <a:fillRect/>
                    </a:stretch>
                  </pic:blipFill>
                  <pic:spPr>
                    <a:xfrm>
                      <a:off x="0" y="0"/>
                      <a:ext cx="2802128" cy="59944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9"/>
        </w:rPr>
        <w:drawing>
          <wp:inline distT="0" distB="0" distL="0" distR="0" wp14:anchorId="38313F16" wp14:editId="544E0622">
            <wp:extent cx="835152" cy="188976"/>
            <wp:effectExtent l="0" t="0" r="0" b="0"/>
            <wp:docPr id="2134464523" name="Picture 1" descr="{&quot;mathml&quot;:&quot;&lt;math display=\&quot;block\&quot; style=\&quot;font-family:stix;font-size:12px;\&quot;&gt;&lt;mrow&gt;&lt;msup&gt;&lt;mi&gt;d&lt;/mi&gt;&lt;mn&gt;2&lt;/mn&gt;&lt;/msup&gt;&lt;mo&gt;=&lt;/mo&gt;&lt;mn&gt;2&lt;/mn&gt;&lt;msup&gt;&lt;mi&gt;s&lt;/mi&gt;&lt;mtext&gt;†&lt;/mtext&gt;&lt;/msup&gt;&lt;msubsup&gt;&lt;mi&gt;Σ&lt;/mi&gt;&lt;mi&gt;Z&lt;/mi&gt;&lt;mrow&gt;&lt;mo&gt;−&lt;/mo&gt;&lt;mn&gt;1&lt;/mn&gt;&lt;/mrow&gt;&lt;/msubsup&gt;&lt;mi&gt;s&lt;/mi&gt;&lt;/mrow&gt;&lt;/math&gt;&quot;,&quot;origin&quot;:&quot;MathType for Microsoft Add-in&quot;,&quot;version&quot;:&quot;v3.20.0&quot;}" title="d squared equals 2 s to the power of text † end text end exponent capital sigma subscript Z superscript negative 1 end super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d&lt;/mi&gt;&lt;mn&gt;2&lt;/mn&gt;&lt;/msup&gt;&lt;mo&gt;=&lt;/mo&gt;&lt;mn&gt;2&lt;/mn&gt;&lt;msup&gt;&lt;mi&gt;s&lt;/mi&gt;&lt;mtext&gt;†&lt;/mtext&gt;&lt;/msup&gt;&lt;msubsup&gt;&lt;mi&gt;Σ&lt;/mi&gt;&lt;mi&gt;Z&lt;/mi&gt;&lt;mrow&gt;&lt;mo&gt;−&lt;/mo&gt;&lt;mn&gt;1&lt;/mn&gt;&lt;/mrow&gt;&lt;/msubsup&gt;&lt;mi&gt;s&lt;/mi&gt;&lt;/mrow&gt;&lt;/math&gt;&quot;,&quot;origin&quot;:&quot;MathType for Microsoft Add-in&quot;,&quot;version&quot;:&quot;v3.20.0&quot;}" title="d squared equals 2 s to the power of text † end text end exponent capital sigma subscript Z superscript negative 1 end superscript s"/>
                    <pic:cNvPicPr/>
                  </pic:nvPicPr>
                  <pic:blipFill>
                    <a:blip r:embed="rId236" cstate="print">
                      <a:extLst>
                        <a:ext uri="{28A0092B-C50C-407E-A947-70E740481C1C}">
                          <a14:useLocalDpi xmlns:a14="http://schemas.microsoft.com/office/drawing/2010/main" val="0"/>
                        </a:ext>
                      </a:extLst>
                    </a:blip>
                    <a:stretch>
                      <a:fillRect/>
                    </a:stretch>
                  </pic:blipFill>
                  <pic:spPr>
                    <a:xfrm>
                      <a:off x="0" y="0"/>
                      <a:ext cx="835152" cy="188976"/>
                    </a:xfrm>
                    <a:prstGeom prst="rect">
                      <a:avLst/>
                    </a:prstGeom>
                  </pic:spPr>
                </pic:pic>
              </a:graphicData>
            </a:graphic>
          </wp:inline>
        </w:drawing>
      </w:r>
      <w:r w:rsidRPr="003C066E">
        <w:t xml:space="preserve"> is twice the energy in the whitened signal and the output SNR.  If we diagonalize the covariance of the noise as</w:t>
      </w:r>
      <w:r>
        <w:rPr>
          <w:noProof/>
          <w:position w:val="-9"/>
        </w:rPr>
        <w:drawing>
          <wp:inline distT="0" distB="0" distL="0" distR="0" wp14:anchorId="504E29B5" wp14:editId="61A2D90C">
            <wp:extent cx="778256" cy="186944"/>
            <wp:effectExtent l="0" t="0" r="0" b="0"/>
            <wp:docPr id="2134464524" name="Picture 1" descr="{&quot;mathml&quot;:&quot;&lt;math display=\&quot;block\&quot; style=\&quot;font-family:stix;font-size:12px;\&quot;&gt;&lt;mrow&gt;&lt;msub&gt;&lt;mi&gt;Λ&lt;/mi&gt;&lt;mi&gt;Z&lt;/mi&gt;&lt;/msub&gt;&lt;mo&gt;=&lt;/mo&gt;&lt;msup&gt;&lt;mi&gt;E&lt;/mi&gt;&lt;mtext&gt;†&lt;/mtext&gt;&lt;/msup&gt;&lt;msub&gt;&lt;mi&gt;Σ&lt;/mi&gt;&lt;mi&gt;Z&lt;/mi&gt;&lt;/msub&gt;&lt;mi&gt;E&lt;/mi&gt;&lt;/mrow&gt;&lt;/math&gt;&quot;,&quot;origin&quot;:&quot;MathType for Microsoft Add-in&quot;,&quot;version&quot;:&quot;v3.20.0&quot;}" title="capital lambda subscript Z equals E to the power of text † end text end exponent capital sigma subscript Z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Λ&lt;/mi&gt;&lt;mi&gt;Z&lt;/mi&gt;&lt;/msub&gt;&lt;mo&gt;=&lt;/mo&gt;&lt;msup&gt;&lt;mi&gt;E&lt;/mi&gt;&lt;mtext&gt;†&lt;/mtext&gt;&lt;/msup&gt;&lt;msub&gt;&lt;mi&gt;Σ&lt;/mi&gt;&lt;mi&gt;Z&lt;/mi&gt;&lt;/msub&gt;&lt;mi&gt;E&lt;/mi&gt;&lt;/mrow&gt;&lt;/math&gt;&quot;,&quot;origin&quot;:&quot;MathType for Microsoft Add-in&quot;,&quot;version&quot;:&quot;v3.20.0&quot;}" title="capital lambda subscript Z equals E to the power of text † end text end exponent capital sigma subscript Z E"/>
                    <pic:cNvPicPr/>
                  </pic:nvPicPr>
                  <pic:blipFill>
                    <a:blip r:embed="rId237" cstate="print">
                      <a:extLst>
                        <a:ext uri="{28A0092B-C50C-407E-A947-70E740481C1C}">
                          <a14:useLocalDpi xmlns:a14="http://schemas.microsoft.com/office/drawing/2010/main" val="0"/>
                        </a:ext>
                      </a:extLst>
                    </a:blip>
                    <a:stretch>
                      <a:fillRect/>
                    </a:stretch>
                  </pic:blipFill>
                  <pic:spPr>
                    <a:xfrm>
                      <a:off x="0" y="0"/>
                      <a:ext cx="778256" cy="186944"/>
                    </a:xfrm>
                    <a:prstGeom prst="rect">
                      <a:avLst/>
                    </a:prstGeom>
                  </pic:spPr>
                </pic:pic>
              </a:graphicData>
            </a:graphic>
          </wp:inline>
        </w:drawing>
      </w:r>
      <w:r w:rsidRPr="003C066E">
        <w:t xml:space="preserve"> we have </w:t>
      </w:r>
    </w:p>
    <w:p w:rsidR="00894722" w:rsidRPr="003C066E" w:rsidRDefault="00894722" w:rsidP="002C66DD"/>
    <w:p w:rsidR="00894722" w:rsidRPr="003C066E" w:rsidRDefault="00894722" w:rsidP="002C66DD">
      <w:r w:rsidRPr="003C066E">
        <w:tab/>
      </w:r>
      <w:r>
        <w:rPr>
          <w:noProof/>
          <w:position w:val="-27"/>
        </w:rPr>
        <w:drawing>
          <wp:inline distT="0" distB="0" distL="0" distR="0" wp14:anchorId="3F6D8876" wp14:editId="6818EE4E">
            <wp:extent cx="1040384" cy="453136"/>
            <wp:effectExtent l="0" t="0" r="0" b="0"/>
            <wp:docPr id="2134464525" name="Picture 1" descr="{&quot;mathml&quot;:&quot;&lt;math style=\&quot;font-family:stix;font-size:12px;\&quot;&gt;&lt;mrow&gt;&lt;msup&gt;&lt;mi&gt;d&lt;/mi&gt;&lt;mn&gt;2&lt;/mn&gt;&lt;/msup&gt;&lt;mo&gt;=&lt;/mo&gt;&lt;mn&gt;2&lt;/mn&gt;&lt;munderover&gt;&lt;mo&gt;∑&lt;/mo&gt;&lt;mrow&gt;&lt;mi&gt;k&lt;/mi&gt;&lt;mo&gt;=&lt;/mo&gt;&lt;mn&gt;1&lt;/mn&gt;&lt;/mrow&gt;&lt;mi&gt;N&lt;/mi&gt;&lt;/munderover&gt;&lt;mrow&gt;&lt;mfrac&gt;&lt;mrow&gt;&lt;msup&gt;&lt;mfenced close=\&quot;|\&quot; open=\&quot;|\&quot; wrs:valign=\&quot;middle\&quot;&gt;&lt;mrow&gt;&lt;msub&gt;&lt;mover accent=\&quot;true\&quot;&gt;&lt;mi&gt;s&lt;/mi&gt;&lt;mo&gt;˜&lt;/mo&gt;&lt;/mover&gt;&lt;mi&gt;k&lt;/mi&gt;&lt;/msub&gt;&lt;/mrow&gt;&lt;/mfenced&gt;&lt;mn&gt;2&lt;/mn&gt;&lt;/msup&gt;&lt;/mrow&gt;&lt;mrow&gt;&lt;msub&gt;&lt;mi&gt;λ&lt;/mi&gt;&lt;mi&gt;k&lt;/mi&gt;&lt;/msub&gt;&lt;/mrow&gt;&lt;/mfrac&gt;&lt;/mrow&gt;&lt;/mrow&gt;&lt;/math&gt;&quot;,&quot;origin&quot;:&quot;MathType for Microsoft Add-in&quot;,&quot;version&quot;:&quot;v3.20.0&quot;}" title="d squared equals 2 sum from k equals 1 to N of fraction numerator open vertical bar s with ˜ on top subscript k close vertical bar squared over denominator lambda subscript k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i&gt;d&lt;/mi&gt;&lt;mn&gt;2&lt;/mn&gt;&lt;/msup&gt;&lt;mo&gt;=&lt;/mo&gt;&lt;mn&gt;2&lt;/mn&gt;&lt;munderover&gt;&lt;mo&gt;∑&lt;/mo&gt;&lt;mrow&gt;&lt;mi&gt;k&lt;/mi&gt;&lt;mo&gt;=&lt;/mo&gt;&lt;mn&gt;1&lt;/mn&gt;&lt;/mrow&gt;&lt;mi&gt;N&lt;/mi&gt;&lt;/munderover&gt;&lt;mrow&gt;&lt;mfrac&gt;&lt;mrow&gt;&lt;msup&gt;&lt;mfenced close=\&quot;|\&quot; open=\&quot;|\&quot; wrs:valign=\&quot;middle\&quot;&gt;&lt;mrow&gt;&lt;msub&gt;&lt;mover accent=\&quot;true\&quot;&gt;&lt;mi&gt;s&lt;/mi&gt;&lt;mo&gt;˜&lt;/mo&gt;&lt;/mover&gt;&lt;mi&gt;k&lt;/mi&gt;&lt;/msub&gt;&lt;/mrow&gt;&lt;/mfenced&gt;&lt;mn&gt;2&lt;/mn&gt;&lt;/msup&gt;&lt;/mrow&gt;&lt;mrow&gt;&lt;msub&gt;&lt;mi&gt;λ&lt;/mi&gt;&lt;mi&gt;k&lt;/mi&gt;&lt;/msub&gt;&lt;/mrow&gt;&lt;/mfrac&gt;&lt;/mrow&gt;&lt;/mrow&gt;&lt;/math&gt;&quot;,&quot;origin&quot;:&quot;MathType for Microsoft Add-in&quot;,&quot;version&quot;:&quot;v3.20.0&quot;}" title="d squared equals 2 sum from k equals 1 to N of fraction numerator open vertical bar s with ˜ on top subscript k close vertical bar squared over denominator lambda subscript k end fraction"/>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040384" cy="45313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79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4"/>
        </w:rPr>
        <w:drawing>
          <wp:inline distT="0" distB="0" distL="0" distR="0" wp14:anchorId="1F7B2591" wp14:editId="525CEF7C">
            <wp:extent cx="938784" cy="154432"/>
            <wp:effectExtent l="0" t="0" r="0" b="0"/>
            <wp:docPr id="2134464526" name="Picture 1" descr="{&quot;mathml&quot;:&quot;&lt;math display=\&quot;block\&quot; style=\&quot;font-family:stix;font-size:12px;\&quot;&gt;&lt;mrow&gt;&lt;mover accent=\&quot;true\&quot;&gt;&lt;mi&gt;s&lt;/mi&gt;&lt;mo&gt;˜&lt;/mo&gt;&lt;/mover&gt;&lt;mo&gt;=&lt;/mo&gt;&lt;msup&gt;&lt;mi&gt;E&lt;/mi&gt;&lt;mtext&gt;†&lt;/mtext&gt;&lt;/msup&gt;&lt;mi&gt;s&lt;/mi&gt;&lt;mo&gt;,&lt;/mo&gt;&lt;mover accent=\&quot;true\&quot;&gt;&lt;mi&gt;y&lt;/mi&gt;&lt;mo&gt;˜&lt;/mo&gt;&lt;/mover&gt;&lt;mo&gt;=&lt;/mo&gt;&lt;mi&gt;E&lt;/mi&gt;&lt;mi&gt;y&lt;/mi&gt;&lt;/mrow&gt;&lt;/math&gt;&quot;,&quot;origin&quot;:&quot;MathType for Microsoft Add-in&quot;,&quot;version&quot;:&quot;v3.20.0&quot;}" title="s with ˜ on top equals E to the power of text † end text end exponent s comma y with ˜ on top equals E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s&lt;/mi&gt;&lt;mo&gt;˜&lt;/mo&gt;&lt;/mover&gt;&lt;mo&gt;=&lt;/mo&gt;&lt;msup&gt;&lt;mi&gt;E&lt;/mi&gt;&lt;mtext&gt;†&lt;/mtext&gt;&lt;/msup&gt;&lt;mi&gt;s&lt;/mi&gt;&lt;mo&gt;,&lt;/mo&gt;&lt;mover accent=\&quot;true\&quot;&gt;&lt;mi&gt;y&lt;/mi&gt;&lt;mo&gt;˜&lt;/mo&gt;&lt;/mover&gt;&lt;mo&gt;=&lt;/mo&gt;&lt;mi&gt;E&lt;/mi&gt;&lt;mi&gt;y&lt;/mi&gt;&lt;/mrow&gt;&lt;/math&gt;&quot;,&quot;origin&quot;:&quot;MathType for Microsoft Add-in&quot;,&quot;version&quot;:&quot;v3.20.0&quot;}" title="s with ˜ on top equals E to the power of text † end text end exponent s comma y with ˜ on top equals E y"/>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938784" cy="154432"/>
                    </a:xfrm>
                    <a:prstGeom prst="rect">
                      <a:avLst/>
                    </a:prstGeom>
                  </pic:spPr>
                </pic:pic>
              </a:graphicData>
            </a:graphic>
          </wp:inline>
        </w:drawing>
      </w:r>
      <w:r w:rsidRPr="003C066E">
        <w:t xml:space="preserve">.  In order to maximize PD we maximize d subject to the constraint </w:t>
      </w:r>
      <w:r>
        <w:rPr>
          <w:noProof/>
          <w:position w:val="-5"/>
        </w:rPr>
        <w:drawing>
          <wp:inline distT="0" distB="0" distL="0" distR="0" wp14:anchorId="525C50A5" wp14:editId="3A8EB9A9">
            <wp:extent cx="505968" cy="160528"/>
            <wp:effectExtent l="0" t="0" r="0" b="0"/>
            <wp:docPr id="2134464527" name="Picture 1" descr="{&quot;mathml&quot;:&quot;&lt;math display=\&quot;block\&quot; style=\&quot;font-family:stix;font-size:12px;\&quot;&gt;&lt;mrow&gt;&lt;msup&gt;&lt;mfenced close=\&quot;‖\&quot; open=\&quot;‖\&quot; wrs:valign=\&quot;middle\&quot;&gt;&lt;mi&gt;s&lt;/mi&gt;&lt;/mfenced&gt;&lt;mn&gt;2&lt;/mn&gt;&lt;/msup&gt;&lt;mo&gt;=&lt;/mo&gt;&lt;mi&gt;E&lt;/mi&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fenced close=\&quot;‖\&quot; open=\&quot;‖\&quot; wrs:valign=\&quot;middle\&quot;&gt;&lt;mi&gt;s&lt;/mi&gt;&lt;/mfenced&gt;&lt;mn&gt;2&lt;/mn&gt;&lt;/msup&gt;&lt;mo&gt;=&lt;/mo&gt;&lt;mi&gt;E&lt;/mi&gt;&lt;/mrow&gt;&lt;/math&gt;&quot;,&quot;origin&quot;:&quot;MathType for Microsoft Add-in&quot;,&quot;version&quot;:&quot;v3.20.0&quot;}"/>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505968" cy="160528"/>
                    </a:xfrm>
                    <a:prstGeom prst="rect">
                      <a:avLst/>
                    </a:prstGeom>
                  </pic:spPr>
                </pic:pic>
              </a:graphicData>
            </a:graphic>
          </wp:inline>
        </w:drawing>
      </w:r>
      <w:r w:rsidRPr="003C066E">
        <w:t xml:space="preserve">we note </w:t>
      </w:r>
      <w:r>
        <w:rPr>
          <w:noProof/>
          <w:position w:val="-47"/>
        </w:rPr>
        <w:drawing>
          <wp:inline distT="0" distB="0" distL="0" distR="0" wp14:anchorId="10755B91" wp14:editId="014694FC">
            <wp:extent cx="1030224" cy="510032"/>
            <wp:effectExtent l="0" t="0" r="0" b="0"/>
            <wp:docPr id="2134464528" name="Picture 1" descr="{&quot;mathml&quot;:&quot;&lt;math display=\&quot;block\&quot; style=\&quot;font-family:stix;font-size:12px;\&quot;&gt;&lt;mrow&gt;&lt;msup&gt;&lt;mi&gt;d&lt;/mi&gt;&lt;mn&gt;2&lt;/mn&gt;&lt;/msup&gt;&lt;mo&gt;&amp;lt;&lt;/mo&gt;&lt;mfrac&gt;&lt;mi&gt;E&lt;/mi&gt;&lt;mrow&gt;&lt;munder&gt;&lt;mrow&gt;&lt;mi&gt;min&lt;/mi&gt;&lt;/mrow&gt;&lt;mrow&gt;&lt;mi&gt;k&lt;/mi&gt;&lt;mo&gt;=&lt;/mo&gt;&lt;mn&gt;1.&lt;/mn&gt;&lt;mo&gt;.&lt;/mo&gt;&lt;mi&gt;N&lt;/mi&gt;&lt;/mrow&gt;&lt;/munder&gt;&lt;mfenced close=\&quot;}\&quot; open=\&quot;{\&quot; wrs:valign=\&quot;middle\&quot;&gt;&lt;mrow&gt;&lt;msub&gt;&lt;mi&gt;λ&lt;/mi&gt;&lt;mi&gt;k&lt;/mi&gt;&lt;/msub&gt;&lt;/mrow&gt;&lt;/mfenced&gt;&lt;/mrow&gt;&lt;/mfrac&gt;&lt;/mrow&gt;&lt;/math&gt;&quot;,&quot;origin&quot;:&quot;MathType for Microsoft Add-in&quot;,&quot;version&quot;:&quot;v3.20.0&quot;}" title="d squared less than fraction numerator E over denominator stack min with k equals 1.. N below open curly brackets lambda subscript k close curly bracket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d&lt;/mi&gt;&lt;mn&gt;2&lt;/mn&gt;&lt;/msup&gt;&lt;mo&gt;&amp;lt;&lt;/mo&gt;&lt;mfrac&gt;&lt;mi&gt;E&lt;/mi&gt;&lt;mrow&gt;&lt;munder&gt;&lt;mrow&gt;&lt;mi&gt;min&lt;/mi&gt;&lt;/mrow&gt;&lt;mrow&gt;&lt;mi&gt;k&lt;/mi&gt;&lt;mo&gt;=&lt;/mo&gt;&lt;mn&gt;1.&lt;/mn&gt;&lt;mo&gt;.&lt;/mo&gt;&lt;mi&gt;N&lt;/mi&gt;&lt;/mrow&gt;&lt;/munder&gt;&lt;mfenced close=\&quot;}\&quot; open=\&quot;{\&quot; wrs:valign=\&quot;middle\&quot;&gt;&lt;mrow&gt;&lt;msub&gt;&lt;mi&gt;λ&lt;/mi&gt;&lt;mi&gt;k&lt;/mi&gt;&lt;/msub&gt;&lt;/mrow&gt;&lt;/mfenced&gt;&lt;/mrow&gt;&lt;/mfrac&gt;&lt;/mrow&gt;&lt;/math&gt;&quot;,&quot;origin&quot;:&quot;MathType for Microsoft Add-in&quot;,&quot;version&quot;:&quot;v3.20.0&quot;}" title="d squared less than fraction numerator E over denominator stack min with k equals 1.. N below open curly brackets lambda subscript k close curly brackets end fraction"/>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1030224" cy="510032"/>
                    </a:xfrm>
                    <a:prstGeom prst="rect">
                      <a:avLst/>
                    </a:prstGeom>
                  </pic:spPr>
                </pic:pic>
              </a:graphicData>
            </a:graphic>
          </wp:inline>
        </w:drawing>
      </w:r>
      <w:r w:rsidRPr="003C066E">
        <w:t xml:space="preserve">.    This occurs when sending all power in the eigen-direction corresponding to </w:t>
      </w:r>
      <w:r>
        <w:rPr>
          <w:noProof/>
          <w:position w:val="-9"/>
        </w:rPr>
        <w:drawing>
          <wp:inline distT="0" distB="0" distL="0" distR="0" wp14:anchorId="0BCE29B8" wp14:editId="7F2324B9">
            <wp:extent cx="142240" cy="130048"/>
            <wp:effectExtent l="0" t="0" r="0" b="0"/>
            <wp:docPr id="2134464529" name="Picture 1" descr="{&quot;mathml&quot;:&quot;&lt;math display=\&quot;block\&quot; style=\&quot;font-family:stix;font-size:12px;\&quot;&gt;&lt;mrow&gt;&lt;msub&gt;&lt;mi&gt;e&lt;/mi&gt;&lt;mn&gt;1&lt;/mn&gt;&lt;/msub&gt;&lt;/mrow&gt;&lt;/math&gt;&quot;,&quot;origin&quot;:&quot;MathType for Microsoft Add-in&quot;,&quot;version&quot;:&quot;v3.20.0&quot;}" title="e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e&lt;/mi&gt;&lt;mn&gt;1&lt;/mn&gt;&lt;/msub&gt;&lt;/mrow&gt;&lt;/math&gt;&quot;,&quot;origin&quot;:&quot;MathType for Microsoft Add-in&quot;,&quot;version&quot;:&quot;v3.20.0&quot;}" title="e subscript 1"/>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42240" cy="130048"/>
                    </a:xfrm>
                    <a:prstGeom prst="rect">
                      <a:avLst/>
                    </a:prstGeom>
                  </pic:spPr>
                </pic:pic>
              </a:graphicData>
            </a:graphic>
          </wp:inline>
        </w:drawing>
      </w:r>
      <w:r w:rsidRPr="003C066E">
        <w:t xml:space="preserve">if </w:t>
      </w:r>
      <w:r>
        <w:rPr>
          <w:noProof/>
          <w:position w:val="-9"/>
        </w:rPr>
        <w:drawing>
          <wp:inline distT="0" distB="0" distL="0" distR="0" wp14:anchorId="0244D159" wp14:editId="251FF011">
            <wp:extent cx="148336" cy="166624"/>
            <wp:effectExtent l="0" t="0" r="0" b="0"/>
            <wp:docPr id="2134464530" name="Picture 1" descr="{&quot;mathml&quot;:&quot;&lt;math display=\&quot;block\&quot; style=\&quot;font-family:stix;font-size:12px;\&quot;&gt;&lt;mrow&gt;&lt;msub&gt;&lt;mi&gt;λ&lt;/mi&gt;&lt;mn&gt;1&lt;/mn&gt;&lt;/msub&gt;&lt;/mrow&gt;&lt;/math&gt;&quot;,&quot;origin&quot;:&quot;MathType for Microsoft Add-in&quot;,&quot;version&quot;:&quot;v3.20.0&quot;}" title="lambda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λ&lt;/mi&gt;&lt;mn&gt;1&lt;/mn&gt;&lt;/msub&gt;&lt;/mrow&gt;&lt;/math&gt;&quot;,&quot;origin&quot;:&quot;MathType for Microsoft Add-in&quot;,&quot;version&quot;:&quot;v3.20.0&quot;}" title="lambda subscript 1"/>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148336" cy="166624"/>
                    </a:xfrm>
                    <a:prstGeom prst="rect">
                      <a:avLst/>
                    </a:prstGeom>
                  </pic:spPr>
                </pic:pic>
              </a:graphicData>
            </a:graphic>
          </wp:inline>
        </w:drawing>
      </w:r>
      <w:r w:rsidRPr="003C066E">
        <w:t xml:space="preserve">is the minimum eigenvalue, i.e. </w:t>
      </w:r>
      <w:r>
        <w:rPr>
          <w:noProof/>
          <w:position w:val="-10"/>
        </w:rPr>
        <w:drawing>
          <wp:inline distT="0" distB="0" distL="0" distR="0" wp14:anchorId="55498083" wp14:editId="7FD4053E">
            <wp:extent cx="1625600" cy="170688"/>
            <wp:effectExtent l="0" t="0" r="0" b="0"/>
            <wp:docPr id="2134464531" name="Picture 1" descr="{&quot;mathml&quot;:&quot;&lt;math display=\&quot;block\&quot; style=\&quot;font-family:stix;font-size:12px;\&quot;&gt;&lt;mrow&gt;&lt;msub&gt;&lt;mover accent=\&quot;true\&quot;&gt;&lt;mi&gt;s&lt;/mi&gt;&lt;mo&gt;˜&lt;/mo&gt;&lt;/mover&gt;&lt;mn&gt;1&lt;/mn&gt;&lt;/msub&gt;&lt;mo&gt;=&lt;/mo&gt;&lt;mi&gt;E&lt;/mi&gt;&lt;mo&gt;,&lt;/mo&gt;&lt;msub&gt;&lt;mover accent=\&quot;true\&quot;&gt;&lt;mi&gt;s&lt;/mi&gt;&lt;mo&gt;˜&lt;/mo&gt;&lt;/mover&gt;&lt;mi&gt;k&lt;/mi&gt;&lt;/msub&gt;&lt;mo&gt;=&lt;/mo&gt;&lt;mn&gt;0&lt;/mn&gt;&lt;mo&gt;,&lt;/mo&gt;&lt;mi&gt;k&lt;/mi&gt;&lt;mo&gt;=&lt;/mo&gt;&lt;mn&gt;2&lt;/mn&gt;&lt;mo&gt;,&lt;/mo&gt;&lt;mo&gt;.&lt;/mo&gt;&lt;mo&gt;.&lt;/mo&gt;&lt;mo&gt;.&lt;/mo&gt;&lt;mo&gt;,&lt;/mo&gt;&lt;mi&gt;N&lt;/mi&gt;&lt;/mrow&gt;&lt;/math&gt;&quot;,&quot;origin&quot;:&quot;MathType for Microsoft Add-in&quot;,&quot;version&quot;:&quot;v3.20.0&quot;}" title="s with ˜ on top subscript 1 equals E comma s with ˜ on top subscript k equals 0 comma k equals 2 comma... comma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over accent=\&quot;true\&quot;&gt;&lt;mi&gt;s&lt;/mi&gt;&lt;mo&gt;˜&lt;/mo&gt;&lt;/mover&gt;&lt;mn&gt;1&lt;/mn&gt;&lt;/msub&gt;&lt;mo&gt;=&lt;/mo&gt;&lt;mi&gt;E&lt;/mi&gt;&lt;mo&gt;,&lt;/mo&gt;&lt;msub&gt;&lt;mover accent=\&quot;true\&quot;&gt;&lt;mi&gt;s&lt;/mi&gt;&lt;mo&gt;˜&lt;/mo&gt;&lt;/mover&gt;&lt;mi&gt;k&lt;/mi&gt;&lt;/msub&gt;&lt;mo&gt;=&lt;/mo&gt;&lt;mn&gt;0&lt;/mn&gt;&lt;mo&gt;,&lt;/mo&gt;&lt;mi&gt;k&lt;/mi&gt;&lt;mo&gt;=&lt;/mo&gt;&lt;mn&gt;2&lt;/mn&gt;&lt;mo&gt;,&lt;/mo&gt;&lt;mo&gt;.&lt;/mo&gt;&lt;mo&gt;.&lt;/mo&gt;&lt;mo&gt;.&lt;/mo&gt;&lt;mo&gt;,&lt;/mo&gt;&lt;mi&gt;N&lt;/mi&gt;&lt;/mrow&gt;&lt;/math&gt;&quot;,&quot;origin&quot;:&quot;MathType for Microsoft Add-in&quot;,&quot;version&quot;:&quot;v3.20.0&quot;}" title="s with ˜ on top subscript 1 equals E comma s with ˜ on top subscript k equals 0 comma k equals 2 comma... comma N"/>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1625600" cy="170688"/>
                    </a:xfrm>
                    <a:prstGeom prst="rect">
                      <a:avLst/>
                    </a:prstGeom>
                  </pic:spPr>
                </pic:pic>
              </a:graphicData>
            </a:graphic>
          </wp:inline>
        </w:drawing>
      </w:r>
      <w:r w:rsidRPr="003C066E">
        <w:t xml:space="preserve">.  Thus to maximize PD we choose </w:t>
      </w:r>
      <w:r>
        <w:rPr>
          <w:noProof/>
          <w:position w:val="-9"/>
        </w:rPr>
        <w:drawing>
          <wp:inline distT="0" distB="0" distL="0" distR="0" wp14:anchorId="03DA0BB2" wp14:editId="5EFF5BFE">
            <wp:extent cx="621792" cy="231648"/>
            <wp:effectExtent l="0" t="0" r="0" b="0"/>
            <wp:docPr id="2134464532" name="Picture 1" descr="{&quot;mathml&quot;:&quot;&lt;math display=\&quot;block\&quot; style=\&quot;font-family:stix;font-size:12px;\&quot;&gt;&lt;mrow&gt;&lt;mi&gt;s&lt;/mi&gt;&lt;mo&gt;=&lt;/mo&gt;&lt;msqrt&gt;&lt;mi&gt;E&lt;/mi&gt;&lt;/msqrt&gt;&lt;msub&gt;&lt;mi&gt;e&lt;/mi&gt;&lt;mn&gt;1&lt;/mn&gt;&lt;/msub&gt;&lt;/mrow&gt;&lt;/math&gt;&quot;,&quot;origin&quot;:&quot;MathType for Microsoft Add-in&quot;,&quot;version&quot;:&quot;v3.20.0&quot;}" title="s equals square root of E e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gt;=&lt;/mo&gt;&lt;msqrt&gt;&lt;mi&gt;E&lt;/mi&gt;&lt;/msqrt&gt;&lt;msub&gt;&lt;mi&gt;e&lt;/mi&gt;&lt;mn&gt;1&lt;/mn&gt;&lt;/msub&gt;&lt;/mrow&gt;&lt;/math&gt;&quot;,&quot;origin&quot;:&quot;MathType for Microsoft Add-in&quot;,&quot;version&quot;:&quot;v3.20.0&quot;}" title="s equals square root of E e subscript 1"/>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621792" cy="231648"/>
                    </a:xfrm>
                    <a:prstGeom prst="rect">
                      <a:avLst/>
                    </a:prstGeom>
                  </pic:spPr>
                </pic:pic>
              </a:graphicData>
            </a:graphic>
          </wp:inline>
        </w:drawing>
      </w:r>
      <w:r w:rsidRPr="003C066E">
        <w:t xml:space="preserve">.  </w:t>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Pr="00873837" w:rsidRDefault="00894722" w:rsidP="002C66DD">
      <w:pPr>
        <w:pStyle w:val="Heading3"/>
      </w:pPr>
      <w:bookmarkStart w:id="42" w:name="_Toc280363832"/>
      <w:bookmarkStart w:id="43" w:name="_Toc209787681"/>
      <w:bookmarkStart w:id="44" w:name="_Toc229857338"/>
      <w:bookmarkStart w:id="45" w:name="_Toc229926391"/>
      <w:r w:rsidRPr="00873837">
        <w:t xml:space="preserve">Detection </w:t>
      </w:r>
      <w:r>
        <w:t xml:space="preserve">of Deterministic Signals </w:t>
      </w:r>
      <w:r w:rsidRPr="00873837">
        <w:t xml:space="preserve">with </w:t>
      </w:r>
      <w:r>
        <w:t>Random</w:t>
      </w:r>
      <w:r w:rsidRPr="00873837">
        <w:t xml:space="preserve"> Parameters</w:t>
      </w:r>
      <w:bookmarkEnd w:id="42"/>
      <w:bookmarkEnd w:id="43"/>
      <w:bookmarkEnd w:id="44"/>
      <w:bookmarkEnd w:id="45"/>
    </w:p>
    <w:p w:rsidR="00894722" w:rsidRPr="003C066E" w:rsidRDefault="00894722" w:rsidP="002C66DD">
      <w:r w:rsidRPr="003C066E">
        <w:t xml:space="preserve">Random signal parameters are treated by in the Bayes’ formulation wherein an apriori pdf is used to compute the optimum LRT.  Unknown deterministic parameters are treated by ML estimation and the </w:t>
      </w:r>
      <w:r w:rsidRPr="003C066E">
        <w:rPr>
          <w:i/>
        </w:rPr>
        <w:t>generalized likelihood ratio test</w:t>
      </w:r>
      <w:r w:rsidRPr="003C066E">
        <w:t xml:space="preserve"> (GLRT).</w:t>
      </w:r>
    </w:p>
    <w:p w:rsidR="00894722" w:rsidRPr="003C066E" w:rsidRDefault="00894722" w:rsidP="002C66DD"/>
    <w:p w:rsidR="00894722" w:rsidRPr="00873837" w:rsidRDefault="00894722" w:rsidP="000E556E">
      <w:pPr>
        <w:pStyle w:val="Heading4"/>
      </w:pPr>
      <w:bookmarkStart w:id="46" w:name="_Toc280363833"/>
      <w:r w:rsidRPr="00873837">
        <w:t>Unknown Phase</w:t>
      </w:r>
      <w:bookmarkEnd w:id="46"/>
    </w:p>
    <w:p w:rsidR="00894722" w:rsidRPr="003C066E" w:rsidRDefault="00894722" w:rsidP="002C66DD"/>
    <w:p w:rsidR="00894722" w:rsidRPr="003C066E" w:rsidRDefault="00894722" w:rsidP="002C66DD">
      <w:r w:rsidRPr="003C066E">
        <w:t xml:space="preserve">If the receiver does not track the phase of the signal then detection is implemented without knowledge of the phase of the received signal.  This is known as incoherent detection.  If no apriori information is known about the phase, for example the error pdf of a phased locked loop,  it is assumed to be a uniformly distributed random variable and we employ the Baysean approach of section ().  The signal model under H1 is </w:t>
      </w:r>
    </w:p>
    <w:p w:rsidR="00894722" w:rsidRPr="003C066E" w:rsidRDefault="00894722" w:rsidP="002C66DD"/>
    <w:p w:rsidR="00894722" w:rsidRPr="003C066E" w:rsidRDefault="00894722" w:rsidP="002C66DD">
      <w:r w:rsidRPr="003C066E">
        <w:tab/>
      </w:r>
      <w:r>
        <w:rPr>
          <w:noProof/>
        </w:rPr>
        <w:drawing>
          <wp:inline distT="0" distB="0" distL="0" distR="0" wp14:anchorId="0578FF30" wp14:editId="0DE274BC">
            <wp:extent cx="768096" cy="123952"/>
            <wp:effectExtent l="0" t="0" r="0" b="0"/>
            <wp:docPr id="2134464533" name="Picture 1" descr="{&quot;mathml&quot;:&quot;&lt;math style=\&quot;font-family:stix;font-size:12px;\&quot;&gt;&lt;mrow&gt;&lt;mi&gt;Y&lt;/mi&gt;&lt;mo&gt;=&lt;/mo&gt;&lt;mi&gt;s&lt;/mi&gt;&lt;msup&gt;&lt;mi&gt;e&lt;/mi&gt;&lt;mrow&gt;&lt;mi&gt;j&lt;/mi&gt;&lt;mi&gt;Θ&lt;/mi&gt;&lt;/mrow&gt;&lt;/msup&gt;&lt;mo&gt;+&lt;/mo&gt;&lt;mi&gt;G&lt;/mi&gt;&lt;/mrow&gt;&lt;/math&gt;&quot;,&quot;origin&quot;:&quot;MathType for Microsoft Add-in&quot;,&quot;version&quot;:&quot;v3.20.0&quot;}" title="Y equals s e to the power of j capital theta end exponent plus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s&lt;/mi&gt;&lt;msup&gt;&lt;mi&gt;e&lt;/mi&gt;&lt;mrow&gt;&lt;mi&gt;j&lt;/mi&gt;&lt;mi&gt;Θ&lt;/mi&gt;&lt;/mrow&gt;&lt;/msup&gt;&lt;mo&gt;+&lt;/mo&gt;&lt;mi&gt;G&lt;/mi&gt;&lt;/mrow&gt;&lt;/math&gt;&quot;,&quot;origin&quot;:&quot;MathType for Microsoft Add-in&quot;,&quot;version&quot;:&quot;v3.20.0&quot;}" title="Y equals s e to the power of j capital theta end exponent plus G"/>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768096" cy="1239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w:t>
      </w:r>
      <w:r>
        <w:rPr>
          <w:noProof/>
        </w:rPr>
        <w:drawing>
          <wp:inline distT="0" distB="0" distL="0" distR="0" wp14:anchorId="43A50ECA" wp14:editId="2E352198">
            <wp:extent cx="77216" cy="10160"/>
            <wp:effectExtent l="0" t="0" r="0" b="0"/>
            <wp:docPr id="2134464534"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Conditioning on the random phase, </w:t>
      </w:r>
      <w:r>
        <w:rPr>
          <w:noProof/>
          <w:position w:val="-4"/>
        </w:rPr>
        <w:drawing>
          <wp:inline distT="0" distB="0" distL="0" distR="0" wp14:anchorId="47567F43" wp14:editId="5C5D0C46">
            <wp:extent cx="398272" cy="132080"/>
            <wp:effectExtent l="0" t="0" r="0" b="0"/>
            <wp:docPr id="2134464535" name="Picture 1" descr="{&quot;mathml&quot;:&quot;&lt;math display=\&quot;block\&quot; style=\&quot;font-family:stix;font-size:12px;\&quot;&gt;&lt;mrow&gt;&lt;mi&gt;Y&lt;/mi&gt;&lt;mo stretchy=\&quot;false\&quot;&gt;(&lt;/mo&gt;&lt;mi&gt;Θ&lt;/mi&gt;&lt;mo stretchy=\&quot;false\&quot;&gt;)&lt;/mo&gt;&lt;/mrow&gt;&lt;/math&gt;&quot;,&quot;origin&quot;:&quot;MathType for Microsoft Add-in&quot;,&quot;version&quot;:&quot;v3.20.0&quot;}" title="Y not stretchy left parenthesis capital theta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Y&lt;/mi&gt;&lt;mo stretchy=\&quot;false\&quot;&gt;(&lt;/mo&gt;&lt;mi&gt;Θ&lt;/mi&gt;&lt;mo stretchy=\&quot;false\&quot;&gt;)&lt;/mo&gt;&lt;/mrow&gt;&lt;/math&gt;&quot;,&quot;origin&quot;:&quot;MathType for Microsoft Add-in&quot;,&quot;version&quot;:&quot;v3.20.0&quot;}" title="Y not stretchy left parenthesis capital theta not stretchy right parenthesis"/>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398272" cy="132080"/>
                    </a:xfrm>
                    <a:prstGeom prst="rect">
                      <a:avLst/>
                    </a:prstGeom>
                  </pic:spPr>
                </pic:pic>
              </a:graphicData>
            </a:graphic>
          </wp:inline>
        </w:drawing>
      </w:r>
      <w:r w:rsidRPr="003C066E">
        <w:t xml:space="preserve">is a Gaussian random vector with </w:t>
      </w:r>
      <w:r>
        <w:rPr>
          <w:noProof/>
        </w:rPr>
        <w:drawing>
          <wp:inline distT="0" distB="0" distL="0" distR="0" wp14:anchorId="78ACB896" wp14:editId="1532468F">
            <wp:extent cx="77216" cy="10160"/>
            <wp:effectExtent l="0" t="0" r="0" b="0"/>
            <wp:docPr id="2134464536"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The Bayes’ LRT is </w:t>
      </w:r>
    </w:p>
    <w:p w:rsidR="00894722" w:rsidRPr="003C066E" w:rsidRDefault="00894722" w:rsidP="002C66DD"/>
    <w:p w:rsidR="00894722" w:rsidRPr="003C066E" w:rsidRDefault="00894722" w:rsidP="002C66DD"/>
    <w:p w:rsidR="00894722" w:rsidRPr="003C066E" w:rsidRDefault="00894722" w:rsidP="002C66DD">
      <w:r w:rsidRPr="003C066E">
        <w:tab/>
      </w:r>
      <w:r>
        <w:rPr>
          <w:noProof/>
          <w:position w:val="-152"/>
        </w:rPr>
        <w:drawing>
          <wp:inline distT="0" distB="0" distL="0" distR="0" wp14:anchorId="44C99D5D" wp14:editId="05A6C238">
            <wp:extent cx="2704592" cy="2021840"/>
            <wp:effectExtent l="0" t="0" r="0" b="0"/>
            <wp:docPr id="2134464537" name="Picture 1" descr="{&quot;mathml&quot;:&quot;&lt;math style=\&quot;font-family:stix;font-size:12px;\&quot;&gt;&lt;mtable wrs:columnalign=\&quot;relation\&quot;&gt;&lt;mtr&gt;&lt;mtd&gt;&lt;mi&gt;Λ&lt;/mi&gt;&lt;mo stretchy=\&quot;false\&quot;&gt;(&lt;/mo&gt;&lt;mi&gt;y&lt;/mi&gt;&lt;mo stretchy=\&quot;false\&quot;&gt;)&lt;/mo&gt;&lt;mo&gt;=&lt;/mo&gt;&lt;mfrac&gt;&lt;mrow&gt;&lt;mrow&gt;&lt;munderover&gt;&lt;mo&gt;∫&lt;/mo&gt;&lt;mn&gt;0&lt;/mn&gt;&lt;mrow&gt;&lt;mn&gt;2&lt;/mn&gt;&lt;mi&gt;π&lt;/mi&gt;&lt;/mrow&gt;&lt;/munderover&gt;&lt;mrow&gt;&lt;msub&gt;&lt;mi&gt;p&lt;/mi&gt;&lt;mrow&gt;&lt;mstyle mathvariant=\&quot;bold\&quot; mathsize=\&quot;normal\&quot;&gt;&lt;mi&gt;Y&lt;/mi&gt;&lt;/mstyle&gt;&lt;mo&gt;|&lt;/mo&gt;&lt;mi&gt;Θ&lt;/mi&gt;&lt;/mrow&gt;&lt;/msub&gt;&lt;mo stretchy=\&quot;false\&quot;&gt;(&lt;/mo&gt;&lt;mstyle mathvariant=\&quot;bold\&quot; mathsize=\&quot;normal\&quot;&gt;&lt;mi&gt;y&lt;/mi&gt;&lt;/mstyle&gt;&lt;mo&gt;|&lt;/mo&gt;&lt;msub&gt;&lt;mtext&gt;ℋ&lt;/mtext&gt;&lt;mn&gt;1&lt;/mn&gt;&lt;/msub&gt;&lt;mo&gt;,&lt;/mo&gt;&lt;mi&gt;Θ&lt;/mi&gt;&lt;mo&gt;=&lt;/mo&gt;&lt;mi&gt;θ&lt;/mi&gt;&lt;mo stretchy=\&quot;false\&quot;&gt;)&lt;/mo&gt;&lt;msub&gt;&lt;mi&gt;p&lt;/mi&gt;&lt;mi&gt;Θ&lt;/mi&gt;&lt;/msub&gt;&lt;mo stretchy=\&quot;false\&quot;&gt;(&lt;/mo&gt;&lt;mi&gt;θ&lt;/mi&gt;&lt;mo stretchy=\&quot;false\&quot;&gt;)&lt;/mo&gt;&lt;mi&gt;d&lt;/mi&gt;&lt;mi&gt;θ&lt;/mi&gt;&lt;/mrow&gt;&lt;/mrow&gt;&lt;/mrow&gt;&lt;mrow&gt;&lt;msub&gt;&lt;mi&gt;p&lt;/mi&gt;&lt;mi&gt;Y&lt;/mi&gt;&lt;/msub&gt;&lt;mo stretchy=\&quot;false\&quot;&gt;(&lt;/mo&gt;&lt;mi&gt;y&lt;/mi&gt;&lt;mo&gt;|&lt;/mo&gt;&lt;msub&gt;&lt;mtext&gt;ℋ&lt;/mtext&gt;&lt;mn&gt;0&lt;/mn&gt;&lt;/msub&gt;&lt;mo stretchy=\&quot;false\&quot;&gt;)&lt;/mo&gt;&lt;/mrow&gt;&lt;/mfrac&gt;&lt;/mtd&gt;&lt;/mtr&gt;&lt;mtr&gt;&lt;mtd&gt;&lt;mo&gt;=&lt;/mo&gt;&lt;mfrac&gt;&lt;mrow&gt;&lt;mrow&gt;&lt;munderover&gt;&lt;mo&gt;∫&lt;/mo&gt;&lt;mn&gt;0&lt;/mn&gt;&lt;mrow&gt;&lt;mn&gt;2&lt;/mn&gt;&lt;mi&gt;π&lt;/mi&gt;&lt;/mrow&gt;&lt;/munderover&gt;&lt;mrow&gt;&lt;msup&gt;&lt;mi&gt;e&lt;/mi&gt;&lt;mrow&gt;&lt;mo&gt;−&lt;/mo&gt;&lt;msup&gt;&lt;mfenced close=\&quot;‖\&quot; open=\&quot;‖\&quot; wrs:valign=\&quot;middle\&quot;&gt;&lt;mrow&gt;&lt;mstyle mathvariant=\&quot;bold\&quot; mathsize=\&quot;normal\&quot;&gt;&lt;mi&gt;y&lt;/mi&gt;&lt;/mstyle&gt;&lt;mo&gt;−&lt;/mo&gt;&lt;mstyle mathvariant=\&quot;bold\&quot; mathsize=\&quot;normal\&quot;&gt;&lt;mi&gt;s&lt;/mi&gt;&lt;/mstyle&gt;&lt;msup&gt;&lt;mi&gt;e&lt;/mi&gt;&lt;mrow&gt;&lt;mi&gt;j&lt;/mi&gt;&lt;mi&gt;θ&lt;/mi&gt;&lt;/mrow&gt;&lt;/msup&gt;&lt;/mrow&gt;&lt;/mfenced&gt;&lt;mn&gt;2&lt;/mn&gt;&lt;/msup&gt;&lt;mo&gt;/&lt;/mo&gt;&lt;mn&gt;2&lt;/mn&gt;&lt;msubsup&gt;&lt;mi&gt;σ&lt;/mi&gt;&lt;mrow/&gt;&lt;mn&gt;2&lt;/mn&gt;&lt;/msubsup&gt;&lt;/mrow&gt;&lt;/msup&gt;&lt;msub&gt;&lt;mi&gt;p&lt;/mi&gt;&lt;mi&gt;Θ&lt;/mi&gt;&lt;/msub&gt;&lt;mo stretchy=\&quot;false\&quot;&gt;(&lt;/mo&gt;&lt;mi&gt;θ&lt;/mi&gt;&lt;mo stretchy=\&quot;false\&quot;&gt;)&lt;/mo&gt;&lt;mi&gt;d&lt;/mi&gt;&lt;mi&gt;θ&lt;/mi&gt;&lt;/mrow&gt;&lt;/mrow&gt;&lt;/mrow&gt;&lt;mrow&gt;&lt;msup&gt;&lt;mi&gt;e&lt;/mi&gt;&lt;mrow&gt;&lt;mo&gt;−&lt;/mo&gt;&lt;msup&gt;&lt;mfenced close=\&quot;‖\&quot; open=\&quot;‖\&quot; wrs:valign=\&quot;middle\&quot;&gt;&lt;mi&gt;y&lt;/mi&gt;&lt;/mfenced&gt;&lt;mn&gt;2&lt;/mn&gt;&lt;/msup&gt;&lt;mo&gt;/&lt;/mo&gt;&lt;mn&gt;2&lt;/mn&gt;&lt;msubsup&gt;&lt;mi&gt;σ&lt;/mi&gt;&lt;mrow/&gt;&lt;mn&gt;2&lt;/mn&gt;&lt;/msubsup&gt;&lt;/mrow&gt;&lt;/msup&gt;&lt;/mrow&gt;&lt;/mfrac&gt;&lt;/mtd&gt;&lt;/mtr&gt;&lt;/mtable&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i&gt;Λ&lt;/mi&gt;&lt;mo stretchy=\&quot;false\&quot;&gt;(&lt;/mo&gt;&lt;mi&gt;y&lt;/mi&gt;&lt;mo stretchy=\&quot;false\&quot;&gt;)&lt;/mo&gt;&lt;mo&gt;=&lt;/mo&gt;&lt;mfrac&gt;&lt;mrow&gt;&lt;mrow&gt;&lt;munderover&gt;&lt;mo&gt;∫&lt;/mo&gt;&lt;mn&gt;0&lt;/mn&gt;&lt;mrow&gt;&lt;mn&gt;2&lt;/mn&gt;&lt;mi&gt;π&lt;/mi&gt;&lt;/mrow&gt;&lt;/munderover&gt;&lt;mrow&gt;&lt;msub&gt;&lt;mi&gt;p&lt;/mi&gt;&lt;mrow&gt;&lt;mstyle mathvariant=\&quot;bold\&quot; mathsize=\&quot;normal\&quot;&gt;&lt;mi&gt;Y&lt;/mi&gt;&lt;/mstyle&gt;&lt;mo&gt;|&lt;/mo&gt;&lt;mi&gt;Θ&lt;/mi&gt;&lt;/mrow&gt;&lt;/msub&gt;&lt;mo stretchy=\&quot;false\&quot;&gt;(&lt;/mo&gt;&lt;mstyle mathvariant=\&quot;bold\&quot; mathsize=\&quot;normal\&quot;&gt;&lt;mi&gt;y&lt;/mi&gt;&lt;/mstyle&gt;&lt;mo&gt;|&lt;/mo&gt;&lt;msub&gt;&lt;mtext&gt;ℋ&lt;/mtext&gt;&lt;mn&gt;1&lt;/mn&gt;&lt;/msub&gt;&lt;mo&gt;,&lt;/mo&gt;&lt;mi&gt;Θ&lt;/mi&gt;&lt;mo&gt;=&lt;/mo&gt;&lt;mi&gt;θ&lt;/mi&gt;&lt;mo stretchy=\&quot;false\&quot;&gt;)&lt;/mo&gt;&lt;msub&gt;&lt;mi&gt;p&lt;/mi&gt;&lt;mi&gt;Θ&lt;/mi&gt;&lt;/msub&gt;&lt;mo stretchy=\&quot;false\&quot;&gt;(&lt;/mo&gt;&lt;mi&gt;θ&lt;/mi&gt;&lt;mo stretchy=\&quot;false\&quot;&gt;)&lt;/mo&gt;&lt;mi&gt;d&lt;/mi&gt;&lt;mi&gt;θ&lt;/mi&gt;&lt;/mrow&gt;&lt;/mrow&gt;&lt;/mrow&gt;&lt;mrow&gt;&lt;msub&gt;&lt;mi&gt;p&lt;/mi&gt;&lt;mi&gt;Y&lt;/mi&gt;&lt;/msub&gt;&lt;mo stretchy=\&quot;false\&quot;&gt;(&lt;/mo&gt;&lt;mi&gt;y&lt;/mi&gt;&lt;mo&gt;|&lt;/mo&gt;&lt;msub&gt;&lt;mtext&gt;ℋ&lt;/mtext&gt;&lt;mn&gt;0&lt;/mn&gt;&lt;/msub&gt;&lt;mo stretchy=\&quot;false\&quot;&gt;)&lt;/mo&gt;&lt;/mrow&gt;&lt;/mfrac&gt;&lt;/mtd&gt;&lt;/mtr&gt;&lt;mtr&gt;&lt;mtd&gt;&lt;mo&gt;=&lt;/mo&gt;&lt;mfrac&gt;&lt;mrow&gt;&lt;mrow&gt;&lt;munderover&gt;&lt;mo&gt;∫&lt;/mo&gt;&lt;mn&gt;0&lt;/mn&gt;&lt;mrow&gt;&lt;mn&gt;2&lt;/mn&gt;&lt;mi&gt;π&lt;/mi&gt;&lt;/mrow&gt;&lt;/munderover&gt;&lt;mrow&gt;&lt;msup&gt;&lt;mi&gt;e&lt;/mi&gt;&lt;mrow&gt;&lt;mo&gt;−&lt;/mo&gt;&lt;msup&gt;&lt;mfenced close=\&quot;‖\&quot; open=\&quot;‖\&quot; wrs:valign=\&quot;middle\&quot;&gt;&lt;mrow&gt;&lt;mstyle mathvariant=\&quot;bold\&quot; mathsize=\&quot;normal\&quot;&gt;&lt;mi&gt;y&lt;/mi&gt;&lt;/mstyle&gt;&lt;mo&gt;−&lt;/mo&gt;&lt;mstyle mathvariant=\&quot;bold\&quot; mathsize=\&quot;normal\&quot;&gt;&lt;mi&gt;s&lt;/mi&gt;&lt;/mstyle&gt;&lt;msup&gt;&lt;mi&gt;e&lt;/mi&gt;&lt;mrow&gt;&lt;mi&gt;j&lt;/mi&gt;&lt;mi&gt;θ&lt;/mi&gt;&lt;/mrow&gt;&lt;/msup&gt;&lt;/mrow&gt;&lt;/mfenced&gt;&lt;mn&gt;2&lt;/mn&gt;&lt;/msup&gt;&lt;mo&gt;/&lt;/mo&gt;&lt;mn&gt;2&lt;/mn&gt;&lt;msubsup&gt;&lt;mi&gt;σ&lt;/mi&gt;&lt;mrow/&gt;&lt;mn&gt;2&lt;/mn&gt;&lt;/msubsup&gt;&lt;/mrow&gt;&lt;/msup&gt;&lt;msub&gt;&lt;mi&gt;p&lt;/mi&gt;&lt;mi&gt;Θ&lt;/mi&gt;&lt;/msub&gt;&lt;mo stretchy=\&quot;false\&quot;&gt;(&lt;/mo&gt;&lt;mi&gt;θ&lt;/mi&gt;&lt;mo stretchy=\&quot;false\&quot;&gt;)&lt;/mo&gt;&lt;mi&gt;d&lt;/mi&gt;&lt;mi&gt;θ&lt;/mi&gt;&lt;/mrow&gt;&lt;/mrow&gt;&lt;/mrow&gt;&lt;mrow&gt;&lt;msup&gt;&lt;mi&gt;e&lt;/mi&gt;&lt;mrow&gt;&lt;mo&gt;−&lt;/mo&gt;&lt;msup&gt;&lt;mfenced close=\&quot;‖\&quot; open=\&quot;‖\&quot; wrs:valign=\&quot;middle\&quot;&gt;&lt;mi&gt;y&lt;/mi&gt;&lt;/mfenced&gt;&lt;mn&gt;2&lt;/mn&gt;&lt;/msup&gt;&lt;mo&gt;/&lt;/mo&gt;&lt;mn&gt;2&lt;/mn&gt;&lt;msubsup&gt;&lt;mi&gt;σ&lt;/mi&gt;&lt;mrow/&gt;&lt;mn&gt;2&lt;/mn&gt;&lt;/msubsup&gt;&lt;/mrow&gt;&lt;/msup&gt;&lt;/mrow&gt;&lt;/mfrac&gt;&lt;/mtd&gt;&lt;/mtr&gt;&lt;/mtable&gt;&lt;/math&gt;&quot;,&quot;origin&quot;:&quot;MathType for Microsoft Add-in&quot;,&quot;version&quot;:&quot;v3.20.0&quot;}"/>
                    <pic:cNvPicPr/>
                  </pic:nvPicPr>
                  <pic:blipFill>
                    <a:blip r:embed="rId248" cstate="print">
                      <a:extLst>
                        <a:ext uri="{28A0092B-C50C-407E-A947-70E740481C1C}">
                          <a14:useLocalDpi xmlns:a14="http://schemas.microsoft.com/office/drawing/2010/main" val="0"/>
                        </a:ext>
                      </a:extLst>
                    </a:blip>
                    <a:stretch>
                      <a:fillRect/>
                    </a:stretch>
                  </pic:blipFill>
                  <pic:spPr>
                    <a:xfrm>
                      <a:off x="0" y="0"/>
                      <a:ext cx="2704592" cy="202184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after absorbing data and phase independent terms into the threshold becomes</w:t>
      </w:r>
    </w:p>
    <w:p w:rsidR="00894722" w:rsidRPr="003C066E" w:rsidRDefault="00894722" w:rsidP="002C66DD"/>
    <w:p w:rsidR="00894722" w:rsidRPr="003C066E" w:rsidRDefault="00894722" w:rsidP="002C66DD">
      <w:r w:rsidRPr="003C066E">
        <w:tab/>
      </w:r>
      <w:r>
        <w:rPr>
          <w:noProof/>
          <w:position w:val="-33"/>
        </w:rPr>
        <w:drawing>
          <wp:inline distT="0" distB="0" distL="0" distR="0" wp14:anchorId="6975921E" wp14:editId="5E737671">
            <wp:extent cx="2651760" cy="642112"/>
            <wp:effectExtent l="0" t="0" r="0" b="0"/>
            <wp:docPr id="2134464538" name="Picture 1" descr="{&quot;mathml&quot;:&quot;&lt;math style=\&quot;font-family:stix;font-size:12px;\&quot;&gt;&lt;mrow&gt;&lt;mi&gt;Λ&lt;/mi&gt;&lt;mo stretchy=\&quot;false\&quot;&gt;(&lt;/mo&gt;&lt;mi&gt;y&lt;/mi&gt;&lt;mo stretchy=\&quot;false\&quot;&gt;)&lt;/mo&gt;&lt;mo&gt;=&lt;/mo&gt;&lt;mrow&gt;&lt;munderover&gt;&lt;mo&gt;∫&lt;/mo&gt;&lt;mn&gt;0&lt;/mn&gt;&lt;mrow&gt;&lt;mn&gt;2&lt;/mn&gt;&lt;mi&gt;π&lt;/mi&gt;&lt;/mrow&gt;&lt;/munderover&gt;&lt;mrow&gt;&lt;msup&gt;&lt;mi&gt;e&lt;/mi&gt;&lt;mrow&gt;&lt;mtext&gt;ℝ&lt;/mtext&gt;&lt;mfenced close=\&quot;}\&quot; open=\&quot;{\&quot; wrs:valign=\&quot;middle\&quot;&gt;&lt;mrow&gt;&lt;msup&gt;&lt;mstyle mathvariant=\&quot;bold\&quot; mathsize=\&quot;normal\&quot;&gt;&lt;mi&gt;y&lt;/mi&gt;&lt;/mstyle&gt;&lt;mtext&gt;†&lt;/mtext&gt;&lt;/msup&gt;&lt;mstyle mathvariant=\&quot;bold\&quot; mathsize=\&quot;normal\&quot;&gt;&lt;mi&gt;s&lt;/mi&gt;&lt;/mstyle&gt;&lt;mo stretchy=\&quot;false\&quot;&gt;(&lt;/mo&gt;&lt;mi&gt;cos&lt;/mi&gt;&lt;mi&gt;θ&lt;/mi&gt;&lt;mo&gt;+&lt;/mo&gt;&lt;mi&gt;j&lt;/mi&gt;&lt;mi&gt;sin&lt;/mi&gt;&lt;mi&gt;θ&lt;/mi&gt;&lt;mo stretchy=\&quot;false\&quot;&gt;)&lt;/mo&gt;&lt;mo&gt;/&lt;/mo&gt;&lt;msubsup&gt;&lt;mi&gt;σ&lt;/mi&gt;&lt;mrow/&gt;&lt;mn&gt;2&lt;/mn&gt;&lt;/msubsup&gt;&lt;/mrow&gt;&lt;/mfenced&gt;&lt;/mrow&gt;&lt;/msup&gt;&lt;msub&gt;&lt;mi&gt;p&lt;/mi&gt;&lt;mi&gt;Θ&lt;/mi&gt;&lt;/msub&gt;&lt;mo stretchy=\&quot;false\&quot;&gt;(&lt;/mo&gt;&lt;mi&gt;θ&lt;/mi&gt;&lt;mo stretchy=\&quot;false\&quot;&gt;)&lt;/mo&gt;&lt;mi&gt;d&lt;/mi&gt;&lt;mi&gt;θ&lt;/mi&gt;&lt;/mrow&gt;&lt;/mrow&gt;&lt;/mrow&gt;&lt;/math&gt;&quot;,&quot;origin&quot;:&quot;MathType for Microsoft Add-in&quot;,&quot;version&quot;:&quot;v3.20.0&quot;}" title="capital lambda not stretchy left parenthesis y not stretchy right parenthesis equals integral from 0 to 2 pi of e to the power of text ℝ end text open curly brackets y to the power of text † end text end exponent s not stretchy left parenthesis cos theta plus j sin theta not stretchy right parenthesis divided by sigma subscript blank superscript 2 close curly brackets end exponent p subscript capital theta not stretchy left parenthesis theta not stretchy right parenthesis d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 stretchy=\&quot;false\&quot;&gt;)&lt;/mo&gt;&lt;mo&gt;=&lt;/mo&gt;&lt;mrow&gt;&lt;munderover&gt;&lt;mo&gt;∫&lt;/mo&gt;&lt;mn&gt;0&lt;/mn&gt;&lt;mrow&gt;&lt;mn&gt;2&lt;/mn&gt;&lt;mi&gt;π&lt;/mi&gt;&lt;/mrow&gt;&lt;/munderover&gt;&lt;mrow&gt;&lt;msup&gt;&lt;mi&gt;e&lt;/mi&gt;&lt;mrow&gt;&lt;mtext&gt;ℝ&lt;/mtext&gt;&lt;mfenced close=\&quot;}\&quot; open=\&quot;{\&quot; wrs:valign=\&quot;middle\&quot;&gt;&lt;mrow&gt;&lt;msup&gt;&lt;mstyle mathvariant=\&quot;bold\&quot; mathsize=\&quot;normal\&quot;&gt;&lt;mi&gt;y&lt;/mi&gt;&lt;/mstyle&gt;&lt;mtext&gt;†&lt;/mtext&gt;&lt;/msup&gt;&lt;mstyle mathvariant=\&quot;bold\&quot; mathsize=\&quot;normal\&quot;&gt;&lt;mi&gt;s&lt;/mi&gt;&lt;/mstyle&gt;&lt;mo stretchy=\&quot;false\&quot;&gt;(&lt;/mo&gt;&lt;mi&gt;cos&lt;/mi&gt;&lt;mi&gt;θ&lt;/mi&gt;&lt;mo&gt;+&lt;/mo&gt;&lt;mi&gt;j&lt;/mi&gt;&lt;mi&gt;sin&lt;/mi&gt;&lt;mi&gt;θ&lt;/mi&gt;&lt;mo stretchy=\&quot;false\&quot;&gt;)&lt;/mo&gt;&lt;mo&gt;/&lt;/mo&gt;&lt;msubsup&gt;&lt;mi&gt;σ&lt;/mi&gt;&lt;mrow/&gt;&lt;mn&gt;2&lt;/mn&gt;&lt;/msubsup&gt;&lt;/mrow&gt;&lt;/mfenced&gt;&lt;/mrow&gt;&lt;/msup&gt;&lt;msub&gt;&lt;mi&gt;p&lt;/mi&gt;&lt;mi&gt;Θ&lt;/mi&gt;&lt;/msub&gt;&lt;mo stretchy=\&quot;false\&quot;&gt;(&lt;/mo&gt;&lt;mi&gt;θ&lt;/mi&gt;&lt;mo stretchy=\&quot;false\&quot;&gt;)&lt;/mo&gt;&lt;mi&gt;d&lt;/mi&gt;&lt;mi&gt;θ&lt;/mi&gt;&lt;/mrow&gt;&lt;/mrow&gt;&lt;/mrow&gt;&lt;/math&gt;&quot;,&quot;origin&quot;:&quot;MathType for Microsoft Add-in&quot;,&quot;version&quot;:&quot;v3.20.0&quot;}" title="capital lambda not stretchy left parenthesis y not stretchy right parenthesis equals integral from 0 to 2 pi of e to the power of text ℝ end text open curly brackets y to the power of text † end text end exponent s not stretchy left parenthesis cos theta plus j sin theta not stretchy right parenthesis divided by sigma subscript blank superscript 2 close curly brackets end exponent p subscript capital theta not stretchy left parenthesis theta not stretchy right parenthesis d theta"/>
                    <pic:cNvPicPr/>
                  </pic:nvPicPr>
                  <pic:blipFill>
                    <a:blip r:embed="rId249" cstate="print">
                      <a:extLst>
                        <a:ext uri="{28A0092B-C50C-407E-A947-70E740481C1C}">
                          <a14:useLocalDpi xmlns:a14="http://schemas.microsoft.com/office/drawing/2010/main" val="0"/>
                        </a:ext>
                      </a:extLst>
                    </a:blip>
                    <a:stretch>
                      <a:fillRect/>
                    </a:stretch>
                  </pic:blipFill>
                  <pic:spPr>
                    <a:xfrm>
                      <a:off x="0" y="0"/>
                      <a:ext cx="2651760" cy="6421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Here we must specify a pdf for the phase.  For the special case when </w:t>
      </w:r>
      <w:r>
        <w:rPr>
          <w:noProof/>
          <w:position w:val="-9"/>
        </w:rPr>
        <w:drawing>
          <wp:inline distT="0" distB="0" distL="0" distR="0" wp14:anchorId="0E93BC53" wp14:editId="54AC6583">
            <wp:extent cx="827024" cy="203200"/>
            <wp:effectExtent l="0" t="0" r="0" b="0"/>
            <wp:docPr id="2134464539" name="Picture 1" descr="{&quot;mathml&quot;:&quot;&lt;math display=\&quot;block\&quot; style=\&quot;font-family:stix;font-size:12px;\&quot;&gt;&lt;mrow&gt;&lt;mi&gt;Θ&lt;/mi&gt;&lt;mo&gt;~&lt;/mo&gt;&lt;mi&gt;U&lt;/mi&gt;&lt;mfenced close=\&quot;]\&quot; open=\&quot;[\&quot; wrs:valign=\&quot;middle\&quot;&gt;&lt;mrow&gt;&lt;mn&gt;0&lt;/mn&gt;&lt;mo&gt;,&lt;/mo&gt;&lt;mn&gt;2&lt;/mn&gt;&lt;mi&gt;π&lt;/mi&gt;&lt;/mrow&gt;&lt;/mfenced&gt;&lt;/mrow&gt;&lt;/math&gt;&quot;,&quot;origin&quot;:&quot;MathType for Microsoft Add-in&quot;,&quot;version&quot;:&quot;v3.20.0&quot;}" title="capital theta tilde U open square brackets 0 comma 2 pi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Θ&lt;/mi&gt;&lt;mo&gt;~&lt;/mo&gt;&lt;mi&gt;U&lt;/mi&gt;&lt;mfenced close=\&quot;]\&quot; open=\&quot;[\&quot; wrs:valign=\&quot;middle\&quot;&gt;&lt;mrow&gt;&lt;mn&gt;0&lt;/mn&gt;&lt;mo&gt;,&lt;/mo&gt;&lt;mn&gt;2&lt;/mn&gt;&lt;mi&gt;π&lt;/mi&gt;&lt;/mrow&gt;&lt;/mfenced&gt;&lt;/mrow&gt;&lt;/math&gt;&quot;,&quot;origin&quot;:&quot;MathType for Microsoft Add-in&quot;,&quot;version&quot;:&quot;v3.20.0&quot;}" title="capital theta tilde U open square brackets 0 comma 2 pi close square brackets"/>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827024" cy="203200"/>
                    </a:xfrm>
                    <a:prstGeom prst="rect">
                      <a:avLst/>
                    </a:prstGeom>
                  </pic:spPr>
                </pic:pic>
              </a:graphicData>
            </a:graphic>
          </wp:inline>
        </w:drawing>
      </w:r>
      <w:r w:rsidRPr="003C066E">
        <w:t>, the LRT is</w:t>
      </w:r>
    </w:p>
    <w:p w:rsidR="00894722" w:rsidRPr="003C066E" w:rsidRDefault="00894722" w:rsidP="002C66DD"/>
    <w:p w:rsidR="00894722" w:rsidRPr="003C066E" w:rsidRDefault="00894722" w:rsidP="002C66DD">
      <w:r w:rsidRPr="003C066E">
        <w:tab/>
      </w:r>
      <w:r>
        <w:rPr>
          <w:noProof/>
          <w:position w:val="-33"/>
        </w:rPr>
        <w:drawing>
          <wp:inline distT="0" distB="0" distL="0" distR="0" wp14:anchorId="74BF369E" wp14:editId="669F380B">
            <wp:extent cx="2131568" cy="642112"/>
            <wp:effectExtent l="0" t="0" r="0" b="0"/>
            <wp:docPr id="2134464540" name="Picture 1" descr="{&quot;mathml&quot;:&quot;&lt;math style=\&quot;font-family:stix;font-size:12px;\&quot;&gt;&lt;mrow&gt;&lt;mi&gt;Λ&lt;/mi&gt;&lt;mo stretchy=\&quot;false\&quot;&gt;(&lt;/mo&gt;&lt;mi&gt;y&lt;/mi&gt;&lt;mo stretchy=\&quot;false\&quot;&gt;)&lt;/mo&gt;&lt;mo&gt;=&lt;/mo&gt;&lt;mfrac&gt;&lt;mn&gt;1&lt;/mn&gt;&lt;mrow&gt;&lt;mn&gt;2&lt;/mn&gt;&lt;mi&gt;π&lt;/mi&gt;&lt;/mrow&gt;&lt;/mfrac&gt;&lt;mrow&gt;&lt;munderover&gt;&lt;mo&gt;∫&lt;/mo&gt;&lt;mn&gt;0&lt;/mn&gt;&lt;mrow&gt;&lt;mn&gt;2&lt;/mn&gt;&lt;mi&gt;π&lt;/mi&gt;&lt;/mrow&gt;&lt;/munderover&gt;&lt;mrow&gt;&lt;msup&gt;&lt;mi&gt;e&lt;/mi&gt;&lt;mrow&gt;&lt;mo stretchy=\&quot;false\&quot;&gt;(&lt;/mo&gt;&lt;mi&gt;i&lt;/mi&gt;&lt;mi&gt;cos&lt;/mi&gt;&lt;mi&gt;θ&lt;/mi&gt;&lt;mo&gt;−&lt;/mo&gt;&lt;mi&gt;q&lt;/mi&gt;&lt;mi&gt;sin&lt;/mi&gt;&lt;mi&gt;θ&lt;/mi&gt;&lt;mo stretchy=\&quot;false\&quot;&gt;)&lt;/mo&gt;&lt;mo&gt;/&lt;/mo&gt;&lt;msubsup&gt;&lt;mi&gt;σ&lt;/mi&gt;&lt;mrow/&gt;&lt;mn&gt;2&lt;/mn&gt;&lt;/msubsup&gt;&lt;/mrow&gt;&lt;/msup&gt;&lt;mi&gt;d&lt;/mi&gt;&lt;mi&gt;θ&lt;/mi&gt;&lt;/mrow&gt;&lt;/mrow&gt;&lt;/mrow&gt;&lt;/math&gt;&quot;,&quot;origin&quot;:&quot;MathType for Microsoft Add-in&quot;,&quot;version&quot;:&quot;v3.20.0&quot;}" title="capital lambda not stretchy left parenthesis y not stretchy right parenthesis equals fraction numerator 1 over denominator 2 pi end fraction integral from 0 to 2 pi of e to the power of not stretchy left parenthesis i cos theta minus q sin theta not stretchy right parenthesis divided by sigma subscript blank superscript 2 end exponent d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 stretchy=\&quot;false\&quot;&gt;)&lt;/mo&gt;&lt;mo&gt;=&lt;/mo&gt;&lt;mfrac&gt;&lt;mn&gt;1&lt;/mn&gt;&lt;mrow&gt;&lt;mn&gt;2&lt;/mn&gt;&lt;mi&gt;π&lt;/mi&gt;&lt;/mrow&gt;&lt;/mfrac&gt;&lt;mrow&gt;&lt;munderover&gt;&lt;mo&gt;∫&lt;/mo&gt;&lt;mn&gt;0&lt;/mn&gt;&lt;mrow&gt;&lt;mn&gt;2&lt;/mn&gt;&lt;mi&gt;π&lt;/mi&gt;&lt;/mrow&gt;&lt;/munderover&gt;&lt;mrow&gt;&lt;msup&gt;&lt;mi&gt;e&lt;/mi&gt;&lt;mrow&gt;&lt;mo stretchy=\&quot;false\&quot;&gt;(&lt;/mo&gt;&lt;mi&gt;i&lt;/mi&gt;&lt;mi&gt;cos&lt;/mi&gt;&lt;mi&gt;θ&lt;/mi&gt;&lt;mo&gt;−&lt;/mo&gt;&lt;mi&gt;q&lt;/mi&gt;&lt;mi&gt;sin&lt;/mi&gt;&lt;mi&gt;θ&lt;/mi&gt;&lt;mo stretchy=\&quot;false\&quot;&gt;)&lt;/mo&gt;&lt;mo&gt;/&lt;/mo&gt;&lt;msubsup&gt;&lt;mi&gt;σ&lt;/mi&gt;&lt;mrow/&gt;&lt;mn&gt;2&lt;/mn&gt;&lt;/msubsup&gt;&lt;/mrow&gt;&lt;/msup&gt;&lt;mi&gt;d&lt;/mi&gt;&lt;mi&gt;θ&lt;/mi&gt;&lt;/mrow&gt;&lt;/mrow&gt;&lt;/mrow&gt;&lt;/math&gt;&quot;,&quot;origin&quot;:&quot;MathType for Microsoft Add-in&quot;,&quot;version&quot;:&quot;v3.20.0&quot;}" title="capital lambda not stretchy left parenthesis y not stretchy right parenthesis equals fraction numerator 1 over denominator 2 pi end fraction integral from 0 to 2 pi of e to the power of not stretchy left parenthesis i cos theta minus q sin theta not stretchy right parenthesis divided by sigma subscript blank superscript 2 end exponent d theta"/>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2131568" cy="6421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we have defined the inphase and quadrature phase terms by the relationship</w:t>
      </w:r>
    </w:p>
    <w:p w:rsidR="00894722" w:rsidRPr="003C066E" w:rsidRDefault="00894722" w:rsidP="002C66DD"/>
    <w:p w:rsidR="00894722" w:rsidRPr="003C066E" w:rsidRDefault="00894722" w:rsidP="002C66DD">
      <w:r w:rsidRPr="003C066E">
        <w:tab/>
      </w:r>
      <w:r>
        <w:rPr>
          <w:noProof/>
          <w:position w:val="-5"/>
        </w:rPr>
        <w:drawing>
          <wp:inline distT="0" distB="0" distL="0" distR="0" wp14:anchorId="0535E660" wp14:editId="7FD3A552">
            <wp:extent cx="684784" cy="156464"/>
            <wp:effectExtent l="0" t="0" r="0" b="0"/>
            <wp:docPr id="2134464541" name="Picture 1" descr="{&quot;mathml&quot;:&quot;&lt;math style=\&quot;font-family:stix;font-size:12px;\&quot;&gt;&lt;mrow&gt;&lt;msup&gt;&lt;mi&gt;y&lt;/mi&gt;&lt;mtext&gt;†&lt;/mtext&gt;&lt;/msup&gt;&lt;mi&gt;s&lt;/mi&gt;&lt;mo&gt;=&lt;/mo&gt;&lt;mi&gt;i&lt;/mi&gt;&lt;mo&gt;+&lt;/mo&gt;&lt;mi&gt;j&lt;/mi&gt;&lt;mi&gt;q&lt;/mi&gt;&lt;/mrow&gt;&lt;/math&gt;&quot;,&quot;origin&quot;:&quot;MathType for Microsoft Add-in&quot;,&quot;version&quot;:&quot;v3.20.0&quot;}" title="y to the power of text † end text end exponent s equals i plus j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i&gt;y&lt;/mi&gt;&lt;mtext&gt;†&lt;/mtext&gt;&lt;/msup&gt;&lt;mi&gt;s&lt;/mi&gt;&lt;mo&gt;=&lt;/mo&gt;&lt;mi&gt;i&lt;/mi&gt;&lt;mo&gt;+&lt;/mo&gt;&lt;mi&gt;j&lt;/mi&gt;&lt;mi&gt;q&lt;/mi&gt;&lt;/mrow&gt;&lt;/math&gt;&quot;,&quot;origin&quot;:&quot;MathType for Microsoft Add-in&quot;,&quot;version&quot;:&quot;v3.20.0&quot;}" title="y to the power of text † end text end exponent s equals i plus j q"/>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684784" cy="15646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integral may be put into a tabulated form by changing to polar coordinates via the transformation</w:t>
      </w:r>
    </w:p>
    <w:p w:rsidR="00894722" w:rsidRPr="003C066E" w:rsidRDefault="00894722" w:rsidP="002C66DD"/>
    <w:p w:rsidR="00894722" w:rsidRPr="003C066E" w:rsidRDefault="00894722" w:rsidP="002C66DD">
      <w:r w:rsidRPr="003C066E">
        <w:tab/>
      </w:r>
      <w:r>
        <w:rPr>
          <w:noProof/>
          <w:position w:val="-26"/>
        </w:rPr>
        <w:drawing>
          <wp:inline distT="0" distB="0" distL="0" distR="0" wp14:anchorId="757A40AF" wp14:editId="6E106A30">
            <wp:extent cx="648208" cy="388112"/>
            <wp:effectExtent l="0" t="0" r="0" b="0"/>
            <wp:docPr id="2134464542" name="Picture 1" descr="{&quot;mathml&quot;:&quot;&lt;math style=\&quot;font-family:stix;font-size:12px;\&quot;&gt;&lt;mtable columnalign=\&quot;left\&quot;&gt;&lt;mtr&gt;&lt;mtd&gt;&lt;mi&gt;i&lt;/mi&gt;&lt;mo&gt;=&lt;/mo&gt;&lt;mi&gt;r&lt;/mi&gt;&lt;mi&gt;cos&lt;/mi&gt;&lt;mi&gt;Δ&lt;/mi&gt;&lt;/mtd&gt;&lt;/mtr&gt;&lt;mtr&gt;&lt;mtd&gt;&lt;mi&gt;q&lt;/mi&gt;&lt;mo&gt;=&lt;/mo&gt;&lt;mi&gt;r&lt;/mi&gt;&lt;mi&gt;sin&lt;/mi&gt;&lt;mi&gt;Δ&lt;/mi&gt;&lt;/mtd&gt;&lt;/mtr&gt;&lt;/mtable&gt;&lt;/math&gt;&quot;,&quot;origin&quot;:&quot;MathType for Microsoft Add-in&quot;,&quot;version&quot;:&quot;v3.20.0&quot;}" title="table row cell i equals r cos capital delta end cell row cell q equals r sin capital delta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i&gt;i&lt;/mi&gt;&lt;mo&gt;=&lt;/mo&gt;&lt;mi&gt;r&lt;/mi&gt;&lt;mi&gt;cos&lt;/mi&gt;&lt;mi&gt;Δ&lt;/mi&gt;&lt;/mtd&gt;&lt;/mtr&gt;&lt;mtr&gt;&lt;mtd&gt;&lt;mi&gt;q&lt;/mi&gt;&lt;mo&gt;=&lt;/mo&gt;&lt;mi&gt;r&lt;/mi&gt;&lt;mi&gt;sin&lt;/mi&gt;&lt;mi&gt;Δ&lt;/mi&gt;&lt;/mtd&gt;&lt;/mtr&gt;&lt;/mtable&gt;&lt;/math&gt;&quot;,&quot;origin&quot;:&quot;MathType for Microsoft Add-in&quot;,&quot;version&quot;:&quot;v3.20.0&quot;}" title="table row cell i equals r cos capital delta end cell row cell q equals r sin capital delta end cell end table"/>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648208" cy="3881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85</w:instrText>
      </w:r>
      <w:r w:rsidRPr="003C066E">
        <w:rPr>
          <w:noProof/>
        </w:rPr>
        <w:fldChar w:fldCharType="end"/>
      </w:r>
      <w:r w:rsidRPr="003C066E">
        <w:instrText>)</w:instrText>
      </w:r>
      <w:r w:rsidRPr="003C066E">
        <w:fldChar w:fldCharType="end"/>
      </w:r>
    </w:p>
    <w:p w:rsidR="00894722" w:rsidRPr="003C066E" w:rsidRDefault="00894722" w:rsidP="002C66DD">
      <w:r w:rsidRPr="003C066E">
        <w:t xml:space="preserve">so that </w:t>
      </w:r>
    </w:p>
    <w:p w:rsidR="00894722" w:rsidRPr="003C066E" w:rsidRDefault="00894722" w:rsidP="002C66DD"/>
    <w:p w:rsidR="00894722" w:rsidRPr="003C066E" w:rsidRDefault="00894722" w:rsidP="002C66DD">
      <w:r w:rsidRPr="003C066E">
        <w:tab/>
      </w:r>
      <w:r>
        <w:rPr>
          <w:noProof/>
          <w:position w:val="-9"/>
        </w:rPr>
        <w:drawing>
          <wp:inline distT="0" distB="0" distL="0" distR="0" wp14:anchorId="06C6B3F1" wp14:editId="0FF1EBD0">
            <wp:extent cx="808736" cy="251968"/>
            <wp:effectExtent l="0" t="0" r="0" b="0"/>
            <wp:docPr id="2134464543" name="Picture 1" descr="{&quot;mathml&quot;:&quot;&lt;math style=\&quot;font-family:stix;font-size:12px;\&quot;&gt;&lt;mrow&gt;&lt;mi&gt;r&lt;/mi&gt;&lt;mo&gt;=&lt;/mo&gt;&lt;msqrt&gt;&lt;mrow&gt;&lt;msup&gt;&lt;mi&gt;i&lt;/mi&gt;&lt;mn&gt;2&lt;/mn&gt;&lt;/msup&gt;&lt;mo&gt;+&lt;/mo&gt;&lt;msup&gt;&lt;mi&gt;q&lt;/mi&gt;&lt;mn&gt;2&lt;/mn&gt;&lt;/msup&gt;&lt;/mrow&gt;&lt;/msqrt&gt;&lt;/mrow&gt;&lt;/math&gt;&quot;,&quot;origin&quot;:&quot;MathType for Microsoft Add-in&quot;,&quot;version&quot;:&quot;v3.20.0&quot;}" title="r equals square root of i squared plus q squared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r&lt;/mi&gt;&lt;mo&gt;=&lt;/mo&gt;&lt;msqrt&gt;&lt;mrow&gt;&lt;msup&gt;&lt;mi&gt;i&lt;/mi&gt;&lt;mn&gt;2&lt;/mn&gt;&lt;/msup&gt;&lt;mo&gt;+&lt;/mo&gt;&lt;msup&gt;&lt;mi&gt;q&lt;/mi&gt;&lt;mn&gt;2&lt;/mn&gt;&lt;/msup&gt;&lt;/mrow&gt;&lt;/msqrt&gt;&lt;/mrow&gt;&lt;/math&gt;&quot;,&quot;origin&quot;:&quot;MathType for Microsoft Add-in&quot;,&quot;version&quot;:&quot;v3.20.0&quot;}" title="r equals square root of i squared plus q squared end root"/>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808736" cy="2519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b/>
      </w:r>
      <w:r>
        <w:rPr>
          <w:noProof/>
          <w:position w:val="-17"/>
        </w:rPr>
        <w:drawing>
          <wp:inline distT="0" distB="0" distL="0" distR="0" wp14:anchorId="4EF03412" wp14:editId="700A8881">
            <wp:extent cx="762000" cy="286512"/>
            <wp:effectExtent l="0" t="0" r="0" b="0"/>
            <wp:docPr id="2134464544" name="Picture 1" descr="{&quot;mathml&quot;:&quot;&lt;math style=\&quot;font-family:stix;font-size:12px;\&quot;&gt;&lt;mrow&gt;&lt;mi&gt;Δ&lt;/mi&gt;&lt;mo&gt;=&lt;/mo&gt;&lt;msup&gt;&lt;mi&gt;tan&lt;/mi&gt;&lt;mrow&gt;&lt;mo&gt;−&lt;/mo&gt;&lt;mn&gt;1&lt;/mn&gt;&lt;/mrow&gt;&lt;/msup&gt;&lt;mfrac&gt;&lt;mi&gt;q&lt;/mi&gt;&lt;mi&gt;i&lt;/mi&gt;&lt;/mfrac&gt;&lt;/mrow&gt;&lt;/math&gt;&quot;,&quot;origin&quot;:&quot;MathType for Microsoft Add-in&quot;,&quot;version&quot;:&quot;v3.20.0&quot;}" title="capital delta equals tan to the power of negative 1 end exponent q over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Δ&lt;/mi&gt;&lt;mo&gt;=&lt;/mo&gt;&lt;msup&gt;&lt;mi&gt;tan&lt;/mi&gt;&lt;mrow&gt;&lt;mo&gt;−&lt;/mo&gt;&lt;mn&gt;1&lt;/mn&gt;&lt;/mrow&gt;&lt;/msup&gt;&lt;mfrac&gt;&lt;mi&gt;q&lt;/mi&gt;&lt;mi&gt;i&lt;/mi&gt;&lt;/mfrac&gt;&lt;/mrow&gt;&lt;/math&gt;&quot;,&quot;origin&quot;:&quot;MathType for Microsoft Add-in&quot;,&quot;version&quot;:&quot;v3.20.0&quot;}" title="capital delta equals tan to the power of negative 1 end exponent q over i"/>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762000" cy="2865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Using the identity </w:t>
      </w:r>
      <w:r>
        <w:rPr>
          <w:noProof/>
          <w:position w:val="-4"/>
        </w:rPr>
        <w:drawing>
          <wp:inline distT="0" distB="0" distL="0" distR="0" wp14:anchorId="5F23A144" wp14:editId="74EE96D3">
            <wp:extent cx="2151888" cy="134112"/>
            <wp:effectExtent l="0" t="0" r="0" b="0"/>
            <wp:docPr id="2134464545" name="Picture 1" descr="{&quot;mathml&quot;:&quot;&lt;math display=\&quot;block\&quot; style=\&quot;font-family:stix;font-size:12px;\&quot;&gt;&lt;mrow&gt;&lt;mi&gt;cos&lt;/mi&gt;&lt;mi&gt;Δ&lt;/mi&gt;&lt;mi&gt;cos&lt;/mi&gt;&lt;mi&gt;θ&lt;/mi&gt;&lt;mo&gt;−&lt;/mo&gt;&lt;mi&gt;sin&lt;/mi&gt;&lt;mi&gt;Δ&lt;/mi&gt;&lt;mi&gt;sin&lt;/mi&gt;&lt;mi&gt;θ&lt;/mi&gt;&lt;mo&gt;=&lt;/mo&gt;&lt;mi&gt;cos&lt;/mi&gt;&lt;mo stretchy=\&quot;false\&quot;&gt;(&lt;/mo&gt;&lt;mi&gt;Δ&lt;/mi&gt;&lt;mo&gt;+&lt;/mo&gt;&lt;mi&gt;θ&lt;/mi&gt;&lt;mo stretchy=\&quot;false\&quot;&gt;)&lt;/mo&gt;&lt;/mrow&gt;&lt;/math&gt;&quot;,&quot;origin&quot;:&quot;MathType for Microsoft Add-in&quot;,&quot;version&quot;:&quot;v3.20.0&quot;}" title="cos capital delta cos theta minus sin capital delta sin theta equals cos not stretchy left parenthesis capital delta plus theta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cos&lt;/mi&gt;&lt;mi&gt;Δ&lt;/mi&gt;&lt;mi&gt;cos&lt;/mi&gt;&lt;mi&gt;θ&lt;/mi&gt;&lt;mo&gt;−&lt;/mo&gt;&lt;mi&gt;sin&lt;/mi&gt;&lt;mi&gt;Δ&lt;/mi&gt;&lt;mi&gt;sin&lt;/mi&gt;&lt;mi&gt;θ&lt;/mi&gt;&lt;mo&gt;=&lt;/mo&gt;&lt;mi&gt;cos&lt;/mi&gt;&lt;mo stretchy=\&quot;false\&quot;&gt;(&lt;/mo&gt;&lt;mi&gt;Δ&lt;/mi&gt;&lt;mo&gt;+&lt;/mo&gt;&lt;mi&gt;θ&lt;/mi&gt;&lt;mo stretchy=\&quot;false\&quot;&gt;)&lt;/mo&gt;&lt;/mrow&gt;&lt;/math&gt;&quot;,&quot;origin&quot;:&quot;MathType for Microsoft Add-in&quot;,&quot;version&quot;:&quot;v3.20.0&quot;}" title="cos capital delta cos theta minus sin capital delta sin theta equals cos not stretchy left parenthesis capital delta plus theta not stretchy right parenthesis"/>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2151888" cy="134112"/>
                    </a:xfrm>
                    <a:prstGeom prst="rect">
                      <a:avLst/>
                    </a:prstGeom>
                  </pic:spPr>
                </pic:pic>
              </a:graphicData>
            </a:graphic>
          </wp:inline>
        </w:drawing>
      </w:r>
      <w:r w:rsidRPr="003C066E">
        <w:t>we recast () into</w:t>
      </w:r>
    </w:p>
    <w:p w:rsidR="00894722" w:rsidRPr="003C066E" w:rsidRDefault="00894722" w:rsidP="002C66DD"/>
    <w:p w:rsidR="00894722" w:rsidRPr="003C066E" w:rsidRDefault="00894722" w:rsidP="002C66DD">
      <w:r w:rsidRPr="003C066E">
        <w:tab/>
      </w:r>
      <w:r>
        <w:rPr>
          <w:noProof/>
          <w:position w:val="-33"/>
        </w:rPr>
        <w:drawing>
          <wp:inline distT="0" distB="0" distL="0" distR="0" wp14:anchorId="001D16CA" wp14:editId="76FFF9B4">
            <wp:extent cx="1960880" cy="642112"/>
            <wp:effectExtent l="0" t="0" r="0" b="0"/>
            <wp:docPr id="2134464546" name="Picture 1" descr="{&quot;mathml&quot;:&quot;&lt;math style=\&quot;font-family:stix;font-size:12px;\&quot;&gt;&lt;mrow&gt;&lt;mi&gt;Λ&lt;/mi&gt;&lt;mo stretchy=\&quot;false\&quot;&gt;(&lt;/mo&gt;&lt;mi&gt;y&lt;/mi&gt;&lt;mo stretchy=\&quot;false\&quot;&gt;)&lt;/mo&gt;&lt;mo&gt;=&lt;/mo&gt;&lt;mfrac&gt;&lt;mn&gt;1&lt;/mn&gt;&lt;mrow&gt;&lt;mn&gt;2&lt;/mn&gt;&lt;mi&gt;π&lt;/mi&gt;&lt;/mrow&gt;&lt;/mfrac&gt;&lt;mrow&gt;&lt;munderover&gt;&lt;mo&gt;∫&lt;/mo&gt;&lt;mn&gt;0&lt;/mn&gt;&lt;mrow&gt;&lt;mn&gt;2&lt;/mn&gt;&lt;mi&gt;π&lt;/mi&gt;&lt;/mrow&gt;&lt;/munderover&gt;&lt;mrow&gt;&lt;msup&gt;&lt;mi&gt;e&lt;/mi&gt;&lt;mrow&gt;&lt;mi&gt;r&lt;/mi&gt;&lt;mi&gt;cos&lt;/mi&gt;&lt;mo stretchy=\&quot;false\&quot;&gt;(&lt;/mo&gt;&lt;mi&gt;θ&lt;/mi&gt;&lt;mo&gt;+&lt;/mo&gt;&lt;mi&gt;Δ&lt;/mi&gt;&lt;mo stretchy=\&quot;false\&quot;&gt;)&lt;/mo&gt;&lt;mo&gt;/&lt;/mo&gt;&lt;msubsup&gt;&lt;mi&gt;σ&lt;/mi&gt;&lt;mrow/&gt;&lt;mn&gt;2&lt;/mn&gt;&lt;/msubsup&gt;&lt;/mrow&gt;&lt;/msup&gt;&lt;mi&gt;d&lt;/mi&gt;&lt;mi&gt;θ&lt;/mi&gt;&lt;/mrow&gt;&lt;/mrow&gt;&lt;/mrow&gt;&lt;/math&gt;&quot;,&quot;origin&quot;:&quot;MathType for Microsoft Add-in&quot;,&quot;version&quot;:&quot;v3.20.0&quot;}" title="capital lambda not stretchy left parenthesis y not stretchy right parenthesis equals fraction numerator 1 over denominator 2 pi end fraction integral from 0 to 2 pi of e to the power of r cos not stretchy left parenthesis theta plus capital delta not stretchy right parenthesis divided by sigma subscript blank superscript 2 end exponent d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 stretchy=\&quot;false\&quot;&gt;)&lt;/mo&gt;&lt;mo&gt;=&lt;/mo&gt;&lt;mfrac&gt;&lt;mn&gt;1&lt;/mn&gt;&lt;mrow&gt;&lt;mn&gt;2&lt;/mn&gt;&lt;mi&gt;π&lt;/mi&gt;&lt;/mrow&gt;&lt;/mfrac&gt;&lt;mrow&gt;&lt;munderover&gt;&lt;mo&gt;∫&lt;/mo&gt;&lt;mn&gt;0&lt;/mn&gt;&lt;mrow&gt;&lt;mn&gt;2&lt;/mn&gt;&lt;mi&gt;π&lt;/mi&gt;&lt;/mrow&gt;&lt;/munderover&gt;&lt;mrow&gt;&lt;msup&gt;&lt;mi&gt;e&lt;/mi&gt;&lt;mrow&gt;&lt;mi&gt;r&lt;/mi&gt;&lt;mi&gt;cos&lt;/mi&gt;&lt;mo stretchy=\&quot;false\&quot;&gt;(&lt;/mo&gt;&lt;mi&gt;θ&lt;/mi&gt;&lt;mo&gt;+&lt;/mo&gt;&lt;mi&gt;Δ&lt;/mi&gt;&lt;mo stretchy=\&quot;false\&quot;&gt;)&lt;/mo&gt;&lt;mo&gt;/&lt;/mo&gt;&lt;msubsup&gt;&lt;mi&gt;σ&lt;/mi&gt;&lt;mrow/&gt;&lt;mn&gt;2&lt;/mn&gt;&lt;/msubsup&gt;&lt;/mrow&gt;&lt;/msup&gt;&lt;mi&gt;d&lt;/mi&gt;&lt;mi&gt;θ&lt;/mi&gt;&lt;/mrow&gt;&lt;/mrow&gt;&lt;/mrow&gt;&lt;/math&gt;&quot;,&quot;origin&quot;:&quot;MathType for Microsoft Add-in&quot;,&quot;version&quot;:&quot;v3.20.0&quot;}" title="capital lambda not stretchy left parenthesis y not stretchy right parenthesis equals fraction numerator 1 over denominator 2 pi end fraction integral from 0 to 2 pi of e to the power of r cos not stretchy left parenthesis theta plus capital delta not stretchy right parenthesis divided by sigma subscript blank superscript 2 end exponent d theta"/>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1960880" cy="6421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w:t>
      </w:r>
      <w:r>
        <w:rPr>
          <w:noProof/>
          <w:position w:val="-10"/>
        </w:rPr>
        <w:drawing>
          <wp:inline distT="0" distB="0" distL="0" distR="0" wp14:anchorId="551B62AE" wp14:editId="16A591D8">
            <wp:extent cx="611632" cy="188976"/>
            <wp:effectExtent l="0" t="0" r="0" b="0"/>
            <wp:docPr id="2134464547" name="Picture 1" descr="{&quot;mathml&quot;:&quot;&lt;math display=\&quot;block\&quot; style=\&quot;font-family:stix;font-size:12px;\&quot;&gt;&lt;mrow&gt;&lt;msub&gt;&lt;mi&gt;I&lt;/mi&gt;&lt;mn&gt;0&lt;/mn&gt;&lt;/msub&gt;&lt;mo stretchy=\&quot;false\&quot;&gt;(&lt;/mo&gt;&lt;mi&gt;r&lt;/mi&gt;&lt;mo&gt;/&lt;/mo&gt;&lt;msup&gt;&lt;mi&gt;σ&lt;/mi&gt;&lt;mn&gt;2&lt;/mn&gt;&lt;/msup&gt;&lt;mo stretchy=\&quot;false\&quot;&gt;)&lt;/mo&gt;&lt;/mrow&gt;&lt;/math&gt;&quot;,&quot;origin&quot;:&quot;MathType for Microsoft Add-in&quot;,&quot;version&quot;:&quot;v3.20.0&quot;}" title="I subscript 0 not stretchy left parenthesis r divided by sigma squared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I&lt;/mi&gt;&lt;mn&gt;0&lt;/mn&gt;&lt;/msub&gt;&lt;mo stretchy=\&quot;false\&quot;&gt;(&lt;/mo&gt;&lt;mi&gt;r&lt;/mi&gt;&lt;mo&gt;/&lt;/mo&gt;&lt;msup&gt;&lt;mi&gt;σ&lt;/mi&gt;&lt;mn&gt;2&lt;/mn&gt;&lt;/msup&gt;&lt;mo stretchy=\&quot;false\&quot;&gt;)&lt;/mo&gt;&lt;/mrow&gt;&lt;/math&gt;&quot;,&quot;origin&quot;:&quot;MathType for Microsoft Add-in&quot;,&quot;version&quot;:&quot;v3.20.0&quot;}" title="I subscript 0 not stretchy left parenthesis r divided by sigma squared not stretchy right parenthesis"/>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611632" cy="188976"/>
                    </a:xfrm>
                    <a:prstGeom prst="rect">
                      <a:avLst/>
                    </a:prstGeom>
                  </pic:spPr>
                </pic:pic>
              </a:graphicData>
            </a:graphic>
          </wp:inline>
        </w:drawing>
      </w:r>
      <w:r w:rsidRPr="003C066E">
        <w:t xml:space="preserve">.   Since this Bessel function is montonic we may use only its argument which we compare to a threshold.  Because </w:t>
      </w:r>
      <w:r>
        <w:rPr>
          <w:noProof/>
          <w:position w:val="-9"/>
        </w:rPr>
        <w:drawing>
          <wp:inline distT="0" distB="0" distL="0" distR="0" wp14:anchorId="68D8BCC5" wp14:editId="5DCEBF56">
            <wp:extent cx="1983232" cy="203200"/>
            <wp:effectExtent l="0" t="0" r="0" b="0"/>
            <wp:docPr id="2134464548" name="Picture 1" descr="{&quot;mathml&quot;:&quot;&lt;math style=\&quot;font-family:stix;font-size:12px;\&quot;&gt;&lt;mrow&gt;&lt;mi&gt;r&lt;/mi&gt;&lt;mo&gt;=&lt;/mo&gt;&lt;mfenced close=\&quot;|\&quot; open=\&quot;|\&quot; wrs:valign=\&quot;middle\&quot;&gt;&lt;mrow&gt;&lt;mi&gt;i&lt;/mi&gt;&lt;mo&gt;+&lt;/mo&gt;&lt;mi&gt;j&lt;/mi&gt;&lt;mi&gt;q&lt;/mi&gt;&lt;/mrow&gt;&lt;/mfenced&gt;&lt;mo&gt;=&lt;/mo&gt;&lt;mfenced close=\&quot;|\&quot; open=\&quot;|\&quot; wrs:valign=\&quot;middle\&quot;&gt;&lt;mrow&gt;&lt;mtext&gt;ℝ&lt;/mtext&gt;&lt;mfenced close=\&quot;}\&quot; open=\&quot;{\&quot; wrs:valign=\&quot;middle\&quot;&gt;&lt;mrow&gt;&lt;msup&gt;&lt;mi&gt;y&lt;/mi&gt;&lt;mtext&gt;†&lt;/mtext&gt;&lt;/msup&gt;&lt;mi&gt;s&lt;/mi&gt;&lt;/mrow&gt;&lt;/mfenced&gt;&lt;mo&gt;+&lt;/mo&gt;&lt;mi&gt;j&lt;/mi&gt;&lt;mtext&gt;𝕀&lt;/mtext&gt;&lt;mfenced close=\&quot;}\&quot; open=\&quot;{\&quot; wrs:valign=\&quot;middle\&quot;&gt;&lt;mrow&gt;&lt;msup&gt;&lt;mi&gt;y&lt;/mi&gt;&lt;mtext&gt;†&lt;/mtext&gt;&lt;/msup&gt;&lt;mi&gt;s&lt;/mi&gt;&lt;/mrow&gt;&lt;/mfenced&gt;&lt;/mrow&gt;&lt;/mfenced&gt;&lt;/mrow&gt;&lt;/math&gt;&quot;,&quot;origin&quot;:&quot;MathType for Microsoft Add-in&quot;,&quot;version&quot;:&quot;v3.20.0&quot;}" title="r equals open vertical bar i plus j q close vertical bar equals open vertical bar text ℝ end text open curly brackets y to the power of text † end text end exponent s close curly brackets plus j text 𝕀 end text open curly brackets y to the power of text † end text end exponent s close curly brackets clos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r&lt;/mi&gt;&lt;mo&gt;=&lt;/mo&gt;&lt;mfenced close=\&quot;|\&quot; open=\&quot;|\&quot; wrs:valign=\&quot;middle\&quot;&gt;&lt;mrow&gt;&lt;mi&gt;i&lt;/mi&gt;&lt;mo&gt;+&lt;/mo&gt;&lt;mi&gt;j&lt;/mi&gt;&lt;mi&gt;q&lt;/mi&gt;&lt;/mrow&gt;&lt;/mfenced&gt;&lt;mo&gt;=&lt;/mo&gt;&lt;mfenced close=\&quot;|\&quot; open=\&quot;|\&quot; wrs:valign=\&quot;middle\&quot;&gt;&lt;mrow&gt;&lt;mtext&gt;ℝ&lt;/mtext&gt;&lt;mfenced close=\&quot;}\&quot; open=\&quot;{\&quot; wrs:valign=\&quot;middle\&quot;&gt;&lt;mrow&gt;&lt;msup&gt;&lt;mi&gt;y&lt;/mi&gt;&lt;mtext&gt;†&lt;/mtext&gt;&lt;/msup&gt;&lt;mi&gt;s&lt;/mi&gt;&lt;/mrow&gt;&lt;/mfenced&gt;&lt;mo&gt;+&lt;/mo&gt;&lt;mi&gt;j&lt;/mi&gt;&lt;mtext&gt;𝕀&lt;/mtext&gt;&lt;mfenced close=\&quot;}\&quot; open=\&quot;{\&quot; wrs:valign=\&quot;middle\&quot;&gt;&lt;mrow&gt;&lt;msup&gt;&lt;mi&gt;y&lt;/mi&gt;&lt;mtext&gt;†&lt;/mtext&gt;&lt;/msup&gt;&lt;mi&gt;s&lt;/mi&gt;&lt;/mrow&gt;&lt;/mfenced&gt;&lt;/mrow&gt;&lt;/mfenced&gt;&lt;/mrow&gt;&lt;/math&gt;&quot;,&quot;origin&quot;:&quot;MathType for Microsoft Add-in&quot;,&quot;version&quot;:&quot;v3.20.0&quot;}" title="r equals open vertical bar i plus j q close vertical bar equals open vertical bar text ℝ end text open curly brackets y to the power of text † end text end exponent s close curly brackets plus j text 𝕀 end text open curly brackets y to the power of text † end text end exponent s close curly brackets close vertical bar"/>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1983232" cy="203200"/>
                    </a:xfrm>
                    <a:prstGeom prst="rect">
                      <a:avLst/>
                    </a:prstGeom>
                  </pic:spPr>
                </pic:pic>
              </a:graphicData>
            </a:graphic>
          </wp:inline>
        </w:drawing>
      </w:r>
      <w:r w:rsidRPr="003C066E">
        <w:t xml:space="preserve"> detection rule in terms of the data can be written as</w:t>
      </w:r>
    </w:p>
    <w:p w:rsidR="00894722" w:rsidRPr="003C066E" w:rsidRDefault="00894722" w:rsidP="002C66DD"/>
    <w:p w:rsidR="00894722" w:rsidRPr="003C066E" w:rsidRDefault="00894722" w:rsidP="002C66DD">
      <w:r w:rsidRPr="003C066E">
        <w:tab/>
      </w:r>
      <w:r>
        <w:rPr>
          <w:noProof/>
          <w:position w:val="-12"/>
        </w:rPr>
        <w:drawing>
          <wp:inline distT="0" distB="0" distL="0" distR="0" wp14:anchorId="5F8F240D" wp14:editId="1166F073">
            <wp:extent cx="625856" cy="223520"/>
            <wp:effectExtent l="0" t="0" r="0" b="0"/>
            <wp:docPr id="2134464549" name="Picture 1" descr="{&quot;mathml&quot;:&quot;&lt;math style=\&quot;font-family:stix;font-size:12px;\&quot;&gt;&lt;mrow&gt;&lt;mfenced close=\&quot;|\&quot; open=\&quot;|\&quot; wrs:valign=\&quot;middle\&quot;&gt;&lt;mrow&gt;&lt;msup&gt;&lt;mi&gt;y&lt;/mi&gt;&lt;mtext&gt;†&lt;/mtext&gt;&lt;/msup&gt;&lt;mi&gt;s&lt;/mi&gt;&lt;/mrow&gt;&lt;/mfenced&gt;&lt;mo&gt;&amp;gt;&lt;/mo&gt;&lt;msubsup&gt;&lt;mi&gt;ϒ&lt;/mi&gt;&lt;mn&gt;1&lt;/mn&gt;&lt;mrow/&gt;&lt;/msubsup&gt;&lt;/mrow&gt;&lt;/math&gt;&quot;,&quot;origin&quot;:&quot;MathType for Microsoft Add-in&quot;,&quot;version&quot;:&quot;v3.20.0&quot;}" title="open vertical bar y to the power of text † end text end exponent s close vertical bar greater than ϒ subscript 1 superscrip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fenced close=\&quot;|\&quot; open=\&quot;|\&quot; wrs:valign=\&quot;middle\&quot;&gt;&lt;mrow&gt;&lt;msup&gt;&lt;mi&gt;y&lt;/mi&gt;&lt;mtext&gt;†&lt;/mtext&gt;&lt;/msup&gt;&lt;mi&gt;s&lt;/mi&gt;&lt;/mrow&gt;&lt;/mfenced&gt;&lt;mo&gt;&amp;gt;&lt;/mo&gt;&lt;msubsup&gt;&lt;mi&gt;ϒ&lt;/mi&gt;&lt;mn&gt;1&lt;/mn&gt;&lt;mrow/&gt;&lt;/msubsup&gt;&lt;/mrow&gt;&lt;/math&gt;&quot;,&quot;origin&quot;:&quot;MathType for Microsoft Add-in&quot;,&quot;version&quot;:&quot;v3.20.0&quot;}" title="open vertical bar y to the power of text † end text end exponent s close vertical bar greater than ϒ subscript 1 superscript blank"/>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625856" cy="2235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89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known as an </w:t>
      </w:r>
      <w:r w:rsidRPr="003C066E">
        <w:rPr>
          <w:i/>
        </w:rPr>
        <w:t>envelope detector</w:t>
      </w:r>
      <w:r w:rsidRPr="003C066E">
        <w:t xml:space="preserve"> or </w:t>
      </w:r>
      <w:r w:rsidRPr="003C066E">
        <w:rPr>
          <w:i/>
        </w:rPr>
        <w:t xml:space="preserve">quadrature receiver, </w:t>
      </w:r>
      <w:r w:rsidRPr="003C066E">
        <w:t xml:space="preserve">or alternately as </w:t>
      </w:r>
    </w:p>
    <w:p w:rsidR="00894722" w:rsidRPr="003C066E" w:rsidRDefault="00894722" w:rsidP="002C66DD"/>
    <w:p w:rsidR="00894722" w:rsidRPr="003C066E" w:rsidRDefault="00894722" w:rsidP="002C66DD">
      <w:r w:rsidRPr="003C066E">
        <w:tab/>
      </w:r>
      <w:r>
        <w:rPr>
          <w:noProof/>
          <w:position w:val="-12"/>
        </w:rPr>
        <w:drawing>
          <wp:inline distT="0" distB="0" distL="0" distR="0" wp14:anchorId="35232A91" wp14:editId="2124DEC2">
            <wp:extent cx="1024128" cy="223520"/>
            <wp:effectExtent l="0" t="0" r="0" b="0"/>
            <wp:docPr id="2134464550" name="Picture 1" descr="{&quot;mathml&quot;:&quot;&lt;math style=\&quot;font-family:stix;font-size:12px;\&quot;&gt;&lt;mrow&gt;&lt;msup&gt;&lt;mfenced close=\&quot;|\&quot; open=\&quot;|\&quot; wrs:valign=\&quot;middle\&quot;&gt;&lt;mrow&gt;&lt;msup&gt;&lt;mi&gt;y&lt;/mi&gt;&lt;mtext&gt;†&lt;/mtext&gt;&lt;/msup&gt;&lt;mi&gt;s&lt;/mi&gt;&lt;/mrow&gt;&lt;/mfenced&gt;&lt;mn&gt;2&lt;/mn&gt;&lt;/msup&gt;&lt;mo&gt;&amp;gt;&lt;/mo&gt;&lt;msubsup&gt;&lt;mi&gt;ϒ&lt;/mi&gt;&lt;mn&gt;1&lt;/mn&gt;&lt;mn&gt;2&lt;/mn&gt;&lt;/msubsup&gt;&lt;mo&gt;≜&lt;/mo&gt;&lt;msub&gt;&lt;mi&gt;ϒ&lt;/mi&gt;&lt;mn&gt;2&lt;/mn&gt;&lt;/msub&gt;&lt;/mrow&gt;&lt;/math&gt;&quot;,&quot;origin&quot;:&quot;MathType for Microsoft Add-in&quot;,&quot;version&quot;:&quot;v3.20.0&quot;}" title="open vertical bar y to the power of text † end text end exponent s close vertical bar squared greater than ϒ subscript 1 superscript 2 ≜ ϒ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p&gt;&lt;mfenced close=\&quot;|\&quot; open=\&quot;|\&quot; wrs:valign=\&quot;middle\&quot;&gt;&lt;mrow&gt;&lt;msup&gt;&lt;mi&gt;y&lt;/mi&gt;&lt;mtext&gt;†&lt;/mtext&gt;&lt;/msup&gt;&lt;mi&gt;s&lt;/mi&gt;&lt;/mrow&gt;&lt;/mfenced&gt;&lt;mn&gt;2&lt;/mn&gt;&lt;/msup&gt;&lt;mo&gt;&amp;gt;&lt;/mo&gt;&lt;msubsup&gt;&lt;mi&gt;ϒ&lt;/mi&gt;&lt;mn&gt;1&lt;/mn&gt;&lt;mn&gt;2&lt;/mn&gt;&lt;/msubsup&gt;&lt;mo&gt;≜&lt;/mo&gt;&lt;msub&gt;&lt;mi&gt;ϒ&lt;/mi&gt;&lt;mn&gt;2&lt;/mn&gt;&lt;/msub&gt;&lt;/mrow&gt;&lt;/math&gt;&quot;,&quot;origin&quot;:&quot;MathType for Microsoft Add-in&quot;,&quot;version&quot;:&quot;v3.20.0&quot;}" title="open vertical bar y to the power of text † end text end exponent s close vertical bar squared greater than ϒ subscript 1 superscript 2 ≜ ϒ subscript 2"/>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1024128" cy="2235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because squaring a number preserves the inequality, which is known as a </w:t>
      </w:r>
      <w:r w:rsidRPr="003C066E">
        <w:rPr>
          <w:i/>
        </w:rPr>
        <w:t>square law detector</w:t>
      </w:r>
      <w:r w:rsidRPr="003C066E">
        <w:t xml:space="preserve">.  </w:t>
      </w:r>
    </w:p>
    <w:p w:rsidR="00894722" w:rsidRPr="003C066E" w:rsidRDefault="00894722" w:rsidP="002C66DD"/>
    <w:p w:rsidR="00894722" w:rsidRPr="003C066E" w:rsidRDefault="00894722" w:rsidP="002C66DD">
      <w:r w:rsidRPr="003C066E">
        <w:rPr>
          <w:noProof/>
        </w:rPr>
        <w:drawing>
          <wp:inline distT="0" distB="0" distL="0" distR="0" wp14:anchorId="1E828967" wp14:editId="10DDEE7E">
            <wp:extent cx="5448300" cy="1524000"/>
            <wp:effectExtent l="0" t="0" r="0" b="0"/>
            <wp:docPr id="1369556023" name="Picture 1369556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448300" cy="1524000"/>
                    </a:xfrm>
                    <a:prstGeom prst="rect">
                      <a:avLst/>
                    </a:prstGeom>
                    <a:noFill/>
                    <a:ln>
                      <a:noFill/>
                    </a:ln>
                  </pic:spPr>
                </pic:pic>
              </a:graphicData>
            </a:graphic>
          </wp:inline>
        </w:drawing>
      </w:r>
    </w:p>
    <w:p w:rsidR="00894722" w:rsidRPr="003C066E" w:rsidRDefault="00894722" w:rsidP="002C66DD"/>
    <w:p w:rsidR="00894722" w:rsidRPr="003C066E" w:rsidRDefault="00894722" w:rsidP="002C66DD">
      <w:r w:rsidRPr="003C066E">
        <w:t>which shows that the optimum detector is simply the Hermitian product of the complex envelope of the transmitted and received waveforms, and that the presence of amplitude and phase modulation does not present any mathematical complications.</w:t>
      </w:r>
    </w:p>
    <w:p w:rsidR="00894722" w:rsidRPr="003C066E" w:rsidRDefault="00894722" w:rsidP="002C66DD"/>
    <w:p w:rsidR="00894722" w:rsidRPr="003C066E" w:rsidRDefault="00894722" w:rsidP="002C66DD"/>
    <w:p w:rsidR="00894722" w:rsidRPr="003C066E" w:rsidRDefault="00894722" w:rsidP="002C66DD">
      <w:r w:rsidRPr="003C066E">
        <w:t>The necessity of the envelope operation may be seen by noting that the matched filter output of a gated sine wave has a maximum at T and multiple decaying peaks.  If the phase mismatch is maximum, i.e. 180 degrees, then an exact negative.   Since the envelope is independent of the phase, but still decays from max value, and envelope detector avoids</w:t>
      </w:r>
    </w:p>
    <w:p w:rsidR="00894722" w:rsidRPr="003C066E" w:rsidRDefault="00894722" w:rsidP="002C66DD"/>
    <w:p w:rsidR="00894722" w:rsidRPr="003C066E" w:rsidRDefault="00894722" w:rsidP="000E556E">
      <w:pPr>
        <w:pStyle w:val="Heading4"/>
      </w:pPr>
      <w:bookmarkStart w:id="47" w:name="_Toc280363834"/>
      <w:r w:rsidRPr="003C066E">
        <w:t>Performance</w:t>
      </w:r>
      <w:bookmarkEnd w:id="47"/>
    </w:p>
    <w:p w:rsidR="00894722" w:rsidRPr="003C066E" w:rsidRDefault="00894722" w:rsidP="002C66DD"/>
    <w:p w:rsidR="00894722" w:rsidRPr="003C066E" w:rsidRDefault="00894722" w:rsidP="002C66DD">
      <w:r w:rsidRPr="003C066E">
        <w:t>Performance is analyzed by computing the pdf’s under each hypthesis.  Using the quadrature detector we use a Ricean density under H1, and using the square law detector we use a noncentral Chi-square.  Both analyses yield expressions for PD and PF which can be used to generate ROC curves.  Because many other detectors involving unknown signal and noise parameters result in Chi-square densities, let us use the square law detector.</w:t>
      </w:r>
    </w:p>
    <w:p w:rsidR="00894722" w:rsidRPr="003C066E" w:rsidRDefault="00894722" w:rsidP="002C66DD"/>
    <w:p w:rsidR="00894722" w:rsidRPr="003C066E" w:rsidRDefault="00894722" w:rsidP="002C66DD">
      <w:r w:rsidRPr="003C066E">
        <w:t xml:space="preserve">Under H1, </w:t>
      </w:r>
      <w:r>
        <w:rPr>
          <w:noProof/>
          <w:position w:val="-5"/>
        </w:rPr>
        <w:drawing>
          <wp:inline distT="0" distB="0" distL="0" distR="0" wp14:anchorId="2D13027C" wp14:editId="4D53170D">
            <wp:extent cx="1670304" cy="156464"/>
            <wp:effectExtent l="0" t="0" r="0" b="0"/>
            <wp:docPr id="2134464551" name="Picture 1" descr="{&quot;mathml&quot;:&quot;&lt;math display=\&quot;block\&quot; style=\&quot;font-family:stix;font-size:12px;\&quot;&gt;&lt;mrow&gt;&lt;msup&gt;&lt;mi&gt;y&lt;/mi&gt;&lt;mtext&gt;†&lt;/mtext&gt;&lt;/msup&gt;&lt;mi&gt;s&lt;/mi&gt;&lt;mo&gt;=&lt;/mo&gt;&lt;mi&gt;E&lt;/mi&gt;&lt;mi&gt;cos&lt;/mi&gt;&lt;mi&gt;θ&lt;/mi&gt;&lt;mo&gt;+&lt;/mo&gt;&lt;mi&gt;j&lt;/mi&gt;&lt;mi&gt;E&lt;/mi&gt;&lt;mi&gt;sin&lt;/mi&gt;&lt;mi&gt;θ&lt;/mi&gt;&lt;mo&gt;+&lt;/mo&gt;&lt;msup&gt;&lt;mi&gt;g&lt;/mi&gt;&lt;mtext&gt;†&lt;/mtext&gt;&lt;/msup&gt;&lt;mi&gt;s&lt;/mi&gt;&lt;/mrow&gt;&lt;/math&gt;&quot;,&quot;origin&quot;:&quot;MathType for Microsoft Add-in&quot;,&quot;version&quot;:&quot;v3.20.0&quot;}" title="y to the power of text † end text end exponent s equals E cos theta plus j E sin theta plus g to the power of text † end text end exponen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y&lt;/mi&gt;&lt;mtext&gt;†&lt;/mtext&gt;&lt;/msup&gt;&lt;mi&gt;s&lt;/mi&gt;&lt;mo&gt;=&lt;/mo&gt;&lt;mi&gt;E&lt;/mi&gt;&lt;mi&gt;cos&lt;/mi&gt;&lt;mi&gt;θ&lt;/mi&gt;&lt;mo&gt;+&lt;/mo&gt;&lt;mi&gt;j&lt;/mi&gt;&lt;mi&gt;E&lt;/mi&gt;&lt;mi&gt;sin&lt;/mi&gt;&lt;mi&gt;θ&lt;/mi&gt;&lt;mo&gt;+&lt;/mo&gt;&lt;msup&gt;&lt;mi&gt;g&lt;/mi&gt;&lt;mtext&gt;†&lt;/mtext&gt;&lt;/msup&gt;&lt;mi&gt;s&lt;/mi&gt;&lt;/mrow&gt;&lt;/math&gt;&quot;,&quot;origin&quot;:&quot;MathType for Microsoft Add-in&quot;,&quot;version&quot;:&quot;v3.20.0&quot;}" title="y to the power of text † end text end exponent s equals E cos theta plus j E sin theta plus g to the power of text † end text end exponent s"/>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1670304" cy="156464"/>
                    </a:xfrm>
                    <a:prstGeom prst="rect">
                      <a:avLst/>
                    </a:prstGeom>
                  </pic:spPr>
                </pic:pic>
              </a:graphicData>
            </a:graphic>
          </wp:inline>
        </w:drawing>
      </w:r>
      <w:r w:rsidRPr="003C066E">
        <w:t xml:space="preserve">, therefore conditioning on the random phase, it is a complex Gaussian RV </w:t>
      </w:r>
      <w:r>
        <w:rPr>
          <w:noProof/>
          <w:position w:val="-5"/>
        </w:rPr>
        <w:drawing>
          <wp:inline distT="0" distB="0" distL="0" distR="0" wp14:anchorId="07A83CEC" wp14:editId="5C35CC20">
            <wp:extent cx="725424" cy="156464"/>
            <wp:effectExtent l="0" t="0" r="0" b="0"/>
            <wp:docPr id="2134464552" name="Picture 1" descr="{&quot;mathml&quot;:&quot;&lt;math display=\&quot;block\&quot; style=\&quot;font-family:stix;font-size:12px;\&quot;&gt;&lt;mrow&gt;&lt;msup&gt;&lt;mi&gt;y&lt;/mi&gt;&lt;mtext&gt;†&lt;/mtext&gt;&lt;/msup&gt;&lt;mi&gt;s&lt;/mi&gt;&lt;mo&gt;=&lt;/mo&gt;&lt;mi&gt;I&lt;/mi&gt;&lt;mo&gt;+&lt;/mo&gt;&lt;mi&gt;j&lt;/mi&gt;&lt;mi&gt;Q&lt;/mi&gt;&lt;/mrow&gt;&lt;/math&gt;&quot;,&quot;origin&quot;:&quot;MathType for Microsoft Add-in&quot;,&quot;version&quot;:&quot;v3.20.0&quot;}" title="y to the power of text † end text end exponent s equals I plus j 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y&lt;/mi&gt;&lt;mtext&gt;†&lt;/mtext&gt;&lt;/msup&gt;&lt;mi&gt;s&lt;/mi&gt;&lt;mo&gt;=&lt;/mo&gt;&lt;mi&gt;I&lt;/mi&gt;&lt;mo&gt;+&lt;/mo&gt;&lt;mi&gt;j&lt;/mi&gt;&lt;mi&gt;Q&lt;/mi&gt;&lt;/mrow&gt;&lt;/math&gt;&quot;,&quot;origin&quot;:&quot;MathType for Microsoft Add-in&quot;,&quot;version&quot;:&quot;v3.20.0&quot;}" title="y to the power of text † end text end exponent s equals I plus j Q"/>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725424" cy="156464"/>
                    </a:xfrm>
                    <a:prstGeom prst="rect">
                      <a:avLst/>
                    </a:prstGeom>
                  </pic:spPr>
                </pic:pic>
              </a:graphicData>
            </a:graphic>
          </wp:inline>
        </w:drawing>
      </w:r>
      <w:r w:rsidRPr="003C066E">
        <w:t xml:space="preserve">with mean </w:t>
      </w:r>
      <w:r>
        <w:rPr>
          <w:noProof/>
          <w:position w:val="-5"/>
        </w:rPr>
        <w:drawing>
          <wp:inline distT="0" distB="0" distL="0" distR="0" wp14:anchorId="16E4CFC7" wp14:editId="6303CB33">
            <wp:extent cx="1042416" cy="138176"/>
            <wp:effectExtent l="0" t="0" r="0" b="0"/>
            <wp:docPr id="2134464553" name="Picture 1" descr="{&quot;mathml&quot;:&quot;&lt;math display=\&quot;block\&quot; style=\&quot;font-family:stix;font-size:12px;\&quot;&gt;&lt;mrow&gt;&lt;mi&gt;E&lt;/mi&gt;&lt;mo stretchy=\&quot;false\&quot;&gt;(&lt;/mo&gt;&lt;mi&gt;cos&lt;/mi&gt;&lt;mi&gt;θ&lt;/mi&gt;&lt;mo&gt;+&lt;/mo&gt;&lt;mi&gt;j&lt;/mi&gt;&lt;mi&gt;sin&lt;/mi&gt;&lt;mi&gt;θ&lt;/mi&gt;&lt;mo stretchy=\&quot;false\&quot;&gt;)&lt;/mo&gt;&lt;/mrow&gt;&lt;/math&gt;&quot;,&quot;origin&quot;:&quot;MathType for Microsoft Add-in&quot;,&quot;version&quot;:&quot;v3.20.0&quot;}" title="E not stretchy left parenthesis cos theta plus j sin theta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E&lt;/mi&gt;&lt;mo stretchy=\&quot;false\&quot;&gt;(&lt;/mo&gt;&lt;mi&gt;cos&lt;/mi&gt;&lt;mi&gt;θ&lt;/mi&gt;&lt;mo&gt;+&lt;/mo&gt;&lt;mi&gt;j&lt;/mi&gt;&lt;mi&gt;sin&lt;/mi&gt;&lt;mi&gt;θ&lt;/mi&gt;&lt;mo stretchy=\&quot;false\&quot;&gt;)&lt;/mo&gt;&lt;/mrow&gt;&lt;/math&gt;&quot;,&quot;origin&quot;:&quot;MathType for Microsoft Add-in&quot;,&quot;version&quot;:&quot;v3.20.0&quot;}" title="E not stretchy left parenthesis cos theta plus j sin theta not stretchy right parenthesis"/>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1042416" cy="138176"/>
                    </a:xfrm>
                    <a:prstGeom prst="rect">
                      <a:avLst/>
                    </a:prstGeom>
                  </pic:spPr>
                </pic:pic>
              </a:graphicData>
            </a:graphic>
          </wp:inline>
        </w:drawing>
      </w:r>
      <w:r w:rsidRPr="003C066E">
        <w:t xml:space="preserve">and variance </w:t>
      </w:r>
      <w:r>
        <w:rPr>
          <w:noProof/>
        </w:rPr>
        <w:drawing>
          <wp:inline distT="0" distB="0" distL="0" distR="0" wp14:anchorId="23974F6D" wp14:editId="7ECED1A6">
            <wp:extent cx="321056" cy="125984"/>
            <wp:effectExtent l="0" t="0" r="0" b="0"/>
            <wp:docPr id="2134464554" name="Picture 1" descr="{&quot;mathml&quot;:&quot;&lt;math display=\&quot;block\&quot; style=\&quot;font-family:stix;font-size:12px;\&quot;&gt;&lt;mrow&gt;&lt;mn&gt;2&lt;/mn&gt;&lt;mi&gt;E&lt;/mi&gt;&lt;msubsup&gt;&lt;mi&gt;σ&lt;/mi&gt;&lt;mrow/&gt;&lt;mn&gt;2&lt;/mn&gt;&lt;/msubsup&gt;&lt;/mrow&gt;&lt;/math&gt;&quot;,&quot;origin&quot;:&quot;MathType for Microsoft Add-in&quot;,&quot;version&quot;:&quot;v3.20.0&quot;}" title="2 E sigma subscript blank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n&gt;2&lt;/mn&gt;&lt;mi&gt;E&lt;/mi&gt;&lt;msubsup&gt;&lt;mi&gt;σ&lt;/mi&gt;&lt;mrow/&gt;&lt;mn&gt;2&lt;/mn&gt;&lt;/msubsup&gt;&lt;/mrow&gt;&lt;/math&gt;&quot;,&quot;origin&quot;:&quot;MathType for Microsoft Add-in&quot;,&quot;version&quot;:&quot;v3.20.0&quot;}" title="2 E sigma subscript blank superscript 2"/>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321056" cy="125984"/>
                    </a:xfrm>
                    <a:prstGeom prst="rect">
                      <a:avLst/>
                    </a:prstGeom>
                  </pic:spPr>
                </pic:pic>
              </a:graphicData>
            </a:graphic>
          </wp:inline>
        </w:drawing>
      </w:r>
      <w:r w:rsidRPr="003C066E">
        <w:t xml:space="preserve">.  Equivalently in terms of its real and imaginary parts which are conditionally Gaussian RVs </w:t>
      </w:r>
      <w:r>
        <w:rPr>
          <w:noProof/>
        </w:rPr>
        <w:drawing>
          <wp:inline distT="0" distB="0" distL="0" distR="0" wp14:anchorId="5F4DD154" wp14:editId="47645F4D">
            <wp:extent cx="77216" cy="10160"/>
            <wp:effectExtent l="0" t="0" r="0" b="0"/>
            <wp:docPr id="2134464555"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we may write the test statistic () as</w:t>
      </w:r>
    </w:p>
    <w:p w:rsidR="00894722" w:rsidRPr="003C066E" w:rsidRDefault="00894722" w:rsidP="002C66DD"/>
    <w:p w:rsidR="00894722" w:rsidRPr="003C066E" w:rsidRDefault="00894722" w:rsidP="002C66DD">
      <w:r w:rsidRPr="003C066E">
        <w:tab/>
      </w:r>
      <w:r>
        <w:rPr>
          <w:noProof/>
          <w:position w:val="-10"/>
        </w:rPr>
        <w:drawing>
          <wp:inline distT="0" distB="0" distL="0" distR="0" wp14:anchorId="70A8FA5E" wp14:editId="1D99C97C">
            <wp:extent cx="1107440" cy="188976"/>
            <wp:effectExtent l="0" t="0" r="0" b="0"/>
            <wp:docPr id="2134464556" name="Picture 1" descr="{&quot;mathml&quot;:&quot;&lt;math style=\&quot;font-family:stix;font-size:12px;\&quot;&gt;&lt;mrow&gt;&lt;mi&gt;Λ&lt;/mi&gt;&lt;mo stretchy=\&quot;false\&quot;&gt;(&lt;/mo&gt;&lt;mi&gt;y&lt;/mi&gt;&lt;mo&gt;|&lt;/mo&gt;&lt;mi&gt;θ&lt;/mi&gt;&lt;mo stretchy=\&quot;false\&quot;&gt;)&lt;/mo&gt;&lt;mo&gt;=&lt;/mo&gt;&lt;msubsup&gt;&lt;mi&gt;I&lt;/mi&gt;&lt;mi&gt;θ&lt;/mi&gt;&lt;mn&gt;2&lt;/mn&gt;&lt;/msubsup&gt;&lt;mo&gt;+&lt;/mo&gt;&lt;msubsup&gt;&lt;mi&gt;Q&lt;/mi&gt;&lt;mi&gt;θ&lt;/mi&gt;&lt;mn&gt;2&lt;/mn&gt;&lt;/msubsup&gt;&lt;/mrow&gt;&lt;/math&gt;&quot;,&quot;origin&quot;:&quot;MathType for Microsoft Add-in&quot;,&quot;version&quot;:&quot;v3.20.0&quot;}" title="capital lambda not stretchy left parenthesis y vertical line theta not stretchy right parenthesis equals I subscript theta superscript 2 plus Q subscript theta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gt;|&lt;/mo&gt;&lt;mi&gt;θ&lt;/mi&gt;&lt;mo stretchy=\&quot;false\&quot;&gt;)&lt;/mo&gt;&lt;mo&gt;=&lt;/mo&gt;&lt;msubsup&gt;&lt;mi&gt;I&lt;/mi&gt;&lt;mi&gt;θ&lt;/mi&gt;&lt;mn&gt;2&lt;/mn&gt;&lt;/msubsup&gt;&lt;mo&gt;+&lt;/mo&gt;&lt;msubsup&gt;&lt;mi&gt;Q&lt;/mi&gt;&lt;mi&gt;θ&lt;/mi&gt;&lt;mn&gt;2&lt;/mn&gt;&lt;/msubsup&gt;&lt;/mrow&gt;&lt;/math&gt;&quot;,&quot;origin&quot;:&quot;MathType for Microsoft Add-in&quot;,&quot;version&quot;:&quot;v3.20.0&quot;}" title="capital lambda not stretchy left parenthesis y vertical line theta not stretchy right parenthesis equals I subscript theta superscript 2 plus Q subscript theta superscript 2"/>
                    <pic:cNvPicPr/>
                  </pic:nvPicPr>
                  <pic:blipFill>
                    <a:blip r:embed="rId267" cstate="print">
                      <a:extLst>
                        <a:ext uri="{28A0092B-C50C-407E-A947-70E740481C1C}">
                          <a14:useLocalDpi xmlns:a14="http://schemas.microsoft.com/office/drawing/2010/main" val="0"/>
                        </a:ext>
                      </a:extLst>
                    </a:blip>
                    <a:stretch>
                      <a:fillRect/>
                    </a:stretch>
                  </pic:blipFill>
                  <pic:spPr>
                    <a:xfrm>
                      <a:off x="0" y="0"/>
                      <a:ext cx="1107440" cy="18897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has Chi-square density with two degrees of freedom and noncentrality parameter </w:t>
      </w:r>
      <w:r>
        <w:rPr>
          <w:noProof/>
        </w:rPr>
        <w:drawing>
          <wp:inline distT="0" distB="0" distL="0" distR="0" wp14:anchorId="2FD34BBA" wp14:editId="580CE274">
            <wp:extent cx="1479296" cy="130048"/>
            <wp:effectExtent l="0" t="0" r="0" b="0"/>
            <wp:docPr id="2134464557" name="Picture 1" descr="{&quot;mathml&quot;:&quot;&lt;math display=\&quot;block\&quot; style=\&quot;font-family:stix;font-size:12px;\&quot;&gt;&lt;mrow&gt;&lt;msup&gt;&lt;mi&gt;E&lt;/mi&gt;&lt;mn&gt;2&lt;/mn&gt;&lt;/msup&gt;&lt;msup&gt;&lt;mi&gt;sin&lt;/mi&gt;&lt;mn&gt;2&lt;/mn&gt;&lt;/msup&gt;&lt;mi&gt;θ&lt;/mi&gt;&lt;mo&gt;+&lt;/mo&gt;&lt;msup&gt;&lt;mi&gt;E&lt;/mi&gt;&lt;mn&gt;2&lt;/mn&gt;&lt;/msup&gt;&lt;msup&gt;&lt;mi&gt;cos&lt;/mi&gt;&lt;mn&gt;2&lt;/mn&gt;&lt;/msup&gt;&lt;mi&gt;θ&lt;/mi&gt;&lt;mo&gt;=&lt;/mo&gt;&lt;msup&gt;&lt;mi&gt;E&lt;/mi&gt;&lt;mn&gt;2&lt;/mn&gt;&lt;/msup&gt;&lt;/mrow&gt;&lt;/math&gt;&quot;,&quot;origin&quot;:&quot;MathType for Microsoft Add-in&quot;,&quot;version&quot;:&quot;v3.20.0&quot;}" title="E squared sin squared theta plus E squared cos squared theta equals E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E&lt;/mi&gt;&lt;mn&gt;2&lt;/mn&gt;&lt;/msup&gt;&lt;msup&gt;&lt;mi&gt;sin&lt;/mi&gt;&lt;mn&gt;2&lt;/mn&gt;&lt;/msup&gt;&lt;mi&gt;θ&lt;/mi&gt;&lt;mo&gt;+&lt;/mo&gt;&lt;msup&gt;&lt;mi&gt;E&lt;/mi&gt;&lt;mn&gt;2&lt;/mn&gt;&lt;/msup&gt;&lt;msup&gt;&lt;mi&gt;cos&lt;/mi&gt;&lt;mn&gt;2&lt;/mn&gt;&lt;/msup&gt;&lt;mi&gt;θ&lt;/mi&gt;&lt;mo&gt;=&lt;/mo&gt;&lt;msup&gt;&lt;mi&gt;E&lt;/mi&gt;&lt;mn&gt;2&lt;/mn&gt;&lt;/msup&gt;&lt;/mrow&gt;&lt;/math&gt;&quot;,&quot;origin&quot;:&quot;MathType for Microsoft Add-in&quot;,&quot;version&quot;:&quot;v3.20.0&quot;}" title="E squared sin squared theta plus E squared cos squared theta equals E squared"/>
                    <pic:cNvPicPr/>
                  </pic:nvPicPr>
                  <pic:blipFill>
                    <a:blip r:embed="rId268" cstate="print">
                      <a:extLst>
                        <a:ext uri="{28A0092B-C50C-407E-A947-70E740481C1C}">
                          <a14:useLocalDpi xmlns:a14="http://schemas.microsoft.com/office/drawing/2010/main" val="0"/>
                        </a:ext>
                      </a:extLst>
                    </a:blip>
                    <a:stretch>
                      <a:fillRect/>
                    </a:stretch>
                  </pic:blipFill>
                  <pic:spPr>
                    <a:xfrm>
                      <a:off x="0" y="0"/>
                      <a:ext cx="1479296" cy="130048"/>
                    </a:xfrm>
                    <a:prstGeom prst="rect">
                      <a:avLst/>
                    </a:prstGeom>
                  </pic:spPr>
                </pic:pic>
              </a:graphicData>
            </a:graphic>
          </wp:inline>
        </w:drawing>
      </w:r>
      <w:r w:rsidRPr="003C066E">
        <w:t xml:space="preserve">, or </w:t>
      </w:r>
    </w:p>
    <w:p w:rsidR="00894722" w:rsidRPr="003C066E" w:rsidRDefault="00894722" w:rsidP="002C66DD"/>
    <w:p w:rsidR="00894722" w:rsidRPr="003C066E" w:rsidRDefault="00894722" w:rsidP="002C66DD">
      <w:r w:rsidRPr="003C066E">
        <w:tab/>
      </w:r>
      <w:r>
        <w:rPr>
          <w:noProof/>
          <w:position w:val="-34"/>
        </w:rPr>
        <w:drawing>
          <wp:inline distT="0" distB="0" distL="0" distR="0" wp14:anchorId="01586BB7" wp14:editId="3828EA5A">
            <wp:extent cx="2688336" cy="526288"/>
            <wp:effectExtent l="0" t="0" r="0" b="0"/>
            <wp:docPr id="2134464558" name="Picture 1" descr="{&quot;mathml&quot;:&quot;&lt;math style=\&quot;font-family:stix;font-size:12px;\&quot;&gt;&lt;mrow&gt;&lt;msub&gt;&lt;mi&gt;p&lt;/mi&gt;&lt;mrow&gt;&lt;msub&gt;&lt;mi&gt;Λ&lt;/mi&gt;&lt;mn&gt;1&lt;/mn&gt;&lt;/msub&gt;&lt;/mrow&gt;&lt;/msub&gt;&lt;mo stretchy=\&quot;false\&quot;&gt;(&lt;/mo&gt;&lt;mi&gt;λ&lt;/mi&gt;&lt;mo&gt;|&lt;/mo&gt;&lt;mi&gt;θ&lt;/mi&gt;&lt;mo stretchy=\&quot;false\&quot;&gt;)&lt;/mo&gt;&lt;mo&gt;=&lt;/mo&gt;&lt;mfrac&gt;&lt;mn&gt;1&lt;/mn&gt;&lt;mrow&gt;&lt;mn&gt;2&lt;/mn&gt;&lt;mi&gt;E&lt;/mi&gt;&lt;msubsup&gt;&lt;mi&gt;σ&lt;/mi&gt;&lt;mrow/&gt;&lt;mn&gt;2&lt;/mn&gt;&lt;/msubsup&gt;&lt;/mrow&gt;&lt;/mfrac&gt;&lt;msup&gt;&lt;mi&gt;e&lt;/mi&gt;&lt;mrow&gt;&lt;mo&gt;−&lt;/mo&gt;&lt;mo stretchy=\&quot;false\&quot;&gt;(&lt;/mo&gt;&lt;mi&gt;λ&lt;/mi&gt;&lt;mo&gt;+&lt;/mo&gt;&lt;msup&gt;&lt;mi&gt;E&lt;/mi&gt;&lt;mn&gt;2&lt;/mn&gt;&lt;/msup&gt;&lt;mo stretchy=\&quot;false\&quot;&gt;)&lt;/mo&gt;&lt;mo&gt;/&lt;/mo&gt;&lt;mn&gt;2&lt;/mn&gt;&lt;mi&gt;E&lt;/mi&gt;&lt;msubsup&gt;&lt;mi&gt;σ&lt;/mi&gt;&lt;mrow/&gt;&lt;mn&gt;2&lt;/mn&gt;&lt;/msubsup&gt;&lt;/mrow&gt;&lt;/msup&gt;&lt;msub&gt;&lt;mi&gt;I&lt;/mi&gt;&lt;mn&gt;0&lt;/mn&gt;&lt;/msub&gt;&lt;mfenced wrs:valign=\&quot;middle\&quot;&gt;&lt;mrow&gt;&lt;mfrac&gt;&lt;mrow&gt;&lt;msqrt&gt;&lt;mi&gt;λ&lt;/mi&gt;&lt;/msqrt&gt;&lt;/mrow&gt;&lt;mrow&gt;&lt;msubsup&gt;&lt;mi&gt;σ&lt;/mi&gt;&lt;mrow/&gt;&lt;mn&gt;2&lt;/mn&gt;&lt;/msubsup&gt;&lt;/mrow&gt;&lt;/mfrac&gt;&lt;/mrow&gt;&lt;/mfenced&gt;&lt;/mrow&gt;&lt;/math&gt;&quot;,&quot;origin&quot;:&quot;MathType for Microsoft Add-in&quot;,&quot;version&quot;:&quot;v3.20.0&quot;}" title="p subscript capital lambda subscript 1 end subscript not stretchy left parenthesis lambda vertical line theta not stretchy right parenthesis equals fraction numerator 1 over denominator 2 E sigma subscript blank superscript 2 end fraction e to the power of negative not stretchy left parenthesis lambda plus E squared not stretchy right parenthesis divided by 2 E sigma subscript blank superscript 2 end exponent I subscript 0 open parentheses fraction numerator square root of lambda over denominator sigma subscript blank superscript 2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row&gt;&lt;msub&gt;&lt;mi&gt;Λ&lt;/mi&gt;&lt;mn&gt;1&lt;/mn&gt;&lt;/msub&gt;&lt;/mrow&gt;&lt;/msub&gt;&lt;mo stretchy=\&quot;false\&quot;&gt;(&lt;/mo&gt;&lt;mi&gt;λ&lt;/mi&gt;&lt;mo&gt;|&lt;/mo&gt;&lt;mi&gt;θ&lt;/mi&gt;&lt;mo stretchy=\&quot;false\&quot;&gt;)&lt;/mo&gt;&lt;mo&gt;=&lt;/mo&gt;&lt;mfrac&gt;&lt;mn&gt;1&lt;/mn&gt;&lt;mrow&gt;&lt;mn&gt;2&lt;/mn&gt;&lt;mi&gt;E&lt;/mi&gt;&lt;msubsup&gt;&lt;mi&gt;σ&lt;/mi&gt;&lt;mrow/&gt;&lt;mn&gt;2&lt;/mn&gt;&lt;/msubsup&gt;&lt;/mrow&gt;&lt;/mfrac&gt;&lt;msup&gt;&lt;mi&gt;e&lt;/mi&gt;&lt;mrow&gt;&lt;mo&gt;−&lt;/mo&gt;&lt;mo stretchy=\&quot;false\&quot;&gt;(&lt;/mo&gt;&lt;mi&gt;λ&lt;/mi&gt;&lt;mo&gt;+&lt;/mo&gt;&lt;msup&gt;&lt;mi&gt;E&lt;/mi&gt;&lt;mn&gt;2&lt;/mn&gt;&lt;/msup&gt;&lt;mo stretchy=\&quot;false\&quot;&gt;)&lt;/mo&gt;&lt;mo&gt;/&lt;/mo&gt;&lt;mn&gt;2&lt;/mn&gt;&lt;mi&gt;E&lt;/mi&gt;&lt;msubsup&gt;&lt;mi&gt;σ&lt;/mi&gt;&lt;mrow/&gt;&lt;mn&gt;2&lt;/mn&gt;&lt;/msubsup&gt;&lt;/mrow&gt;&lt;/msup&gt;&lt;msub&gt;&lt;mi&gt;I&lt;/mi&gt;&lt;mn&gt;0&lt;/mn&gt;&lt;/msub&gt;&lt;mfenced wrs:valign=\&quot;middle\&quot;&gt;&lt;mrow&gt;&lt;mfrac&gt;&lt;mrow&gt;&lt;msqrt&gt;&lt;mi&gt;λ&lt;/mi&gt;&lt;/msqrt&gt;&lt;/mrow&gt;&lt;mrow&gt;&lt;msubsup&gt;&lt;mi&gt;σ&lt;/mi&gt;&lt;mrow/&gt;&lt;mn&gt;2&lt;/mn&gt;&lt;/msubsup&gt;&lt;/mrow&gt;&lt;/mfrac&gt;&lt;/mrow&gt;&lt;/mfenced&gt;&lt;/mrow&gt;&lt;/math&gt;&quot;,&quot;origin&quot;:&quot;MathType for Microsoft Add-in&quot;,&quot;version&quot;:&quot;v3.20.0&quot;}" title="p subscript capital lambda subscript 1 end subscript not stretchy left parenthesis lambda vertical line theta not stretchy right parenthesis equals fraction numerator 1 over denominator 2 E sigma subscript blank superscript 2 end fraction e to the power of negative not stretchy left parenthesis lambda plus E squared not stretchy right parenthesis divided by 2 E sigma subscript blank superscript 2 end exponent I subscript 0 open parentheses fraction numerator square root of lambda over denominator sigma subscript blank superscript 2 end fraction close parentheses"/>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2688336" cy="5262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Since the pdf does not depend on </w:t>
      </w:r>
      <w:r>
        <w:rPr>
          <w:noProof/>
        </w:rPr>
        <w:drawing>
          <wp:inline distT="0" distB="0" distL="0" distR="0" wp14:anchorId="14B3523F" wp14:editId="3E66E7C5">
            <wp:extent cx="81280" cy="105664"/>
            <wp:effectExtent l="0" t="0" r="0" b="0"/>
            <wp:docPr id="2134464559" name="Picture 1" descr="{&quot;mathml&quot;:&quot;&lt;math display=\&quot;block\&quot; style=\&quot;font-family:stix;font-size:12px;\&quot;&gt;&lt;mi&gt;θ&lt;/mi&gt;&lt;/math&gt;&quot;,&quot;origin&quot;:&quot;MathType for Microsoft Add-in&quot;,&quot;version&quot;:&quot;v3.20.0&quot;}" title="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θ&lt;/mi&gt;&lt;/math&gt;&quot;,&quot;origin&quot;:&quot;MathType for Microsoft Add-in&quot;,&quot;version&quot;:&quot;v3.20.0&quot;}" title="theta"/>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81280" cy="105664"/>
                    </a:xfrm>
                    <a:prstGeom prst="rect">
                      <a:avLst/>
                    </a:prstGeom>
                  </pic:spPr>
                </pic:pic>
              </a:graphicData>
            </a:graphic>
          </wp:inline>
        </w:drawing>
      </w:r>
      <w:r w:rsidRPr="003C066E">
        <w:t>, we may integrate it out.  Next, in order to parameterize this function in terms of the output SNR for coherent detection,</w:t>
      </w:r>
      <w:bookmarkStart w:id="48" w:name="OLE_LINK59"/>
      <w:bookmarkStart w:id="49" w:name="OLE_LINK60"/>
      <w:r>
        <w:rPr>
          <w:noProof/>
          <w:position w:val="-10"/>
        </w:rPr>
        <w:drawing>
          <wp:inline distT="0" distB="0" distL="0" distR="0" wp14:anchorId="0CD642D7" wp14:editId="12CEF685">
            <wp:extent cx="1550416" cy="188976"/>
            <wp:effectExtent l="0" t="0" r="0" b="0"/>
            <wp:docPr id="2134464560" name="Picture 1" descr="{&quot;mathml&quot;:&quot;&lt;math display=\&quot;block\&quot; style=\&quot;font-family:stix;font-size:12px;\&quot;&gt;&lt;mrow&gt;&lt;mi&gt;η&lt;/mi&gt;&lt;mo&gt;=&lt;/mo&gt;&lt;mi&gt;E&lt;/mi&gt;&lt;mo&gt;/&lt;/mo&gt;&lt;msubsup&gt;&lt;mi&gt;σ&lt;/mi&gt;&lt;mrow/&gt;&lt;mn&gt;2&lt;/mn&gt;&lt;/msubsup&gt;&lt;mo&gt;=&lt;/mo&gt;&lt;mi&gt;N&lt;/mi&gt;&lt;msup&gt;&lt;mi&gt;a&lt;/mi&gt;&lt;mn&gt;2&lt;/mn&gt;&lt;/msup&gt;&lt;mo&gt;/&lt;/mo&gt;&lt;msubsup&gt;&lt;mi&gt;σ&lt;/mi&gt;&lt;mrow/&gt;&lt;mn&gt;2&lt;/mn&gt;&lt;/msubsup&gt;&lt;mo&gt;=&lt;/mo&gt;&lt;mi&gt;N&lt;/mi&gt;&lt;msub&gt;&lt;mi&gt;η&lt;/mi&gt;&lt;mn&gt;0&lt;/mn&gt;&lt;/msub&gt;&lt;/mrow&gt;&lt;/math&gt;&quot;,&quot;origin&quot;:&quot;MathType for Microsoft Add-in&quot;,&quot;version&quot;:&quot;v3.20.0&quot;}" title="eta equals E divided by sigma subscript blank superscript 2 equals N a squared divided by sigma subscript blank superscript 2 equals N eta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i&gt;E&lt;/mi&gt;&lt;mo&gt;/&lt;/mo&gt;&lt;msubsup&gt;&lt;mi&gt;σ&lt;/mi&gt;&lt;mrow/&gt;&lt;mn&gt;2&lt;/mn&gt;&lt;/msubsup&gt;&lt;mo&gt;=&lt;/mo&gt;&lt;mi&gt;N&lt;/mi&gt;&lt;msup&gt;&lt;mi&gt;a&lt;/mi&gt;&lt;mn&gt;2&lt;/mn&gt;&lt;/msup&gt;&lt;mo&gt;/&lt;/mo&gt;&lt;msubsup&gt;&lt;mi&gt;σ&lt;/mi&gt;&lt;mrow/&gt;&lt;mn&gt;2&lt;/mn&gt;&lt;/msubsup&gt;&lt;mo&gt;=&lt;/mo&gt;&lt;mi&gt;N&lt;/mi&gt;&lt;msub&gt;&lt;mi&gt;η&lt;/mi&gt;&lt;mn&gt;0&lt;/mn&gt;&lt;/msub&gt;&lt;/mrow&gt;&lt;/math&gt;&quot;,&quot;origin&quot;:&quot;MathType for Microsoft Add-in&quot;,&quot;version&quot;:&quot;v3.20.0&quot;}" title="eta equals E divided by sigma subscript blank superscript 2 equals N a squared divided by sigma subscript blank superscript 2 equals N eta subscript 0"/>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1550416" cy="188976"/>
                    </a:xfrm>
                    <a:prstGeom prst="rect">
                      <a:avLst/>
                    </a:prstGeom>
                  </pic:spPr>
                </pic:pic>
              </a:graphicData>
            </a:graphic>
          </wp:inline>
        </w:drawing>
      </w:r>
      <w:bookmarkEnd w:id="48"/>
      <w:bookmarkEnd w:id="49"/>
      <w:r w:rsidRPr="003C066E">
        <w:t xml:space="preserve">, change variables </w:t>
      </w:r>
      <w:r>
        <w:rPr>
          <w:noProof/>
        </w:rPr>
        <w:drawing>
          <wp:inline distT="0" distB="0" distL="0" distR="0" wp14:anchorId="28D3F993" wp14:editId="671A4B26">
            <wp:extent cx="656336" cy="125984"/>
            <wp:effectExtent l="0" t="0" r="0" b="0"/>
            <wp:docPr id="2134464561" name="Picture 1" descr="{&quot;mathml&quot;:&quot;&lt;math display=\&quot;block\&quot; style=\&quot;font-family:stix;font-size:12px;\&quot;&gt;&lt;mrow&gt;&lt;mi&gt;λ&lt;/mi&gt;&lt;mo&gt;→&lt;/mo&gt;&lt;mi&gt;λ&lt;/mi&gt;&lt;mo&gt;/&lt;/mo&gt;&lt;mi&gt;E&lt;/mi&gt;&lt;msubsup&gt;&lt;mi&gt;σ&lt;/mi&gt;&lt;mrow/&gt;&lt;mn&gt;2&lt;/mn&gt;&lt;/msubsup&gt;&lt;/mrow&gt;&lt;/math&gt;&quot;,&quot;origin&quot;:&quot;MathType for Microsoft Add-in&quot;,&quot;version&quot;:&quot;v3.20.0&quot;}" title="lambda rightwards arrow lambda divided by E sigma subscript blank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λ&lt;/mi&gt;&lt;mo&gt;→&lt;/mo&gt;&lt;mi&gt;λ&lt;/mi&gt;&lt;mo&gt;/&lt;/mo&gt;&lt;mi&gt;E&lt;/mi&gt;&lt;msubsup&gt;&lt;mi&gt;σ&lt;/mi&gt;&lt;mrow/&gt;&lt;mn&gt;2&lt;/mn&gt;&lt;/msubsup&gt;&lt;/mrow&gt;&lt;/math&gt;&quot;,&quot;origin&quot;:&quot;MathType for Microsoft Add-in&quot;,&quot;version&quot;:&quot;v3.20.0&quot;}" title="lambda rightwards arrow lambda divided by E sigma subscript blank superscript 2"/>
                    <pic:cNvPicPr/>
                  </pic:nvPicPr>
                  <pic:blipFill>
                    <a:blip r:embed="rId272" cstate="print">
                      <a:extLst>
                        <a:ext uri="{28A0092B-C50C-407E-A947-70E740481C1C}">
                          <a14:useLocalDpi xmlns:a14="http://schemas.microsoft.com/office/drawing/2010/main" val="0"/>
                        </a:ext>
                      </a:extLst>
                    </a:blip>
                    <a:stretch>
                      <a:fillRect/>
                    </a:stretch>
                  </pic:blipFill>
                  <pic:spPr>
                    <a:xfrm>
                      <a:off x="0" y="0"/>
                      <a:ext cx="656336" cy="125984"/>
                    </a:xfrm>
                    <a:prstGeom prst="rect">
                      <a:avLst/>
                    </a:prstGeom>
                  </pic:spPr>
                </pic:pic>
              </a:graphicData>
            </a:graphic>
          </wp:inline>
        </w:drawing>
      </w:r>
      <w:r w:rsidRPr="003C066E">
        <w:t xml:space="preserve">and </w:t>
      </w:r>
      <w:r>
        <w:rPr>
          <w:noProof/>
          <w:position w:val="-9"/>
        </w:rPr>
        <w:drawing>
          <wp:inline distT="0" distB="0" distL="0" distR="0" wp14:anchorId="76C1ED55" wp14:editId="08BAD1BD">
            <wp:extent cx="725424" cy="186944"/>
            <wp:effectExtent l="0" t="0" r="0" b="0"/>
            <wp:docPr id="2134464562" name="Picture 1" descr="{&quot;mathml&quot;:&quot;&lt;math display=\&quot;block\&quot; style=\&quot;font-family:stix;font-size:12px;\&quot;&gt;&lt;mrow&gt;&lt;mi&gt;ϒ&lt;/mi&gt;&lt;mo&gt;=&lt;/mo&gt;&lt;msub&gt;&lt;mi&gt;ϒ&lt;/mi&gt;&lt;mn&gt;2&lt;/mn&gt;&lt;/msub&gt;&lt;mo&gt;/&lt;/mo&gt;&lt;mi&gt;E&lt;/mi&gt;&lt;msup&gt;&lt;mi&gt;σ&lt;/mi&gt;&lt;mn&gt;2&lt;/mn&gt;&lt;/msup&gt;&lt;/mrow&gt;&lt;/math&gt;&quot;,&quot;origin&quot;:&quot;MathType for Microsoft Add-in&quot;,&quot;version&quot;:&quot;v3.20.0&quot;}" title="ϒ equals ϒ subscript 2 divided by E sigma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ϒ&lt;/mi&gt;&lt;mo&gt;=&lt;/mo&gt;&lt;msub&gt;&lt;mi&gt;ϒ&lt;/mi&gt;&lt;mn&gt;2&lt;/mn&gt;&lt;/msub&gt;&lt;mo&gt;/&lt;/mo&gt;&lt;mi&gt;E&lt;/mi&gt;&lt;msup&gt;&lt;mi&gt;σ&lt;/mi&gt;&lt;mn&gt;2&lt;/mn&gt;&lt;/msup&gt;&lt;/mrow&gt;&lt;/math&gt;&quot;,&quot;origin&quot;:&quot;MathType for Microsoft Add-in&quot;,&quot;version&quot;:&quot;v3.20.0&quot;}" title="ϒ equals ϒ subscript 2 divided by E sigma squared"/>
                    <pic:cNvPicPr/>
                  </pic:nvPicPr>
                  <pic:blipFill>
                    <a:blip r:embed="rId273" cstate="print">
                      <a:extLst>
                        <a:ext uri="{28A0092B-C50C-407E-A947-70E740481C1C}">
                          <a14:useLocalDpi xmlns:a14="http://schemas.microsoft.com/office/drawing/2010/main" val="0"/>
                        </a:ext>
                      </a:extLst>
                    </a:blip>
                    <a:stretch>
                      <a:fillRect/>
                    </a:stretch>
                  </pic:blipFill>
                  <pic:spPr>
                    <a:xfrm>
                      <a:off x="0" y="0"/>
                      <a:ext cx="725424" cy="186944"/>
                    </a:xfrm>
                    <a:prstGeom prst="rect">
                      <a:avLst/>
                    </a:prstGeom>
                  </pic:spPr>
                </pic:pic>
              </a:graphicData>
            </a:graphic>
          </wp:inline>
        </w:drawing>
      </w:r>
      <w:r w:rsidRPr="003C066E">
        <w:t xml:space="preserve">.  The threshold </w:t>
      </w:r>
      <w:r>
        <w:rPr>
          <w:noProof/>
          <w:position w:val="-9"/>
        </w:rPr>
        <w:drawing>
          <wp:inline distT="0" distB="0" distL="0" distR="0" wp14:anchorId="020CFCE1" wp14:editId="474E0693">
            <wp:extent cx="166624" cy="162560"/>
            <wp:effectExtent l="0" t="0" r="0" b="0"/>
            <wp:docPr id="2134464563" name="Picture 1" descr="{&quot;mathml&quot;:&quot;&lt;math display=\&quot;block\&quot; style=\&quot;font-family:stix;font-size:12px;\&quot;&gt;&lt;mrow&gt;&lt;msub&gt;&lt;mi&gt;ϒ&lt;/mi&gt;&lt;mn&gt;2&lt;/mn&gt;&lt;/msub&gt;&lt;/mrow&gt;&lt;/math&gt;&quot;,&quot;origin&quot;:&quot;MathType for Microsoft Add-in&quot;,&quot;version&quot;:&quot;v3.20.0&quot;}" title="ϒ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ϒ&lt;/mi&gt;&lt;mn&gt;2&lt;/mn&gt;&lt;/msub&gt;&lt;/mrow&gt;&lt;/math&gt;&quot;,&quot;origin&quot;:&quot;MathType for Microsoft Add-in&quot;,&quot;version&quot;:&quot;v3.20.0&quot;}" title="ϒ subscript 2"/>
                    <pic:cNvPicPr/>
                  </pic:nvPicPr>
                  <pic:blipFill>
                    <a:blip r:embed="rId274" cstate="print">
                      <a:extLst>
                        <a:ext uri="{28A0092B-C50C-407E-A947-70E740481C1C}">
                          <a14:useLocalDpi xmlns:a14="http://schemas.microsoft.com/office/drawing/2010/main" val="0"/>
                        </a:ext>
                      </a:extLst>
                    </a:blip>
                    <a:stretch>
                      <a:fillRect/>
                    </a:stretch>
                  </pic:blipFill>
                  <pic:spPr>
                    <a:xfrm>
                      <a:off x="0" y="0"/>
                      <a:ext cx="166624" cy="162560"/>
                    </a:xfrm>
                    <a:prstGeom prst="rect">
                      <a:avLst/>
                    </a:prstGeom>
                  </pic:spPr>
                </pic:pic>
              </a:graphicData>
            </a:graphic>
          </wp:inline>
        </w:drawing>
      </w:r>
      <w:r w:rsidRPr="003C066E">
        <w:t xml:space="preserve"> should be used for simulating the probability of detection by comparing the squared envelope in (), whereas</w:t>
      </w:r>
      <w:r>
        <w:rPr>
          <w:noProof/>
        </w:rPr>
        <w:drawing>
          <wp:inline distT="0" distB="0" distL="0" distR="0" wp14:anchorId="175F1025" wp14:editId="34FB24A6">
            <wp:extent cx="105664" cy="101600"/>
            <wp:effectExtent l="0" t="0" r="0" b="0"/>
            <wp:docPr id="2134464564" name="Picture 1" descr="{&quot;mathml&quot;:&quot;&lt;math display=\&quot;block\&quot; style=\&quot;font-family:stix;font-size:12px;\&quot;&gt;&lt;mi&gt;ϒ&lt;/mi&gt;&lt;/math&gt;&quot;,&quot;origin&quot;:&quot;MathType for Microsoft Add-in&quot;,&quot;version&quot;:&quot;v3.20.0&quot;}" title="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ϒ&lt;/mi&gt;&lt;/math&gt;&quot;,&quot;origin&quot;:&quot;MathType for Microsoft Add-in&quot;,&quot;version&quot;:&quot;v3.20.0&quot;}" title="ϒ"/>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05664" cy="101600"/>
                    </a:xfrm>
                    <a:prstGeom prst="rect">
                      <a:avLst/>
                    </a:prstGeom>
                  </pic:spPr>
                </pic:pic>
              </a:graphicData>
            </a:graphic>
          </wp:inline>
        </w:drawing>
      </w:r>
      <w:r w:rsidRPr="003C066E">
        <w:t xml:space="preserve">should be used as argument to tabulated Chi-square functions from a numerical suite such as Matlab when computing the performance analytically.   For simulations it is useful to choose a unit energy signal and unit real variance therefore only a single parameter </w:t>
      </w:r>
      <w:r>
        <w:rPr>
          <w:noProof/>
          <w:position w:val="-5"/>
        </w:rPr>
        <w:drawing>
          <wp:inline distT="0" distB="0" distL="0" distR="0" wp14:anchorId="21B9B98A" wp14:editId="6D0FB6AD">
            <wp:extent cx="79248" cy="99568"/>
            <wp:effectExtent l="0" t="0" r="0" b="0"/>
            <wp:docPr id="2134464565" name="Picture 1" descr="{&quot;mathml&quot;:&quot;&lt;math display=\&quot;block\&quot; style=\&quot;font-family:stix;font-size:12px;\&quot;&gt;&lt;mi&gt;η&lt;/mi&gt;&lt;/math&gt;&quot;,&quot;origin&quot;:&quot;MathType for Microsoft Add-in&quot;,&quot;version&quot;:&quot;v3.20.0&quot;}" title="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η&lt;/mi&gt;&lt;/math&gt;&quot;,&quot;origin&quot;:&quot;MathType for Microsoft Add-in&quot;,&quot;version&quot;:&quot;v3.20.0&quot;}" title="eta"/>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79248" cy="99568"/>
                    </a:xfrm>
                    <a:prstGeom prst="rect">
                      <a:avLst/>
                    </a:prstGeom>
                  </pic:spPr>
                </pic:pic>
              </a:graphicData>
            </a:graphic>
          </wp:inline>
        </w:drawing>
      </w:r>
      <w:r w:rsidRPr="003C066E">
        <w:t xml:space="preserve">is needed.  The signal model can be written as </w:t>
      </w:r>
      <w:r>
        <w:rPr>
          <w:noProof/>
          <w:position w:val="-8"/>
        </w:rPr>
        <w:drawing>
          <wp:inline distT="0" distB="0" distL="0" distR="0" wp14:anchorId="0EDFF8FF" wp14:editId="41600290">
            <wp:extent cx="957072" cy="225552"/>
            <wp:effectExtent l="0" t="0" r="0" b="0"/>
            <wp:docPr id="2134464566" name="Picture 1" descr="{&quot;mathml&quot;:&quot;&lt;math display=\&quot;block\&quot; style=\&quot;font-family:stix;font-size:12px;\&quot;&gt;&lt;mrow&gt;&lt;mi&gt;y&lt;/mi&gt;&lt;mo&gt;=&lt;/mo&gt;&lt;msqrt&gt;&lt;mi&gt;η&lt;/mi&gt;&lt;/msqrt&gt;&lt;mi&gt;s&lt;/mi&gt;&lt;msup&gt;&lt;mi&gt;e&lt;/mi&gt;&lt;mrow&gt;&lt;mi&gt;j&lt;/mi&gt;&lt;mi&gt;Θ&lt;/mi&gt;&lt;/mrow&gt;&lt;/msup&gt;&lt;mo&gt;+&lt;/mo&gt;&lt;mi&gt;z&lt;/mi&gt;&lt;/mrow&gt;&lt;/math&gt;&quot;,&quot;origin&quot;:&quot;MathType for Microsoft Add-in&quot;,&quot;version&quot;:&quot;v3.20.0&quot;}" title="y equals square root of eta s e to the power of j capital theta end exponent plus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y&lt;/mi&gt;&lt;mo&gt;=&lt;/mo&gt;&lt;msqrt&gt;&lt;mi&gt;η&lt;/mi&gt;&lt;/msqrt&gt;&lt;mi&gt;s&lt;/mi&gt;&lt;msup&gt;&lt;mi&gt;e&lt;/mi&gt;&lt;mrow&gt;&lt;mi&gt;j&lt;/mi&gt;&lt;mi&gt;Θ&lt;/mi&gt;&lt;/mrow&gt;&lt;/msup&gt;&lt;mo&gt;+&lt;/mo&gt;&lt;mi&gt;z&lt;/mi&gt;&lt;/mrow&gt;&lt;/math&gt;&quot;,&quot;origin&quot;:&quot;MathType for Microsoft Add-in&quot;,&quot;version&quot;:&quot;v3.20.0&quot;}" title="y equals square root of eta s e to the power of j capital theta end exponent plus z"/>
                    <pic:cNvPicPr/>
                  </pic:nvPicPr>
                  <pic:blipFill>
                    <a:blip r:embed="rId277" cstate="print">
                      <a:extLst>
                        <a:ext uri="{28A0092B-C50C-407E-A947-70E740481C1C}">
                          <a14:useLocalDpi xmlns:a14="http://schemas.microsoft.com/office/drawing/2010/main" val="0"/>
                        </a:ext>
                      </a:extLst>
                    </a:blip>
                    <a:stretch>
                      <a:fillRect/>
                    </a:stretch>
                  </pic:blipFill>
                  <pic:spPr>
                    <a:xfrm>
                      <a:off x="0" y="0"/>
                      <a:ext cx="957072" cy="225552"/>
                    </a:xfrm>
                    <a:prstGeom prst="rect">
                      <a:avLst/>
                    </a:prstGeom>
                  </pic:spPr>
                </pic:pic>
              </a:graphicData>
            </a:graphic>
          </wp:inline>
        </w:drawing>
      </w:r>
      <w:r w:rsidRPr="003C066E">
        <w:t xml:space="preserve">where </w:t>
      </w:r>
      <w:r>
        <w:rPr>
          <w:noProof/>
          <w:position w:val="-5"/>
        </w:rPr>
        <w:drawing>
          <wp:inline distT="0" distB="0" distL="0" distR="0" wp14:anchorId="1B4F236F" wp14:editId="460F19FD">
            <wp:extent cx="481584" cy="160528"/>
            <wp:effectExtent l="0" t="0" r="0" b="0"/>
            <wp:docPr id="2134464567" name="Picture 1" descr="{&quot;mathml&quot;:&quot;&lt;math display=\&quot;block\&quot; style=\&quot;font-family:stix;font-size:12px;\&quot;&gt;&lt;mrow&gt;&lt;msup&gt;&lt;mfenced close=\&quot;‖\&quot; open=\&quot;‖\&quot; wrs:valign=\&quot;middle\&quot;&gt;&lt;mi&gt;s&lt;/mi&gt;&lt;/mfenced&gt;&lt;mn&gt;2&lt;/mn&gt;&lt;/msup&gt;&lt;mo&gt;=&lt;/mo&gt;&lt;mn&gt;1&lt;/mn&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fenced close=\&quot;‖\&quot; open=\&quot;‖\&quot; wrs:valign=\&quot;middle\&quot;&gt;&lt;mi&gt;s&lt;/mi&gt;&lt;/mfenced&gt;&lt;mn&gt;2&lt;/mn&gt;&lt;/msup&gt;&lt;mo&gt;=&lt;/mo&gt;&lt;mn&gt;1&lt;/mn&gt;&lt;/mrow&gt;&lt;/math&gt;&quot;,&quot;origin&quot;:&quot;MathType for Microsoft Add-in&quot;,&quot;version&quot;:&quot;v3.20.0&quot;}"/>
                    <pic:cNvPicPr/>
                  </pic:nvPicPr>
                  <pic:blipFill>
                    <a:blip r:embed="rId278" cstate="print">
                      <a:extLst>
                        <a:ext uri="{28A0092B-C50C-407E-A947-70E740481C1C}">
                          <a14:useLocalDpi xmlns:a14="http://schemas.microsoft.com/office/drawing/2010/main" val="0"/>
                        </a:ext>
                      </a:extLst>
                    </a:blip>
                    <a:stretch>
                      <a:fillRect/>
                    </a:stretch>
                  </pic:blipFill>
                  <pic:spPr>
                    <a:xfrm>
                      <a:off x="0" y="0"/>
                      <a:ext cx="481584" cy="160528"/>
                    </a:xfrm>
                    <a:prstGeom prst="rect">
                      <a:avLst/>
                    </a:prstGeom>
                  </pic:spPr>
                </pic:pic>
              </a:graphicData>
            </a:graphic>
          </wp:inline>
        </w:drawing>
      </w:r>
      <w:r w:rsidRPr="003C066E">
        <w:t xml:space="preserve">and </w:t>
      </w:r>
      <w:r>
        <w:rPr>
          <w:noProof/>
        </w:rPr>
        <w:drawing>
          <wp:inline distT="0" distB="0" distL="0" distR="0" wp14:anchorId="4C64CF62" wp14:editId="5274BF96">
            <wp:extent cx="77216" cy="10160"/>
            <wp:effectExtent l="0" t="0" r="0" b="0"/>
            <wp:docPr id="2134464568"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Proceeding with the normalization we have,</w:t>
      </w:r>
    </w:p>
    <w:p w:rsidR="00894722" w:rsidRPr="003C066E" w:rsidRDefault="00894722" w:rsidP="002C66DD"/>
    <w:p w:rsidR="00894722" w:rsidRPr="003C066E" w:rsidRDefault="00894722" w:rsidP="002C66DD">
      <w:r w:rsidRPr="003C066E">
        <w:tab/>
      </w:r>
      <w:r>
        <w:rPr>
          <w:noProof/>
          <w:position w:val="-20"/>
        </w:rPr>
        <w:drawing>
          <wp:inline distT="0" distB="0" distL="0" distR="0" wp14:anchorId="63E6C74A" wp14:editId="27784E02">
            <wp:extent cx="2099056" cy="351536"/>
            <wp:effectExtent l="0" t="0" r="0" b="0"/>
            <wp:docPr id="2134464569" name="Picture 1" descr="{&quot;mathml&quot;:&quot;&lt;math style=\&quot;font-family:stix;font-size:12px;\&quot;&gt;&lt;mrow&gt;&lt;msub&gt;&lt;mi&gt;p&lt;/mi&gt;&lt;mrow&gt;&lt;msub&gt;&lt;mi&gt;Λ&lt;/mi&gt;&lt;mn&gt;1&lt;/mn&gt;&lt;/msub&gt;&lt;/mrow&gt;&lt;/msub&gt;&lt;mo stretchy=\&quot;false\&quot;&gt;(&lt;/mo&gt;&lt;mi&gt;λ&lt;/mi&gt;&lt;mo stretchy=\&quot;false\&quot;&gt;)&lt;/mo&gt;&lt;mo&gt;=&lt;/mo&gt;&lt;mfrac&gt;&lt;mn&gt;1&lt;/mn&gt;&lt;mn&gt;2&lt;/mn&gt;&lt;/mfrac&gt;&lt;msup&gt;&lt;mi&gt;e&lt;/mi&gt;&lt;mrow&gt;&lt;mo&gt;−&lt;/mo&gt;&lt;mo stretchy=\&quot;false\&quot;&gt;(&lt;/mo&gt;&lt;mi&gt;λ&lt;/mi&gt;&lt;mo&gt;+&lt;/mo&gt;&lt;mi&gt;η&lt;/mi&gt;&lt;mo stretchy=\&quot;false\&quot;&gt;)&lt;/mo&gt;&lt;mo&gt;/&lt;/mo&gt;&lt;mn&gt;2&lt;/mn&gt;&lt;/mrow&gt;&lt;/msup&gt;&lt;msub&gt;&lt;mi&gt;I&lt;/mi&gt;&lt;mn&gt;0&lt;/mn&gt;&lt;/msub&gt;&lt;mfenced wrs:valign=\&quot;middle\&quot;&gt;&lt;mrow&gt;&lt;msqrt&gt;&lt;mrow&gt;&lt;mi&gt;λ&lt;/mi&gt;&lt;mi&gt;η&lt;/mi&gt;&lt;/mrow&gt;&lt;/msqrt&gt;&lt;/mrow&gt;&lt;/mfenced&gt;&lt;/mrow&gt;&lt;/math&gt;&quot;,&quot;origin&quot;:&quot;MathType for Microsoft Add-in&quot;,&quot;version&quot;:&quot;v3.20.0&quot;}" title="p subscript capital lambda subscript 1 end subscript not stretchy left parenthesis lambda not stretchy right parenthesis equals 1 half e to the power of negative not stretchy left parenthesis lambda plus eta not stretchy right parenthesis divided by 2 end exponent I subscript 0 open parentheses square root of lambda eta end roo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row&gt;&lt;msub&gt;&lt;mi&gt;Λ&lt;/mi&gt;&lt;mn&gt;1&lt;/mn&gt;&lt;/msub&gt;&lt;/mrow&gt;&lt;/msub&gt;&lt;mo stretchy=\&quot;false\&quot;&gt;(&lt;/mo&gt;&lt;mi&gt;λ&lt;/mi&gt;&lt;mo stretchy=\&quot;false\&quot;&gt;)&lt;/mo&gt;&lt;mo&gt;=&lt;/mo&gt;&lt;mfrac&gt;&lt;mn&gt;1&lt;/mn&gt;&lt;mn&gt;2&lt;/mn&gt;&lt;/mfrac&gt;&lt;msup&gt;&lt;mi&gt;e&lt;/mi&gt;&lt;mrow&gt;&lt;mo&gt;−&lt;/mo&gt;&lt;mo stretchy=\&quot;false\&quot;&gt;(&lt;/mo&gt;&lt;mi&gt;λ&lt;/mi&gt;&lt;mo&gt;+&lt;/mo&gt;&lt;mi&gt;η&lt;/mi&gt;&lt;mo stretchy=\&quot;false\&quot;&gt;)&lt;/mo&gt;&lt;mo&gt;/&lt;/mo&gt;&lt;mn&gt;2&lt;/mn&gt;&lt;/mrow&gt;&lt;/msup&gt;&lt;msub&gt;&lt;mi&gt;I&lt;/mi&gt;&lt;mn&gt;0&lt;/mn&gt;&lt;/msub&gt;&lt;mfenced wrs:valign=\&quot;middle\&quot;&gt;&lt;mrow&gt;&lt;msqrt&gt;&lt;mrow&gt;&lt;mi&gt;λ&lt;/mi&gt;&lt;mi&gt;η&lt;/mi&gt;&lt;/mrow&gt;&lt;/msqrt&gt;&lt;/mrow&gt;&lt;/mfenced&gt;&lt;/mrow&gt;&lt;/math&gt;&quot;,&quot;origin&quot;:&quot;MathType for Microsoft Add-in&quot;,&quot;version&quot;:&quot;v3.20.0&quot;}" title="p subscript capital lambda subscript 1 end subscript not stretchy left parenthesis lambda not stretchy right parenthesis equals 1 half e to the power of negative not stretchy left parenthesis lambda plus eta not stretchy right parenthesis divided by 2 end exponent I subscript 0 open parentheses square root of lambda eta end root close parentheses"/>
                    <pic:cNvPicPr/>
                  </pic:nvPicPr>
                  <pic:blipFill>
                    <a:blip r:embed="rId279" cstate="print">
                      <a:extLst>
                        <a:ext uri="{28A0092B-C50C-407E-A947-70E740481C1C}">
                          <a14:useLocalDpi xmlns:a14="http://schemas.microsoft.com/office/drawing/2010/main" val="0"/>
                        </a:ext>
                      </a:extLst>
                    </a:blip>
                    <a:stretch>
                      <a:fillRect/>
                    </a:stretch>
                  </pic:blipFill>
                  <pic:spPr>
                    <a:xfrm>
                      <a:off x="0" y="0"/>
                      <a:ext cx="2099056" cy="35153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is a normalized noncentral Chi-square density with two degrees of freedom and noncentrality parameter</w:t>
      </w:r>
      <w:r>
        <w:rPr>
          <w:noProof/>
          <w:position w:val="-5"/>
        </w:rPr>
        <w:drawing>
          <wp:inline distT="0" distB="0" distL="0" distR="0" wp14:anchorId="4D555A53" wp14:editId="5E76F373">
            <wp:extent cx="79248" cy="99568"/>
            <wp:effectExtent l="0" t="0" r="0" b="0"/>
            <wp:docPr id="2134464570" name="Picture 1" descr="{&quot;mathml&quot;:&quot;&lt;math display=\&quot;block\&quot; style=\&quot;font-family:stix;font-size:12px;\&quot;&gt;&lt;mi&gt;η&lt;/mi&gt;&lt;/math&gt;&quot;,&quot;origin&quot;:&quot;MathType for Microsoft Add-in&quot;,&quot;version&quot;:&quot;v3.20.0&quot;}" title="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η&lt;/mi&gt;&lt;/math&gt;&quot;,&quot;origin&quot;:&quot;MathType for Microsoft Add-in&quot;,&quot;version&quot;:&quot;v3.20.0&quot;}" title="eta"/>
                    <pic:cNvPicPr/>
                  </pic:nvPicPr>
                  <pic:blipFill>
                    <a:blip r:embed="rId276" cstate="print">
                      <a:extLst>
                        <a:ext uri="{28A0092B-C50C-407E-A947-70E740481C1C}">
                          <a14:useLocalDpi xmlns:a14="http://schemas.microsoft.com/office/drawing/2010/main" val="0"/>
                        </a:ext>
                      </a:extLst>
                    </a:blip>
                    <a:stretch>
                      <a:fillRect/>
                    </a:stretch>
                  </pic:blipFill>
                  <pic:spPr>
                    <a:xfrm>
                      <a:off x="0" y="0"/>
                      <a:ext cx="79248" cy="99568"/>
                    </a:xfrm>
                    <a:prstGeom prst="rect">
                      <a:avLst/>
                    </a:prstGeom>
                  </pic:spPr>
                </pic:pic>
              </a:graphicData>
            </a:graphic>
          </wp:inline>
        </w:drawing>
      </w:r>
      <w:r w:rsidRPr="003C066E">
        <w:t xml:space="preserve">, </w:t>
      </w:r>
      <w:r>
        <w:rPr>
          <w:noProof/>
          <w:position w:val="-5"/>
        </w:rPr>
        <w:drawing>
          <wp:inline distT="0" distB="0" distL="0" distR="0" wp14:anchorId="14665FB1" wp14:editId="3671C5C5">
            <wp:extent cx="636016" cy="136144"/>
            <wp:effectExtent l="0" t="0" r="0" b="0"/>
            <wp:docPr id="2134464571" name="Picture 1" descr="{&quot;mathml&quot;:&quot;&lt;math display=\&quot;block\&quot; style=\&quot;font-family:stix;font-size:12px;\&quot;&gt;&lt;mrow&gt;&lt;mi&gt;χ&lt;/mi&gt;&lt;mo stretchy=\&quot;false\&quot;&gt;(&lt;/mo&gt;&lt;mi&gt;λ&lt;/mi&gt;&lt;mo&gt;;&lt;/mo&gt;&lt;mn&gt;2&lt;/mn&gt;&lt;mo&gt;,&lt;/mo&gt;&lt;mi&gt;η&lt;/mi&gt;&lt;mo stretchy=\&quot;false\&quot;&gt;)&lt;/mo&gt;&lt;/mrow&gt;&lt;/math&gt;&quot;,&quot;origin&quot;:&quot;MathType for Microsoft Add-in&quot;,&quot;version&quot;:&quot;v3.20.0&quot;}" title="chi not stretchy left parenthesis lambda semicolon 2 comma eta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χ&lt;/mi&gt;&lt;mo stretchy=\&quot;false\&quot;&gt;(&lt;/mo&gt;&lt;mi&gt;λ&lt;/mi&gt;&lt;mo&gt;;&lt;/mo&gt;&lt;mn&gt;2&lt;/mn&gt;&lt;mo&gt;,&lt;/mo&gt;&lt;mi&gt;η&lt;/mi&gt;&lt;mo stretchy=\&quot;false\&quot;&gt;)&lt;/mo&gt;&lt;/mrow&gt;&lt;/math&gt;&quot;,&quot;origin&quot;:&quot;MathType for Microsoft Add-in&quot;,&quot;version&quot;:&quot;v3.20.0&quot;}" title="chi not stretchy left parenthesis lambda semicolon 2 comma eta not stretchy right parenthesis"/>
                    <pic:cNvPicPr/>
                  </pic:nvPicPr>
                  <pic:blipFill>
                    <a:blip r:embed="rId280" cstate="print">
                      <a:extLst>
                        <a:ext uri="{28A0092B-C50C-407E-A947-70E740481C1C}">
                          <a14:useLocalDpi xmlns:a14="http://schemas.microsoft.com/office/drawing/2010/main" val="0"/>
                        </a:ext>
                      </a:extLst>
                    </a:blip>
                    <a:stretch>
                      <a:fillRect/>
                    </a:stretch>
                  </pic:blipFill>
                  <pic:spPr>
                    <a:xfrm>
                      <a:off x="0" y="0"/>
                      <a:ext cx="636016" cy="136144"/>
                    </a:xfrm>
                    <a:prstGeom prst="rect">
                      <a:avLst/>
                    </a:prstGeom>
                  </pic:spPr>
                </pic:pic>
              </a:graphicData>
            </a:graphic>
          </wp:inline>
        </w:drawing>
      </w:r>
      <w:r w:rsidRPr="003C066E">
        <w:t xml:space="preserve">.  </w:t>
      </w:r>
    </w:p>
    <w:p w:rsidR="00894722" w:rsidRPr="003C066E" w:rsidRDefault="00894722" w:rsidP="002C66DD"/>
    <w:p w:rsidR="00894722" w:rsidRPr="003C066E" w:rsidRDefault="00894722" w:rsidP="002C66DD">
      <w:r w:rsidRPr="003C066E">
        <w:t xml:space="preserve">The H0 pdf is found by setting </w:t>
      </w:r>
      <w:r>
        <w:rPr>
          <w:noProof/>
          <w:position w:val="-5"/>
        </w:rPr>
        <w:drawing>
          <wp:inline distT="0" distB="0" distL="0" distR="0" wp14:anchorId="45BCE072" wp14:editId="79FB52FF">
            <wp:extent cx="292608" cy="136144"/>
            <wp:effectExtent l="0" t="0" r="0" b="0"/>
            <wp:docPr id="2134464572" name="Picture 1" descr="{&quot;mathml&quot;:&quot;&lt;math display=\&quot;block\&quot; style=\&quot;font-family:stix;font-size:12px;\&quot;&gt;&lt;mrow&gt;&lt;mi&gt;η&lt;/mi&gt;&lt;mo&gt;=&lt;/mo&gt;&lt;mn&gt;0&lt;/mn&gt;&lt;/mrow&gt;&lt;/math&gt;&quot;,&quot;origin&quot;:&quot;MathType for Microsoft Add-in&quot;,&quot;version&quot;:&quot;v3.20.0&quot;}" title="eta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n&gt;0&lt;/mn&gt;&lt;/mrow&gt;&lt;/math&gt;&quot;,&quot;origin&quot;:&quot;MathType for Microsoft Add-in&quot;,&quot;version&quot;:&quot;v3.20.0&quot;}" title="eta equals 0"/>
                    <pic:cNvPicPr/>
                  </pic:nvPicPr>
                  <pic:blipFill>
                    <a:blip r:embed="rId281" cstate="print">
                      <a:extLst>
                        <a:ext uri="{28A0092B-C50C-407E-A947-70E740481C1C}">
                          <a14:useLocalDpi xmlns:a14="http://schemas.microsoft.com/office/drawing/2010/main" val="0"/>
                        </a:ext>
                      </a:extLst>
                    </a:blip>
                    <a:stretch>
                      <a:fillRect/>
                    </a:stretch>
                  </pic:blipFill>
                  <pic:spPr>
                    <a:xfrm>
                      <a:off x="0" y="0"/>
                      <a:ext cx="292608" cy="136144"/>
                    </a:xfrm>
                    <a:prstGeom prst="rect">
                      <a:avLst/>
                    </a:prstGeom>
                  </pic:spPr>
                </pic:pic>
              </a:graphicData>
            </a:graphic>
          </wp:inline>
        </w:drawing>
      </w:r>
      <w:r w:rsidRPr="003C066E">
        <w:t>resulting in (a Chi-square density with two degrees of freedom)</w:t>
      </w:r>
    </w:p>
    <w:p w:rsidR="00894722" w:rsidRPr="003C066E" w:rsidRDefault="00894722" w:rsidP="002C66DD"/>
    <w:p w:rsidR="00894722" w:rsidRPr="003C066E" w:rsidRDefault="00894722" w:rsidP="002C66DD">
      <w:r w:rsidRPr="003C066E">
        <w:tab/>
      </w:r>
      <w:r>
        <w:rPr>
          <w:noProof/>
          <w:position w:val="-20"/>
        </w:rPr>
        <w:drawing>
          <wp:inline distT="0" distB="0" distL="0" distR="0" wp14:anchorId="39ABFBD2" wp14:editId="15E87272">
            <wp:extent cx="1156208" cy="351536"/>
            <wp:effectExtent l="0" t="0" r="0" b="0"/>
            <wp:docPr id="2134464573" name="Picture 1" descr="{&quot;mathml&quot;:&quot;&lt;math style=\&quot;font-family:stix;font-size:12px;\&quot;&gt;&lt;mrow&gt;&lt;msub&gt;&lt;mi&gt;p&lt;/mi&gt;&lt;mrow&gt;&lt;msub&gt;&lt;mi&gt;Λ&lt;/mi&gt;&lt;mn&gt;0&lt;/mn&gt;&lt;/msub&gt;&lt;/mrow&gt;&lt;/msub&gt;&lt;mo stretchy=\&quot;false\&quot;&gt;(&lt;/mo&gt;&lt;mi&gt;λ&lt;/mi&gt;&lt;mo stretchy=\&quot;false\&quot;&gt;)&lt;/mo&gt;&lt;mo&gt;=&lt;/mo&gt;&lt;mfrac&gt;&lt;mn&gt;1&lt;/mn&gt;&lt;mn&gt;2&lt;/mn&gt;&lt;/mfrac&gt;&lt;msup&gt;&lt;mi&gt;e&lt;/mi&gt;&lt;mrow&gt;&lt;mo&gt;−&lt;/mo&gt;&lt;mi&gt;λ&lt;/mi&gt;&lt;mo&gt;/&lt;/mo&gt;&lt;mn&gt;2&lt;/mn&gt;&lt;/mrow&gt;&lt;/msup&gt;&lt;/mrow&gt;&lt;/math&gt;&quot;,&quot;origin&quot;:&quot;MathType for Microsoft Add-in&quot;,&quot;version&quot;:&quot;v3.20.0&quot;}" title="p subscript capital lambda subscript 0 end subscript not stretchy left parenthesis lambda not stretchy right parenthesis equals 1 half e to the power of negative lambda divided by 2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row&gt;&lt;msub&gt;&lt;mi&gt;Λ&lt;/mi&gt;&lt;mn&gt;0&lt;/mn&gt;&lt;/msub&gt;&lt;/mrow&gt;&lt;/msub&gt;&lt;mo stretchy=\&quot;false\&quot;&gt;(&lt;/mo&gt;&lt;mi&gt;λ&lt;/mi&gt;&lt;mo stretchy=\&quot;false\&quot;&gt;)&lt;/mo&gt;&lt;mo&gt;=&lt;/mo&gt;&lt;mfrac&gt;&lt;mn&gt;1&lt;/mn&gt;&lt;mn&gt;2&lt;/mn&gt;&lt;/mfrac&gt;&lt;msup&gt;&lt;mi&gt;e&lt;/mi&gt;&lt;mrow&gt;&lt;mo&gt;−&lt;/mo&gt;&lt;mi&gt;λ&lt;/mi&gt;&lt;mo&gt;/&lt;/mo&gt;&lt;mn&gt;2&lt;/mn&gt;&lt;/mrow&gt;&lt;/msup&gt;&lt;/mrow&gt;&lt;/math&gt;&quot;,&quot;origin&quot;:&quot;MathType for Microsoft Add-in&quot;,&quot;version&quot;:&quot;v3.20.0&quot;}" title="p subscript capital lambda subscript 0 end subscript not stretchy left parenthesis lambda not stretchy right parenthesis equals 1 half e to the power of negative lambda divided by 2 end exponent"/>
                    <pic:cNvPicPr/>
                  </pic:nvPicPr>
                  <pic:blipFill>
                    <a:blip r:embed="rId282" cstate="print">
                      <a:extLst>
                        <a:ext uri="{28A0092B-C50C-407E-A947-70E740481C1C}">
                          <a14:useLocalDpi xmlns:a14="http://schemas.microsoft.com/office/drawing/2010/main" val="0"/>
                        </a:ext>
                      </a:extLst>
                    </a:blip>
                    <a:stretch>
                      <a:fillRect/>
                    </a:stretch>
                  </pic:blipFill>
                  <pic:spPr>
                    <a:xfrm>
                      <a:off x="0" y="0"/>
                      <a:ext cx="1156208" cy="35153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SNR at the output of the detector using the normalized pdfs is</w:t>
      </w:r>
    </w:p>
    <w:p w:rsidR="00894722" w:rsidRPr="003C066E" w:rsidRDefault="00894722" w:rsidP="002C66DD"/>
    <w:p w:rsidR="00894722" w:rsidRPr="003C066E" w:rsidRDefault="00894722" w:rsidP="002C66DD">
      <w:r w:rsidRPr="003C066E">
        <w:tab/>
      </w:r>
      <w:r>
        <w:rPr>
          <w:noProof/>
          <w:position w:val="-40"/>
        </w:rPr>
        <w:drawing>
          <wp:inline distT="0" distB="0" distL="0" distR="0" wp14:anchorId="117B3A03" wp14:editId="3F6D3A37">
            <wp:extent cx="2924048" cy="520192"/>
            <wp:effectExtent l="0" t="0" r="0" b="0"/>
            <wp:docPr id="2134464574" name="Picture 1" descr="{&quot;mathml&quot;:&quot;&lt;math style=\&quot;font-family:stix;font-size:12px;\&quot;&gt;&lt;mrow&gt;&lt;msqrt&gt;&lt;mi&gt;d&lt;/mi&gt;&lt;/msqrt&gt;&lt;mo&gt;=&lt;/mo&gt;&lt;mfrac&gt;&lt;mrow&gt;&lt;mtext&gt;𝔼&lt;/mtext&gt;&lt;mfenced close=\&quot;}\&quot; open=\&quot;{\&quot; wrs:valign=\&quot;middle\&quot;&gt;&lt;mrow&gt;&lt;mi&gt;Λ&lt;/mi&gt;&lt;mo&gt;|&lt;/mo&gt;&lt;msub&gt;&lt;mtext&gt;ℋ&lt;/mtext&gt;&lt;mn&gt;1&lt;/mn&gt;&lt;/msub&gt;&lt;/mrow&gt;&lt;/mfenced&gt;&lt;mo&gt;−&lt;/mo&gt;&lt;mtext&gt;𝔼&lt;/mtext&gt;&lt;mfenced close=\&quot;}\&quot; open=\&quot;{\&quot; wrs:valign=\&quot;middle\&quot;&gt;&lt;mrow&gt;&lt;mi&gt;Λ&lt;/mi&gt;&lt;mo&gt;|&lt;/mo&gt;&lt;msub&gt;&lt;mtext&gt;ℋ&lt;/mtext&gt;&lt;mn&gt;0&lt;/mn&gt;&lt;/msub&gt;&lt;/mrow&gt;&lt;/mfenced&gt;&lt;/mrow&gt;&lt;mrow&gt;&lt;msubsup&gt;&lt;mi&gt;σ&lt;/mi&gt;&lt;mrow&gt;&lt;msub&gt;&lt;mi&gt;Λ&lt;/mi&gt;&lt;mn&gt;0&lt;/mn&gt;&lt;/msub&gt;&lt;/mrow&gt;&lt;mrow/&gt;&lt;/msubsup&gt;&lt;/mrow&gt;&lt;/mfrac&gt;&lt;mo&gt;=&lt;/mo&gt;&lt;mfrac&gt;&lt;mrow&gt;&lt;mi&gt;η&lt;/mi&gt;&lt;mo&gt;+&lt;/mo&gt;&lt;mn&gt;2&lt;/mn&gt;&lt;mo&gt;−&lt;/mo&gt;&lt;mn&gt;2&lt;/mn&gt;&lt;/mrow&gt;&lt;mrow&gt;&lt;msqrt&gt;&lt;mrow&gt;&lt;mn&gt;2&lt;/mn&gt;&lt;mo&gt;*&lt;/mo&gt;&lt;mn&gt;2&lt;/mn&gt;&lt;/mrow&gt;&lt;/msqrt&gt;&lt;/mrow&gt;&lt;/mfrac&gt;&lt;mo&gt;=&lt;/mo&gt;&lt;mfrac&gt;&lt;mi&gt;η&lt;/mi&gt;&lt;mn&gt;2&lt;/mn&gt;&lt;/mfrac&gt;&lt;/mrow&gt;&lt;/math&gt;&quot;,&quot;origin&quot;:&quot;MathType for Microsoft Add-in&quot;,&quot;version&quot;:&quot;v3.20.0&quot;}" title="square root of d equals fraction numerator text 𝔼 end text open curly brackets capital lambda vertical line text ℋ end text subscript 1 close curly brackets minus text 𝔼 end text open curly brackets capital lambda vertical line text ℋ end text subscript 0 close curly brackets over denominator sigma subscript capital lambda subscript 0 end subscript superscript blank end fraction equals fraction numerator eta plus 2 minus 2 over denominator square root of 2 asterisk times 2 end root end fraction equals eta ov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qrt&gt;&lt;mi&gt;d&lt;/mi&gt;&lt;/msqrt&gt;&lt;mo&gt;=&lt;/mo&gt;&lt;mfrac&gt;&lt;mrow&gt;&lt;mtext&gt;𝔼&lt;/mtext&gt;&lt;mfenced close=\&quot;}\&quot; open=\&quot;{\&quot; wrs:valign=\&quot;middle\&quot;&gt;&lt;mrow&gt;&lt;mi&gt;Λ&lt;/mi&gt;&lt;mo&gt;|&lt;/mo&gt;&lt;msub&gt;&lt;mtext&gt;ℋ&lt;/mtext&gt;&lt;mn&gt;1&lt;/mn&gt;&lt;/msub&gt;&lt;/mrow&gt;&lt;/mfenced&gt;&lt;mo&gt;−&lt;/mo&gt;&lt;mtext&gt;𝔼&lt;/mtext&gt;&lt;mfenced close=\&quot;}\&quot; open=\&quot;{\&quot; wrs:valign=\&quot;middle\&quot;&gt;&lt;mrow&gt;&lt;mi&gt;Λ&lt;/mi&gt;&lt;mo&gt;|&lt;/mo&gt;&lt;msub&gt;&lt;mtext&gt;ℋ&lt;/mtext&gt;&lt;mn&gt;0&lt;/mn&gt;&lt;/msub&gt;&lt;/mrow&gt;&lt;/mfenced&gt;&lt;/mrow&gt;&lt;mrow&gt;&lt;msubsup&gt;&lt;mi&gt;σ&lt;/mi&gt;&lt;mrow&gt;&lt;msub&gt;&lt;mi&gt;Λ&lt;/mi&gt;&lt;mn&gt;0&lt;/mn&gt;&lt;/msub&gt;&lt;/mrow&gt;&lt;mrow/&gt;&lt;/msubsup&gt;&lt;/mrow&gt;&lt;/mfrac&gt;&lt;mo&gt;=&lt;/mo&gt;&lt;mfrac&gt;&lt;mrow&gt;&lt;mi&gt;η&lt;/mi&gt;&lt;mo&gt;+&lt;/mo&gt;&lt;mn&gt;2&lt;/mn&gt;&lt;mo&gt;−&lt;/mo&gt;&lt;mn&gt;2&lt;/mn&gt;&lt;/mrow&gt;&lt;mrow&gt;&lt;msqrt&gt;&lt;mrow&gt;&lt;mn&gt;2&lt;/mn&gt;&lt;mo&gt;*&lt;/mo&gt;&lt;mn&gt;2&lt;/mn&gt;&lt;/mrow&gt;&lt;/msqrt&gt;&lt;/mrow&gt;&lt;/mfrac&gt;&lt;mo&gt;=&lt;/mo&gt;&lt;mfrac&gt;&lt;mi&gt;η&lt;/mi&gt;&lt;mn&gt;2&lt;/mn&gt;&lt;/mfrac&gt;&lt;/mrow&gt;&lt;/math&gt;&quot;,&quot;origin&quot;:&quot;MathType for Microsoft Add-in&quot;,&quot;version&quot;:&quot;v3.20.0&quot;}" title="square root of d equals fraction numerator text 𝔼 end text open curly brackets capital lambda vertical line text ℋ end text subscript 1 close curly brackets minus text 𝔼 end text open curly brackets capital lambda vertical line text ℋ end text subscript 0 close curly brackets over denominator sigma subscript capital lambda subscript 0 end subscript superscript blank end fraction equals fraction numerator eta plus 2 minus 2 over denominator square root of 2 asterisk times 2 end root end fraction equals eta over 2"/>
                    <pic:cNvPicPr/>
                  </pic:nvPicPr>
                  <pic:blipFill>
                    <a:blip r:embed="rId283" cstate="print">
                      <a:extLst>
                        <a:ext uri="{28A0092B-C50C-407E-A947-70E740481C1C}">
                          <a14:useLocalDpi xmlns:a14="http://schemas.microsoft.com/office/drawing/2010/main" val="0"/>
                        </a:ext>
                      </a:extLst>
                    </a:blip>
                    <a:stretch>
                      <a:fillRect/>
                    </a:stretch>
                  </pic:blipFill>
                  <pic:spPr>
                    <a:xfrm>
                      <a:off x="0" y="0"/>
                      <a:ext cx="2924048" cy="52019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we see that the output SNR is a factor of 2 less than for coherent detection.  Thus accounting for the random phase results in a 3dB loss in output SNR.  </w:t>
      </w:r>
    </w:p>
    <w:p w:rsidR="00894722" w:rsidRPr="003C066E" w:rsidRDefault="00894722" w:rsidP="002C66DD"/>
    <w:p w:rsidR="00894722" w:rsidRPr="003C066E" w:rsidRDefault="00894722" w:rsidP="002C66DD">
      <w:r w:rsidRPr="003C066E">
        <w:t xml:space="preserve">The threshold is then found by solving </w:t>
      </w:r>
    </w:p>
    <w:p w:rsidR="00894722" w:rsidRPr="003C066E" w:rsidRDefault="00894722" w:rsidP="002C66DD"/>
    <w:p w:rsidR="00894722" w:rsidRPr="003C066E" w:rsidRDefault="00894722" w:rsidP="002C66DD">
      <w:pPr>
        <w:jc w:val="center"/>
      </w:pPr>
      <w:r>
        <w:rPr>
          <w:noProof/>
          <w:position w:val="-30"/>
        </w:rPr>
        <w:drawing>
          <wp:inline distT="0" distB="0" distL="0" distR="0" wp14:anchorId="5C5F2180" wp14:editId="48951D51">
            <wp:extent cx="1166368" cy="593344"/>
            <wp:effectExtent l="0" t="0" r="0" b="0"/>
            <wp:docPr id="2134464575" name="Picture 1" descr="{&quot;mathml&quot;:&quot;&lt;math display=\&quot;block\&quot; style=\&quot;font-family:stix;font-size:12px;\&quot;&gt;&lt;mrow&gt;&lt;msub&gt;&lt;mi&gt;P&lt;/mi&gt;&lt;mi&gt;F&lt;/mi&gt;&lt;/msub&gt;&lt;mo&gt;=&lt;/mo&gt;&lt;mrow&gt;&lt;munderover&gt;&lt;mo&gt;∫&lt;/mo&gt;&lt;mi&gt;ϒ&lt;/mi&gt;&lt;mo&gt;∞&lt;/mo&gt;&lt;/munderover&gt;&lt;mrow&gt;&lt;msub&gt;&lt;mi&gt;p&lt;/mi&gt;&lt;mrow&gt;&lt;msub&gt;&lt;mi&gt;Λ&lt;/mi&gt;&lt;mn&gt;0&lt;/mn&gt;&lt;/msub&gt;&lt;/mrow&gt;&lt;/msub&gt;&lt;mo stretchy=\&quot;false\&quot;&gt;(&lt;/mo&gt;&lt;mi&gt;λ&lt;/mi&gt;&lt;mo stretchy=\&quot;false\&quot;&gt;)&lt;/mo&gt;&lt;mi&gt;d&lt;/mi&gt;&lt;mi&gt;λ&lt;/mi&gt;&lt;/mrow&gt;&lt;/mrow&gt;&lt;/mrow&gt;&lt;/math&gt;&quot;,&quot;origin&quot;:&quot;MathType for Microsoft Add-in&quot;,&quot;version&quot;:&quot;v3.20.0&quot;}" title="P subscript F equals integral from ϒ to infinity of p subscript capital lambda subscript 0 end subscript not stretchy left parenthesis lambda not stretchy right parenthesis d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P&lt;/mi&gt;&lt;mi&gt;F&lt;/mi&gt;&lt;/msub&gt;&lt;mo&gt;=&lt;/mo&gt;&lt;mrow&gt;&lt;munderover&gt;&lt;mo&gt;∫&lt;/mo&gt;&lt;mi&gt;ϒ&lt;/mi&gt;&lt;mo&gt;∞&lt;/mo&gt;&lt;/munderover&gt;&lt;mrow&gt;&lt;msub&gt;&lt;mi&gt;p&lt;/mi&gt;&lt;mrow&gt;&lt;msub&gt;&lt;mi&gt;Λ&lt;/mi&gt;&lt;mn&gt;0&lt;/mn&gt;&lt;/msub&gt;&lt;/mrow&gt;&lt;/msub&gt;&lt;mo stretchy=\&quot;false\&quot;&gt;(&lt;/mo&gt;&lt;mi&gt;λ&lt;/mi&gt;&lt;mo stretchy=\&quot;false\&quot;&gt;)&lt;/mo&gt;&lt;mi&gt;d&lt;/mi&gt;&lt;mi&gt;λ&lt;/mi&gt;&lt;/mrow&gt;&lt;/mrow&gt;&lt;/mrow&gt;&lt;/math&gt;&quot;,&quot;origin&quot;:&quot;MathType for Microsoft Add-in&quot;,&quot;version&quot;:&quot;v3.20.0&quot;}" title="P subscript F equals integral from ϒ to infinity of p subscript capital lambda subscript 0 end subscript not stretchy left parenthesis lambda not stretchy right parenthesis d lambda"/>
                    <pic:cNvPicPr/>
                  </pic:nvPicPr>
                  <pic:blipFill>
                    <a:blip r:embed="rId284" cstate="print">
                      <a:extLst>
                        <a:ext uri="{28A0092B-C50C-407E-A947-70E740481C1C}">
                          <a14:useLocalDpi xmlns:a14="http://schemas.microsoft.com/office/drawing/2010/main" val="0"/>
                        </a:ext>
                      </a:extLst>
                    </a:blip>
                    <a:stretch>
                      <a:fillRect/>
                    </a:stretch>
                  </pic:blipFill>
                  <pic:spPr>
                    <a:xfrm>
                      <a:off x="0" y="0"/>
                      <a:ext cx="1166368" cy="593344"/>
                    </a:xfrm>
                    <a:prstGeom prst="rect">
                      <a:avLst/>
                    </a:prstGeom>
                  </pic:spPr>
                </pic:pic>
              </a:graphicData>
            </a:graphic>
          </wp:inline>
        </w:drawing>
      </w:r>
    </w:p>
    <w:p w:rsidR="00894722" w:rsidRPr="003C066E" w:rsidRDefault="00894722" w:rsidP="002C66DD">
      <w:pPr>
        <w:jc w:val="center"/>
      </w:pPr>
    </w:p>
    <w:p w:rsidR="00894722" w:rsidRPr="003C066E" w:rsidRDefault="00894722" w:rsidP="002C66DD">
      <w:r w:rsidRPr="003C066E">
        <w:t xml:space="preserve">which results in choosing a threshold such that </w:t>
      </w:r>
      <w:r>
        <w:rPr>
          <w:noProof/>
          <w:position w:val="-9"/>
        </w:rPr>
        <w:drawing>
          <wp:inline distT="0" distB="0" distL="0" distR="0" wp14:anchorId="1B9282E5" wp14:editId="5EB45631">
            <wp:extent cx="701040" cy="188976"/>
            <wp:effectExtent l="0" t="0" r="0" b="0"/>
            <wp:docPr id="2134464576" name="Picture 1" descr="{&quot;mathml&quot;:&quot;&lt;math display=\&quot;block\&quot; style=\&quot;font-family:stix;font-size:12px;\&quot;&gt;&lt;mrow&gt;&lt;mi&gt;ϒ&lt;/mi&gt;&lt;mo&gt;=&lt;/mo&gt;&lt;mn&gt;2&lt;/mn&gt;&lt;mi&gt;ln&lt;/mi&gt;&lt;msubsup&gt;&lt;mi&gt;P&lt;/mi&gt;&lt;mi&gt;F&lt;/mi&gt;&lt;mrow&gt;&lt;mo&gt;−&lt;/mo&gt;&lt;mn&gt;1&lt;/mn&gt;&lt;/mrow&gt;&lt;/msubsup&gt;&lt;/mrow&gt;&lt;/math&gt;&quot;,&quot;origin&quot;:&quot;MathType for Microsoft Add-in&quot;,&quot;version&quot;:&quot;v3.20.0&quot;}" title="ϒ equals 2 ln P subscript F superscript negative 1 end super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ϒ&lt;/mi&gt;&lt;mo&gt;=&lt;/mo&gt;&lt;mn&gt;2&lt;/mn&gt;&lt;mi&gt;ln&lt;/mi&gt;&lt;msubsup&gt;&lt;mi&gt;P&lt;/mi&gt;&lt;mi&gt;F&lt;/mi&gt;&lt;mrow&gt;&lt;mo&gt;−&lt;/mo&gt;&lt;mn&gt;1&lt;/mn&gt;&lt;/mrow&gt;&lt;/msubsup&gt;&lt;/mrow&gt;&lt;/math&gt;&quot;,&quot;origin&quot;:&quot;MathType for Microsoft Add-in&quot;,&quot;version&quot;:&quot;v3.20.0&quot;}" title="ϒ equals 2 ln P subscript F superscript negative 1 end superscript"/>
                    <pic:cNvPicPr/>
                  </pic:nvPicPr>
                  <pic:blipFill>
                    <a:blip r:embed="rId285" cstate="print">
                      <a:extLst>
                        <a:ext uri="{28A0092B-C50C-407E-A947-70E740481C1C}">
                          <a14:useLocalDpi xmlns:a14="http://schemas.microsoft.com/office/drawing/2010/main" val="0"/>
                        </a:ext>
                      </a:extLst>
                    </a:blip>
                    <a:stretch>
                      <a:fillRect/>
                    </a:stretch>
                  </pic:blipFill>
                  <pic:spPr>
                    <a:xfrm>
                      <a:off x="0" y="0"/>
                      <a:ext cx="701040" cy="188976"/>
                    </a:xfrm>
                    <a:prstGeom prst="rect">
                      <a:avLst/>
                    </a:prstGeom>
                  </pic:spPr>
                </pic:pic>
              </a:graphicData>
            </a:graphic>
          </wp:inline>
        </w:drawing>
      </w:r>
      <w:r w:rsidRPr="003C066E">
        <w:t>, or</w:t>
      </w:r>
    </w:p>
    <w:p w:rsidR="00894722" w:rsidRPr="003C066E" w:rsidRDefault="00894722" w:rsidP="002C66DD"/>
    <w:p w:rsidR="00894722" w:rsidRPr="003C066E" w:rsidRDefault="00894722" w:rsidP="002C66DD">
      <w:r w:rsidRPr="003C066E">
        <w:tab/>
      </w:r>
      <w:r>
        <w:rPr>
          <w:noProof/>
          <w:position w:val="-9"/>
        </w:rPr>
        <w:drawing>
          <wp:inline distT="0" distB="0" distL="0" distR="0" wp14:anchorId="475B8F2F" wp14:editId="1E90E1CE">
            <wp:extent cx="1483360" cy="188976"/>
            <wp:effectExtent l="0" t="0" r="0" b="0"/>
            <wp:docPr id="2134464577" name="Picture 1" descr="{&quot;mathml&quot;:&quot;&lt;math style=\&quot;font-family:stix;font-size:12px;\&quot;&gt;&lt;mrow&gt;&lt;msub&gt;&lt;mi&gt;ϒ&lt;/mi&gt;&lt;mn&gt;2&lt;/mn&gt;&lt;/msub&gt;&lt;mo&gt;=&lt;/mo&gt;&lt;mi&gt;ϒ&lt;/mi&gt;&lt;mi&gt;E&lt;/mi&gt;&lt;msup&gt;&lt;mi&gt;σ&lt;/mi&gt;&lt;mn&gt;2&lt;/mn&gt;&lt;/msup&gt;&lt;mo&gt;=&lt;/mo&gt;&lt;mn&gt;2&lt;/mn&gt;&lt;mi&gt;E&lt;/mi&gt;&lt;msup&gt;&lt;mi&gt;σ&lt;/mi&gt;&lt;mn&gt;2&lt;/mn&gt;&lt;/msup&gt;&lt;mi&gt;ln&lt;/mi&gt;&lt;msubsup&gt;&lt;mi&gt;P&lt;/mi&gt;&lt;mi&gt;F&lt;/mi&gt;&lt;mrow&gt;&lt;mo&gt;−&lt;/mo&gt;&lt;mn&gt;1&lt;/mn&gt;&lt;/mrow&gt;&lt;/msubsup&gt;&lt;/mrow&gt;&lt;/math&gt;&quot;,&quot;origin&quot;:&quot;MathType for Microsoft Add-in&quot;,&quot;version&quot;:&quot;v3.20.0&quot;}" title="ϒ subscript 2 equals ϒ E sigma squared equals 2 E sigma squared ln P subscript F superscript negative 1 end super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ϒ&lt;/mi&gt;&lt;mn&gt;2&lt;/mn&gt;&lt;/msub&gt;&lt;mo&gt;=&lt;/mo&gt;&lt;mi&gt;ϒ&lt;/mi&gt;&lt;mi&gt;E&lt;/mi&gt;&lt;msup&gt;&lt;mi&gt;σ&lt;/mi&gt;&lt;mn&gt;2&lt;/mn&gt;&lt;/msup&gt;&lt;mo&gt;=&lt;/mo&gt;&lt;mn&gt;2&lt;/mn&gt;&lt;mi&gt;E&lt;/mi&gt;&lt;msup&gt;&lt;mi&gt;σ&lt;/mi&gt;&lt;mn&gt;2&lt;/mn&gt;&lt;/msup&gt;&lt;mi&gt;ln&lt;/mi&gt;&lt;msubsup&gt;&lt;mi&gt;P&lt;/mi&gt;&lt;mi&gt;F&lt;/mi&gt;&lt;mrow&gt;&lt;mo&gt;−&lt;/mo&gt;&lt;mn&gt;1&lt;/mn&gt;&lt;/mrow&gt;&lt;/msubsup&gt;&lt;/mrow&gt;&lt;/math&gt;&quot;,&quot;origin&quot;:&quot;MathType for Microsoft Add-in&quot;,&quot;version&quot;:&quot;v3.20.0&quot;}" title="ϒ subscript 2 equals ϒ E sigma squared equals 2 E sigma squared ln P subscript F superscript negative 1 end superscript"/>
                    <pic:cNvPicPr/>
                  </pic:nvPicPr>
                  <pic:blipFill>
                    <a:blip r:embed="rId286" cstate="print">
                      <a:extLst>
                        <a:ext uri="{28A0092B-C50C-407E-A947-70E740481C1C}">
                          <a14:useLocalDpi xmlns:a14="http://schemas.microsoft.com/office/drawing/2010/main" val="0"/>
                        </a:ext>
                      </a:extLst>
                    </a:blip>
                    <a:stretch>
                      <a:fillRect/>
                    </a:stretch>
                  </pic:blipFill>
                  <pic:spPr>
                    <a:xfrm>
                      <a:off x="0" y="0"/>
                      <a:ext cx="1483360" cy="18897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probability of detection is</w:t>
      </w:r>
    </w:p>
    <w:p w:rsidR="00894722" w:rsidRPr="003C066E" w:rsidRDefault="00894722" w:rsidP="002C66DD"/>
    <w:p w:rsidR="00894722" w:rsidRPr="003C066E" w:rsidRDefault="00894722" w:rsidP="002C66DD">
      <w:r w:rsidRPr="003C066E">
        <w:tab/>
      </w:r>
      <w:r>
        <w:rPr>
          <w:noProof/>
          <w:position w:val="-30"/>
        </w:rPr>
        <w:drawing>
          <wp:inline distT="0" distB="0" distL="0" distR="0" wp14:anchorId="37336C9C" wp14:editId="4ADA6F2B">
            <wp:extent cx="2281936" cy="593344"/>
            <wp:effectExtent l="0" t="0" r="0" b="0"/>
            <wp:docPr id="2134464578" name="Picture 1" descr="{&quot;mathml&quot;:&quot;&lt;math style=\&quot;font-family:stix;font-size:12px;\&quot;&gt;&lt;mrow&gt;&lt;msub&gt;&lt;mi&gt;P&lt;/mi&gt;&lt;mi&gt;D&lt;/mi&gt;&lt;/msub&gt;&lt;mo&gt;=&lt;/mo&gt;&lt;mrow&gt;&lt;munderover&gt;&lt;mo&gt;∫&lt;/mo&gt;&lt;mi&gt;ϒ&lt;/mi&gt;&lt;mo&gt;∞&lt;/mo&gt;&lt;/munderover&gt;&lt;mrow&gt;&lt;msub&gt;&lt;mi&gt;p&lt;/mi&gt;&lt;mrow&gt;&lt;msub&gt;&lt;mi&gt;Λ&lt;/mi&gt;&lt;mn&gt;1&lt;/mn&gt;&lt;/msub&gt;&lt;/mrow&gt;&lt;/msub&gt;&lt;mo stretchy=\&quot;false\&quot;&gt;(&lt;/mo&gt;&lt;mi&gt;λ&lt;/mi&gt;&lt;mo stretchy=\&quot;false\&quot;&gt;)&lt;/mo&gt;&lt;mi&gt;d&lt;/mi&gt;&lt;mi&gt;λ&lt;/mi&gt;&lt;/mrow&gt;&lt;/mrow&gt;&lt;mo&gt;=&lt;/mo&gt;&lt;mn&gt;1&lt;/mn&gt;&lt;mo&gt;−&lt;/mo&gt;&lt;msub&gt;&lt;mi&gt;P&lt;/mi&gt;&lt;mi&gt;χ&lt;/mi&gt;&lt;/msub&gt;&lt;mo stretchy=\&quot;false\&quot;&gt;(&lt;/mo&gt;&lt;mi&gt;ϒ&lt;/mi&gt;&lt;mo&gt;;&lt;/mo&gt;&lt;mn&gt;2&lt;/mn&gt;&lt;mo&gt;,&lt;/mo&gt;&lt;mi&gt;η&lt;/mi&gt;&lt;mo stretchy=\&quot;false\&quot;&gt;)&lt;/mo&gt;&lt;/mrow&gt;&lt;/math&gt;&quot;,&quot;origin&quot;:&quot;MathType for Microsoft Add-in&quot;,&quot;version&quot;:&quot;v3.20.0&quot;}" title="P subscript D equals integral from ϒ to infinity of p subscript capital lambda subscript 1 end subscript not stretchy left parenthesis lambda not stretchy right parenthesis d lambda equals 1 minus P subscript chi not stretchy left parenthesis ϒ semicolon 2 comma eta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row&gt;&lt;munderover&gt;&lt;mo&gt;∫&lt;/mo&gt;&lt;mi&gt;ϒ&lt;/mi&gt;&lt;mo&gt;∞&lt;/mo&gt;&lt;/munderover&gt;&lt;mrow&gt;&lt;msub&gt;&lt;mi&gt;p&lt;/mi&gt;&lt;mrow&gt;&lt;msub&gt;&lt;mi&gt;Λ&lt;/mi&gt;&lt;mn&gt;1&lt;/mn&gt;&lt;/msub&gt;&lt;/mrow&gt;&lt;/msub&gt;&lt;mo stretchy=\&quot;false\&quot;&gt;(&lt;/mo&gt;&lt;mi&gt;λ&lt;/mi&gt;&lt;mo stretchy=\&quot;false\&quot;&gt;)&lt;/mo&gt;&lt;mi&gt;d&lt;/mi&gt;&lt;mi&gt;λ&lt;/mi&gt;&lt;/mrow&gt;&lt;/mrow&gt;&lt;mo&gt;=&lt;/mo&gt;&lt;mn&gt;1&lt;/mn&gt;&lt;mo&gt;−&lt;/mo&gt;&lt;msub&gt;&lt;mi&gt;P&lt;/mi&gt;&lt;mi&gt;χ&lt;/mi&gt;&lt;/msub&gt;&lt;mo stretchy=\&quot;false\&quot;&gt;(&lt;/mo&gt;&lt;mi&gt;ϒ&lt;/mi&gt;&lt;mo&gt;;&lt;/mo&gt;&lt;mn&gt;2&lt;/mn&gt;&lt;mo&gt;,&lt;/mo&gt;&lt;mi&gt;η&lt;/mi&gt;&lt;mo stretchy=\&quot;false\&quot;&gt;)&lt;/mo&gt;&lt;/mrow&gt;&lt;/math&gt;&quot;,&quot;origin&quot;:&quot;MathType for Microsoft Add-in&quot;,&quot;version&quot;:&quot;v3.20.0&quot;}" title="P subscript D equals integral from ϒ to infinity of p subscript capital lambda subscript 1 end subscript not stretchy left parenthesis lambda not stretchy right parenthesis d lambda equals 1 minus P subscript chi not stretchy left parenthesis ϒ semicolon 2 comma eta not stretchy right parenthesis"/>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2281936" cy="59334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If a envelope detector is used, the resulting pdfs may be obtained by letting </w:t>
      </w:r>
      <w:r>
        <w:rPr>
          <w:noProof/>
          <w:position w:val="-8"/>
        </w:rPr>
        <w:drawing>
          <wp:inline distT="0" distB="0" distL="0" distR="0" wp14:anchorId="38E79DF0" wp14:editId="28A2C772">
            <wp:extent cx="526288" cy="225552"/>
            <wp:effectExtent l="0" t="0" r="0" b="0"/>
            <wp:docPr id="2134464579" name="Picture 1" descr="{&quot;mathml&quot;:&quot;&lt;math display=\&quot;block\&quot; style=\&quot;font-family:stix;font-size:12px;\&quot;&gt;&lt;mrow&gt;&lt;mi&gt;λ&lt;/mi&gt;&lt;mo&gt;&amp;apos;&lt;/mo&gt;&lt;mo&gt;=&lt;/mo&gt;&lt;msqrt&gt;&lt;mi&gt;λ&lt;/mi&gt;&lt;/msqrt&gt;&lt;/mrow&gt;&lt;/math&gt;&quot;,&quot;origin&quot;:&quot;MathType for Microsoft Add-in&quot;,&quot;version&quot;:&quot;v3.20.0&quot;}" title="lambda apostrophe equals square root of lam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λ&lt;/mi&gt;&lt;mo&gt;&amp;apos;&lt;/mo&gt;&lt;mo&gt;=&lt;/mo&gt;&lt;msqrt&gt;&lt;mi&gt;λ&lt;/mi&gt;&lt;/msqrt&gt;&lt;/mrow&gt;&lt;/math&gt;&quot;,&quot;origin&quot;:&quot;MathType for Microsoft Add-in&quot;,&quot;version&quot;:&quot;v3.20.0&quot;}" title="lambda apostrophe equals square root of lambda"/>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526288" cy="225552"/>
                    </a:xfrm>
                    <a:prstGeom prst="rect">
                      <a:avLst/>
                    </a:prstGeom>
                  </pic:spPr>
                </pic:pic>
              </a:graphicData>
            </a:graphic>
          </wp:inline>
        </w:drawing>
      </w:r>
      <w:r w:rsidRPr="003C066E">
        <w:t xml:space="preserve">and </w:t>
      </w:r>
      <w:r>
        <w:rPr>
          <w:noProof/>
          <w:position w:val="-8"/>
        </w:rPr>
        <w:drawing>
          <wp:inline distT="0" distB="0" distL="0" distR="0" wp14:anchorId="07CA304B" wp14:editId="72AB527C">
            <wp:extent cx="564896" cy="225552"/>
            <wp:effectExtent l="0" t="0" r="0" b="0"/>
            <wp:docPr id="2134464580" name="Picture 1" descr="{&quot;mathml&quot;:&quot;&lt;math display=\&quot;block\&quot; style=\&quot;font-family:stix;font-size:12px;\&quot;&gt;&lt;mrow&gt;&lt;mi&gt;ϒ&lt;/mi&gt;&lt;mo&gt;&amp;apos;&lt;/mo&gt;&lt;mo&gt;=&lt;/mo&gt;&lt;msqrt&gt;&lt;mi&gt;ϒ&lt;/mi&gt;&lt;/msqrt&gt;&lt;/mrow&gt;&lt;/math&gt;&quot;,&quot;origin&quot;:&quot;MathType for Microsoft Add-in&quot;,&quot;version&quot;:&quot;v3.20.0&quot;}" title="ϒ apostrophe equals square root of 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ϒ&lt;/mi&gt;&lt;mo&gt;&amp;apos;&lt;/mo&gt;&lt;mo&gt;=&lt;/mo&gt;&lt;msqrt&gt;&lt;mi&gt;ϒ&lt;/mi&gt;&lt;/msqrt&gt;&lt;/mrow&gt;&lt;/math&gt;&quot;,&quot;origin&quot;:&quot;MathType for Microsoft Add-in&quot;,&quot;version&quot;:&quot;v3.20.0&quot;}" title="ϒ apostrophe equals square root of ϒ"/>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564896" cy="225552"/>
                    </a:xfrm>
                    <a:prstGeom prst="rect">
                      <a:avLst/>
                    </a:prstGeom>
                  </pic:spPr>
                </pic:pic>
              </a:graphicData>
            </a:graphic>
          </wp:inline>
        </w:drawing>
      </w:r>
      <w:r w:rsidRPr="003C066E">
        <w:t>in the above, which results in a Rician distribution</w:t>
      </w:r>
    </w:p>
    <w:p w:rsidR="00894722" w:rsidRPr="003C066E" w:rsidRDefault="00894722" w:rsidP="002C66DD"/>
    <w:p w:rsidR="00894722" w:rsidRPr="003C066E" w:rsidRDefault="00894722" w:rsidP="002C66DD">
      <w:r w:rsidRPr="003C066E">
        <w:tab/>
      </w:r>
      <w:r>
        <w:rPr>
          <w:noProof/>
          <w:position w:val="-17"/>
        </w:rPr>
        <w:drawing>
          <wp:inline distT="0" distB="0" distL="0" distR="0" wp14:anchorId="31884374" wp14:editId="53907BE7">
            <wp:extent cx="2074672" cy="260096"/>
            <wp:effectExtent l="0" t="0" r="0" b="0"/>
            <wp:docPr id="2134464581" name="Picture 1" descr="{&quot;mathml&quot;:&quot;&lt;math style=\&quot;font-family:stix;font-size:12px;\&quot;&gt;&lt;mrow&gt;&lt;msub&gt;&lt;mi&gt;p&lt;/mi&gt;&lt;mrow&gt;&lt;msub&gt;&lt;mi&gt;Λ&lt;/mi&gt;&lt;mn&gt;1&lt;/mn&gt;&lt;/msub&gt;&lt;/mrow&gt;&lt;/msub&gt;&lt;mo stretchy=\&quot;false\&quot;&gt;(&lt;/mo&gt;&lt;mi&gt;λ&lt;/mi&gt;&lt;mo stretchy=\&quot;false\&quot;&gt;)&lt;/mo&gt;&lt;mo&gt;=&lt;/mo&gt;&lt;mi&gt;λ&lt;/mi&gt;&lt;msup&gt;&lt;mi&gt;e&lt;/mi&gt;&lt;mrow&gt;&lt;mo&gt;−&lt;/mo&gt;&lt;mo stretchy=\&quot;false\&quot;&gt;(&lt;/mo&gt;&lt;msup&gt;&lt;mi&gt;λ&lt;/mi&gt;&lt;mn&gt;2&lt;/mn&gt;&lt;/msup&gt;&lt;mo&gt;+&lt;/mo&gt;&lt;mi&gt;η&lt;/mi&gt;&lt;mo stretchy=\&quot;false\&quot;&gt;)&lt;/mo&gt;&lt;mo&gt;/&lt;/mo&gt;&lt;mn&gt;2&lt;/mn&gt;&lt;/mrow&gt;&lt;/msup&gt;&lt;msub&gt;&lt;mi&gt;I&lt;/mi&gt;&lt;mn&gt;0&lt;/mn&gt;&lt;/msub&gt;&lt;mfenced wrs:valign=\&quot;middle\&quot;&gt;&lt;mrow&gt;&lt;mi&gt;λ&lt;/mi&gt;&lt;msqrt&gt;&lt;mi&gt;η&lt;/mi&gt;&lt;/msqrt&gt;&lt;/mrow&gt;&lt;/mfenced&gt;&lt;/mrow&gt;&lt;/math&gt;&quot;,&quot;origin&quot;:&quot;MathType for Microsoft Add-in&quot;,&quot;version&quot;:&quot;v3.20.0&quot;}" title="p subscript capital lambda subscript 1 end subscript not stretchy left parenthesis lambda not stretchy right parenthesis equals lambda e to the power of negative not stretchy left parenthesis lambda squared plus eta not stretchy right parenthesis divided by 2 end exponent I subscript 0 open parentheses lambda square root of et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row&gt;&lt;msub&gt;&lt;mi&gt;Λ&lt;/mi&gt;&lt;mn&gt;1&lt;/mn&gt;&lt;/msub&gt;&lt;/mrow&gt;&lt;/msub&gt;&lt;mo stretchy=\&quot;false\&quot;&gt;(&lt;/mo&gt;&lt;mi&gt;λ&lt;/mi&gt;&lt;mo stretchy=\&quot;false\&quot;&gt;)&lt;/mo&gt;&lt;mo&gt;=&lt;/mo&gt;&lt;mi&gt;λ&lt;/mi&gt;&lt;msup&gt;&lt;mi&gt;e&lt;/mi&gt;&lt;mrow&gt;&lt;mo&gt;−&lt;/mo&gt;&lt;mo stretchy=\&quot;false\&quot;&gt;(&lt;/mo&gt;&lt;msup&gt;&lt;mi&gt;λ&lt;/mi&gt;&lt;mn&gt;2&lt;/mn&gt;&lt;/msup&gt;&lt;mo&gt;+&lt;/mo&gt;&lt;mi&gt;η&lt;/mi&gt;&lt;mo stretchy=\&quot;false\&quot;&gt;)&lt;/mo&gt;&lt;mo&gt;/&lt;/mo&gt;&lt;mn&gt;2&lt;/mn&gt;&lt;/mrow&gt;&lt;/msup&gt;&lt;msub&gt;&lt;mi&gt;I&lt;/mi&gt;&lt;mn&gt;0&lt;/mn&gt;&lt;/msub&gt;&lt;mfenced wrs:valign=\&quot;middle\&quot;&gt;&lt;mrow&gt;&lt;mi&gt;λ&lt;/mi&gt;&lt;msqrt&gt;&lt;mi&gt;η&lt;/mi&gt;&lt;/msqrt&gt;&lt;/mrow&gt;&lt;/mfenced&gt;&lt;/mrow&gt;&lt;/math&gt;&quot;,&quot;origin&quot;:&quot;MathType for Microsoft Add-in&quot;,&quot;version&quot;:&quot;v3.20.0&quot;}" title="p subscript capital lambda subscript 1 end subscript not stretchy left parenthesis lambda not stretchy right parenthesis equals lambda e to the power of negative not stretchy left parenthesis lambda squared plus eta not stretchy right parenthesis divided by 2 end exponent I subscript 0 open parentheses lambda square root of eta close parentheses"/>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2074672" cy="26009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under H1 and the Rayleigh distribution</w:t>
      </w:r>
    </w:p>
    <w:p w:rsidR="00894722" w:rsidRPr="003C066E" w:rsidRDefault="00894722" w:rsidP="002C66DD"/>
    <w:p w:rsidR="00894722" w:rsidRPr="003C066E" w:rsidRDefault="00894722" w:rsidP="002C66DD">
      <w:r w:rsidRPr="003C066E">
        <w:tab/>
      </w:r>
      <w:r>
        <w:rPr>
          <w:noProof/>
          <w:position w:val="-18"/>
        </w:rPr>
        <w:drawing>
          <wp:inline distT="0" distB="0" distL="0" distR="0" wp14:anchorId="68EE20B0" wp14:editId="1268DCA0">
            <wp:extent cx="1123696" cy="262128"/>
            <wp:effectExtent l="0" t="0" r="0" b="0"/>
            <wp:docPr id="2134464582" name="Picture 1" descr="{&quot;mathml&quot;:&quot;&lt;math style=\&quot;font-family:stix;font-size:12px;\&quot;&gt;&lt;mrow&gt;&lt;msub&gt;&lt;mi&gt;p&lt;/mi&gt;&lt;mrow&gt;&lt;msub&gt;&lt;mi&gt;Λ&lt;/mi&gt;&lt;mn&gt;0&lt;/mn&gt;&lt;/msub&gt;&lt;/mrow&gt;&lt;/msub&gt;&lt;mo stretchy=\&quot;false\&quot;&gt;(&lt;/mo&gt;&lt;mi&gt;λ&lt;/mi&gt;&lt;mo stretchy=\&quot;false\&quot;&gt;)&lt;/mo&gt;&lt;mo&gt;=&lt;/mo&gt;&lt;mi&gt;λ&lt;/mi&gt;&lt;msup&gt;&lt;mi&gt;e&lt;/mi&gt;&lt;mrow&gt;&lt;mo&gt;−&lt;/mo&gt;&lt;msup&gt;&lt;mi&gt;λ&lt;/mi&gt;&lt;mn&gt;2&lt;/mn&gt;&lt;/msup&gt;&lt;mo&gt;/&lt;/mo&gt;&lt;mn&gt;2&lt;/mn&gt;&lt;/mrow&gt;&lt;/msup&gt;&lt;/mrow&gt;&lt;/math&gt;&quot;,&quot;origin&quot;:&quot;MathType for Microsoft Add-in&quot;,&quot;version&quot;:&quot;v3.20.0&quot;}" title="p subscript capital lambda subscript 0 end subscript not stretchy left parenthesis lambda not stretchy right parenthesis equals lambda e to the power of negative lambda squared divided by 2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row&gt;&lt;msub&gt;&lt;mi&gt;Λ&lt;/mi&gt;&lt;mn&gt;0&lt;/mn&gt;&lt;/msub&gt;&lt;/mrow&gt;&lt;/msub&gt;&lt;mo stretchy=\&quot;false\&quot;&gt;(&lt;/mo&gt;&lt;mi&gt;λ&lt;/mi&gt;&lt;mo stretchy=\&quot;false\&quot;&gt;)&lt;/mo&gt;&lt;mo&gt;=&lt;/mo&gt;&lt;mi&gt;λ&lt;/mi&gt;&lt;msup&gt;&lt;mi&gt;e&lt;/mi&gt;&lt;mrow&gt;&lt;mo&gt;−&lt;/mo&gt;&lt;msup&gt;&lt;mi&gt;λ&lt;/mi&gt;&lt;mn&gt;2&lt;/mn&gt;&lt;/msup&gt;&lt;mo&gt;/&lt;/mo&gt;&lt;mn&gt;2&lt;/mn&gt;&lt;/mrow&gt;&lt;/msup&gt;&lt;/mrow&gt;&lt;/math&gt;&quot;,&quot;origin&quot;:&quot;MathType for Microsoft Add-in&quot;,&quot;version&quot;:&quot;v3.20.0&quot;}" title="p subscript capital lambda subscript 0 end subscript not stretchy left parenthesis lambda not stretchy right parenthesis equals lambda e to the power of negative lambda squared divided by 2 end exponent"/>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1123696" cy="2621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99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under H0.  In this formulation the probability of detection is given </w:t>
      </w:r>
    </w:p>
    <w:p w:rsidR="00894722" w:rsidRPr="003C066E" w:rsidRDefault="00894722" w:rsidP="002C66DD"/>
    <w:p w:rsidR="00894722" w:rsidRPr="003C066E" w:rsidRDefault="00894722" w:rsidP="002C66DD">
      <w:r w:rsidRPr="003C066E">
        <w:tab/>
      </w:r>
      <w:r>
        <w:rPr>
          <w:noProof/>
          <w:position w:val="-10"/>
        </w:rPr>
        <w:drawing>
          <wp:inline distT="0" distB="0" distL="0" distR="0" wp14:anchorId="5BE4B40D" wp14:editId="6FDC2CF6">
            <wp:extent cx="1302512" cy="233680"/>
            <wp:effectExtent l="0" t="0" r="0" b="0"/>
            <wp:docPr id="2134464583" name="Picture 1" descr="{&quot;mathml&quot;:&quot;&lt;math style=\&quot;font-family:stix;font-size:12px;\&quot;&gt;&lt;mrow&gt;&lt;msub&gt;&lt;mi&gt;P&lt;/mi&gt;&lt;mi&gt;D&lt;/mi&gt;&lt;/msub&gt;&lt;mo&gt;=&lt;/mo&gt;&lt;msub&gt;&lt;mi&gt;Q&lt;/mi&gt;&lt;mn&gt;0&lt;/mn&gt;&lt;/msub&gt;&lt;mo stretchy=\&quot;false\&quot;&gt;(&lt;/mo&gt;&lt;msqrt&gt;&lt;mi&gt;η&lt;/mi&gt;&lt;/msqrt&gt;&lt;mo&gt;,&lt;/mo&gt;&lt;msqrt&gt;&lt;mi&gt;ϒ&lt;/mi&gt;&lt;/msqrt&gt;&lt;mo stretchy=\&quot;false\&quot;&gt;)&lt;/mo&gt;&lt;/mrow&gt;&lt;/math&gt;&quot;,&quot;origin&quot;:&quot;MathType for Microsoft Add-in&quot;,&quot;version&quot;:&quot;v3.20.0&quot;}" title="P subscript D equals Q subscript 0 not stretchy left parenthesis square root of eta comma square root of ϒ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D&lt;/mi&gt;&lt;/msub&gt;&lt;mo&gt;=&lt;/mo&gt;&lt;msub&gt;&lt;mi&gt;Q&lt;/mi&gt;&lt;mn&gt;0&lt;/mn&gt;&lt;/msub&gt;&lt;mo stretchy=\&quot;false\&quot;&gt;(&lt;/mo&gt;&lt;msqrt&gt;&lt;mi&gt;η&lt;/mi&gt;&lt;/msqrt&gt;&lt;mo&gt;,&lt;/mo&gt;&lt;msqrt&gt;&lt;mi&gt;ϒ&lt;/mi&gt;&lt;/msqrt&gt;&lt;mo stretchy=\&quot;false\&quot;&gt;)&lt;/mo&gt;&lt;/mrow&gt;&lt;/math&gt;&quot;,&quot;origin&quot;:&quot;MathType for Microsoft Add-in&quot;,&quot;version&quot;:&quot;v3.20.0&quot;}" title="P subscript D equals Q subscript 0 not stretchy left parenthesis square root of eta comma square root of ϒ not stretchy right parenthesis"/>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1302512"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p>
    <w:p w:rsidR="00894722" w:rsidRPr="003C066E" w:rsidRDefault="00894722" w:rsidP="002C66DD"/>
    <w:p w:rsidR="00894722" w:rsidRPr="003C066E" w:rsidRDefault="00894722" w:rsidP="002C66DD">
      <w:r w:rsidRPr="003C066E">
        <w:tab/>
      </w:r>
      <w:r>
        <w:rPr>
          <w:noProof/>
          <w:position w:val="-34"/>
        </w:rPr>
        <w:drawing>
          <wp:inline distT="0" distB="0" distL="0" distR="0" wp14:anchorId="6CB5DC31" wp14:editId="17CD2330">
            <wp:extent cx="2426208" cy="617728"/>
            <wp:effectExtent l="0" t="0" r="0" b="0"/>
            <wp:docPr id="2134464584" name="Picture 1" descr="{&quot;mathml&quot;:&quot;&lt;math display=\&quot;block\&quot; style=\&quot;font-family:stix;font-size:12px;\&quot;&gt;&lt;mrow&gt;&lt;msub&gt;&lt;mi&gt;Q&lt;/mi&gt;&lt;mn&gt;0&lt;/mn&gt;&lt;/msub&gt;&lt;mo stretchy=\&quot;false\&quot;&gt;(&lt;/mo&gt;&lt;mi&gt;α&lt;/mi&gt;&lt;mo&gt;,&lt;/mo&gt;&lt;mi&gt;β&lt;/mi&gt;&lt;mo stretchy=\&quot;false\&quot;&gt;)&lt;/mo&gt;&lt;mo&gt;=&lt;/mo&gt;&lt;mrow&gt;&lt;munderover&gt;&lt;mo&gt;∫&lt;/mo&gt;&lt;mi&gt;β&lt;/mi&gt;&lt;mo&gt;∞&lt;/mo&gt;&lt;/munderover&gt;&lt;mrow&gt;&lt;mi&gt;x&lt;/mi&gt;&lt;msup&gt;&lt;mi&gt;e&lt;/mi&gt;&lt;mrow&gt;&lt;mo&gt;−&lt;/mo&gt;&lt;mo stretchy=\&quot;false\&quot;&gt;(&lt;/mo&gt;&lt;msup&gt;&lt;mi&gt;x&lt;/mi&gt;&lt;mn&gt;2&lt;/mn&gt;&lt;/msup&gt;&lt;mo&gt;+&lt;/mo&gt;&lt;msup&gt;&lt;mi&gt;α&lt;/mi&gt;&lt;mn&gt;2&lt;/mn&gt;&lt;/msup&gt;&lt;mo stretchy=\&quot;false\&quot;&gt;)&lt;/mo&gt;&lt;mo&gt;/&lt;/mo&gt;&lt;mn&gt;2&lt;/mn&gt;&lt;/mrow&gt;&lt;/msup&gt;&lt;msub&gt;&lt;mi&gt;I&lt;/mi&gt;&lt;mn&gt;0&lt;/mn&gt;&lt;/msub&gt;&lt;mo stretchy=\&quot;false\&quot;&gt;(&lt;/mo&gt;&lt;mi&gt;α&lt;/mi&gt;&lt;mi&gt;x&lt;/mi&gt;&lt;mo stretchy=\&quot;false\&quot;&gt;)&lt;/mo&gt;&lt;mi&gt;d&lt;/mi&gt;&lt;mi&gt;x&lt;/mi&gt;&lt;/mrow&gt;&lt;/mrow&gt;&lt;/mrow&gt;&lt;/math&gt;&quot;,&quot;origin&quot;:&quot;MathType for Microsoft Add-in&quot;,&quot;version&quot;:&quot;v3.20.0&quot;}" title="Q subscript 0 not stretchy left parenthesis alpha comma beta not stretchy right parenthesis equals integral from beta to infinity of x e to the power of negative not stretchy left parenthesis x squared plus alpha squared not stretchy right parenthesis divided by 2 end exponent I subscript 0 not stretchy left parenthesis alpha x not stretchy right parenthesis d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Q&lt;/mi&gt;&lt;mn&gt;0&lt;/mn&gt;&lt;/msub&gt;&lt;mo stretchy=\&quot;false\&quot;&gt;(&lt;/mo&gt;&lt;mi&gt;α&lt;/mi&gt;&lt;mo&gt;,&lt;/mo&gt;&lt;mi&gt;β&lt;/mi&gt;&lt;mo stretchy=\&quot;false\&quot;&gt;)&lt;/mo&gt;&lt;mo&gt;=&lt;/mo&gt;&lt;mrow&gt;&lt;munderover&gt;&lt;mo&gt;∫&lt;/mo&gt;&lt;mi&gt;β&lt;/mi&gt;&lt;mo&gt;∞&lt;/mo&gt;&lt;/munderover&gt;&lt;mrow&gt;&lt;mi&gt;x&lt;/mi&gt;&lt;msup&gt;&lt;mi&gt;e&lt;/mi&gt;&lt;mrow&gt;&lt;mo&gt;−&lt;/mo&gt;&lt;mo stretchy=\&quot;false\&quot;&gt;(&lt;/mo&gt;&lt;msup&gt;&lt;mi&gt;x&lt;/mi&gt;&lt;mn&gt;2&lt;/mn&gt;&lt;/msup&gt;&lt;mo&gt;+&lt;/mo&gt;&lt;msup&gt;&lt;mi&gt;α&lt;/mi&gt;&lt;mn&gt;2&lt;/mn&gt;&lt;/msup&gt;&lt;mo stretchy=\&quot;false\&quot;&gt;)&lt;/mo&gt;&lt;mo&gt;/&lt;/mo&gt;&lt;mn&gt;2&lt;/mn&gt;&lt;/mrow&gt;&lt;/msup&gt;&lt;msub&gt;&lt;mi&gt;I&lt;/mi&gt;&lt;mn&gt;0&lt;/mn&gt;&lt;/msub&gt;&lt;mo stretchy=\&quot;false\&quot;&gt;(&lt;/mo&gt;&lt;mi&gt;α&lt;/mi&gt;&lt;mi&gt;x&lt;/mi&gt;&lt;mo stretchy=\&quot;false\&quot;&gt;)&lt;/mo&gt;&lt;mi&gt;d&lt;/mi&gt;&lt;mi&gt;x&lt;/mi&gt;&lt;/mrow&gt;&lt;/mrow&gt;&lt;/mrow&gt;&lt;/math&gt;&quot;,&quot;origin&quot;:&quot;MathType for Microsoft Add-in&quot;,&quot;version&quot;:&quot;v3.20.0&quot;}" title="Q subscript 0 not stretchy left parenthesis alpha comma beta not stretchy right parenthesis equals integral from beta to infinity of x e to the power of negative not stretchy left parenthesis x squared plus alpha squared not stretchy right parenthesis divided by 2 end exponent I subscript 0 not stretchy left parenthesis alpha x not stretchy right parenthesis d x"/>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2426208" cy="6177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is Marcum’s zeroth order Q-function</w:t>
      </w:r>
    </w:p>
    <w:p w:rsidR="00894722" w:rsidRPr="003C066E" w:rsidRDefault="00894722" w:rsidP="002C66DD"/>
    <w:p w:rsidR="00894722" w:rsidRPr="003C066E" w:rsidRDefault="00894722" w:rsidP="002C66DD">
      <w:r w:rsidRPr="003C066E">
        <w:t>For a mismatched detector wherein a random phased sinewave the PDF under H1 is</w:t>
      </w:r>
    </w:p>
    <w:p w:rsidR="00894722" w:rsidRPr="003C066E" w:rsidRDefault="00894722" w:rsidP="002C66DD"/>
    <w:p w:rsidR="00894722" w:rsidRPr="003C066E" w:rsidRDefault="00894722" w:rsidP="002C66DD">
      <w:r w:rsidRPr="003C066E">
        <w:tab/>
      </w:r>
      <w:r>
        <w:rPr>
          <w:noProof/>
          <w:position w:val="-38"/>
        </w:rPr>
        <w:drawing>
          <wp:inline distT="0" distB="0" distL="0" distR="0" wp14:anchorId="33CBA4C1" wp14:editId="267C626C">
            <wp:extent cx="2966720" cy="670560"/>
            <wp:effectExtent l="0" t="0" r="0" b="0"/>
            <wp:docPr id="2134464585" name="Picture 1" descr="{&quot;mathml&quot;:&quot;&lt;math style=\&quot;font-family:stix;font-size:12px;\&quot;&gt;&lt;mrow&gt;&lt;msub&gt;&lt;mi&gt;p&lt;/mi&gt;&lt;mn&gt;1&lt;/mn&gt;&lt;/msub&gt;&lt;mo stretchy=\&quot;false\&quot;&gt;(&lt;/mo&gt;&lt;mi&gt;λ&lt;/mi&gt;&lt;mo stretchy=\&quot;false\&quot;&gt;)&lt;/mo&gt;&lt;mo&gt;=&lt;/mo&gt;&lt;mfrac&gt;&lt;mn&gt;1&lt;/mn&gt;&lt;mrow&gt;&lt;mn&gt;2&lt;/mn&gt;&lt;mi&gt;π&lt;/mi&gt;&lt;/mrow&gt;&lt;/mfrac&gt;&lt;mrow&gt;&lt;munderover&gt;&lt;mo&gt;∫&lt;/mo&gt;&lt;mn&gt;0&lt;/mn&gt;&lt;mrow&gt;&lt;mn&gt;2&lt;/mn&gt;&lt;mi&gt;π&lt;/mi&gt;&lt;/mrow&gt;&lt;/munderover&gt;&lt;mrow&gt;&lt;mfrac&gt;&lt;mn&gt;1&lt;/mn&gt;&lt;mrow&gt;&lt;msqrt&gt;&lt;mrow&gt;&lt;mn&gt;2&lt;/mn&gt;&lt;mi&gt;π&lt;/mi&gt;&lt;mi&gt;E&lt;/mi&gt;&lt;msup&gt;&lt;mi&gt;σ&lt;/mi&gt;&lt;mn&gt;2&lt;/mn&gt;&lt;/msup&gt;&lt;/mrow&gt;&lt;/msqrt&gt;&lt;/mrow&gt;&lt;/mfrac&gt;&lt;msup&gt;&lt;mi&gt;e&lt;/mi&gt;&lt;mrow&gt;&lt;mo&gt;−&lt;/mo&gt;&lt;mfrac&gt;&lt;mn&gt;1&lt;/mn&gt;&lt;mrow&gt;&lt;mn&gt;2&lt;/mn&gt;&lt;mi&gt;E&lt;/mi&gt;&lt;msup&gt;&lt;mi&gt;σ&lt;/mi&gt;&lt;mn&gt;2&lt;/mn&gt;&lt;/msup&gt;&lt;/mrow&gt;&lt;/mfrac&gt;&lt;mo stretchy=\&quot;false\&quot;&gt;(&lt;/mo&gt;&lt;mi&gt;λ&lt;/mi&gt;&lt;mo&gt;−&lt;/mo&gt;&lt;mi&gt;E&lt;/mi&gt;&lt;mi&gt;cos&lt;/mi&gt;&lt;mi&gt;θ&lt;/mi&gt;&lt;msup&gt;&lt;mo stretchy=\&quot;false\&quot;&gt;)&lt;/mo&gt;&lt;mn&gt;2&lt;/mn&gt;&lt;/msup&gt;&lt;/mrow&gt;&lt;/msup&gt;&lt;mi&gt;d&lt;/mi&gt;&lt;mi&gt;θ&lt;/mi&gt;&lt;/mrow&gt;&lt;/mrow&gt;&lt;/mrow&gt;&lt;/math&gt;&quot;,&quot;origin&quot;:&quot;MathType for Microsoft Add-in&quot;,&quot;version&quot;:&quot;v3.20.0&quot;}" title="p subscript 1 not stretchy left parenthesis lambda not stretchy right parenthesis equals fraction numerator 1 over denominator 2 pi end fraction integral from 0 to 2 pi of fraction numerator 1 over denominator square root of 2 pi E sigma squared end root end fraction e to the power of negative fraction numerator 1 over denominator 2 E sigma squared end fraction not stretchy left parenthesis lambda minus E cos theta not stretchy right parenthesis squared end exponent d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n&gt;1&lt;/mn&gt;&lt;/msub&gt;&lt;mo stretchy=\&quot;false\&quot;&gt;(&lt;/mo&gt;&lt;mi&gt;λ&lt;/mi&gt;&lt;mo stretchy=\&quot;false\&quot;&gt;)&lt;/mo&gt;&lt;mo&gt;=&lt;/mo&gt;&lt;mfrac&gt;&lt;mn&gt;1&lt;/mn&gt;&lt;mrow&gt;&lt;mn&gt;2&lt;/mn&gt;&lt;mi&gt;π&lt;/mi&gt;&lt;/mrow&gt;&lt;/mfrac&gt;&lt;mrow&gt;&lt;munderover&gt;&lt;mo&gt;∫&lt;/mo&gt;&lt;mn&gt;0&lt;/mn&gt;&lt;mrow&gt;&lt;mn&gt;2&lt;/mn&gt;&lt;mi&gt;π&lt;/mi&gt;&lt;/mrow&gt;&lt;/munderover&gt;&lt;mrow&gt;&lt;mfrac&gt;&lt;mn&gt;1&lt;/mn&gt;&lt;mrow&gt;&lt;msqrt&gt;&lt;mrow&gt;&lt;mn&gt;2&lt;/mn&gt;&lt;mi&gt;π&lt;/mi&gt;&lt;mi&gt;E&lt;/mi&gt;&lt;msup&gt;&lt;mi&gt;σ&lt;/mi&gt;&lt;mn&gt;2&lt;/mn&gt;&lt;/msup&gt;&lt;/mrow&gt;&lt;/msqrt&gt;&lt;/mrow&gt;&lt;/mfrac&gt;&lt;msup&gt;&lt;mi&gt;e&lt;/mi&gt;&lt;mrow&gt;&lt;mo&gt;−&lt;/mo&gt;&lt;mfrac&gt;&lt;mn&gt;1&lt;/mn&gt;&lt;mrow&gt;&lt;mn&gt;2&lt;/mn&gt;&lt;mi&gt;E&lt;/mi&gt;&lt;msup&gt;&lt;mi&gt;σ&lt;/mi&gt;&lt;mn&gt;2&lt;/mn&gt;&lt;/msup&gt;&lt;/mrow&gt;&lt;/mfrac&gt;&lt;mo stretchy=\&quot;false\&quot;&gt;(&lt;/mo&gt;&lt;mi&gt;λ&lt;/mi&gt;&lt;mo&gt;−&lt;/mo&gt;&lt;mi&gt;E&lt;/mi&gt;&lt;mi&gt;cos&lt;/mi&gt;&lt;mi&gt;θ&lt;/mi&gt;&lt;msup&gt;&lt;mo stretchy=\&quot;false\&quot;&gt;)&lt;/mo&gt;&lt;mn&gt;2&lt;/mn&gt;&lt;/msup&gt;&lt;/mrow&gt;&lt;/msup&gt;&lt;mi&gt;d&lt;/mi&gt;&lt;mi&gt;θ&lt;/mi&gt;&lt;/mrow&gt;&lt;/mrow&gt;&lt;/mrow&gt;&lt;/math&gt;&quot;,&quot;origin&quot;:&quot;MathType for Microsoft Add-in&quot;,&quot;version&quot;:&quot;v3.20.0&quot;}" title="p subscript 1 not stretchy left parenthesis lambda not stretchy right parenthesis equals fraction numerator 1 over denominator 2 pi end fraction integral from 0 to 2 pi of fraction numerator 1 over denominator square root of 2 pi E sigma squared end root end fraction e to the power of negative fraction numerator 1 over denominator 2 E sigma squared end fraction not stretchy left parenthesis lambda minus E cos theta not stretchy right parenthesis squared end exponent d theta"/>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2966720" cy="6705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does not have a closed form.</w:t>
      </w:r>
    </w:p>
    <w:p w:rsidR="00894722" w:rsidRPr="003C066E" w:rsidRDefault="00894722" w:rsidP="002C66DD"/>
    <w:p w:rsidR="00894722" w:rsidRPr="003C066E" w:rsidRDefault="00894722" w:rsidP="002C66DD">
      <w:r w:rsidRPr="003C066E">
        <w:t xml:space="preserve">Figure () shows that the resulting decrease in performance is only about 1 dB over most SNR values.  </w:t>
      </w:r>
    </w:p>
    <w:p w:rsidR="00894722" w:rsidRPr="003C066E" w:rsidRDefault="00894722" w:rsidP="002C66DD"/>
    <w:p w:rsidR="00894722" w:rsidRPr="003C066E" w:rsidRDefault="00894722" w:rsidP="002C66DD">
      <w:r w:rsidRPr="003C066E">
        <w:rPr>
          <w:noProof/>
        </w:rPr>
        <w:drawing>
          <wp:inline distT="0" distB="0" distL="0" distR="0" wp14:anchorId="0CD888B4" wp14:editId="6A010F18">
            <wp:extent cx="5334000" cy="4000500"/>
            <wp:effectExtent l="0" t="0" r="0" b="0"/>
            <wp:docPr id="1248007480" name="Picture 124800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rsidR="00894722" w:rsidRPr="003C066E" w:rsidRDefault="00894722" w:rsidP="002C66DD"/>
    <w:p w:rsidR="00894722" w:rsidRPr="003C066E" w:rsidRDefault="00894722" w:rsidP="002C66DD">
      <w:r w:rsidRPr="003C066E">
        <w:t xml:space="preserve">To see why this is so consider Fig () which represents the vector spaces (lines) of the signal vector, signal s vector with random phase x, noise vector g, and received vector,y.  The test statistic is the magnitude of the projection in the direction of the signal.  Under coherent detection the problem is one dimensional where a large negative noise value can cause </w:t>
      </w:r>
      <w:r>
        <w:rPr>
          <w:noProof/>
          <w:position w:val="-9"/>
        </w:rPr>
        <w:drawing>
          <wp:inline distT="0" distB="0" distL="0" distR="0" wp14:anchorId="45AD0447" wp14:editId="1989FB9A">
            <wp:extent cx="613664" cy="166624"/>
            <wp:effectExtent l="0" t="0" r="0" b="0"/>
            <wp:docPr id="2134464586" name="Picture 1" descr="{&quot;mathml&quot;:&quot;&lt;math display=\&quot;block\&quot; style=\&quot;font-family:stix;font-size:12px;\&quot;&gt;&lt;mrow&gt;&lt;mi&gt;λ&lt;/mi&gt;&lt;mo&gt;=&lt;/mo&gt;&lt;mi&gt;E&lt;/mi&gt;&lt;mo&gt;+&lt;/mo&gt;&lt;msub&gt;&lt;mi&gt;g&lt;/mi&gt;&lt;mi&gt;I&lt;/mi&gt;&lt;/msub&gt;&lt;/mrow&gt;&lt;/math&gt;&quot;,&quot;origin&quot;:&quot;MathType for Microsoft Add-in&quot;,&quot;version&quot;:&quot;v3.20.0&quot;}" title="lambda equals E plus g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λ&lt;/mi&gt;&lt;mo&gt;=&lt;/mo&gt;&lt;mi&gt;E&lt;/mi&gt;&lt;mo&gt;+&lt;/mo&gt;&lt;msub&gt;&lt;mi&gt;g&lt;/mi&gt;&lt;mi&gt;I&lt;/mi&gt;&lt;/msub&gt;&lt;/mrow&gt;&lt;/math&gt;&quot;,&quot;origin&quot;:&quot;MathType for Microsoft Add-in&quot;,&quot;version&quot;:&quot;v3.20.0&quot;}" title="lambda equals E plus g subscript I"/>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613664" cy="166624"/>
                    </a:xfrm>
                    <a:prstGeom prst="rect">
                      <a:avLst/>
                    </a:prstGeom>
                  </pic:spPr>
                </pic:pic>
              </a:graphicData>
            </a:graphic>
          </wp:inline>
        </w:drawing>
      </w:r>
      <w:r w:rsidRPr="003C066E">
        <w:t xml:space="preserve">, where </w:t>
      </w:r>
      <w:r>
        <w:rPr>
          <w:noProof/>
          <w:position w:val="-9"/>
        </w:rPr>
        <w:drawing>
          <wp:inline distT="0" distB="0" distL="0" distR="0" wp14:anchorId="5D85F452" wp14:editId="76FAE286">
            <wp:extent cx="743712" cy="170688"/>
            <wp:effectExtent l="0" t="0" r="0" b="0"/>
            <wp:docPr id="2134464587" name="Picture 1" descr="{&quot;mathml&quot;:&quot;&lt;math display=\&quot;block\&quot; style=\&quot;font-family:stix;font-size:12px;\&quot;&gt;&lt;mrow&gt;&lt;msub&gt;&lt;mi&gt;g&lt;/mi&gt;&lt;mi&gt;I&lt;/mi&gt;&lt;/msub&gt;&lt;mo&gt;=&lt;/mo&gt;&lt;mtext&gt;ℝ&lt;/mtext&gt;&lt;mfenced close=\&quot;}\&quot; open=\&quot;{\&quot; wrs:valign=\&quot;middle\&quot;&gt;&lt;mrow&gt;&lt;msup&gt;&lt;mi&gt;y&lt;/mi&gt;&lt;mtext&gt;†&lt;/mtext&gt;&lt;/msup&gt;&lt;mi&gt;s&lt;/mi&gt;&lt;/mrow&gt;&lt;/mfenced&gt;&lt;/mrow&gt;&lt;/math&gt;&quot;,&quot;origin&quot;:&quot;MathType for Microsoft Add-in&quot;,&quot;version&quot;:&quot;v3.20.0&quot;}" title="g subscript I equals text ℝ end text open curly brackets y to the power of text † end text end exponent 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g&lt;/mi&gt;&lt;mi&gt;I&lt;/mi&gt;&lt;/msub&gt;&lt;mo&gt;=&lt;/mo&gt;&lt;mtext&gt;ℝ&lt;/mtext&gt;&lt;mfenced close=\&quot;}\&quot; open=\&quot;{\&quot; wrs:valign=\&quot;middle\&quot;&gt;&lt;mrow&gt;&lt;msup&gt;&lt;mi&gt;y&lt;/mi&gt;&lt;mtext&gt;†&lt;/mtext&gt;&lt;/msup&gt;&lt;mi&gt;s&lt;/mi&gt;&lt;/mrow&gt;&lt;/mfenced&gt;&lt;/mrow&gt;&lt;/math&gt;&quot;,&quot;origin&quot;:&quot;MathType for Microsoft Add-in&quot;,&quot;version&quot;:&quot;v3.20.0&quot;}" title="g subscript I equals text ℝ end text open curly brackets y to the power of text † end text end exponent s close curly brackets"/>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743712" cy="170688"/>
                    </a:xfrm>
                    <a:prstGeom prst="rect">
                      <a:avLst/>
                    </a:prstGeom>
                  </pic:spPr>
                </pic:pic>
              </a:graphicData>
            </a:graphic>
          </wp:inline>
        </w:drawing>
      </w:r>
      <w:r w:rsidRPr="003C066E">
        <w:t xml:space="preserve">, to be smaller than the threshold in which case an error has occurred under H1, i.e. a miss.  For the noncoherent case we are concerned with the projection of the vector sum </w:t>
      </w:r>
      <w:r>
        <w:rPr>
          <w:noProof/>
          <w:position w:val="-5"/>
        </w:rPr>
        <w:drawing>
          <wp:inline distT="0" distB="0" distL="0" distR="0" wp14:anchorId="11D12EBC" wp14:editId="20FAA61C">
            <wp:extent cx="692912" cy="152400"/>
            <wp:effectExtent l="0" t="0" r="0" b="0"/>
            <wp:docPr id="2134464588" name="Picture 1" descr="{&quot;mathml&quot;:&quot;&lt;math display=\&quot;block\&quot; style=\&quot;font-family:stix;font-size:12px;\&quot;&gt;&lt;mrow&gt;&lt;mi&gt;y&lt;/mi&gt;&lt;mo&gt;=&lt;/mo&gt;&lt;mi&gt;s&lt;/mi&gt;&lt;msup&gt;&lt;mi&gt;e&lt;/mi&gt;&lt;mrow&gt;&lt;mi&gt;j&lt;/mi&gt;&lt;mi&gt;θ&lt;/mi&gt;&lt;/mrow&gt;&lt;/msup&gt;&lt;mo&gt;+&lt;/mo&gt;&lt;mi&gt;g&lt;/mi&gt;&lt;/mrow&gt;&lt;/math&gt;&quot;,&quot;origin&quot;:&quot;MathType for Microsoft Add-in&quot;,&quot;version&quot;:&quot;v3.20.0&quot;}" title="y equals s e to the power of j theta end exponent plus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y&lt;/mi&gt;&lt;mo&gt;=&lt;/mo&gt;&lt;mi&gt;s&lt;/mi&gt;&lt;msup&gt;&lt;mi&gt;e&lt;/mi&gt;&lt;mrow&gt;&lt;mi&gt;j&lt;/mi&gt;&lt;mi&gt;θ&lt;/mi&gt;&lt;/mrow&gt;&lt;/msup&gt;&lt;mo&gt;+&lt;/mo&gt;&lt;mi&gt;g&lt;/mi&gt;&lt;/mrow&gt;&lt;/math&gt;&quot;,&quot;origin&quot;:&quot;MathType for Microsoft Add-in&quot;,&quot;version&quot;:&quot;v3.20.0&quot;}" title="y equals s e to the power of j theta end exponent plus g"/>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692912" cy="152400"/>
                    </a:xfrm>
                    <a:prstGeom prst="rect">
                      <a:avLst/>
                    </a:prstGeom>
                  </pic:spPr>
                </pic:pic>
              </a:graphicData>
            </a:graphic>
          </wp:inline>
        </w:drawing>
      </w:r>
      <w:r w:rsidRPr="003C066E">
        <w:t xml:space="preserve">onto </w:t>
      </w:r>
      <w:r>
        <w:rPr>
          <w:noProof/>
        </w:rPr>
        <w:drawing>
          <wp:inline distT="0" distB="0" distL="0" distR="0" wp14:anchorId="4AC34268" wp14:editId="3FD77F80">
            <wp:extent cx="67056" cy="69088"/>
            <wp:effectExtent l="0" t="0" r="0" b="0"/>
            <wp:docPr id="2134464589" name="Picture 1" descr="{&quot;mathml&quot;:&quot;&lt;math display=\&quot;block\&quot; style=\&quot;font-family:stix;font-size:12px;\&quot;&gt;&lt;mi&gt;s&lt;/mi&gt;&lt;/math&gt;&quot;,&quot;origin&quot;:&quot;MathType for Microsoft Add-in&quot;,&quot;version&quot;:&quot;v3.20.0&quot;}"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s&lt;/mi&gt;&lt;/math&gt;&quot;,&quot;origin&quot;:&quot;MathType for Microsoft Add-in&quot;,&quot;version&quot;:&quot;v3.20.0&quot;}" title="s"/>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67056" cy="69088"/>
                    </a:xfrm>
                    <a:prstGeom prst="rect">
                      <a:avLst/>
                    </a:prstGeom>
                  </pic:spPr>
                </pic:pic>
              </a:graphicData>
            </a:graphic>
          </wp:inline>
        </w:drawing>
      </w:r>
      <w:r w:rsidRPr="003C066E">
        <w:t xml:space="preserve">.  Hence, two independt noise vectors contribute to the net projection.  In this case one or both of the noise vectors must be large and negative which does not occur that often.  Therefore there is not much difference in performance.  At very high SNR the effects of noise are minimal, hence performance at high SNR is similar. </w:t>
      </w:r>
    </w:p>
    <w:p w:rsidR="00894722" w:rsidRPr="003C066E" w:rsidRDefault="00894722" w:rsidP="002C66DD"/>
    <w:p w:rsidR="00894722" w:rsidRPr="003C066E" w:rsidRDefault="00894722" w:rsidP="002C66DD"/>
    <w:p w:rsidR="00894722" w:rsidRPr="003C066E" w:rsidRDefault="00894722" w:rsidP="002C66DD">
      <w:r>
        <w:rPr>
          <w:noProof/>
        </w:rPr>
        <mc:AlternateContent>
          <mc:Choice Requires="wpc">
            <w:drawing>
              <wp:inline distT="0" distB="0" distL="0" distR="0" wp14:anchorId="494324AC" wp14:editId="2FE2A5CA">
                <wp:extent cx="5486400" cy="3291840"/>
                <wp:effectExtent l="0" t="0" r="0" b="0"/>
                <wp:docPr id="2004512690" name="Canvas 9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37139366" name="Line 99"/>
                        <wps:cNvCnPr>
                          <a:cxnSpLocks/>
                        </wps:cNvCnPr>
                        <wps:spPr bwMode="auto">
                          <a:xfrm>
                            <a:off x="137922" y="526542"/>
                            <a:ext cx="0" cy="215874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31482905" name="Line 100"/>
                        <wps:cNvCnPr>
                          <a:cxnSpLocks/>
                        </wps:cNvCnPr>
                        <wps:spPr bwMode="auto">
                          <a:xfrm>
                            <a:off x="137922" y="2685288"/>
                            <a:ext cx="283083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6767932" name="Line 101"/>
                        <wps:cNvCnPr>
                          <a:cxnSpLocks/>
                        </wps:cNvCnPr>
                        <wps:spPr bwMode="auto">
                          <a:xfrm flipV="1">
                            <a:off x="130302" y="1777746"/>
                            <a:ext cx="1583436" cy="914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99263922" name="Line 102"/>
                        <wps:cNvCnPr>
                          <a:cxnSpLocks/>
                        </wps:cNvCnPr>
                        <wps:spPr bwMode="auto">
                          <a:xfrm flipH="1">
                            <a:off x="1242060" y="1792224"/>
                            <a:ext cx="446532" cy="5341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2029466" name="Line 103"/>
                        <wps:cNvCnPr>
                          <a:cxnSpLocks/>
                        </wps:cNvCnPr>
                        <wps:spPr bwMode="auto">
                          <a:xfrm flipV="1">
                            <a:off x="137922" y="2334006"/>
                            <a:ext cx="1112520" cy="3436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72471081" name="Object 104"/>
                          <pic:cNvPicPr>
                            <a:picLocks/>
                          </pic:cNvPicPr>
                        </pic:nvPicPr>
                        <pic:blipFill>
                          <a:blip r:embed="rId300" cstate="print">
                            <a:extLst>
                              <a:ext uri="{28A0092B-C50C-407E-A947-70E740481C1C}">
                                <a14:useLocalDpi xmlns:a14="http://schemas.microsoft.com/office/drawing/2010/main" val="0"/>
                              </a:ext>
                            </a:extLst>
                          </a:blip>
                          <a:srcRect/>
                          <a:stretch>
                            <a:fillRect/>
                          </a:stretch>
                        </pic:blipFill>
                        <pic:spPr bwMode="auto">
                          <a:xfrm>
                            <a:off x="2997708" y="2612136"/>
                            <a:ext cx="153162" cy="22707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50587484" name="Object 105"/>
                          <pic:cNvPicPr>
                            <a:picLocks/>
                          </pic:cNvPicPr>
                        </pic:nvPicPr>
                        <pic:blipFill>
                          <a:blip r:embed="rId301">
                            <a:extLst>
                              <a:ext uri="{28A0092B-C50C-407E-A947-70E740481C1C}">
                                <a14:useLocalDpi xmlns:a14="http://schemas.microsoft.com/office/drawing/2010/main" val="0"/>
                              </a:ext>
                            </a:extLst>
                          </a:blip>
                          <a:srcRect/>
                          <a:stretch>
                            <a:fillRect/>
                          </a:stretch>
                        </pic:blipFill>
                        <pic:spPr bwMode="auto">
                          <a:xfrm>
                            <a:off x="816864" y="1901952"/>
                            <a:ext cx="127254" cy="126492"/>
                          </a:xfrm>
                          <a:prstGeom prst="rect">
                            <a:avLst/>
                          </a:prstGeom>
                          <a:noFill/>
                          <a:extLst>
                            <a:ext uri="{909E8E84-426E-40DD-AFC4-6F175D3DCCD1}">
                              <a14:hiddenFill xmlns:a14="http://schemas.microsoft.com/office/drawing/2010/main">
                                <a:solidFill>
                                  <a:srgbClr val="FFFFFF"/>
                                </a:solidFill>
                              </a14:hiddenFill>
                            </a:ext>
                          </a:extLst>
                        </pic:spPr>
                      </pic:pic>
                      <wps:wsp>
                        <wps:cNvPr id="565454778" name="Freeform 106"/>
                        <wps:cNvSpPr>
                          <a:spLocks/>
                        </wps:cNvSpPr>
                        <wps:spPr bwMode="auto">
                          <a:xfrm>
                            <a:off x="701040" y="2355342"/>
                            <a:ext cx="87630" cy="336804"/>
                          </a:xfrm>
                          <a:custGeom>
                            <a:avLst/>
                            <a:gdLst>
                              <a:gd name="T0" fmla="*/ 69 w 138"/>
                              <a:gd name="T1" fmla="*/ 530 h 530"/>
                              <a:gd name="T2" fmla="*/ 126 w 138"/>
                              <a:gd name="T3" fmla="*/ 173 h 530"/>
                              <a:gd name="T4" fmla="*/ 0 w 138"/>
                              <a:gd name="T5" fmla="*/ 0 h 530"/>
                            </a:gdLst>
                            <a:ahLst/>
                            <a:cxnLst>
                              <a:cxn ang="0">
                                <a:pos x="T0" y="T1"/>
                              </a:cxn>
                              <a:cxn ang="0">
                                <a:pos x="T2" y="T3"/>
                              </a:cxn>
                              <a:cxn ang="0">
                                <a:pos x="T4" y="T5"/>
                              </a:cxn>
                            </a:cxnLst>
                            <a:rect l="0" t="0" r="r" b="b"/>
                            <a:pathLst>
                              <a:path w="138" h="530">
                                <a:moveTo>
                                  <a:pt x="69" y="530"/>
                                </a:moveTo>
                                <a:cubicBezTo>
                                  <a:pt x="103" y="395"/>
                                  <a:pt x="138" y="261"/>
                                  <a:pt x="126" y="173"/>
                                </a:cubicBezTo>
                                <a:cubicBezTo>
                                  <a:pt x="114" y="85"/>
                                  <a:pt x="57" y="42"/>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56267142" name="Object 107"/>
                          <pic:cNvPicPr>
                            <a:picLocks/>
                          </pic:cNvPicPr>
                        </pic:nvPicPr>
                        <pic:blipFill>
                          <a:blip r:embed="rId302">
                            <a:extLst>
                              <a:ext uri="{28A0092B-C50C-407E-A947-70E740481C1C}">
                                <a14:useLocalDpi xmlns:a14="http://schemas.microsoft.com/office/drawing/2010/main" val="0"/>
                              </a:ext>
                            </a:extLst>
                          </a:blip>
                          <a:srcRect/>
                          <a:stretch>
                            <a:fillRect/>
                          </a:stretch>
                        </pic:blipFill>
                        <pic:spPr bwMode="auto">
                          <a:xfrm>
                            <a:off x="800862" y="2493264"/>
                            <a:ext cx="127254" cy="1767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0925844" name="Object 108"/>
                          <pic:cNvPicPr>
                            <a:picLocks/>
                          </pic:cNvPicPr>
                        </pic:nvPicPr>
                        <pic:blipFill>
                          <a:blip r:embed="rId303">
                            <a:extLst>
                              <a:ext uri="{28A0092B-C50C-407E-A947-70E740481C1C}">
                                <a14:useLocalDpi xmlns:a14="http://schemas.microsoft.com/office/drawing/2010/main" val="0"/>
                              </a:ext>
                            </a:extLst>
                          </a:blip>
                          <a:srcRect/>
                          <a:stretch>
                            <a:fillRect/>
                          </a:stretch>
                        </pic:blipFill>
                        <pic:spPr bwMode="auto">
                          <a:xfrm>
                            <a:off x="1261110" y="2324862"/>
                            <a:ext cx="128016" cy="1645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prstDash val="dash"/>
                                <a:miter lim="800000"/>
                                <a:headEnd/>
                                <a:tailEnd/>
                              </a14:hiddenLine>
                            </a:ext>
                          </a:extLst>
                        </pic:spPr>
                      </pic:pic>
                      <pic:pic xmlns:pic="http://schemas.openxmlformats.org/drawingml/2006/picture">
                        <pic:nvPicPr>
                          <pic:cNvPr id="1051731285" name="Object 109"/>
                          <pic:cNvPicPr>
                            <a:picLocks/>
                          </pic:cNvPicPr>
                        </pic:nvPicPr>
                        <pic:blipFill>
                          <a:blip r:embed="rId304">
                            <a:extLst>
                              <a:ext uri="{28A0092B-C50C-407E-A947-70E740481C1C}">
                                <a14:useLocalDpi xmlns:a14="http://schemas.microsoft.com/office/drawing/2010/main" val="0"/>
                              </a:ext>
                            </a:extLst>
                          </a:blip>
                          <a:srcRect/>
                          <a:stretch>
                            <a:fillRect/>
                          </a:stretch>
                        </pic:blipFill>
                        <pic:spPr bwMode="auto">
                          <a:xfrm>
                            <a:off x="1545336" y="1949958"/>
                            <a:ext cx="128016" cy="165354"/>
                          </a:xfrm>
                          <a:prstGeom prst="rect">
                            <a:avLst/>
                          </a:prstGeom>
                          <a:noFill/>
                          <a:extLst>
                            <a:ext uri="{909E8E84-426E-40DD-AFC4-6F175D3DCCD1}">
                              <a14:hiddenFill xmlns:a14="http://schemas.microsoft.com/office/drawing/2010/main">
                                <a:solidFill>
                                  <a:srgbClr val="FFFFFF"/>
                                </a:solidFill>
                              </a14:hiddenFill>
                            </a:ext>
                          </a:extLst>
                        </pic:spPr>
                      </pic:pic>
                      <wps:wsp>
                        <wps:cNvPr id="40847864" name="Line 110"/>
                        <wps:cNvCnPr>
                          <a:cxnSpLocks/>
                        </wps:cNvCnPr>
                        <wps:spPr bwMode="auto">
                          <a:xfrm>
                            <a:off x="1235964" y="2340864"/>
                            <a:ext cx="762" cy="43967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88799484" name="Object 111"/>
                          <pic:cNvPicPr>
                            <a:picLocks/>
                          </pic:cNvPicPr>
                        </pic:nvPicPr>
                        <pic:blipFill>
                          <a:blip r:embed="rId305">
                            <a:extLst>
                              <a:ext uri="{28A0092B-C50C-407E-A947-70E740481C1C}">
                                <a14:useLocalDpi xmlns:a14="http://schemas.microsoft.com/office/drawing/2010/main" val="0"/>
                              </a:ext>
                            </a:extLst>
                          </a:blip>
                          <a:srcRect/>
                          <a:stretch>
                            <a:fillRect/>
                          </a:stretch>
                        </pic:blipFill>
                        <pic:spPr bwMode="auto">
                          <a:xfrm>
                            <a:off x="1187958" y="2894838"/>
                            <a:ext cx="2747772" cy="3040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prstDash val="dash"/>
                                <a:miter lim="800000"/>
                                <a:headEnd/>
                                <a:tailEnd/>
                              </a14:hiddenLine>
                            </a:ext>
                          </a:extLst>
                        </pic:spPr>
                      </pic:pic>
                      <pic:pic xmlns:pic="http://schemas.openxmlformats.org/drawingml/2006/picture">
                        <pic:nvPicPr>
                          <pic:cNvPr id="1256641316" name="Object 112"/>
                          <pic:cNvPicPr>
                            <a:picLocks/>
                          </pic:cNvPicPr>
                        </pic:nvPicPr>
                        <pic:blipFill>
                          <a:blip r:embed="rId306">
                            <a:extLst>
                              <a:ext uri="{28A0092B-C50C-407E-A947-70E740481C1C}">
                                <a14:useLocalDpi xmlns:a14="http://schemas.microsoft.com/office/drawing/2010/main" val="0"/>
                              </a:ext>
                            </a:extLst>
                          </a:blip>
                          <a:srcRect/>
                          <a:stretch>
                            <a:fillRect/>
                          </a:stretch>
                        </pic:blipFill>
                        <pic:spPr bwMode="auto">
                          <a:xfrm>
                            <a:off x="1613916" y="2097786"/>
                            <a:ext cx="177546" cy="228600"/>
                          </a:xfrm>
                          <a:prstGeom prst="rect">
                            <a:avLst/>
                          </a:prstGeom>
                          <a:noFill/>
                          <a:extLst>
                            <a:ext uri="{909E8E84-426E-40DD-AFC4-6F175D3DCCD1}">
                              <a14:hiddenFill xmlns:a14="http://schemas.microsoft.com/office/drawing/2010/main">
                                <a:solidFill>
                                  <a:srgbClr val="FFFFFF"/>
                                </a:solidFill>
                              </a14:hiddenFill>
                            </a:ext>
                          </a:extLst>
                        </pic:spPr>
                      </pic:pic>
                      <wps:wsp>
                        <wps:cNvPr id="980456987" name="Line 113"/>
                        <wps:cNvCnPr>
                          <a:cxnSpLocks/>
                        </wps:cNvCnPr>
                        <wps:spPr bwMode="auto">
                          <a:xfrm>
                            <a:off x="1687068" y="1800606"/>
                            <a:ext cx="124968" cy="21259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4996807" name="Line 114"/>
                        <wps:cNvCnPr>
                          <a:cxnSpLocks/>
                        </wps:cNvCnPr>
                        <wps:spPr bwMode="auto">
                          <a:xfrm flipH="1">
                            <a:off x="1286256" y="2026920"/>
                            <a:ext cx="518160" cy="2705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5696595" name="Line 115"/>
                        <wps:cNvCnPr>
                          <a:cxnSpLocks/>
                        </wps:cNvCnPr>
                        <wps:spPr bwMode="auto">
                          <a:xfrm flipH="1" flipV="1">
                            <a:off x="1211580" y="2795016"/>
                            <a:ext cx="110490" cy="190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4091161" name="Line 116"/>
                        <wps:cNvCnPr>
                          <a:cxnSpLocks/>
                        </wps:cNvCnPr>
                        <wps:spPr bwMode="auto">
                          <a:xfrm flipV="1">
                            <a:off x="2814066" y="2085594"/>
                            <a:ext cx="2034540"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89752491" name="Line 117"/>
                        <wps:cNvCnPr>
                          <a:cxnSpLocks/>
                        </wps:cNvCnPr>
                        <wps:spPr bwMode="auto">
                          <a:xfrm flipH="1">
                            <a:off x="3905250" y="2092452"/>
                            <a:ext cx="914400" cy="1524"/>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645454081" name="Object 118"/>
                          <pic:cNvPicPr>
                            <a:picLocks/>
                          </pic:cNvPicPr>
                        </pic:nvPicPr>
                        <pic:blipFill>
                          <a:blip r:embed="rId307">
                            <a:extLst>
                              <a:ext uri="{28A0092B-C50C-407E-A947-70E740481C1C}">
                                <a14:useLocalDpi xmlns:a14="http://schemas.microsoft.com/office/drawing/2010/main" val="0"/>
                              </a:ext>
                            </a:extLst>
                          </a:blip>
                          <a:srcRect/>
                          <a:stretch>
                            <a:fillRect/>
                          </a:stretch>
                        </pic:blipFill>
                        <pic:spPr bwMode="auto">
                          <a:xfrm>
                            <a:off x="4700778" y="2121408"/>
                            <a:ext cx="153162" cy="1638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1178785" name="Object 119"/>
                          <pic:cNvPicPr>
                            <a:picLocks/>
                          </pic:cNvPicPr>
                        </pic:nvPicPr>
                        <pic:blipFill>
                          <a:blip r:embed="rId308">
                            <a:extLst>
                              <a:ext uri="{28A0092B-C50C-407E-A947-70E740481C1C}">
                                <a14:useLocalDpi xmlns:a14="http://schemas.microsoft.com/office/drawing/2010/main" val="0"/>
                              </a:ext>
                            </a:extLst>
                          </a:blip>
                          <a:srcRect/>
                          <a:stretch>
                            <a:fillRect/>
                          </a:stretch>
                        </pic:blipFill>
                        <pic:spPr bwMode="auto">
                          <a:xfrm>
                            <a:off x="3418332" y="2143506"/>
                            <a:ext cx="943356" cy="226314"/>
                          </a:xfrm>
                          <a:prstGeom prst="rect">
                            <a:avLst/>
                          </a:prstGeom>
                          <a:noFill/>
                          <a:extLst>
                            <a:ext uri="{909E8E84-426E-40DD-AFC4-6F175D3DCCD1}">
                              <a14:hiddenFill xmlns:a14="http://schemas.microsoft.com/office/drawing/2010/main">
                                <a:solidFill>
                                  <a:srgbClr val="FFFFFF"/>
                                </a:solidFill>
                              </a14:hiddenFill>
                            </a:ext>
                          </a:extLst>
                        </pic:spPr>
                      </pic:pic>
                      <wps:wsp>
                        <wps:cNvPr id="190812146" name="Text Box 120"/>
                        <wps:cNvSpPr txBox="1">
                          <a:spLocks/>
                        </wps:cNvSpPr>
                        <wps:spPr bwMode="auto">
                          <a:xfrm>
                            <a:off x="3107436" y="1133856"/>
                            <a:ext cx="1565148" cy="526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t>coherent</w:t>
                              </w:r>
                            </w:p>
                          </w:txbxContent>
                        </wps:txbx>
                        <wps:bodyPr rot="0" vert="horz" wrap="square" lIns="91440" tIns="45720" rIns="91440" bIns="45720" anchor="t" anchorCtr="0" upright="1">
                          <a:noAutofit/>
                        </wps:bodyPr>
                      </wps:wsp>
                      <wps:wsp>
                        <wps:cNvPr id="1316863435" name="Text Box 121"/>
                        <wps:cNvSpPr txBox="1">
                          <a:spLocks/>
                        </wps:cNvSpPr>
                        <wps:spPr bwMode="auto">
                          <a:xfrm>
                            <a:off x="487680" y="1052322"/>
                            <a:ext cx="1338072" cy="3139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t>incoherent</w:t>
                              </w:r>
                            </w:p>
                          </w:txbxContent>
                        </wps:txbx>
                        <wps:bodyPr rot="0" vert="horz" wrap="square" lIns="91440" tIns="45720" rIns="91440" bIns="45720" anchor="t" anchorCtr="0" upright="1">
                          <a:noAutofit/>
                        </wps:bodyPr>
                      </wps:wsp>
                    </wpc:wpc>
                  </a:graphicData>
                </a:graphic>
              </wp:inline>
            </w:drawing>
          </mc:Choice>
          <mc:Fallback>
            <w:pict>
              <v:group w14:anchorId="494324AC" id="Canvas 97" o:spid="_x0000_s1026" editas="canvas" style="width:6in;height:259.2pt;mso-position-horizontal-relative:char;mso-position-vertical-relative:line" coordsize="54864,3291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">
                <v:shape id="_x0000_s1027" type="#_x0000_t75" style="position:absolute;width:54864;height:32918;visibility:visible;mso-wrap-style:square">
                  <v:fill o:detectmouseclick="t"/>
                  <v:path o:connecttype="none"/>
                </v:shape>
                <v:line id="Line 99" o:spid="_x0000_s1028" style="position:absolute;visibility:visible;mso-wrap-style:square" from="1379,5265" to="1379,268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">
                  <v:stroke startarrow="block"/>
                  <o:lock v:ext="edit" shapetype="f"/>
                </v:line>
                <v:line id="Line 100" o:spid="_x0000_s1029" style="position:absolute;visibility:visible;mso-wrap-style:square" from="1379,26852" to="29687,268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">
                  <v:stroke endarrow="block"/>
                  <o:lock v:ext="edit" shapetype="f"/>
                </v:line>
                <v:line id="Line 101" o:spid="_x0000_s1030" style="position:absolute;flip:y;visibility:visible;mso-wrap-style:square" from="1303,17777" to="17137,269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">
                  <v:stroke endarrow="block"/>
                  <o:lock v:ext="edit" shapetype="f"/>
                </v:line>
                <v:line id="Line 102" o:spid="_x0000_s1031" style="position:absolute;flip:x;visibility:visible;mso-wrap-style:square" from="12420,17922" to="16885,232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">
                  <v:stroke endarrow="block"/>
                  <o:lock v:ext="edit" shapetype="f"/>
                </v:line>
                <v:line id="Line 103" o:spid="_x0000_s1032" style="position:absolute;flip:y;visibility:visible;mso-wrap-style:square" from="1379,23340" to="12504,267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">
                  <v:stroke endarrow="block"/>
                  <o:lock v:ext="edit" shapetype="f"/>
                </v:line>
                <v:shape id="Object 104" o:spid="_x0000_s1033" type="#_x0000_t75" style="position:absolute;left:29977;top:26121;width:1531;height:22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">
                  <v:imagedata r:id="rId309" o:title=""/>
                  <o:lock v:ext="edit" aspectratio="f"/>
                </v:shape>
                <v:shape id="Object 105" o:spid="_x0000_s1034" type="#_x0000_t75" style="position:absolute;left:8168;top:19019;width:1273;height:126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">
                  <v:imagedata r:id="rId310" o:title=""/>
                  <o:lock v:ext="edit" aspectratio="f"/>
                </v:shape>
                <v:shape id="Freeform 106" o:spid="_x0000_s1035" style="position:absolute;left:7010;top:23553;width:876;height:3368;visibility:visible;mso-wrap-style:square;v-text-anchor:top" coordsize="138,5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" path="m69,530c103,395,138,261,126,173,114,85,57,42,,e" filled="f">
                  <v:path arrowok="t" o:connecttype="custom" o:connectlocs="43815,336804;80010,109938;0,0" o:connectangles="0,0,0"/>
                </v:shape>
                <v:shape id="Object 107" o:spid="_x0000_s1036" type="#_x0000_t75" style="position:absolute;left:8008;top:24932;width:1273;height:17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">
                  <v:imagedata r:id="rId311" o:title=""/>
                  <o:lock v:ext="edit" aspectratio="f"/>
                </v:shape>
                <v:shape id="Object 108" o:spid="_x0000_s1037" type="#_x0000_t75" style="position:absolute;left:12611;top:23248;width:1280;height:1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">
                  <v:stroke dashstyle="dash"/>
                  <v:imagedata r:id="rId312" o:title=""/>
                  <v:path arrowok="t"/>
                  <o:lock v:ext="edit" aspectratio="f"/>
                </v:shape>
                <v:shape id="Object 109" o:spid="_x0000_s1038" type="#_x0000_t75" style="position:absolute;left:15453;top:19499;width:1280;height:1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">
                  <v:imagedata r:id="rId313" o:title=""/>
                  <o:lock v:ext="edit" aspectratio="f"/>
                </v:shape>
                <v:line id="Line 110" o:spid="_x0000_s1039" style="position:absolute;visibility:visible;mso-wrap-style:square" from="12359,23408" to="12367,278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">
                  <v:stroke dashstyle="dash"/>
                  <o:lock v:ext="edit" shapetype="f"/>
                </v:line>
                <v:shape id="Object 111" o:spid="_x0000_s1040" type="#_x0000_t75" style="position:absolute;left:11879;top:28948;width:27478;height:30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">
                  <v:stroke dashstyle="dash"/>
                  <v:imagedata r:id="rId314" o:title=""/>
                  <v:path arrowok="t"/>
                  <o:lock v:ext="edit" aspectratio="f"/>
                </v:shape>
                <v:shape id="Object 112" o:spid="_x0000_s1041" type="#_x0000_t75" style="position:absolute;left:16139;top:20977;width:1775;height:22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">
                  <v:imagedata r:id="rId315" o:title=""/>
                  <o:lock v:ext="edit" aspectratio="f"/>
                </v:shape>
                <v:line id="Line 113" o:spid="_x0000_s1042" style="position:absolute;visibility:visible;mso-wrap-style:square" from="16870,18006" to="18120,201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">
                  <o:lock v:ext="edit" shapetype="f"/>
                </v:line>
                <v:line id="Line 114" o:spid="_x0000_s1043" style="position:absolute;flip:x;visibility:visible;mso-wrap-style:square" from="12862,20269" to="18044,229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">
                  <o:lock v:ext="edit" shapetype="f"/>
                </v:line>
                <v:line id="Line 115" o:spid="_x0000_s1044" style="position:absolute;flip:x y;visibility:visible;mso-wrap-style:square" from="12115,27950" to="13220,298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">
                  <v:stroke endarrow="block"/>
                  <o:lock v:ext="edit" shapetype="f"/>
                </v:line>
                <v:line id="Line 116" o:spid="_x0000_s1045" style="position:absolute;flip:y;visibility:visible;mso-wrap-style:square" from="28140,20855" to="48486,208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">
                  <v:stroke endarrow="block"/>
                  <o:lock v:ext="edit" shapetype="f"/>
                </v:line>
                <v:line id="Line 117" o:spid="_x0000_s1046" style="position:absolute;flip:x;visibility:visible;mso-wrap-style:square" from="39052,20924" to="48196,20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">
                  <v:stroke endarrow="block"/>
                  <o:lock v:ext="edit" shapetype="f"/>
                </v:line>
                <v:shape id="Object 118" o:spid="_x0000_s1047" type="#_x0000_t75" style="position:absolute;left:47007;top:21214;width:1532;height:16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">
                  <v:imagedata r:id="rId316" o:title=""/>
                  <o:lock v:ext="edit" aspectratio="f"/>
                </v:shape>
                <v:shape id="Object 119" o:spid="_x0000_s1048" type="#_x0000_t75" style="position:absolute;left:34183;top:21435;width:9433;height:22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">
                  <v:imagedata r:id="rId317" o:title=""/>
                  <o:lock v:ext="edit" aspectratio="f"/>
                </v:shape>
                <v:shapetype id="_x0000_t202" coordsize="21600,21600" o:spt="202" path="m,l,21600r21600,l21600,xe">
                  <v:stroke joinstyle="miter"/>
                  <v:path gradientshapeok="t" o:connecttype="rect"/>
                </v:shapetype>
                <v:shape id="Text Box 120" o:spid="_x0000_s1049" type="#_x0000_t202" style="position:absolute;left:31074;top:11338;width:15651;height:52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" stroked="f">
                  <v:path arrowok="t"/>
                  <v:textbox>
                    <w:txbxContent>
                      <w:p w:rsidR="00894722" w:rsidRDefault="00894722" w:rsidP="002C66DD">
                        <w:r>
                          <w:t>coherent</w:t>
                        </w:r>
                      </w:p>
                    </w:txbxContent>
                  </v:textbox>
                </v:shape>
                <v:shape id="Text Box 121" o:spid="_x0000_s1050" type="#_x0000_t202" style="position:absolute;left:4876;top:10523;width:13381;height:3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" stroked="f">
                  <v:path arrowok="t"/>
                  <v:textbox>
                    <w:txbxContent>
                      <w:p w:rsidR="00894722" w:rsidRDefault="00894722" w:rsidP="002C66DD">
                        <w:r>
                          <w:t>incoherent</w:t>
                        </w:r>
                      </w:p>
                    </w:txbxContent>
                  </v:textbox>
                </v:shape>
                <w10:anchorlock/>
              </v:group>
            </w:pict>
          </mc:Fallback>
        </mc:AlternateContent>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r w:rsidRPr="003C066E">
        <w:t xml:space="preserve">However, because the output SNR is 3 dB less this must be taken into consideration when determining the required output SNR to achieve a given PD.  In other words Fig () gives the required value of </w:t>
      </w:r>
      <w:r>
        <w:rPr>
          <w:noProof/>
          <w:position w:val="-5"/>
        </w:rPr>
        <w:drawing>
          <wp:inline distT="0" distB="0" distL="0" distR="0" wp14:anchorId="24FEFEEA" wp14:editId="65862A40">
            <wp:extent cx="546608" cy="156464"/>
            <wp:effectExtent l="0" t="0" r="0" b="0"/>
            <wp:docPr id="2134464590" name="Picture 1" descr="{&quot;mathml&quot;:&quot;&lt;math display=\&quot;block\&quot; style=\&quot;font-family:stix;font-size:12px;\&quot;&gt;&lt;mrow&gt;&lt;mi&gt;η&lt;/mi&gt;&lt;mo&gt;=&lt;/mo&gt;&lt;mi&gt;E&lt;/mi&gt;&lt;mo&gt;/&lt;/mo&gt;&lt;msubsup&gt;&lt;mi&gt;σ&lt;/mi&gt;&lt;mrow/&gt;&lt;mn&gt;2&lt;/mn&gt;&lt;/msubsup&gt;&lt;/mrow&gt;&lt;/math&gt;&quot;,&quot;origin&quot;:&quot;MathType for Microsoft Add-in&quot;,&quot;version&quot;:&quot;v3.20.0&quot;}" title="eta equals E divided by sigma subscript blank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i&gt;E&lt;/mi&gt;&lt;mo&gt;/&lt;/mo&gt;&lt;msubsup&gt;&lt;mi&gt;σ&lt;/mi&gt;&lt;mrow/&gt;&lt;mn&gt;2&lt;/mn&gt;&lt;/msubsup&gt;&lt;/mrow&gt;&lt;/math&gt;&quot;,&quot;origin&quot;:&quot;MathType for Microsoft Add-in&quot;,&quot;version&quot;:&quot;v3.20.0&quot;}" title="eta equals E divided by sigma subscript blank superscript 2"/>
                    <pic:cNvPicPr/>
                  </pic:nvPicPr>
                  <pic:blipFill>
                    <a:blip r:embed="rId318" cstate="print">
                      <a:extLst>
                        <a:ext uri="{28A0092B-C50C-407E-A947-70E740481C1C}">
                          <a14:useLocalDpi xmlns:a14="http://schemas.microsoft.com/office/drawing/2010/main" val="0"/>
                        </a:ext>
                      </a:extLst>
                    </a:blip>
                    <a:stretch>
                      <a:fillRect/>
                    </a:stretch>
                  </pic:blipFill>
                  <pic:spPr>
                    <a:xfrm>
                      <a:off x="0" y="0"/>
                      <a:ext cx="546608" cy="156464"/>
                    </a:xfrm>
                    <a:prstGeom prst="rect">
                      <a:avLst/>
                    </a:prstGeom>
                  </pic:spPr>
                </pic:pic>
              </a:graphicData>
            </a:graphic>
          </wp:inline>
        </w:drawing>
      </w:r>
      <w:r w:rsidRPr="003C066E">
        <w:t xml:space="preserve">to achieve a given PD for a specified PF.  The required output SNR for a given PF, PD will </w:t>
      </w:r>
      <w:r>
        <w:rPr>
          <w:noProof/>
          <w:position w:val="-8"/>
        </w:rPr>
        <w:drawing>
          <wp:inline distT="0" distB="0" distL="0" distR="0" wp14:anchorId="670FD1E2" wp14:editId="64F3B5DF">
            <wp:extent cx="629920" cy="225552"/>
            <wp:effectExtent l="0" t="0" r="0" b="0"/>
            <wp:docPr id="2134464591" name="Picture 1" descr="{&quot;mathml&quot;:&quot;&lt;math display=\&quot;block\&quot; style=\&quot;font-family:stix;font-size:12px;\&quot;&gt;&lt;mrow&gt;&lt;msqrt&gt;&lt;mi&gt;d&lt;/mi&gt;&lt;/msqrt&gt;&lt;mo&gt;=&lt;/mo&gt;&lt;mi&gt;η&lt;/mi&gt;&lt;mo&gt;/&lt;/mo&gt;&lt;mn&gt;2&lt;/mn&gt;&lt;/mrow&gt;&lt;/math&gt;&quot;,&quot;origin&quot;:&quot;MathType for Microsoft Add-in&quot;,&quot;version&quot;:&quot;v3.20.0&quot;}" title="square root of d equals eta divided b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qrt&gt;&lt;mi&gt;d&lt;/mi&gt;&lt;/msqrt&gt;&lt;mo&gt;=&lt;/mo&gt;&lt;mi&gt;η&lt;/mi&gt;&lt;mo&gt;/&lt;/mo&gt;&lt;mn&gt;2&lt;/mn&gt;&lt;/mrow&gt;&lt;/math&gt;&quot;,&quot;origin&quot;:&quot;MathType for Microsoft Add-in&quot;,&quot;version&quot;:&quot;v3.20.0&quot;}" title="square root of d equals eta divided by 2"/>
                    <pic:cNvPicPr/>
                  </pic:nvPicPr>
                  <pic:blipFill>
                    <a:blip r:embed="rId319" cstate="print">
                      <a:extLst>
                        <a:ext uri="{28A0092B-C50C-407E-A947-70E740481C1C}">
                          <a14:useLocalDpi xmlns:a14="http://schemas.microsoft.com/office/drawing/2010/main" val="0"/>
                        </a:ext>
                      </a:extLst>
                    </a:blip>
                    <a:stretch>
                      <a:fillRect/>
                    </a:stretch>
                  </pic:blipFill>
                  <pic:spPr>
                    <a:xfrm>
                      <a:off x="0" y="0"/>
                      <a:ext cx="629920" cy="225552"/>
                    </a:xfrm>
                    <a:prstGeom prst="rect">
                      <a:avLst/>
                    </a:prstGeom>
                  </pic:spPr>
                </pic:pic>
              </a:graphicData>
            </a:graphic>
          </wp:inline>
        </w:drawing>
      </w:r>
      <w:r w:rsidRPr="003C066E">
        <w:t>.  One could also parameterize the pdfs in terms of</w:t>
      </w:r>
      <w:r>
        <w:rPr>
          <w:noProof/>
          <w:position w:val="-8"/>
        </w:rPr>
        <w:drawing>
          <wp:inline distT="0" distB="0" distL="0" distR="0" wp14:anchorId="749525FE" wp14:editId="18DF7664">
            <wp:extent cx="262128" cy="225552"/>
            <wp:effectExtent l="0" t="0" r="0" b="0"/>
            <wp:docPr id="2134464592" name="Picture 1" descr="{&quot;mathml&quot;:&quot;&lt;math display=\&quot;block\&quot; style=\&quot;font-family:stix;font-size:12px;\&quot;&gt;&lt;mrow&gt;&lt;msqrt&gt;&lt;mi&gt;d&lt;/mi&gt;&lt;/msqrt&gt;&lt;/mrow&gt;&lt;/math&gt;&quot;,&quot;origin&quot;:&quot;MathType for Microsoft Add-in&quot;,&quot;version&quot;:&quot;v3.20.0&quot;}" title="square root of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qrt&gt;&lt;mi&gt;d&lt;/mi&gt;&lt;/msqrt&gt;&lt;/mrow&gt;&lt;/math&gt;&quot;,&quot;origin&quot;:&quot;MathType for Microsoft Add-in&quot;,&quot;version&quot;:&quot;v3.20.0&quot;}" title="square root of d"/>
                    <pic:cNvPicPr/>
                  </pic:nvPicPr>
                  <pic:blipFill>
                    <a:blip r:embed="rId320" cstate="print">
                      <a:extLst>
                        <a:ext uri="{28A0092B-C50C-407E-A947-70E740481C1C}">
                          <a14:useLocalDpi xmlns:a14="http://schemas.microsoft.com/office/drawing/2010/main" val="0"/>
                        </a:ext>
                      </a:extLst>
                    </a:blip>
                    <a:stretch>
                      <a:fillRect/>
                    </a:stretch>
                  </pic:blipFill>
                  <pic:spPr>
                    <a:xfrm>
                      <a:off x="0" y="0"/>
                      <a:ext cx="262128" cy="225552"/>
                    </a:xfrm>
                    <a:prstGeom prst="rect">
                      <a:avLst/>
                    </a:prstGeom>
                  </pic:spPr>
                </pic:pic>
              </a:graphicData>
            </a:graphic>
          </wp:inline>
        </w:drawing>
      </w:r>
      <w:r w:rsidRPr="003C066E">
        <w:t>instead.</w:t>
      </w:r>
    </w:p>
    <w:p w:rsidR="00894722" w:rsidRPr="003C066E" w:rsidRDefault="00894722" w:rsidP="000E556E">
      <w:pPr>
        <w:pStyle w:val="Heading4"/>
      </w:pPr>
      <w:bookmarkStart w:id="50" w:name="_Toc280363835"/>
      <w:r w:rsidRPr="003C066E">
        <w:t>Detection of Multiple Incoherent Pulses</w:t>
      </w:r>
      <w:bookmarkEnd w:id="50"/>
    </w:p>
    <w:p w:rsidR="00894722" w:rsidRPr="003C066E" w:rsidRDefault="00894722" w:rsidP="002C66DD"/>
    <w:p w:rsidR="00894722" w:rsidRPr="00873837" w:rsidRDefault="00894722" w:rsidP="000E556E">
      <w:pPr>
        <w:pStyle w:val="Heading4"/>
      </w:pPr>
      <w:bookmarkStart w:id="51" w:name="_Toc280363836"/>
      <w:r w:rsidRPr="00873837">
        <w:t>Unknown Amplitude</w:t>
      </w:r>
      <w:bookmarkEnd w:id="51"/>
    </w:p>
    <w:p w:rsidR="00894722" w:rsidRPr="003C066E" w:rsidRDefault="00894722" w:rsidP="002C66DD"/>
    <w:p w:rsidR="00894722" w:rsidRPr="003C066E" w:rsidRDefault="00894722" w:rsidP="002C66DD">
      <w:r w:rsidRPr="003C066E">
        <w:t>In the signal absent/present hypothesis test we have</w:t>
      </w:r>
    </w:p>
    <w:p w:rsidR="00894722" w:rsidRPr="003C066E" w:rsidRDefault="00894722" w:rsidP="002C66DD"/>
    <w:p w:rsidR="00894722" w:rsidRPr="003C066E" w:rsidRDefault="00894722" w:rsidP="002C66DD">
      <w:r w:rsidRPr="003C066E">
        <w:tab/>
      </w:r>
      <w:r>
        <w:rPr>
          <w:noProof/>
          <w:position w:val="-31"/>
        </w:rPr>
        <w:drawing>
          <wp:inline distT="0" distB="0" distL="0" distR="0" wp14:anchorId="4FCD8A35" wp14:editId="1B3BEFB8">
            <wp:extent cx="1422400" cy="465328"/>
            <wp:effectExtent l="0" t="0" r="0" b="0"/>
            <wp:docPr id="2134464593" name="Picture 1" descr="{&quot;mathml&quot;:&quot;&lt;math style=\&quot;font-family:stix;font-size:12px;\&quot;&gt;&lt;mtable columnalign=\&quot;left\&quot;&gt;&lt;mtr&gt;&lt;mtd&gt;&lt;msub&gt;&lt;mtext&gt;ℋ&lt;/mtext&gt;&lt;mn&gt;1&lt;/mn&gt;&lt;/msub&gt;&lt;mo&gt;:&lt;/mo&gt;&lt;mi&gt;Y&lt;/mi&gt;&lt;mo&gt;=&lt;/mo&gt;&lt;mi&gt;s&lt;/mi&gt;&lt;mfenced wrs:valign=\&quot;middle\&quot;&gt;&lt;mtext&gt;ξ&lt;/mtext&gt;&lt;/mfenced&gt;&lt;mo&gt;+&lt;/mo&gt;&lt;mi&gt;Z&lt;/mi&gt;&lt;mo stretchy=\&quot;false\&quot;&gt;(&lt;/mo&gt;&lt;mtext&gt;μ&lt;/mtext&gt;&lt;mo stretchy=\&quot;false\&quot;&gt;)&lt;/mo&gt;&lt;/mtd&gt;&lt;/mtr&gt;&lt;mtr&gt;&lt;mtd&gt;&lt;msub&gt;&lt;mtext&gt;ℋ&lt;/mtext&gt;&lt;mn&gt;0&lt;/mn&gt;&lt;/msub&gt;&lt;mo&gt;:&lt;/mo&gt;&lt;mi&gt;Y&lt;/mi&gt;&lt;mo&gt;=&lt;/mo&gt;&lt;mi&gt;Z&lt;/mi&gt;&lt;mo stretchy=\&quot;false\&quot;&gt;(&lt;/mo&gt;&lt;mtext&gt;μ)&lt;/mtext&gt;&lt;/mtd&gt;&lt;/mtr&gt;&lt;/mtable&gt;&lt;/math&gt;&quot;,&quot;origin&quot;:&quot;MathType for Microsoft Add-in&quot;,&quot;version&quot;:&quot;v3.20.0&quot;}" title="table row cell text ℋ end text subscript 1 colon Y equals s open parentheses text ξ end text close parentheses plus Z not stretchy left parenthesis text μ end text not stretchy right parenthesis end cell row cell text ℋ end text subscript 0 colon Y equals Z not stretchy left parenthesis text μ) end tex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sub&gt;&lt;mtext&gt;ℋ&lt;/mtext&gt;&lt;mn&gt;1&lt;/mn&gt;&lt;/msub&gt;&lt;mo&gt;:&lt;/mo&gt;&lt;mi&gt;Y&lt;/mi&gt;&lt;mo&gt;=&lt;/mo&gt;&lt;mi&gt;s&lt;/mi&gt;&lt;mfenced wrs:valign=\&quot;middle\&quot;&gt;&lt;mtext&gt;ξ&lt;/mtext&gt;&lt;/mfenced&gt;&lt;mo&gt;+&lt;/mo&gt;&lt;mi&gt;Z&lt;/mi&gt;&lt;mo stretchy=\&quot;false\&quot;&gt;(&lt;/mo&gt;&lt;mtext&gt;μ&lt;/mtext&gt;&lt;mo stretchy=\&quot;false\&quot;&gt;)&lt;/mo&gt;&lt;/mtd&gt;&lt;/mtr&gt;&lt;mtr&gt;&lt;mtd&gt;&lt;msub&gt;&lt;mtext&gt;ℋ&lt;/mtext&gt;&lt;mn&gt;0&lt;/mn&gt;&lt;/msub&gt;&lt;mo&gt;:&lt;/mo&gt;&lt;mi&gt;Y&lt;/mi&gt;&lt;mo&gt;=&lt;/mo&gt;&lt;mi&gt;Z&lt;/mi&gt;&lt;mo stretchy=\&quot;false\&quot;&gt;(&lt;/mo&gt;&lt;mtext&gt;μ)&lt;/mtext&gt;&lt;/mtd&gt;&lt;/mtr&gt;&lt;/mtable&gt;&lt;/math&gt;&quot;,&quot;origin&quot;:&quot;MathType for Microsoft Add-in&quot;,&quot;version&quot;:&quot;v3.20.0&quot;}" title="table row cell text ℋ end text subscript 1 colon Y equals s open parentheses text ξ end text close parentheses plus Z not stretchy left parenthesis text μ end text not stretchy right parenthesis end cell row cell text ℋ end text subscript 0 colon Y equals Z not stretchy left parenthesis text μ) end text end cell end table"/>
                    <pic:cNvPicPr/>
                  </pic:nvPicPr>
                  <pic:blipFill>
                    <a:blip r:embed="rId321" cstate="print">
                      <a:extLst>
                        <a:ext uri="{28A0092B-C50C-407E-A947-70E740481C1C}">
                          <a14:useLocalDpi xmlns:a14="http://schemas.microsoft.com/office/drawing/2010/main" val="0"/>
                        </a:ext>
                      </a:extLst>
                    </a:blip>
                    <a:stretch>
                      <a:fillRect/>
                    </a:stretch>
                  </pic:blipFill>
                  <pic:spPr>
                    <a:xfrm>
                      <a:off x="0" y="0"/>
                      <a:ext cx="1422400" cy="4653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bookmarkStart w:id="52" w:name="ZEqnNum275868"/>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103</w:instrText>
      </w:r>
      <w:r w:rsidRPr="003C066E">
        <w:rPr>
          <w:noProof/>
        </w:rPr>
        <w:fldChar w:fldCharType="end"/>
      </w:r>
      <w:r w:rsidRPr="003C066E">
        <w:instrText>)</w:instrText>
      </w:r>
      <w:bookmarkEnd w:id="52"/>
      <w:r w:rsidRPr="003C066E">
        <w:fldChar w:fldCharType="end"/>
      </w:r>
    </w:p>
    <w:p w:rsidR="00894722" w:rsidRPr="003C066E" w:rsidRDefault="00894722" w:rsidP="002C66DD"/>
    <w:p w:rsidR="00894722" w:rsidRPr="003C066E" w:rsidRDefault="00894722" w:rsidP="002C66DD">
      <w:r w:rsidRPr="003C066E">
        <w:t xml:space="preserve">where </w:t>
      </w:r>
      <w:r>
        <w:rPr>
          <w:noProof/>
          <w:position w:val="-5"/>
        </w:rPr>
        <w:drawing>
          <wp:inline distT="0" distB="0" distL="0" distR="0" wp14:anchorId="65681EDD" wp14:editId="6674E6E4">
            <wp:extent cx="67056" cy="142240"/>
            <wp:effectExtent l="0" t="0" r="0" b="0"/>
            <wp:docPr id="2134464594" name="Picture 1" descr="{&quot;mathml&quot;:&quot;&lt;math display=\&quot;block\&quot; style=\&quot;font-family:stix;font-size:12px;\&quot;&gt;&lt;mtext&gt;ξ&lt;/mtext&gt;&lt;/math&gt;&quot;,&quot;origin&quot;:&quot;MathType for Microsoft Add-in&quot;,&quot;version&quot;:&quot;v3.20.0&quot;}" title="text ξ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ext&gt;ξ&lt;/mtext&gt;&lt;/math&gt;&quot;,&quot;origin&quot;:&quot;MathType for Microsoft Add-in&quot;,&quot;version&quot;:&quot;v3.20.0&quot;}" title="text ξ end text"/>
                    <pic:cNvPicPr/>
                  </pic:nvPicPr>
                  <pic:blipFill>
                    <a:blip r:embed="rId322" cstate="print">
                      <a:extLst>
                        <a:ext uri="{28A0092B-C50C-407E-A947-70E740481C1C}">
                          <a14:useLocalDpi xmlns:a14="http://schemas.microsoft.com/office/drawing/2010/main" val="0"/>
                        </a:ext>
                      </a:extLst>
                    </a:blip>
                    <a:stretch>
                      <a:fillRect/>
                    </a:stretch>
                  </pic:blipFill>
                  <pic:spPr>
                    <a:xfrm>
                      <a:off x="0" y="0"/>
                      <a:ext cx="67056" cy="142240"/>
                    </a:xfrm>
                    <a:prstGeom prst="rect">
                      <a:avLst/>
                    </a:prstGeom>
                  </pic:spPr>
                </pic:pic>
              </a:graphicData>
            </a:graphic>
          </wp:inline>
        </w:drawing>
      </w:r>
      <w:r w:rsidRPr="003C066E">
        <w:t xml:space="preserve">and </w:t>
      </w:r>
      <w:r>
        <w:rPr>
          <w:noProof/>
          <w:position w:val="-5"/>
        </w:rPr>
        <w:drawing>
          <wp:inline distT="0" distB="0" distL="0" distR="0" wp14:anchorId="2DCA942B" wp14:editId="4FA2F935">
            <wp:extent cx="81280" cy="103632"/>
            <wp:effectExtent l="0" t="0" r="0" b="0"/>
            <wp:docPr id="2134464595" name="Picture 1" descr="{&quot;mathml&quot;:&quot;&lt;math display=\&quot;block\&quot; style=\&quot;font-family:stix;font-size:12px;\&quot;&gt;&lt;mtext&gt;μ&lt;/mtext&gt;&lt;/math&gt;&quot;,&quot;origin&quot;:&quot;MathType for Microsoft Add-in&quot;,&quot;version&quot;:&quot;v3.20.0&quot;}" title="text μ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ext&gt;μ&lt;/mtext&gt;&lt;/math&gt;&quot;,&quot;origin&quot;:&quot;MathType for Microsoft Add-in&quot;,&quot;version&quot;:&quot;v3.20.0&quot;}" title="text μ end text"/>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81280" cy="103632"/>
                    </a:xfrm>
                    <a:prstGeom prst="rect">
                      <a:avLst/>
                    </a:prstGeom>
                  </pic:spPr>
                </pic:pic>
              </a:graphicData>
            </a:graphic>
          </wp:inline>
        </w:drawing>
      </w:r>
      <w:r w:rsidRPr="003C066E">
        <w:t xml:space="preserve">are an unknown random or deterministic parameters of the signal and noise respectively.  For example, </w:t>
      </w:r>
      <w:r>
        <w:rPr>
          <w:noProof/>
          <w:position w:val="-4"/>
        </w:rPr>
        <w:drawing>
          <wp:inline distT="0" distB="0" distL="0" distR="0" wp14:anchorId="3A3F39F3" wp14:editId="269EF4FF">
            <wp:extent cx="77216" cy="132080"/>
            <wp:effectExtent l="0" t="0" r="0" b="0"/>
            <wp:docPr id="2134464596" name="Picture 1" descr="{&quot;mathml&quot;:&quot;&lt;math display=\&quot;block\&quot; style=\&quot;font-family:stix;font-size:12px;\&quot;&gt;&lt;mi&gt;ξ&lt;/mi&gt;&lt;/math&gt;&quot;,&quot;origin&quot;:&quot;MathType for Microsoft Add-in&quot;,&quot;version&quot;:&quot;v3.20.0&quot;}" title="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ξ&lt;/mi&gt;&lt;/math&gt;&quot;,&quot;origin&quot;:&quot;MathType for Microsoft Add-in&quot;,&quot;version&quot;:&quot;v3.20.0&quot;}" title="xi"/>
                    <pic:cNvPicPr/>
                  </pic:nvPicPr>
                  <pic:blipFill>
                    <a:blip r:embed="rId324" cstate="print">
                      <a:extLst>
                        <a:ext uri="{28A0092B-C50C-407E-A947-70E740481C1C}">
                          <a14:useLocalDpi xmlns:a14="http://schemas.microsoft.com/office/drawing/2010/main" val="0"/>
                        </a:ext>
                      </a:extLst>
                    </a:blip>
                    <a:stretch>
                      <a:fillRect/>
                    </a:stretch>
                  </pic:blipFill>
                  <pic:spPr>
                    <a:xfrm>
                      <a:off x="0" y="0"/>
                      <a:ext cx="77216" cy="132080"/>
                    </a:xfrm>
                    <a:prstGeom prst="rect">
                      <a:avLst/>
                    </a:prstGeom>
                  </pic:spPr>
                </pic:pic>
              </a:graphicData>
            </a:graphic>
          </wp:inline>
        </w:drawing>
      </w:r>
      <w:r w:rsidRPr="003C066E">
        <w:t xml:space="preserve">may be an unknown uniformly distributed random phase, and amplitude or a delay, and </w:t>
      </w:r>
      <w:r>
        <w:rPr>
          <w:noProof/>
          <w:position w:val="-5"/>
        </w:rPr>
        <w:drawing>
          <wp:inline distT="0" distB="0" distL="0" distR="0" wp14:anchorId="3B29ACAF" wp14:editId="48D28B71">
            <wp:extent cx="81280" cy="103632"/>
            <wp:effectExtent l="0" t="0" r="0" b="0"/>
            <wp:docPr id="2134464597" name="Picture 1" descr="{&quot;mathml&quot;:&quot;&lt;math display=\&quot;block\&quot; style=\&quot;font-family:stix;font-size:12px;\&quot;&gt;&lt;mtext&gt;μ&lt;/mtext&gt;&lt;/math&gt;&quot;,&quot;origin&quot;:&quot;MathType for Microsoft Add-in&quot;,&quot;version&quot;:&quot;v3.20.0&quot;}" title="text μ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ext&gt;μ&lt;/mtext&gt;&lt;/math&gt;&quot;,&quot;origin&quot;:&quot;MathType for Microsoft Add-in&quot;,&quot;version&quot;:&quot;v3.20.0&quot;}" title="text μ end text"/>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81280" cy="103632"/>
                    </a:xfrm>
                    <a:prstGeom prst="rect">
                      <a:avLst/>
                    </a:prstGeom>
                  </pic:spPr>
                </pic:pic>
              </a:graphicData>
            </a:graphic>
          </wp:inline>
        </w:drawing>
      </w:r>
      <w:r w:rsidRPr="003C066E">
        <w:t xml:space="preserve">may be an unknown mean, variance, or covariance matrix.  Eqn </w:t>
      </w:r>
      <w:r w:rsidRPr="003C066E">
        <w:fldChar w:fldCharType="begin"/>
      </w:r>
      <w:r w:rsidRPr="003C066E">
        <w:instrText xml:space="preserve"> GOTOBUTTON ZEqnNum275868  \* MERGEFORMAT </w:instrText>
      </w:r>
      <w:fldSimple w:instr=" REF ZEqnNum275868 \! \* MERGEFORMAT ">
        <w:r w:rsidRPr="003C066E">
          <w:instrText>(</w:instrText>
        </w:r>
        <w:r>
          <w:instrText>18</w:instrText>
        </w:r>
        <w:r w:rsidRPr="003C066E">
          <w:instrText>.</w:instrText>
        </w:r>
        <w:r>
          <w:instrText>103</w:instrText>
        </w:r>
        <w:r w:rsidRPr="003C066E">
          <w:instrText>)</w:instrText>
        </w:r>
      </w:fldSimple>
      <w:r w:rsidRPr="003C066E">
        <w:fldChar w:fldCharType="end"/>
      </w:r>
      <w:r w:rsidRPr="003C066E">
        <w:t xml:space="preserve"> gives rise to the GLRT</w:t>
      </w:r>
    </w:p>
    <w:p w:rsidR="00894722" w:rsidRPr="003C066E" w:rsidRDefault="00894722" w:rsidP="002C66DD"/>
    <w:p w:rsidR="00894722" w:rsidRPr="003C066E" w:rsidRDefault="00894722" w:rsidP="002C66DD">
      <w:r w:rsidRPr="003C066E">
        <w:tab/>
      </w:r>
      <w:r>
        <w:rPr>
          <w:noProof/>
          <w:position w:val="-52"/>
        </w:rPr>
        <w:drawing>
          <wp:inline distT="0" distB="0" distL="0" distR="0" wp14:anchorId="503C4E09" wp14:editId="348A7CE5">
            <wp:extent cx="2913888" cy="725424"/>
            <wp:effectExtent l="0" t="0" r="0" b="0"/>
            <wp:docPr id="2134464598" name="Picture 1" descr="{&quot;mathml&quot;:&quot;&lt;math style=\&quot;font-family:stix;font-size:12px;\&quot;&gt;&lt;mrow&gt;&lt;mover accent=\&quot;true\&quot;&gt;&lt;mi&gt;Λ&lt;/mi&gt;&lt;mo&gt;^&lt;/mo&gt;&lt;/mover&gt;&lt;mo stretchy=\&quot;false\&quot;&gt;(&lt;/mo&gt;&lt;mi&gt;y&lt;/mi&gt;&lt;mo stretchy=\&quot;false\&quot;&gt;)&lt;/mo&gt;&lt;mo&gt;=&lt;/mo&gt;&lt;mfrac&gt;&lt;mrow&gt;&lt;munder&gt;&lt;mrow&gt;&lt;mi&gt;max&lt;/mi&gt;&lt;/mrow&gt;&lt;mrow&gt;&lt;mi&gt;ξ&lt;/mi&gt;&lt;mo&gt;,&lt;/mo&gt;&lt;mtext&gt;μ&lt;/mtext&gt;&lt;/mrow&gt;&lt;/munder&gt;&lt;msup&gt;&lt;mfenced wrs:valign=\&quot;middle\&quot;&gt;&lt;mrow&gt;&lt;mi&gt;y&lt;/mi&gt;&lt;mo&gt;−&lt;/mo&gt;&lt;mi&gt;s&lt;/mi&gt;&lt;mo stretchy=\&quot;false\&quot;&gt;(&lt;/mo&gt;&lt;mi&gt;ξ&lt;/mi&gt;&lt;mo stretchy=\&quot;false\&quot;&gt;)&lt;/mo&gt;&lt;/mrow&gt;&lt;/mfenced&gt;&lt;mtext&gt;†&lt;/mtext&gt;&lt;/msup&gt;&lt;msup&gt;&lt;mi&gt;Σ&lt;/mi&gt;&lt;mrow&gt;&lt;mo&gt;−&lt;/mo&gt;&lt;mn&gt;1&lt;/mn&gt;&lt;/mrow&gt;&lt;/msup&gt;&lt;mo stretchy=\&quot;false\&quot;&gt;(&lt;/mo&gt;&lt;mtext&gt;μ)&lt;/mtext&gt;&lt;mfenced wrs:valign=\&quot;middle\&quot;&gt;&lt;mrow&gt;&lt;mi&gt;y&lt;/mi&gt;&lt;mo&gt;−&lt;/mo&gt;&lt;mi&gt;s&lt;/mi&gt;&lt;mo stretchy=\&quot;false\&quot;&gt;(&lt;/mo&gt;&lt;mi&gt;ξ&lt;/mi&gt;&lt;mo stretchy=\&quot;false\&quot;&gt;)&lt;/mo&gt;&lt;/mrow&gt;&lt;/mfenced&gt;&lt;/mrow&gt;&lt;mrow&gt;&lt;munder&gt;&lt;mrow&gt;&lt;mi&gt;max&lt;/mi&gt;&lt;/mrow&gt;&lt;mtext&gt;μ&lt;/mtext&gt;&lt;/munder&gt;&lt;msup&gt;&lt;mi&gt;y&lt;/mi&gt;&lt;mtext&gt;†&lt;/mtext&gt;&lt;/msup&gt;&lt;msup&gt;&lt;mi&gt;Σ&lt;/mi&gt;&lt;mrow&gt;&lt;mo&gt;−&lt;/mo&gt;&lt;mn&gt;1&lt;/mn&gt;&lt;/mrow&gt;&lt;/msup&gt;&lt;mo stretchy=\&quot;false\&quot;&gt;(&lt;/mo&gt;&lt;mtext&gt;μ)&lt;/mtext&gt;&lt;mi&gt;y&lt;/mi&gt;&lt;/mrow&gt;&lt;/mfrac&gt;&lt;/mrow&gt;&lt;/math&gt;&quot;,&quot;origin&quot;:&quot;MathType for Microsoft Add-in&quot;,&quot;version&quot;:&quot;v3.20.0&quot;}" title="capital lambda with hat on top not stretchy left parenthesis y not stretchy right parenthesis equals fraction numerator stack max with xi comma text μ end text below open parentheses y minus s not stretchy left parenthesis xi not stretchy right parenthesis close parentheses to the power of text † end text end exponent capital sigma to the power of negative 1 end exponent not stretchy left parenthesis text μ) end text open parentheses y minus s not stretchy left parenthesis xi not stretchy right parenthesis close parentheses over denominator stack max with text μ end text below y to the power of text † end text end exponent capital sigma to the power of negative 1 end exponent not stretchy left parenthesis text μ) end text y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Λ&lt;/mi&gt;&lt;mo&gt;^&lt;/mo&gt;&lt;/mover&gt;&lt;mo stretchy=\&quot;false\&quot;&gt;(&lt;/mo&gt;&lt;mi&gt;y&lt;/mi&gt;&lt;mo stretchy=\&quot;false\&quot;&gt;)&lt;/mo&gt;&lt;mo&gt;=&lt;/mo&gt;&lt;mfrac&gt;&lt;mrow&gt;&lt;munder&gt;&lt;mrow&gt;&lt;mi&gt;max&lt;/mi&gt;&lt;/mrow&gt;&lt;mrow&gt;&lt;mi&gt;ξ&lt;/mi&gt;&lt;mo&gt;,&lt;/mo&gt;&lt;mtext&gt;μ&lt;/mtext&gt;&lt;/mrow&gt;&lt;/munder&gt;&lt;msup&gt;&lt;mfenced wrs:valign=\&quot;middle\&quot;&gt;&lt;mrow&gt;&lt;mi&gt;y&lt;/mi&gt;&lt;mo&gt;−&lt;/mo&gt;&lt;mi&gt;s&lt;/mi&gt;&lt;mo stretchy=\&quot;false\&quot;&gt;(&lt;/mo&gt;&lt;mi&gt;ξ&lt;/mi&gt;&lt;mo stretchy=\&quot;false\&quot;&gt;)&lt;/mo&gt;&lt;/mrow&gt;&lt;/mfenced&gt;&lt;mtext&gt;†&lt;/mtext&gt;&lt;/msup&gt;&lt;msup&gt;&lt;mi&gt;Σ&lt;/mi&gt;&lt;mrow&gt;&lt;mo&gt;−&lt;/mo&gt;&lt;mn&gt;1&lt;/mn&gt;&lt;/mrow&gt;&lt;/msup&gt;&lt;mo stretchy=\&quot;false\&quot;&gt;(&lt;/mo&gt;&lt;mtext&gt;μ)&lt;/mtext&gt;&lt;mfenced wrs:valign=\&quot;middle\&quot;&gt;&lt;mrow&gt;&lt;mi&gt;y&lt;/mi&gt;&lt;mo&gt;−&lt;/mo&gt;&lt;mi&gt;s&lt;/mi&gt;&lt;mo stretchy=\&quot;false\&quot;&gt;(&lt;/mo&gt;&lt;mi&gt;ξ&lt;/mi&gt;&lt;mo stretchy=\&quot;false\&quot;&gt;)&lt;/mo&gt;&lt;/mrow&gt;&lt;/mfenced&gt;&lt;/mrow&gt;&lt;mrow&gt;&lt;munder&gt;&lt;mrow&gt;&lt;mi&gt;max&lt;/mi&gt;&lt;/mrow&gt;&lt;mtext&gt;μ&lt;/mtext&gt;&lt;/munder&gt;&lt;msup&gt;&lt;mi&gt;y&lt;/mi&gt;&lt;mtext&gt;†&lt;/mtext&gt;&lt;/msup&gt;&lt;msup&gt;&lt;mi&gt;Σ&lt;/mi&gt;&lt;mrow&gt;&lt;mo&gt;−&lt;/mo&gt;&lt;mn&gt;1&lt;/mn&gt;&lt;/mrow&gt;&lt;/msup&gt;&lt;mo stretchy=\&quot;false\&quot;&gt;(&lt;/mo&gt;&lt;mtext&gt;μ)&lt;/mtext&gt;&lt;mi&gt;y&lt;/mi&gt;&lt;/mrow&gt;&lt;/mfrac&gt;&lt;/mrow&gt;&lt;/math&gt;&quot;,&quot;origin&quot;:&quot;MathType for Microsoft Add-in&quot;,&quot;version&quot;:&quot;v3.20.0&quot;}" title="capital lambda with hat on top not stretchy left parenthesis y not stretchy right parenthesis equals fraction numerator stack max with xi comma text μ end text below open parentheses y minus s not stretchy left parenthesis xi not stretchy right parenthesis close parentheses to the power of text † end text end exponent capital sigma to the power of negative 1 end exponent not stretchy left parenthesis text μ) end text open parentheses y minus s not stretchy left parenthesis xi not stretchy right parenthesis close parentheses over denominator stack max with text μ end text below y to the power of text † end text end exponent capital sigma to the power of negative 1 end exponent not stretchy left parenthesis text μ) end text y end fraction"/>
                    <pic:cNvPicPr/>
                  </pic:nvPicPr>
                  <pic:blipFill>
                    <a:blip r:embed="rId325" cstate="print">
                      <a:extLst>
                        <a:ext uri="{28A0092B-C50C-407E-A947-70E740481C1C}">
                          <a14:useLocalDpi xmlns:a14="http://schemas.microsoft.com/office/drawing/2010/main" val="0"/>
                        </a:ext>
                      </a:extLst>
                    </a:blip>
                    <a:stretch>
                      <a:fillRect/>
                    </a:stretch>
                  </pic:blipFill>
                  <pic:spPr>
                    <a:xfrm>
                      <a:off x="0" y="0"/>
                      <a:ext cx="2913888" cy="7254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the hat distinguishes between the Baysean and ML liklihoods.</w:t>
      </w:r>
    </w:p>
    <w:p w:rsidR="00894722" w:rsidRPr="003C066E" w:rsidRDefault="00894722" w:rsidP="002C66DD"/>
    <w:p w:rsidR="00894722" w:rsidRPr="003C066E" w:rsidRDefault="00894722" w:rsidP="002C66DD">
      <w:r w:rsidRPr="003C066E">
        <w:t>1) ML estimate of covariance matrix for Gaussian distributed prior.</w:t>
      </w:r>
    </w:p>
    <w:p w:rsidR="00894722" w:rsidRPr="003C066E" w:rsidRDefault="00894722" w:rsidP="002C66DD"/>
    <w:p w:rsidR="00894722" w:rsidRPr="003C066E" w:rsidRDefault="00894722" w:rsidP="002C66DD">
      <w:r w:rsidRPr="003C066E">
        <w:t xml:space="preserve">Suppose we receive K i.i.d zero mean complex Gaussian random vectors </w:t>
      </w:r>
      <w:r>
        <w:rPr>
          <w:noProof/>
        </w:rPr>
        <w:drawing>
          <wp:inline distT="0" distB="0" distL="0" distR="0" wp14:anchorId="3FE63DED" wp14:editId="7EE273AD">
            <wp:extent cx="77216" cy="10160"/>
            <wp:effectExtent l="0" t="0" r="0" b="0"/>
            <wp:docPr id="2134464599"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and wish to estimate the covariance matrix based on the observed values Xi.  The density function conditioned on </w:t>
      </w:r>
      <w:r>
        <w:rPr>
          <w:noProof/>
        </w:rPr>
        <w:drawing>
          <wp:inline distT="0" distB="0" distL="0" distR="0" wp14:anchorId="507CB818" wp14:editId="5BAF617C">
            <wp:extent cx="105664" cy="101600"/>
            <wp:effectExtent l="0" t="0" r="0" b="0"/>
            <wp:docPr id="2134464600" name="Picture 1" descr="{&quot;mathml&quot;:&quot;&lt;math display=\&quot;block\&quot; style=\&quot;font-family:stix;font-size:12px;\&quot;&gt;&lt;mi&gt;Σ&lt;/mi&gt;&lt;/math&gt;&quot;,&quot;origin&quot;:&quot;MathType for Microsoft Add-in&quot;,&quot;version&quot;:&quot;v3.20.0&quot;}" title="capital s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Σ&lt;/mi&gt;&lt;/math&gt;&quot;,&quot;origin&quot;:&quot;MathType for Microsoft Add-in&quot;,&quot;version&quot;:&quot;v3.20.0&quot;}" title="capital sigma"/>
                    <pic:cNvPicPr/>
                  </pic:nvPicPr>
                  <pic:blipFill>
                    <a:blip r:embed="rId326" cstate="print">
                      <a:extLst>
                        <a:ext uri="{28A0092B-C50C-407E-A947-70E740481C1C}">
                          <a14:useLocalDpi xmlns:a14="http://schemas.microsoft.com/office/drawing/2010/main" val="0"/>
                        </a:ext>
                      </a:extLst>
                    </a:blip>
                    <a:stretch>
                      <a:fillRect/>
                    </a:stretch>
                  </pic:blipFill>
                  <pic:spPr>
                    <a:xfrm>
                      <a:off x="0" y="0"/>
                      <a:ext cx="105664" cy="101600"/>
                    </a:xfrm>
                    <a:prstGeom prst="rect">
                      <a:avLst/>
                    </a:prstGeom>
                  </pic:spPr>
                </pic:pic>
              </a:graphicData>
            </a:graphic>
          </wp:inline>
        </w:drawing>
      </w:r>
      <w:r w:rsidRPr="003C066E">
        <w:t>is</w:t>
      </w:r>
    </w:p>
    <w:p w:rsidR="00894722" w:rsidRPr="003C066E" w:rsidRDefault="00894722" w:rsidP="002C66DD"/>
    <w:p w:rsidR="00894722" w:rsidRPr="003C066E" w:rsidRDefault="00894722" w:rsidP="002C66DD">
      <w:r w:rsidRPr="003C066E">
        <w:tab/>
      </w:r>
      <w:r>
        <w:rPr>
          <w:noProof/>
          <w:position w:val="-24"/>
        </w:rPr>
        <w:drawing>
          <wp:inline distT="0" distB="0" distL="0" distR="0" wp14:anchorId="723BBA0B" wp14:editId="785D3CB1">
            <wp:extent cx="3641259" cy="540173"/>
            <wp:effectExtent l="0" t="0" r="0" b="0"/>
            <wp:docPr id="2134464601" name="Picture 1" descr="{&quot;mathml&quot;:&quot;&lt;math style=\&quot;font-family:stix;font-size:12px;\&quot;&gt;&lt;mrow&gt;&lt;msub&gt;&lt;mi&gt;p&lt;/mi&gt;&lt;mi&gt;X&lt;/mi&gt;&lt;/msub&gt;&lt;mfenced wrs:valign=\&quot;middle\&quot;&gt;&lt;mrow&gt;&lt;mi&gt;x&lt;/mi&gt;&lt;mo&gt;|&lt;/mo&gt;&lt;mi&gt;Σ&lt;/mi&gt;&lt;/mrow&gt;&lt;/mfenced&gt;&lt;mo&gt;=&lt;/mo&gt;&lt;mfrac&gt;&lt;mn&gt;1&lt;/mn&gt;&lt;mrow&gt;&lt;msup&gt;&lt;mi&gt;π&lt;/mi&gt;&lt;mrow&gt;&lt;mi&gt;n&lt;/mi&gt;&lt;mi&gt;K&lt;/mi&gt;&lt;/mrow&gt;&lt;/msup&gt;&lt;msup&gt;&lt;mfenced close=\&quot;|\&quot; open=\&quot;|\&quot; wrs:valign=\&quot;middle\&quot;&gt;&lt;mi&gt;Σ&lt;/mi&gt;&lt;/mfenced&gt;&lt;mi&gt;K&lt;/mi&gt;&lt;/msup&gt;&lt;/mrow&gt;&lt;/mfrac&gt;&lt;munderover&gt;&lt;mo&gt;∏&lt;/mo&gt;&lt;mrow&gt;&lt;mi&gt;i&lt;/mi&gt;&lt;mo&gt;=&lt;/mo&gt;&lt;mn&gt;1&lt;/mn&gt;&lt;/mrow&gt;&lt;mi&gt;K&lt;/mi&gt;&lt;/munderover&gt;&lt;mrow&gt;&lt;msup&gt;&lt;mi&gt;e&lt;/mi&gt;&lt;mrow&gt;&lt;mo&gt;−&lt;/mo&gt;&lt;msubsup&gt;&lt;mstyle mathvariant=\&quot;bold\&quot; mathsize=\&quot;normal\&quot;&gt;&lt;mi&gt;x&lt;/mi&gt;&lt;/mstyle&gt;&lt;mi&gt;i&lt;/mi&gt;&lt;mtext&gt;†&lt;/mtext&gt;&lt;/msubsup&gt;&lt;msup&gt;&lt;mstyle mathvariant=\&quot;bold\&quot; mathsize=\&quot;normal\&quot;&gt;&lt;mi&gt;Σ&lt;/mi&gt;&lt;/mstyle&gt;&lt;mrow&gt;&lt;mo&gt;−&lt;/mo&gt;&lt;mn&gt;1&lt;/mn&gt;&lt;/mrow&gt;&lt;/msup&gt;&lt;msub&gt;&lt;mstyle mathvariant=\&quot;bold\&quot; mathsize=\&quot;normal\&quot;&gt;&lt;mi&gt;x&lt;/mi&gt;&lt;/mstyle&gt;&lt;mi&gt;i&lt;/mi&gt;&lt;/msub&gt;&lt;/mrow&gt;&lt;/msup&gt;&lt;/mrow&gt;&lt;mo&gt;∝&lt;/mo&gt;&lt;msup&gt;&lt;mfenced close=\&quot;|\&quot; open=\&quot;|\&quot; wrs:valign=\&quot;middle\&quot;&gt;&lt;mi&gt;Σ&lt;/mi&gt;&lt;/mfenced&gt;&lt;mrow&gt;&lt;mo&gt;−&lt;/mo&gt;&lt;mi&gt;K&lt;/mi&gt;&lt;/mrow&gt;&lt;/msup&gt;&lt;msup&gt;&lt;mi&gt;e&lt;/mi&gt;&lt;mrow&gt;&lt;mo&gt;−&lt;/mo&gt;&lt;munderover&gt;&lt;mo&gt;∑&lt;/mo&gt;&lt;mrow&gt;&lt;mi&gt;i&lt;/mi&gt;&lt;mo&gt;=&lt;/mo&gt;&lt;mn&gt;1&lt;/mn&gt;&lt;/mrow&gt;&lt;mi&gt;K&lt;/mi&gt;&lt;/munderover&gt;&lt;mrow&gt;&lt;msubsup&gt;&lt;mstyle mathvariant=\&quot;bold\&quot; mathsize=\&quot;normal\&quot;&gt;&lt;mi&gt;x&lt;/mi&gt;&lt;/mstyle&gt;&lt;mi&gt;i&lt;/mi&gt;&lt;mtext&gt;†&lt;/mtext&gt;&lt;/msubsup&gt;&lt;msup&gt;&lt;mstyle mathvariant=\&quot;bold\&quot; mathsize=\&quot;normal\&quot;&gt;&lt;mi&gt;Σ&lt;/mi&gt;&lt;/mstyle&gt;&lt;mrow&gt;&lt;mo&gt;−&lt;/mo&gt;&lt;mn&gt;1&lt;/mn&gt;&lt;/mrow&gt;&lt;/msup&gt;&lt;msub&gt;&lt;mstyle mathvariant=\&quot;bold\&quot; mathsize=\&quot;normal\&quot;&gt;&lt;mi&gt;x&lt;/mi&gt;&lt;/mstyle&gt;&lt;mi&gt;i&lt;/mi&gt;&lt;/msub&gt;&lt;/mrow&gt;&lt;/mrow&gt;&lt;/msup&gt;&lt;/mrow&gt;&lt;/math&gt;&quot;,&quot;origin&quot;:&quot;MathType for Microsoft Add-in&quot;,&quot;version&quot;:&quot;v3.20.0&quot;}" title="p subscript X open parentheses x vertical line capital sigma close parentheses equals fraction numerator 1 over denominator pi to the power of n K end exponent open vertical bar capital sigma close vertical bar to the power of K end fraction product from i equals 1 to K of e to the power of negative x subscript i superscript text † end text end superscript capital sigma to the power of negative 1 end exponent x subscript i end exponent proportional to open vertical bar capital sigma close vertical bar to the power of negative K end exponent e to the power of negative sum from i equals 1 to K of x subscript i superscript text † end text end superscript capital sigma to the power of negative 1 end exponent x subscript i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p&lt;/mi&gt;&lt;mi&gt;X&lt;/mi&gt;&lt;/msub&gt;&lt;mfenced wrs:valign=\&quot;middle\&quot;&gt;&lt;mrow&gt;&lt;mi&gt;x&lt;/mi&gt;&lt;mo&gt;|&lt;/mo&gt;&lt;mi&gt;Σ&lt;/mi&gt;&lt;/mrow&gt;&lt;/mfenced&gt;&lt;mo&gt;=&lt;/mo&gt;&lt;mfrac&gt;&lt;mn&gt;1&lt;/mn&gt;&lt;mrow&gt;&lt;msup&gt;&lt;mi&gt;π&lt;/mi&gt;&lt;mrow&gt;&lt;mi&gt;n&lt;/mi&gt;&lt;mi&gt;K&lt;/mi&gt;&lt;/mrow&gt;&lt;/msup&gt;&lt;msup&gt;&lt;mfenced close=\&quot;|\&quot; open=\&quot;|\&quot; wrs:valign=\&quot;middle\&quot;&gt;&lt;mi&gt;Σ&lt;/mi&gt;&lt;/mfenced&gt;&lt;mi&gt;K&lt;/mi&gt;&lt;/msup&gt;&lt;/mrow&gt;&lt;/mfrac&gt;&lt;munderover&gt;&lt;mo&gt;∏&lt;/mo&gt;&lt;mrow&gt;&lt;mi&gt;i&lt;/mi&gt;&lt;mo&gt;=&lt;/mo&gt;&lt;mn&gt;1&lt;/mn&gt;&lt;/mrow&gt;&lt;mi&gt;K&lt;/mi&gt;&lt;/munderover&gt;&lt;mrow&gt;&lt;msup&gt;&lt;mi&gt;e&lt;/mi&gt;&lt;mrow&gt;&lt;mo&gt;−&lt;/mo&gt;&lt;msubsup&gt;&lt;mstyle mathvariant=\&quot;bold\&quot; mathsize=\&quot;normal\&quot;&gt;&lt;mi&gt;x&lt;/mi&gt;&lt;/mstyle&gt;&lt;mi&gt;i&lt;/mi&gt;&lt;mtext&gt;†&lt;/mtext&gt;&lt;/msubsup&gt;&lt;msup&gt;&lt;mstyle mathvariant=\&quot;bold\&quot; mathsize=\&quot;normal\&quot;&gt;&lt;mi&gt;Σ&lt;/mi&gt;&lt;/mstyle&gt;&lt;mrow&gt;&lt;mo&gt;−&lt;/mo&gt;&lt;mn&gt;1&lt;/mn&gt;&lt;/mrow&gt;&lt;/msup&gt;&lt;msub&gt;&lt;mstyle mathvariant=\&quot;bold\&quot; mathsize=\&quot;normal\&quot;&gt;&lt;mi&gt;x&lt;/mi&gt;&lt;/mstyle&gt;&lt;mi&gt;i&lt;/mi&gt;&lt;/msub&gt;&lt;/mrow&gt;&lt;/msup&gt;&lt;/mrow&gt;&lt;mo&gt;∝&lt;/mo&gt;&lt;msup&gt;&lt;mfenced close=\&quot;|\&quot; open=\&quot;|\&quot; wrs:valign=\&quot;middle\&quot;&gt;&lt;mi&gt;Σ&lt;/mi&gt;&lt;/mfenced&gt;&lt;mrow&gt;&lt;mo&gt;−&lt;/mo&gt;&lt;mi&gt;K&lt;/mi&gt;&lt;/mrow&gt;&lt;/msup&gt;&lt;msup&gt;&lt;mi&gt;e&lt;/mi&gt;&lt;mrow&gt;&lt;mo&gt;−&lt;/mo&gt;&lt;munderover&gt;&lt;mo&gt;∑&lt;/mo&gt;&lt;mrow&gt;&lt;mi&gt;i&lt;/mi&gt;&lt;mo&gt;=&lt;/mo&gt;&lt;mn&gt;1&lt;/mn&gt;&lt;/mrow&gt;&lt;mi&gt;K&lt;/mi&gt;&lt;/munderover&gt;&lt;mrow&gt;&lt;msubsup&gt;&lt;mstyle mathvariant=\&quot;bold\&quot; mathsize=\&quot;normal\&quot;&gt;&lt;mi&gt;x&lt;/mi&gt;&lt;/mstyle&gt;&lt;mi&gt;i&lt;/mi&gt;&lt;mtext&gt;†&lt;/mtext&gt;&lt;/msubsup&gt;&lt;msup&gt;&lt;mstyle mathvariant=\&quot;bold\&quot; mathsize=\&quot;normal\&quot;&gt;&lt;mi&gt;Σ&lt;/mi&gt;&lt;/mstyle&gt;&lt;mrow&gt;&lt;mo&gt;−&lt;/mo&gt;&lt;mn&gt;1&lt;/mn&gt;&lt;/mrow&gt;&lt;/msup&gt;&lt;msub&gt;&lt;mstyle mathvariant=\&quot;bold\&quot; mathsize=\&quot;normal\&quot;&gt;&lt;mi&gt;x&lt;/mi&gt;&lt;/mstyle&gt;&lt;mi&gt;i&lt;/mi&gt;&lt;/msub&gt;&lt;/mrow&gt;&lt;/mrow&gt;&lt;/msup&gt;&lt;/mrow&gt;&lt;/math&gt;&quot;,&quot;origin&quot;:&quot;MathType for Microsoft Add-in&quot;,&quot;version&quot;:&quot;v3.20.0&quot;}" title="p subscript X open parentheses x vertical line capital sigma close parentheses equals fraction numerator 1 over denominator pi to the power of n K end exponent open vertical bar capital sigma close vertical bar to the power of K end fraction product from i equals 1 to K of e to the power of negative x subscript i superscript text † end text end superscript capital sigma to the power of negative 1 end exponent x subscript i end exponent proportional to open vertical bar capital sigma close vertical bar to the power of negative K end exponent e to the power of negative sum from i equals 1 to K of x subscript i superscript text † end text end superscript capital sigma to the power of negative 1 end exponent x subscript i end exponent"/>
                    <pic:cNvPicPr/>
                  </pic:nvPicPr>
                  <pic:blipFill>
                    <a:blip r:embed="rId327" cstate="print">
                      <a:extLst>
                        <a:ext uri="{28A0092B-C50C-407E-A947-70E740481C1C}">
                          <a14:useLocalDpi xmlns:a14="http://schemas.microsoft.com/office/drawing/2010/main" val="0"/>
                        </a:ext>
                      </a:extLst>
                    </a:blip>
                    <a:stretch>
                      <a:fillRect/>
                    </a:stretch>
                  </pic:blipFill>
                  <pic:spPr>
                    <a:xfrm>
                      <a:off x="0" y="0"/>
                      <a:ext cx="3641259" cy="540173"/>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105</w:instrText>
      </w:r>
      <w:r w:rsidRPr="003C066E">
        <w:rPr>
          <w:noProof/>
        </w:rPr>
        <w:fldChar w:fldCharType="end"/>
      </w:r>
      <w:r w:rsidRPr="003C066E">
        <w:instrText>)</w:instrText>
      </w:r>
      <w:r w:rsidRPr="003C066E">
        <w:fldChar w:fldCharType="end"/>
      </w:r>
    </w:p>
    <w:p w:rsidR="00894722" w:rsidRPr="003C066E" w:rsidRDefault="00894722" w:rsidP="002C66DD">
      <w:r w:rsidRPr="003C066E">
        <w:t xml:space="preserve">applying the identity </w:t>
      </w:r>
      <w:r>
        <w:rPr>
          <w:noProof/>
          <w:position w:val="-4"/>
        </w:rPr>
        <w:drawing>
          <wp:inline distT="0" distB="0" distL="0" distR="0" wp14:anchorId="2BEE4684" wp14:editId="6F14054D">
            <wp:extent cx="1038352" cy="134112"/>
            <wp:effectExtent l="0" t="0" r="0" b="0"/>
            <wp:docPr id="2134464602" name="Picture 1" descr="{&quot;mathml&quot;:&quot;&lt;math display=\&quot;block\&quot; style=\&quot;font-family:stix;font-size:12px;\&quot;&gt;&lt;mrow&gt;&lt;mi&gt;t&lt;/mi&gt;&lt;mi&gt;r&lt;/mi&gt;&lt;mfenced close=\&quot;}\&quot; open=\&quot;{\&quot; wrs:valign=\&quot;middle\&quot;&gt;&lt;mrow&gt;&lt;mi&gt;A&lt;/mi&gt;&lt;mi&gt;B&lt;/mi&gt;&lt;/mrow&gt;&lt;/mfenced&gt;&lt;mo&gt;=&lt;/mo&gt;&lt;mi&gt;t&lt;/mi&gt;&lt;mi&gt;r&lt;/mi&gt;&lt;mfenced close=\&quot;}\&quot; open=\&quot;{\&quot; wrs:valign=\&quot;middle\&quot;&gt;&lt;mrow&gt;&lt;mi&gt;B&lt;/mi&gt;&lt;mi&gt;A&lt;/mi&gt;&lt;/mrow&gt;&lt;/mfenced&gt;&lt;/mrow&gt;&lt;/math&gt;&quot;,&quot;origin&quot;:&quot;MathType for Microsoft Add-in&quot;,&quot;version&quot;:&quot;v3.20.0&quot;}" title="t r open curly brackets A B close curly brackets equals t r open curly brackets B A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i&gt;r&lt;/mi&gt;&lt;mfenced close=\&quot;}\&quot; open=\&quot;{\&quot; wrs:valign=\&quot;middle\&quot;&gt;&lt;mrow&gt;&lt;mi&gt;A&lt;/mi&gt;&lt;mi&gt;B&lt;/mi&gt;&lt;/mrow&gt;&lt;/mfenced&gt;&lt;mo&gt;=&lt;/mo&gt;&lt;mi&gt;t&lt;/mi&gt;&lt;mi&gt;r&lt;/mi&gt;&lt;mfenced close=\&quot;}\&quot; open=\&quot;{\&quot; wrs:valign=\&quot;middle\&quot;&gt;&lt;mrow&gt;&lt;mi&gt;B&lt;/mi&gt;&lt;mi&gt;A&lt;/mi&gt;&lt;/mrow&gt;&lt;/mfenced&gt;&lt;/mrow&gt;&lt;/math&gt;&quot;,&quot;origin&quot;:&quot;MathType for Microsoft Add-in&quot;,&quot;version&quot;:&quot;v3.20.0&quot;}" title="t r open curly brackets A B close curly brackets equals t r open curly brackets B A close curly brackets"/>
                    <pic:cNvPicPr/>
                  </pic:nvPicPr>
                  <pic:blipFill>
                    <a:blip r:embed="rId328" cstate="print">
                      <a:extLst>
                        <a:ext uri="{28A0092B-C50C-407E-A947-70E740481C1C}">
                          <a14:useLocalDpi xmlns:a14="http://schemas.microsoft.com/office/drawing/2010/main" val="0"/>
                        </a:ext>
                      </a:extLst>
                    </a:blip>
                    <a:stretch>
                      <a:fillRect/>
                    </a:stretch>
                  </pic:blipFill>
                  <pic:spPr>
                    <a:xfrm>
                      <a:off x="0" y="0"/>
                      <a:ext cx="1038352" cy="134112"/>
                    </a:xfrm>
                    <a:prstGeom prst="rect">
                      <a:avLst/>
                    </a:prstGeom>
                  </pic:spPr>
                </pic:pic>
              </a:graphicData>
            </a:graphic>
          </wp:inline>
        </w:drawing>
      </w:r>
      <w:r w:rsidRPr="003C066E">
        <w:t xml:space="preserve">to the scalar exponenent, defining the so called scatter matrix, </w:t>
      </w:r>
    </w:p>
    <w:p w:rsidR="00894722" w:rsidRPr="003C066E" w:rsidRDefault="00894722" w:rsidP="009750B0">
      <w:pPr>
        <w:jc w:val="center"/>
      </w:pPr>
      <w:r>
        <w:rPr>
          <w:noProof/>
          <w:position w:val="-25"/>
        </w:rPr>
        <w:drawing>
          <wp:inline distT="0" distB="0" distL="0" distR="0" wp14:anchorId="6E1C4285" wp14:editId="4D30E991">
            <wp:extent cx="757936" cy="436880"/>
            <wp:effectExtent l="0" t="0" r="0" b="0"/>
            <wp:docPr id="2134464603" name="Picture 1" descr="{&quot;mathml&quot;:&quot;&lt;math display=\&quot;block\&quot; style=\&quot;font-family:stix;font-size:12px;\&quot;&gt;&lt;mrow&gt;&lt;mi&gt;S&lt;/mi&gt;&lt;mo&gt;=&lt;/mo&gt;&lt;munderover&gt;&lt;mo&gt;∑&lt;/mo&gt;&lt;mrow&gt;&lt;mi&gt;i&lt;/mi&gt;&lt;mo&gt;=&lt;/mo&gt;&lt;mn&gt;1&lt;/mn&gt;&lt;/mrow&gt;&lt;mi&gt;K&lt;/mi&gt;&lt;/munderover&gt;&lt;mrow&gt;&lt;msub&gt;&lt;mstyle mathvariant=\&quot;bold\&quot; mathsize=\&quot;normal\&quot;&gt;&lt;mi&gt;x&lt;/mi&gt;&lt;/mstyle&gt;&lt;mi&gt;i&lt;/mi&gt;&lt;/msub&gt;&lt;msubsup&gt;&lt;mstyle mathvariant=\&quot;bold\&quot; mathsize=\&quot;normal\&quot;&gt;&lt;mi&gt;x&lt;/mi&gt;&lt;/mstyle&gt;&lt;mi&gt;i&lt;/mi&gt;&lt;mtext&gt;†&lt;/mtext&gt;&lt;/msubsup&gt;&lt;/mrow&gt;&lt;/mrow&gt;&lt;/math&gt;&quot;,&quot;origin&quot;:&quot;MathType for Microsoft Add-in&quot;,&quot;version&quot;:&quot;v3.20.0&quot;}" title="S equals sum from i equals 1 to K of x subscript i x subscript i superscript text † end text end super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gt;=&lt;/mo&gt;&lt;munderover&gt;&lt;mo&gt;∑&lt;/mo&gt;&lt;mrow&gt;&lt;mi&gt;i&lt;/mi&gt;&lt;mo&gt;=&lt;/mo&gt;&lt;mn&gt;1&lt;/mn&gt;&lt;/mrow&gt;&lt;mi&gt;K&lt;/mi&gt;&lt;/munderover&gt;&lt;mrow&gt;&lt;msub&gt;&lt;mstyle mathvariant=\&quot;bold\&quot; mathsize=\&quot;normal\&quot;&gt;&lt;mi&gt;x&lt;/mi&gt;&lt;/mstyle&gt;&lt;mi&gt;i&lt;/mi&gt;&lt;/msub&gt;&lt;msubsup&gt;&lt;mstyle mathvariant=\&quot;bold\&quot; mathsize=\&quot;normal\&quot;&gt;&lt;mi&gt;x&lt;/mi&gt;&lt;/mstyle&gt;&lt;mi&gt;i&lt;/mi&gt;&lt;mtext&gt;†&lt;/mtext&gt;&lt;/msubsup&gt;&lt;/mrow&gt;&lt;/mrow&gt;&lt;/math&gt;&quot;,&quot;origin&quot;:&quot;MathType for Microsoft Add-in&quot;,&quot;version&quot;:&quot;v3.20.0&quot;}" title="S equals sum from i equals 1 to K of x subscript i x subscript i superscript text † end text end superscript"/>
                    <pic:cNvPicPr/>
                  </pic:nvPicPr>
                  <pic:blipFill>
                    <a:blip r:embed="rId329" cstate="print">
                      <a:extLst>
                        <a:ext uri="{28A0092B-C50C-407E-A947-70E740481C1C}">
                          <a14:useLocalDpi xmlns:a14="http://schemas.microsoft.com/office/drawing/2010/main" val="0"/>
                        </a:ext>
                      </a:extLst>
                    </a:blip>
                    <a:stretch>
                      <a:fillRect/>
                    </a:stretch>
                  </pic:blipFill>
                  <pic:spPr>
                    <a:xfrm>
                      <a:off x="0" y="0"/>
                      <a:ext cx="757936" cy="436880"/>
                    </a:xfrm>
                    <a:prstGeom prst="rect">
                      <a:avLst/>
                    </a:prstGeom>
                  </pic:spPr>
                </pic:pic>
              </a:graphicData>
            </a:graphic>
          </wp:inline>
        </w:drawing>
      </w:r>
    </w:p>
    <w:p w:rsidR="00894722" w:rsidRPr="003C066E" w:rsidRDefault="00894722" w:rsidP="002C66DD"/>
    <w:p w:rsidR="00894722" w:rsidRPr="003C066E" w:rsidRDefault="00894722" w:rsidP="002C66DD">
      <w:r w:rsidRPr="003C066E">
        <w:t>and then taking logarithm yields the objective function</w:t>
      </w:r>
    </w:p>
    <w:p w:rsidR="00894722" w:rsidRPr="003C066E" w:rsidRDefault="00894722" w:rsidP="002C66DD"/>
    <w:p w:rsidR="00894722" w:rsidRPr="003C066E" w:rsidRDefault="00894722" w:rsidP="009750B0">
      <w:pPr>
        <w:jc w:val="center"/>
      </w:pPr>
      <w:r>
        <w:rPr>
          <w:noProof/>
          <w:position w:val="-9"/>
        </w:rPr>
        <w:drawing>
          <wp:inline distT="0" distB="0" distL="0" distR="0" wp14:anchorId="687D4640" wp14:editId="28FCF8A4">
            <wp:extent cx="3090672" cy="205232"/>
            <wp:effectExtent l="0" t="0" r="0" b="0"/>
            <wp:docPr id="2134464604" name="Picture 1" descr="{&quot;mathml&quot;:&quot;&lt;math style=\&quot;font-family:stix;font-size:12px;\&quot;&gt;&lt;mrow&gt;&lt;mi&gt;f&lt;/mi&gt;&lt;mo stretchy=\&quot;false\&quot;&gt;(&lt;/mo&gt;&lt;mi&gt;Σ&lt;/mi&gt;&lt;mo stretchy=\&quot;false\&quot;&gt;)&lt;/mo&gt;&lt;mo&gt;=&lt;/mo&gt;&lt;mo&gt;−&lt;/mo&gt;&lt;mi&gt;K&lt;/mi&gt;&lt;mi&gt;ln&lt;/mi&gt;&lt;mfenced close=\&quot;|\&quot; open=\&quot;|\&quot; wrs:valign=\&quot;middle\&quot;&gt;&lt;mi&gt;Σ&lt;/mi&gt;&lt;/mfenced&gt;&lt;mo&gt;+&lt;/mo&gt;&lt;mi&gt;t&lt;/mi&gt;&lt;mi&gt;r&lt;/mi&gt;&lt;mfenced close=\&quot;}\&quot; open=\&quot;{\&quot; wrs:valign=\&quot;middle\&quot;&gt;&lt;mrow&gt;&lt;msup&gt;&lt;mi&gt;S&lt;/mi&gt;&lt;mi&gt;Σ&lt;/mi&gt;&lt;mrow&gt;&lt;mo&gt;−&lt;/mo&gt;&lt;mn&gt;1&lt;/mn&gt;&lt;/mrow&gt;&lt;/msup&gt;&lt;/mrow&gt;&lt;/mfenced&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f&lt;/mi&gt;&lt;mo stretchy=\&quot;false\&quot;&gt;(&lt;/mo&gt;&lt;mi&gt;Σ&lt;/mi&gt;&lt;mo stretchy=\&quot;false\&quot;&gt;)&lt;/mo&gt;&lt;mo&gt;=&lt;/mo&gt;&lt;mo&gt;−&lt;/mo&gt;&lt;mi&gt;K&lt;/mi&gt;&lt;mi&gt;ln&lt;/mi&gt;&lt;mfenced close=\&quot;|\&quot; open=\&quot;|\&quot; wrs:valign=\&quot;middle\&quot;&gt;&lt;mi&gt;Σ&lt;/mi&gt;&lt;/mfenced&gt;&lt;mo&gt;+&lt;/mo&gt;&lt;mi&gt;t&lt;/mi&gt;&lt;mi&gt;r&lt;/mi&gt;&lt;mfenced close=\&quot;}\&quot; open=\&quot;{\&quot; wrs:valign=\&quot;middle\&quot;&gt;&lt;mrow&gt;&lt;msup&gt;&lt;mi&gt;S&lt;/mi&gt;&lt;mi&gt;Σ&lt;/mi&gt;&lt;mrow&gt;&lt;mo&gt;−&lt;/mo&gt;&lt;mn&gt;1&lt;/mn&gt;&lt;/mrow&gt;&lt;/msup&gt;&lt;/mrow&gt;&lt;/mfenced&gt;&lt;/mrow&gt;&lt;/math&gt;&quot;,&quot;origin&quot;:&quot;MathType for Microsoft Add-in&quot;,&quot;version&quot;:&quot;v3.20.0&quot;}"/>
                    <pic:cNvPicPr/>
                  </pic:nvPicPr>
                  <pic:blipFill>
                    <a:blip r:embed="rId330" cstate="print">
                      <a:extLst>
                        <a:ext uri="{28A0092B-C50C-407E-A947-70E740481C1C}">
                          <a14:useLocalDpi xmlns:a14="http://schemas.microsoft.com/office/drawing/2010/main" val="0"/>
                        </a:ext>
                      </a:extLst>
                    </a:blip>
                    <a:stretch>
                      <a:fillRect/>
                    </a:stretch>
                  </pic:blipFill>
                  <pic:spPr>
                    <a:xfrm>
                      <a:off x="0" y="0"/>
                      <a:ext cx="3090672" cy="205232"/>
                    </a:xfrm>
                    <a:prstGeom prst="rect">
                      <a:avLst/>
                    </a:prstGeom>
                  </pic:spPr>
                </pic:pic>
              </a:graphicData>
            </a:graphic>
          </wp:inline>
        </w:drawing>
      </w:r>
      <w:r w:rsidRPr="003C066E">
        <w:t>.</w:t>
      </w:r>
    </w:p>
    <w:p w:rsidR="00894722" w:rsidRPr="003C066E" w:rsidRDefault="00894722" w:rsidP="002C66DD"/>
    <w:p w:rsidR="00894722" w:rsidRPr="003C066E" w:rsidRDefault="00894722" w:rsidP="002C66DD">
      <w:r w:rsidRPr="003C066E">
        <w:t xml:space="preserve">Assuming the Xi are all LI, and then employing the spectral decomposition to the matrix defined by </w:t>
      </w:r>
      <w:r>
        <w:rPr>
          <w:noProof/>
          <w:position w:val="-7"/>
        </w:rPr>
        <w:drawing>
          <wp:inline distT="0" distB="0" distL="0" distR="0" wp14:anchorId="0BDB7AEE" wp14:editId="7E07BDA5">
            <wp:extent cx="2745232" cy="205232"/>
            <wp:effectExtent l="0" t="0" r="0" b="0"/>
            <wp:docPr id="2134464605" name="Picture 1" descr="{&quot;mathml&quot;:&quot;&lt;math display=\&quot;block\&quot; style=\&quot;font-family:stix;font-size:12px;\&quot;&gt;&lt;mrow&gt;&lt;mi&gt;M&lt;/mi&gt;&lt;mo&gt;=&lt;/mo&gt;&lt;msup&gt;&lt;mi&gt;S&lt;/mi&gt;&lt;mrow&gt;&lt;mn&gt;1&lt;/mn&gt;&lt;mo&gt;/&lt;/mo&gt;&lt;mn&gt;2&lt;/mn&gt;&lt;/mrow&gt;&lt;/msup&gt;&lt;msup&gt;&lt;mi&gt;Σ&lt;/mi&gt;&lt;mrow&gt;&lt;mo&gt;−&lt;/mo&gt;&lt;mn&gt;1&lt;/mn&gt;&lt;/mrow&gt;&lt;/msup&gt;&lt;msup&gt;&lt;mi&gt;S&lt;/mi&gt;&lt;mrow&gt;&lt;mn&gt;1&lt;/mn&gt;&lt;mo&gt;/&lt;/mo&gt;&lt;mn&gt;2&lt;/mn&gt;&lt;/mrow&gt;&lt;/msup&gt;&lt;mo&gt;=&lt;/mo&gt;&lt;msup&gt;&lt;mi&gt;E&lt;/mi&gt;&lt;mi&gt;Λ&lt;/mi&gt;&lt;mi&gt;E&lt;/mi&gt;&lt;mtext&gt;†&lt;/mtext&gt;&lt;/msup&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M&lt;/mi&gt;&lt;mo&gt;=&lt;/mo&gt;&lt;msup&gt;&lt;mi&gt;S&lt;/mi&gt;&lt;mrow&gt;&lt;mn&gt;1&lt;/mn&gt;&lt;mo&gt;/&lt;/mo&gt;&lt;mn&gt;2&lt;/mn&gt;&lt;/mrow&gt;&lt;/msup&gt;&lt;msup&gt;&lt;mi&gt;Σ&lt;/mi&gt;&lt;mrow&gt;&lt;mo&gt;−&lt;/mo&gt;&lt;mn&gt;1&lt;/mn&gt;&lt;/mrow&gt;&lt;/msup&gt;&lt;msup&gt;&lt;mi&gt;S&lt;/mi&gt;&lt;mrow&gt;&lt;mn&gt;1&lt;/mn&gt;&lt;mo&gt;/&lt;/mo&gt;&lt;mn&gt;2&lt;/mn&gt;&lt;/mrow&gt;&lt;/msup&gt;&lt;mo&gt;=&lt;/mo&gt;&lt;msup&gt;&lt;mi&gt;E&lt;/mi&gt;&lt;mi&gt;Λ&lt;/mi&gt;&lt;mi&gt;E&lt;/mi&gt;&lt;mtext&gt;†&lt;/mtext&gt;&lt;/msup&gt;&lt;/mrow&gt;&lt;/math&gt;&quot;,&quot;origin&quot;:&quot;MathType for Microsoft Add-in&quot;,&quot;version&quot;:&quot;v3.20.0&quot;}"/>
                    <pic:cNvPicPr/>
                  </pic:nvPicPr>
                  <pic:blipFill>
                    <a:blip r:embed="rId331" cstate="print">
                      <a:extLst>
                        <a:ext uri="{28A0092B-C50C-407E-A947-70E740481C1C}">
                          <a14:useLocalDpi xmlns:a14="http://schemas.microsoft.com/office/drawing/2010/main" val="0"/>
                        </a:ext>
                      </a:extLst>
                    </a:blip>
                    <a:stretch>
                      <a:fillRect/>
                    </a:stretch>
                  </pic:blipFill>
                  <pic:spPr>
                    <a:xfrm>
                      <a:off x="0" y="0"/>
                      <a:ext cx="2745232" cy="205232"/>
                    </a:xfrm>
                    <a:prstGeom prst="rect">
                      <a:avLst/>
                    </a:prstGeom>
                  </pic:spPr>
                </pic:pic>
              </a:graphicData>
            </a:graphic>
          </wp:inline>
        </w:drawing>
      </w:r>
      <w:r w:rsidRPr="003C066E">
        <w:t xml:space="preserve"> and using the properties of the determinant </w:t>
      </w:r>
    </w:p>
    <w:p w:rsidR="00894722" w:rsidRPr="003C066E" w:rsidRDefault="00894722" w:rsidP="002C66DD"/>
    <w:p w:rsidR="00894722" w:rsidRPr="003C066E" w:rsidRDefault="00894722" w:rsidP="009750B0">
      <w:pPr>
        <w:jc w:val="center"/>
      </w:pPr>
      <w:r>
        <w:rPr>
          <w:noProof/>
          <w:position w:val="-5"/>
        </w:rPr>
        <w:drawing>
          <wp:inline distT="0" distB="0" distL="0" distR="0" wp14:anchorId="0A036432" wp14:editId="3F279261">
            <wp:extent cx="1723136" cy="152400"/>
            <wp:effectExtent l="0" t="0" r="0" b="0"/>
            <wp:docPr id="2134464606" name="Picture 1" descr="{&quot;mathml&quot;:&quot;&lt;math style=\&quot;font-family:stix;font-size:12px;\&quot;&gt;&lt;mrow&gt;&lt;mi&gt;f&lt;/mi&gt;&lt;mo stretchy=\&quot;false\&quot;&gt;(&lt;/mo&gt;&lt;mi&gt;Σ&lt;/mi&gt;&lt;mo stretchy=\&quot;false\&quot;&gt;)&lt;/mo&gt;&lt;mo&gt;=&lt;/mo&gt;&lt;mo&gt;−&lt;/mo&gt;&lt;mi&gt;K&lt;/mi&gt;&lt;mi&gt;ln&lt;/mi&gt;&lt;mfenced close=\&quot;|\&quot; open=\&quot;|\&quot; wrs:valign=\&quot;middle\&quot;&gt;&lt;mi&gt;M&lt;/mi&gt;&lt;/mfenced&gt;&lt;mo&gt;+&lt;/mo&gt;&lt;mi&gt;t&lt;/mi&gt;&lt;mi&gt;r&lt;/mi&gt;&lt;mfenced close=\&quot;}\&quot; open=\&quot;{\&quot; wrs:valign=\&quot;middle\&quot;&gt;&lt;mi&gt;M&lt;/mi&gt;&lt;/mfenced&gt;&lt;/mrow&gt;&lt;/math&gt;&quot;,&quot;origin&quot;:&quot;MathType for Microsoft Add-in&quot;,&quot;version&quot;:&quot;v3.20.0&quot;}" title="f not stretchy left parenthesis capital sigma not stretchy right parenthesis equals negative K ln open vertical bar M close vertical bar plus t r open curly brackets M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f&lt;/mi&gt;&lt;mo stretchy=\&quot;false\&quot;&gt;(&lt;/mo&gt;&lt;mi&gt;Σ&lt;/mi&gt;&lt;mo stretchy=\&quot;false\&quot;&gt;)&lt;/mo&gt;&lt;mo&gt;=&lt;/mo&gt;&lt;mo&gt;−&lt;/mo&gt;&lt;mi&gt;K&lt;/mi&gt;&lt;mi&gt;ln&lt;/mi&gt;&lt;mfenced close=\&quot;|\&quot; open=\&quot;|\&quot; wrs:valign=\&quot;middle\&quot;&gt;&lt;mi&gt;M&lt;/mi&gt;&lt;/mfenced&gt;&lt;mo&gt;+&lt;/mo&gt;&lt;mi&gt;t&lt;/mi&gt;&lt;mi&gt;r&lt;/mi&gt;&lt;mfenced close=\&quot;}\&quot; open=\&quot;{\&quot; wrs:valign=\&quot;middle\&quot;&gt;&lt;mi&gt;M&lt;/mi&gt;&lt;/mfenced&gt;&lt;/mrow&gt;&lt;/math&gt;&quot;,&quot;origin&quot;:&quot;MathType for Microsoft Add-in&quot;,&quot;version&quot;:&quot;v3.20.0&quot;}" title="f not stretchy left parenthesis capital sigma not stretchy right parenthesis equals negative K ln open vertical bar M close vertical bar plus t r open curly brackets M close curly brackets"/>
                    <pic:cNvPicPr/>
                  </pic:nvPicPr>
                  <pic:blipFill>
                    <a:blip r:embed="rId332" cstate="print">
                      <a:extLst>
                        <a:ext uri="{28A0092B-C50C-407E-A947-70E740481C1C}">
                          <a14:useLocalDpi xmlns:a14="http://schemas.microsoft.com/office/drawing/2010/main" val="0"/>
                        </a:ext>
                      </a:extLst>
                    </a:blip>
                    <a:stretch>
                      <a:fillRect/>
                    </a:stretch>
                  </pic:blipFill>
                  <pic:spPr>
                    <a:xfrm>
                      <a:off x="0" y="0"/>
                      <a:ext cx="1723136" cy="152400"/>
                    </a:xfrm>
                    <a:prstGeom prst="rect">
                      <a:avLst/>
                    </a:prstGeom>
                  </pic:spPr>
                </pic:pic>
              </a:graphicData>
            </a:graphic>
          </wp:inline>
        </w:drawing>
      </w:r>
    </w:p>
    <w:p w:rsidR="00894722" w:rsidRPr="003C066E" w:rsidRDefault="00894722" w:rsidP="009750B0">
      <w:pPr>
        <w:jc w:val="center"/>
      </w:pPr>
      <w:r>
        <w:rPr>
          <w:noProof/>
          <w:position w:val="-71"/>
        </w:rPr>
        <w:drawing>
          <wp:inline distT="0" distB="0" distL="0" distR="0" wp14:anchorId="6C276043" wp14:editId="3DA4E00D">
            <wp:extent cx="1788160" cy="883920"/>
            <wp:effectExtent l="0" t="0" r="0" b="0"/>
            <wp:docPr id="2134464607" name="Picture 1" descr="{&quot;mathml&quot;:&quot;&lt;math display=\&quot;block\&quot; style=\&quot;font-family:stix;font-size:12px;\&quot;&gt;&lt;mtable wrs:columnalign=\&quot;relation\&quot;&gt;&lt;mtr&gt;&lt;mtd&gt;&lt;mi&gt;f&lt;/mi&gt;&lt;mo stretchy=\&quot;false\&quot;&gt;(&lt;/mo&gt;&lt;mi&gt;Λ&lt;/mi&gt;&lt;mo stretchy=\&quot;false\&quot;&gt;)&lt;/mo&gt;&lt;mo&gt;=&lt;/mo&gt;&lt;mi&gt;K&lt;/mi&gt;&lt;mi&gt;ln&lt;/mi&gt;&lt;munderover&gt;&lt;mo&gt;∏&lt;/mo&gt;&lt;mrow/&gt;&lt;mrow/&gt;&lt;/munderover&gt;&lt;mrow&gt;&lt;msub&gt;&lt;mi&gt;λ&lt;/mi&gt;&lt;mi&gt;r&lt;/mi&gt;&lt;/msub&gt;&lt;mo&gt;−&lt;/mo&gt;&lt;mstyle displaystyle=\&quot;true\&quot;&gt;&lt;munderover&gt;&lt;mo&gt;∑&lt;/mo&gt;&lt;mi&gt;r&lt;/mi&gt;&lt;mrow/&gt;&lt;/munderover&gt;&lt;mrow&gt;&lt;msub&gt;&lt;mi&gt;λ&lt;/mi&gt;&lt;mi&gt;r&lt;/mi&gt;&lt;/msub&gt;&lt;/mrow&gt;&lt;/mstyle&gt;&lt;/mrow&gt;&lt;/mtd&gt;&lt;/mtr&gt;&lt;mtr&gt;&lt;mtd&gt;&lt;mo&gt;=&lt;/mo&gt;&lt;munderover&gt;&lt;mo&gt;∑&lt;/mo&gt;&lt;mrow&gt;&lt;mi&gt;r&lt;/mi&gt;&lt;mo&gt;=&lt;/mo&gt;&lt;mn&gt;1&lt;/mn&gt;&lt;/mrow&gt;&lt;mi&gt;n&lt;/mi&gt;&lt;/munderover&gt;&lt;mrow&gt;&lt;mfenced wrs:valign=\&quot;middle\&quot;&gt;&lt;mrow&gt;&lt;mi&gt;K&lt;/mi&gt;&lt;mi&gt;ln&lt;/mi&gt;&lt;msub&gt;&lt;mi&gt;λ&lt;/mi&gt;&lt;mi&gt;r&lt;/mi&gt;&lt;/msub&gt;&lt;mo&gt;−&lt;/mo&gt;&lt;msub&gt;&lt;mi&gt;λ&lt;/mi&gt;&lt;mi&gt;r&lt;/mi&gt;&lt;/msub&gt;&lt;/mrow&gt;&lt;/mfenced&gt;&lt;/mrow&gt;&lt;/mtd&gt;&lt;/mtr&gt;&lt;/mtable&gt;&lt;/math&gt;&quot;,&quot;origin&quot;:&quot;MathType for Microsoft Add-in&quot;,&quot;version&quot;:&quot;v3.20.0&quot;}" title="table row cell f not stretchy left parenthesis capital lambda not stretchy right parenthesis equals K ln product from blank to blank of lambda subscript r minus sum from r to blank of lambda subscript r end cell row cell equals sum from r equals 1 to n of open parentheses K ln lambda subscript r minus lambda subscript r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able wrs:columnalign=\&quot;relation\&quot;&gt;&lt;mtr&gt;&lt;mtd&gt;&lt;mi&gt;f&lt;/mi&gt;&lt;mo stretchy=\&quot;false\&quot;&gt;(&lt;/mo&gt;&lt;mi&gt;Λ&lt;/mi&gt;&lt;mo stretchy=\&quot;false\&quot;&gt;)&lt;/mo&gt;&lt;mo&gt;=&lt;/mo&gt;&lt;mi&gt;K&lt;/mi&gt;&lt;mi&gt;ln&lt;/mi&gt;&lt;munderover&gt;&lt;mo&gt;∏&lt;/mo&gt;&lt;mrow/&gt;&lt;mrow/&gt;&lt;/munderover&gt;&lt;mrow&gt;&lt;msub&gt;&lt;mi&gt;λ&lt;/mi&gt;&lt;mi&gt;r&lt;/mi&gt;&lt;/msub&gt;&lt;mo&gt;−&lt;/mo&gt;&lt;mstyle displaystyle=\&quot;true\&quot;&gt;&lt;munderover&gt;&lt;mo&gt;∑&lt;/mo&gt;&lt;mi&gt;r&lt;/mi&gt;&lt;mrow/&gt;&lt;/munderover&gt;&lt;mrow&gt;&lt;msub&gt;&lt;mi&gt;λ&lt;/mi&gt;&lt;mi&gt;r&lt;/mi&gt;&lt;/msub&gt;&lt;/mrow&gt;&lt;/mstyle&gt;&lt;/mrow&gt;&lt;/mtd&gt;&lt;/mtr&gt;&lt;mtr&gt;&lt;mtd&gt;&lt;mo&gt;=&lt;/mo&gt;&lt;munderover&gt;&lt;mo&gt;∑&lt;/mo&gt;&lt;mrow&gt;&lt;mi&gt;r&lt;/mi&gt;&lt;mo&gt;=&lt;/mo&gt;&lt;mn&gt;1&lt;/mn&gt;&lt;/mrow&gt;&lt;mi&gt;n&lt;/mi&gt;&lt;/munderover&gt;&lt;mrow&gt;&lt;mfenced wrs:valign=\&quot;middle\&quot;&gt;&lt;mrow&gt;&lt;mi&gt;K&lt;/mi&gt;&lt;mi&gt;ln&lt;/mi&gt;&lt;msub&gt;&lt;mi&gt;λ&lt;/mi&gt;&lt;mi&gt;r&lt;/mi&gt;&lt;/msub&gt;&lt;mo&gt;−&lt;/mo&gt;&lt;msub&gt;&lt;mi&gt;λ&lt;/mi&gt;&lt;mi&gt;r&lt;/mi&gt;&lt;/msub&gt;&lt;/mrow&gt;&lt;/mfenced&gt;&lt;/mrow&gt;&lt;/mtd&gt;&lt;/mtr&gt;&lt;/mtable&gt;&lt;/math&gt;&quot;,&quot;origin&quot;:&quot;MathType for Microsoft Add-in&quot;,&quot;version&quot;:&quot;v3.20.0&quot;}" title="table row cell f not stretchy left parenthesis capital lambda not stretchy right parenthesis equals K ln product from blank to blank of lambda subscript r minus sum from r to blank of lambda subscript r end cell row cell equals sum from r equals 1 to n of open parentheses K ln lambda subscript r minus lambda subscript r close parentheses end cell end table"/>
                    <pic:cNvPicPr/>
                  </pic:nvPicPr>
                  <pic:blipFill>
                    <a:blip r:embed="rId333" cstate="print">
                      <a:extLst>
                        <a:ext uri="{28A0092B-C50C-407E-A947-70E740481C1C}">
                          <a14:useLocalDpi xmlns:a14="http://schemas.microsoft.com/office/drawing/2010/main" val="0"/>
                        </a:ext>
                      </a:extLst>
                    </a:blip>
                    <a:stretch>
                      <a:fillRect/>
                    </a:stretch>
                  </pic:blipFill>
                  <pic:spPr>
                    <a:xfrm>
                      <a:off x="0" y="0"/>
                      <a:ext cx="1788160" cy="883920"/>
                    </a:xfrm>
                    <a:prstGeom prst="rect">
                      <a:avLst/>
                    </a:prstGeom>
                  </pic:spPr>
                </pic:pic>
              </a:graphicData>
            </a:graphic>
          </wp:inline>
        </w:drawing>
      </w:r>
    </w:p>
    <w:p w:rsidR="00894722" w:rsidRPr="003C066E" w:rsidRDefault="00894722" w:rsidP="002C66DD"/>
    <w:p w:rsidR="00894722" w:rsidRPr="003C066E" w:rsidRDefault="00894722" w:rsidP="002C66DD">
      <w:r w:rsidRPr="003C066E">
        <w:t>differentiating wrt lambdar and setting the result equal to zero reduces the problem to the set of n 1 D maximizatinon problems with solution</w:t>
      </w:r>
    </w:p>
    <w:p w:rsidR="00894722" w:rsidRPr="003C066E" w:rsidRDefault="00894722" w:rsidP="002C66DD"/>
    <w:p w:rsidR="00894722" w:rsidRPr="003C066E" w:rsidRDefault="00894722" w:rsidP="002C66DD">
      <w:r>
        <w:rPr>
          <w:noProof/>
          <w:position w:val="-27"/>
        </w:rPr>
        <w:drawing>
          <wp:inline distT="0" distB="0" distL="0" distR="0" wp14:anchorId="79343A58" wp14:editId="63AF4A30">
            <wp:extent cx="1410208" cy="379984"/>
            <wp:effectExtent l="0" t="0" r="0" b="0"/>
            <wp:docPr id="2134464608" name="Picture 1" descr="{&quot;mathml&quot;:&quot;&lt;math display=\&quot;block\&quot; style=\&quot;font-family:stix;font-size:12px;\&quot;&gt;&lt;mrow&gt;&lt;mfrac&gt;&lt;mi&gt;K&lt;/mi&gt;&lt;mrow&gt;&lt;msub&gt;&lt;mi&gt;λ&lt;/mi&gt;&lt;mi&gt;r&lt;/mi&gt;&lt;/msub&gt;&lt;/mrow&gt;&lt;/mfrac&gt;&lt;mo&gt;−&lt;/mo&gt;&lt;mn&gt;1&lt;/mn&gt;&lt;mo&gt;=&lt;/mo&gt;&lt;mn&gt;0&lt;/mn&gt;&lt;mo&gt;,&lt;/mo&gt;&lt;mi&gt;r&lt;/mi&gt;&lt;mo&gt;=&lt;/mo&gt;&lt;mn&gt;1&lt;/mn&gt;&lt;mo&gt;,&lt;/mo&gt;&lt;mo&gt;.&lt;/mo&gt;&lt;mo&gt;.&lt;/mo&gt;&lt;mo&gt;.&lt;/mo&gt;&lt;mo&gt;,&lt;/mo&gt;&lt;mi&gt;n&lt;/mi&gt;&lt;/mrow&gt;&lt;/math&gt;&quot;,&quot;origin&quot;:&quot;MathType for Microsoft Add-in&quot;,&quot;version&quot;:&quot;v3.20.0&quot;}" title="fraction numerator K over denominator lambda subscript r end fraction minus 1 equals 0 comma r equals 1 comma... comma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frac&gt;&lt;mi&gt;K&lt;/mi&gt;&lt;mrow&gt;&lt;msub&gt;&lt;mi&gt;λ&lt;/mi&gt;&lt;mi&gt;r&lt;/mi&gt;&lt;/msub&gt;&lt;/mrow&gt;&lt;/mfrac&gt;&lt;mo&gt;−&lt;/mo&gt;&lt;mn&gt;1&lt;/mn&gt;&lt;mo&gt;=&lt;/mo&gt;&lt;mn&gt;0&lt;/mn&gt;&lt;mo&gt;,&lt;/mo&gt;&lt;mi&gt;r&lt;/mi&gt;&lt;mo&gt;=&lt;/mo&gt;&lt;mn&gt;1&lt;/mn&gt;&lt;mo&gt;,&lt;/mo&gt;&lt;mo&gt;.&lt;/mo&gt;&lt;mo&gt;.&lt;/mo&gt;&lt;mo&gt;.&lt;/mo&gt;&lt;mo&gt;,&lt;/mo&gt;&lt;mi&gt;n&lt;/mi&gt;&lt;/mrow&gt;&lt;/math&gt;&quot;,&quot;origin&quot;:&quot;MathType for Microsoft Add-in&quot;,&quot;version&quot;:&quot;v3.20.0&quot;}" title="fraction numerator K over denominator lambda subscript r end fraction minus 1 equals 0 comma r equals 1 comma... comma n"/>
                    <pic:cNvPicPr/>
                  </pic:nvPicPr>
                  <pic:blipFill>
                    <a:blip r:embed="rId334" cstate="print">
                      <a:extLst>
                        <a:ext uri="{28A0092B-C50C-407E-A947-70E740481C1C}">
                          <a14:useLocalDpi xmlns:a14="http://schemas.microsoft.com/office/drawing/2010/main" val="0"/>
                        </a:ext>
                      </a:extLst>
                    </a:blip>
                    <a:stretch>
                      <a:fillRect/>
                    </a:stretch>
                  </pic:blipFill>
                  <pic:spPr>
                    <a:xfrm>
                      <a:off x="0" y="0"/>
                      <a:ext cx="1410208" cy="379984"/>
                    </a:xfrm>
                    <a:prstGeom prst="rect">
                      <a:avLst/>
                    </a:prstGeom>
                  </pic:spPr>
                </pic:pic>
              </a:graphicData>
            </a:graphic>
          </wp:inline>
        </w:drawing>
      </w:r>
    </w:p>
    <w:p w:rsidR="00894722" w:rsidRPr="003C066E" w:rsidRDefault="00894722" w:rsidP="002C66DD">
      <w:r>
        <w:rPr>
          <w:noProof/>
        </w:rPr>
        <w:drawing>
          <wp:inline distT="0" distB="0" distL="0" distR="0" wp14:anchorId="56BDF5D1" wp14:editId="508C3FB9">
            <wp:extent cx="406400" cy="101600"/>
            <wp:effectExtent l="0" t="0" r="0" b="0"/>
            <wp:docPr id="2134464609" name="Picture 1" descr="{&quot;mathml&quot;:&quot;&lt;math display=\&quot;block\&quot; style=\&quot;font-family:stix;font-size:12px;\&quot;&gt;&lt;mrow&gt;&lt;mi&gt;Λ&lt;/mi&gt;&lt;mo&gt;=&lt;/mo&gt;&lt;mi&gt;K&lt;/mi&gt;&lt;mi&gt;I&lt;/mi&gt;&lt;/mrow&gt;&lt;/math&gt;&quot;,&quot;origin&quot;:&quot;MathType for Microsoft Add-in&quot;,&quot;version&quot;:&quot;v3.20.0&quot;}" title="capital lambda equals K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Λ&lt;/mi&gt;&lt;mo&gt;=&lt;/mo&gt;&lt;mi&gt;K&lt;/mi&gt;&lt;mi&gt;I&lt;/mi&gt;&lt;/mrow&gt;&lt;/math&gt;&quot;,&quot;origin&quot;:&quot;MathType for Microsoft Add-in&quot;,&quot;version&quot;:&quot;v3.20.0&quot;}" title="capital lambda equals K I"/>
                    <pic:cNvPicPr/>
                  </pic:nvPicPr>
                  <pic:blipFill>
                    <a:blip r:embed="rId335" cstate="print">
                      <a:extLst>
                        <a:ext uri="{28A0092B-C50C-407E-A947-70E740481C1C}">
                          <a14:useLocalDpi xmlns:a14="http://schemas.microsoft.com/office/drawing/2010/main" val="0"/>
                        </a:ext>
                      </a:extLst>
                    </a:blip>
                    <a:stretch>
                      <a:fillRect/>
                    </a:stretch>
                  </pic:blipFill>
                  <pic:spPr>
                    <a:xfrm>
                      <a:off x="0" y="0"/>
                      <a:ext cx="406400" cy="101600"/>
                    </a:xfrm>
                    <a:prstGeom prst="rect">
                      <a:avLst/>
                    </a:prstGeom>
                  </pic:spPr>
                </pic:pic>
              </a:graphicData>
            </a:graphic>
          </wp:inline>
        </w:drawing>
      </w:r>
    </w:p>
    <w:p w:rsidR="00894722" w:rsidRPr="003C066E" w:rsidRDefault="00894722" w:rsidP="002C66DD">
      <w:r w:rsidRPr="003C066E">
        <w:t xml:space="preserve">or </w:t>
      </w:r>
      <w:r>
        <w:rPr>
          <w:noProof/>
          <w:position w:val="-7"/>
        </w:rPr>
        <w:drawing>
          <wp:inline distT="0" distB="0" distL="0" distR="0" wp14:anchorId="2F756C28" wp14:editId="46C30D1A">
            <wp:extent cx="2306320" cy="205232"/>
            <wp:effectExtent l="0" t="0" r="0" b="0"/>
            <wp:docPr id="2134464610" name="Picture 1" descr="{&quot;mathml&quot;:&quot;&lt;math display=\&quot;block\&quot; style=\&quot;font-family:stix;font-size:12px;\&quot;&gt;&lt;mrow&gt;&lt;mover accent=\&quot;true\&quot;&gt;&lt;mi&gt;M&lt;/mi&gt;&lt;mo&gt;^&lt;/mo&gt;&lt;/mover&gt;&lt;mo&gt;=&lt;/mo&gt;&lt;mi&gt;E&lt;/mi&gt;&lt;mi&gt;K&lt;/mi&gt;&lt;msup&gt;&lt;mi&gt;I&lt;/mi&gt;&lt;mi&gt;E&lt;/mi&gt;&lt;mtext&gt;†&lt;/mtext&gt;&lt;/msup&gt;&lt;mo&gt;=&lt;/mo&gt;&lt;mi&gt;K&lt;/mi&gt;&lt;mi&gt;I&lt;/mi&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M&lt;/mi&gt;&lt;mo&gt;^&lt;/mo&gt;&lt;/mover&gt;&lt;mo&gt;=&lt;/mo&gt;&lt;mi&gt;E&lt;/mi&gt;&lt;mi&gt;K&lt;/mi&gt;&lt;msup&gt;&lt;mi&gt;I&lt;/mi&gt;&lt;mi&gt;E&lt;/mi&gt;&lt;mtext&gt;†&lt;/mtext&gt;&lt;/msup&gt;&lt;mo&gt;=&lt;/mo&gt;&lt;mi&gt;K&lt;/mi&gt;&lt;mi&gt;I&lt;/mi&gt;&lt;/mrow&gt;&lt;/math&gt;&quot;,&quot;origin&quot;:&quot;MathType for Microsoft Add-in&quot;,&quot;version&quot;:&quot;v3.20.0&quot;}"/>
                    <pic:cNvPicPr/>
                  </pic:nvPicPr>
                  <pic:blipFill>
                    <a:blip r:embed="rId336" cstate="print">
                      <a:extLst>
                        <a:ext uri="{28A0092B-C50C-407E-A947-70E740481C1C}">
                          <a14:useLocalDpi xmlns:a14="http://schemas.microsoft.com/office/drawing/2010/main" val="0"/>
                        </a:ext>
                      </a:extLst>
                    </a:blip>
                    <a:stretch>
                      <a:fillRect/>
                    </a:stretch>
                  </pic:blipFill>
                  <pic:spPr>
                    <a:xfrm>
                      <a:off x="0" y="0"/>
                      <a:ext cx="2306320" cy="205232"/>
                    </a:xfrm>
                    <a:prstGeom prst="rect">
                      <a:avLst/>
                    </a:prstGeom>
                  </pic:spPr>
                </pic:pic>
              </a:graphicData>
            </a:graphic>
          </wp:inline>
        </w:drawing>
      </w:r>
      <w:r w:rsidRPr="003C066E">
        <w:t xml:space="preserve">  Therefore from definition of M, </w:t>
      </w:r>
    </w:p>
    <w:p w:rsidR="00894722" w:rsidRPr="003C066E" w:rsidRDefault="00894722" w:rsidP="002C66DD"/>
    <w:p w:rsidR="00894722" w:rsidRPr="003C066E" w:rsidRDefault="00894722" w:rsidP="002C66DD">
      <w:r>
        <w:rPr>
          <w:noProof/>
          <w:position w:val="-25"/>
        </w:rPr>
        <w:drawing>
          <wp:inline distT="0" distB="0" distL="0" distR="0" wp14:anchorId="43DA7EBA" wp14:editId="303C8F12">
            <wp:extent cx="1314704" cy="436880"/>
            <wp:effectExtent l="0" t="0" r="0" b="0"/>
            <wp:docPr id="2134464611" name="Picture 1" descr="{&quot;mathml&quot;:&quot;&lt;math display=\&quot;block\&quot; style=\&quot;font-family:stix;font-size:12px;\&quot;&gt;&lt;mrow&gt;&lt;mover accent=\&quot;true\&quot;&gt;&lt;mi&gt;Σ&lt;/mi&gt;&lt;mo&gt;^&lt;/mo&gt;&lt;/mover&gt;&lt;mo&gt;=&lt;/mo&gt;&lt;mfrac&gt;&lt;mi&gt;S&lt;/mi&gt;&lt;mi&gt;K&lt;/mi&gt;&lt;/mfrac&gt;&lt;mo&gt;=&lt;/mo&gt;&lt;mfrac&gt;&lt;mn&gt;1&lt;/mn&gt;&lt;mi&gt;K&lt;/mi&gt;&lt;/mfrac&gt;&lt;munderover&gt;&lt;mo&gt;∑&lt;/mo&gt;&lt;mrow&gt;&lt;mi&gt;k&lt;/mi&gt;&lt;mo&gt;=&lt;/mo&gt;&lt;mn&gt;1&lt;/mn&gt;&lt;/mrow&gt;&lt;mi&gt;K&lt;/mi&gt;&lt;/munderover&gt;&lt;mrow&gt;&lt;msub&gt;&lt;mstyle mathvariant=\&quot;bold\&quot; mathsize=\&quot;normal\&quot;&gt;&lt;mi&gt;x&lt;/mi&gt;&lt;/mstyle&gt;&lt;mi&gt;k&lt;/mi&gt;&lt;/msub&gt;&lt;msubsup&gt;&lt;mstyle mathvariant=\&quot;bold\&quot; mathsize=\&quot;normal\&quot;&gt;&lt;mi&gt;x&lt;/mi&gt;&lt;/mstyle&gt;&lt;mi&gt;k&lt;/mi&gt;&lt;mtext&gt;†&lt;/mtext&gt;&lt;/msubsup&gt;&lt;/mrow&gt;&lt;/mrow&gt;&lt;/math&gt;&quot;,&quot;origin&quot;:&quot;MathType for Microsoft Add-in&quot;,&quot;version&quot;:&quot;v3.20.0&quot;}" title="capital sigma with hat on top equals S over K equals 1 over K sum from k equals 1 to K of x subscript k x subscript k superscript text † end text end super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Σ&lt;/mi&gt;&lt;mo&gt;^&lt;/mo&gt;&lt;/mover&gt;&lt;mo&gt;=&lt;/mo&gt;&lt;mfrac&gt;&lt;mi&gt;S&lt;/mi&gt;&lt;mi&gt;K&lt;/mi&gt;&lt;/mfrac&gt;&lt;mo&gt;=&lt;/mo&gt;&lt;mfrac&gt;&lt;mn&gt;1&lt;/mn&gt;&lt;mi&gt;K&lt;/mi&gt;&lt;/mfrac&gt;&lt;munderover&gt;&lt;mo&gt;∑&lt;/mo&gt;&lt;mrow&gt;&lt;mi&gt;k&lt;/mi&gt;&lt;mo&gt;=&lt;/mo&gt;&lt;mn&gt;1&lt;/mn&gt;&lt;/mrow&gt;&lt;mi&gt;K&lt;/mi&gt;&lt;/munderover&gt;&lt;mrow&gt;&lt;msub&gt;&lt;mstyle mathvariant=\&quot;bold\&quot; mathsize=\&quot;normal\&quot;&gt;&lt;mi&gt;x&lt;/mi&gt;&lt;/mstyle&gt;&lt;mi&gt;k&lt;/mi&gt;&lt;/msub&gt;&lt;msubsup&gt;&lt;mstyle mathvariant=\&quot;bold\&quot; mathsize=\&quot;normal\&quot;&gt;&lt;mi&gt;x&lt;/mi&gt;&lt;/mstyle&gt;&lt;mi&gt;k&lt;/mi&gt;&lt;mtext&gt;†&lt;/mtext&gt;&lt;/msubsup&gt;&lt;/mrow&gt;&lt;/mrow&gt;&lt;/math&gt;&quot;,&quot;origin&quot;:&quot;MathType for Microsoft Add-in&quot;,&quot;version&quot;:&quot;v3.20.0&quot;}" title="capital sigma with hat on top equals S over K equals 1 over K sum from k equals 1 to K of x subscript k x subscript k superscript text † end text end superscript"/>
                    <pic:cNvPicPr/>
                  </pic:nvPicPr>
                  <pic:blipFill>
                    <a:blip r:embed="rId337" cstate="print">
                      <a:extLst>
                        <a:ext uri="{28A0092B-C50C-407E-A947-70E740481C1C}">
                          <a14:useLocalDpi xmlns:a14="http://schemas.microsoft.com/office/drawing/2010/main" val="0"/>
                        </a:ext>
                      </a:extLst>
                    </a:blip>
                    <a:stretch>
                      <a:fillRect/>
                    </a:stretch>
                  </pic:blipFill>
                  <pic:spPr>
                    <a:xfrm>
                      <a:off x="0" y="0"/>
                      <a:ext cx="1314704" cy="436880"/>
                    </a:xfrm>
                    <a:prstGeom prst="rect">
                      <a:avLst/>
                    </a:prstGeom>
                  </pic:spPr>
                </pic:pic>
              </a:graphicData>
            </a:graphic>
          </wp:inline>
        </w:drawing>
      </w:r>
    </w:p>
    <w:p w:rsidR="00894722" w:rsidRPr="003C066E" w:rsidRDefault="00894722" w:rsidP="002C66DD"/>
    <w:p w:rsidR="00894722" w:rsidRPr="003C066E" w:rsidRDefault="00894722" w:rsidP="002C66DD">
      <w:r w:rsidRPr="003C066E">
        <w:t>which differs from the sample variance by the scale factor K instead of K-1.  If there is a deterministic signal component then we write the ML covariance estimate under H1 as</w:t>
      </w:r>
    </w:p>
    <w:p w:rsidR="00894722" w:rsidRPr="003C066E" w:rsidRDefault="00894722" w:rsidP="002C66DD"/>
    <w:p w:rsidR="00894722" w:rsidRPr="003C066E" w:rsidRDefault="00894722" w:rsidP="002C66DD">
      <w:r w:rsidRPr="003C066E">
        <w:tab/>
      </w:r>
      <w:r>
        <w:rPr>
          <w:noProof/>
          <w:position w:val="-25"/>
        </w:rPr>
        <w:drawing>
          <wp:inline distT="0" distB="0" distL="0" distR="0" wp14:anchorId="1E4975CA" wp14:editId="03388E78">
            <wp:extent cx="1942592" cy="436880"/>
            <wp:effectExtent l="0" t="0" r="0" b="0"/>
            <wp:docPr id="2134464612" name="Picture 1" descr="{&quot;mathml&quot;:&quot;&lt;math style=\&quot;font-family:stix;font-size:12px;\&quot;&gt;&lt;mrow&gt;&lt;msub&gt;&lt;mover accent=\&quot;true\&quot;&gt;&lt;mi&gt;Σ&lt;/mi&gt;&lt;mo&gt;^&lt;/mo&gt;&lt;/mover&gt;&lt;mn&gt;1&lt;/mn&gt;&lt;/msub&gt;&lt;mo&gt;=&lt;/mo&gt;&lt;mfrac&gt;&lt;mn&gt;1&lt;/mn&gt;&lt;mi&gt;K&lt;/mi&gt;&lt;/mfrac&gt;&lt;munderover&gt;&lt;mo&gt;∑&lt;/mo&gt;&lt;mrow&gt;&lt;mi&gt;k&lt;/mi&gt;&lt;mo&gt;=&lt;/mo&gt;&lt;mn&gt;1&lt;/mn&gt;&lt;/mrow&gt;&lt;mi&gt;K&lt;/mi&gt;&lt;/munderover&gt;&lt;mrow&gt;&lt;mo stretchy=\&quot;false\&quot;&gt;(&lt;/mo&gt;&lt;msub&gt;&lt;mstyle mathvariant=\&quot;bold\&quot; mathsize=\&quot;normal\&quot;&gt;&lt;mi&gt;y&lt;/mi&gt;&lt;/mstyle&gt;&lt;mi&gt;k&lt;/mi&gt;&lt;/msub&gt;&lt;mo&gt;−&lt;/mo&gt;&lt;mstyle mathvariant=\&quot;bold\&quot; mathsize=\&quot;normal\&quot;&gt;&lt;mi&gt;s&lt;/mi&gt;&lt;/mstyle&gt;&lt;mo stretchy=\&quot;false\&quot;&gt;)&lt;/mo&gt;&lt;mo stretchy=\&quot;false\&quot;&gt;(&lt;/mo&gt;&lt;msub&gt;&lt;mstyle mathvariant=\&quot;bold\&quot; mathsize=\&quot;normal\&quot;&gt;&lt;mi&gt;y&lt;/mi&gt;&lt;/mstyle&gt;&lt;mi&gt;k&lt;/mi&gt;&lt;/msub&gt;&lt;mo&gt;−&lt;/mo&gt;&lt;mstyle mathvariant=\&quot;bold\&quot; mathsize=\&quot;normal\&quot;&gt;&lt;mi&gt;s&lt;/mi&gt;&lt;/mstyle&gt;&lt;msup&gt;&lt;mo stretchy=\&quot;false\&quot;&gt;)&lt;/mo&gt;&lt;mtext&gt;†&lt;/mtext&gt;&lt;/msup&gt;&lt;/mrow&gt;&lt;/mrow&gt;&lt;/math&gt;&quot;,&quot;origin&quot;:&quot;MathType for Microsoft Add-in&quot;,&quot;version&quot;:&quot;v3.20.0&quot;}" title="capital sigma with hat on top subscript 1 equals 1 over K sum from k equals 1 to K of not stretchy left parenthesis y subscript k minus s not stretchy right parenthesis not stretchy left parenthesis y subscript k minus s not stretchy right parenthesis to the power of text † end tex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over accent=\&quot;true\&quot;&gt;&lt;mi&gt;Σ&lt;/mi&gt;&lt;mo&gt;^&lt;/mo&gt;&lt;/mover&gt;&lt;mn&gt;1&lt;/mn&gt;&lt;/msub&gt;&lt;mo&gt;=&lt;/mo&gt;&lt;mfrac&gt;&lt;mn&gt;1&lt;/mn&gt;&lt;mi&gt;K&lt;/mi&gt;&lt;/mfrac&gt;&lt;munderover&gt;&lt;mo&gt;∑&lt;/mo&gt;&lt;mrow&gt;&lt;mi&gt;k&lt;/mi&gt;&lt;mo&gt;=&lt;/mo&gt;&lt;mn&gt;1&lt;/mn&gt;&lt;/mrow&gt;&lt;mi&gt;K&lt;/mi&gt;&lt;/munderover&gt;&lt;mrow&gt;&lt;mo stretchy=\&quot;false\&quot;&gt;(&lt;/mo&gt;&lt;msub&gt;&lt;mstyle mathvariant=\&quot;bold\&quot; mathsize=\&quot;normal\&quot;&gt;&lt;mi&gt;y&lt;/mi&gt;&lt;/mstyle&gt;&lt;mi&gt;k&lt;/mi&gt;&lt;/msub&gt;&lt;mo&gt;−&lt;/mo&gt;&lt;mstyle mathvariant=\&quot;bold\&quot; mathsize=\&quot;normal\&quot;&gt;&lt;mi&gt;s&lt;/mi&gt;&lt;/mstyle&gt;&lt;mo stretchy=\&quot;false\&quot;&gt;)&lt;/mo&gt;&lt;mo stretchy=\&quot;false\&quot;&gt;(&lt;/mo&gt;&lt;msub&gt;&lt;mstyle mathvariant=\&quot;bold\&quot; mathsize=\&quot;normal\&quot;&gt;&lt;mi&gt;y&lt;/mi&gt;&lt;/mstyle&gt;&lt;mi&gt;k&lt;/mi&gt;&lt;/msub&gt;&lt;mo&gt;−&lt;/mo&gt;&lt;mstyle mathvariant=\&quot;bold\&quot; mathsize=\&quot;normal\&quot;&gt;&lt;mi&gt;s&lt;/mi&gt;&lt;/mstyle&gt;&lt;msup&gt;&lt;mo stretchy=\&quot;false\&quot;&gt;)&lt;/mo&gt;&lt;mtext&gt;†&lt;/mtext&gt;&lt;/msup&gt;&lt;/mrow&gt;&lt;/mrow&gt;&lt;/math&gt;&quot;,&quot;origin&quot;:&quot;MathType for Microsoft Add-in&quot;,&quot;version&quot;:&quot;v3.20.0&quot;}" title="capital sigma with hat on top subscript 1 equals 1 over K sum from k equals 1 to K of not stretchy left parenthesis y subscript k minus s not stretchy right parenthesis not stretchy left parenthesis y subscript k minus s not stretchy right parenthesis to the power of text † end text end exponent"/>
                    <pic:cNvPicPr/>
                  </pic:nvPicPr>
                  <pic:blipFill>
                    <a:blip r:embed="rId338" cstate="print">
                      <a:extLst>
                        <a:ext uri="{28A0092B-C50C-407E-A947-70E740481C1C}">
                          <a14:useLocalDpi xmlns:a14="http://schemas.microsoft.com/office/drawing/2010/main" val="0"/>
                        </a:ext>
                      </a:extLst>
                    </a:blip>
                    <a:stretch>
                      <a:fillRect/>
                    </a:stretch>
                  </pic:blipFill>
                  <pic:spPr>
                    <a:xfrm>
                      <a:off x="0" y="0"/>
                      <a:ext cx="1942592" cy="4368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106</w:instrText>
      </w:r>
      <w:r w:rsidRPr="003C066E">
        <w:rPr>
          <w:noProof/>
        </w:rPr>
        <w:fldChar w:fldCharType="end"/>
      </w:r>
      <w:r w:rsidRPr="003C066E">
        <w:instrText>)</w:instrText>
      </w:r>
      <w:r w:rsidRPr="003C066E">
        <w:fldChar w:fldCharType="end"/>
      </w:r>
    </w:p>
    <w:p w:rsidR="00894722" w:rsidRPr="003C066E" w:rsidRDefault="00894722" w:rsidP="002C66DD">
      <w:r w:rsidRPr="003C066E">
        <w:t>and under H0</w:t>
      </w:r>
    </w:p>
    <w:p w:rsidR="00894722" w:rsidRPr="003C066E" w:rsidRDefault="00894722" w:rsidP="002C66DD"/>
    <w:p w:rsidR="00894722" w:rsidRPr="003C066E" w:rsidRDefault="00894722" w:rsidP="002C66DD">
      <w:r w:rsidRPr="003C066E">
        <w:tab/>
      </w:r>
      <w:r>
        <w:rPr>
          <w:noProof/>
          <w:position w:val="-25"/>
        </w:rPr>
        <w:drawing>
          <wp:inline distT="0" distB="0" distL="0" distR="0" wp14:anchorId="2BBE3B08" wp14:editId="3BEB668B">
            <wp:extent cx="1054608" cy="436880"/>
            <wp:effectExtent l="0" t="0" r="0" b="0"/>
            <wp:docPr id="2134464613" name="Picture 1" descr="{&quot;mathml&quot;:&quot;&lt;math style=\&quot;font-family:stix;font-size:12px;\&quot;&gt;&lt;mrow&gt;&lt;msub&gt;&lt;mover accent=\&quot;true\&quot;&gt;&lt;mi&gt;Σ&lt;/mi&gt;&lt;mo&gt;^&lt;/mo&gt;&lt;/mover&gt;&lt;mn&gt;0&lt;/mn&gt;&lt;/msub&gt;&lt;mo&gt;=&lt;/mo&gt;&lt;mfrac&gt;&lt;mn&gt;1&lt;/mn&gt;&lt;mi&gt;K&lt;/mi&gt;&lt;/mfrac&gt;&lt;munderover&gt;&lt;mo&gt;∑&lt;/mo&gt;&lt;mrow&gt;&lt;mi&gt;k&lt;/mi&gt;&lt;mo&gt;=&lt;/mo&gt;&lt;mn&gt;1&lt;/mn&gt;&lt;/mrow&gt;&lt;mi&gt;K&lt;/mi&gt;&lt;/munderover&gt;&lt;mrow&gt;&lt;msub&gt;&lt;mstyle mathvariant=\&quot;bold\&quot; mathsize=\&quot;normal\&quot;&gt;&lt;mi&gt;y&lt;/mi&gt;&lt;/mstyle&gt;&lt;mi&gt;k&lt;/mi&gt;&lt;/msub&gt;&lt;msubsup&gt;&lt;mstyle mathvariant=\&quot;bold\&quot; mathsize=\&quot;normal\&quot;&gt;&lt;mi&gt;y&lt;/mi&gt;&lt;/mstyle&gt;&lt;mi&gt;k&lt;/mi&gt;&lt;mtext&gt;†&lt;/mtext&gt;&lt;/msubsup&gt;&lt;/mrow&gt;&lt;/mrow&gt;&lt;/math&gt;&quot;,&quot;origin&quot;:&quot;MathType for Microsoft Add-in&quot;,&quot;version&quot;:&quot;v3.20.0&quot;}" title="capital sigma with hat on top subscript 0 equals 1 over K sum from k equals 1 to K of y subscript k y subscript k superscript text † end text end super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over accent=\&quot;true\&quot;&gt;&lt;mi&gt;Σ&lt;/mi&gt;&lt;mo&gt;^&lt;/mo&gt;&lt;/mover&gt;&lt;mn&gt;0&lt;/mn&gt;&lt;/msub&gt;&lt;mo&gt;=&lt;/mo&gt;&lt;mfrac&gt;&lt;mn&gt;1&lt;/mn&gt;&lt;mi&gt;K&lt;/mi&gt;&lt;/mfrac&gt;&lt;munderover&gt;&lt;mo&gt;∑&lt;/mo&gt;&lt;mrow&gt;&lt;mi&gt;k&lt;/mi&gt;&lt;mo&gt;=&lt;/mo&gt;&lt;mn&gt;1&lt;/mn&gt;&lt;/mrow&gt;&lt;mi&gt;K&lt;/mi&gt;&lt;/munderover&gt;&lt;mrow&gt;&lt;msub&gt;&lt;mstyle mathvariant=\&quot;bold\&quot; mathsize=\&quot;normal\&quot;&gt;&lt;mi&gt;y&lt;/mi&gt;&lt;/mstyle&gt;&lt;mi&gt;k&lt;/mi&gt;&lt;/msub&gt;&lt;msubsup&gt;&lt;mstyle mathvariant=\&quot;bold\&quot; mathsize=\&quot;normal\&quot;&gt;&lt;mi&gt;y&lt;/mi&gt;&lt;/mstyle&gt;&lt;mi&gt;k&lt;/mi&gt;&lt;mtext&gt;†&lt;/mtext&gt;&lt;/msubsup&gt;&lt;/mrow&gt;&lt;/mrow&gt;&lt;/math&gt;&quot;,&quot;origin&quot;:&quot;MathType for Microsoft Add-in&quot;,&quot;version&quot;:&quot;v3.20.0&quot;}" title="capital sigma with hat on top subscript 0 equals 1 over K sum from k equals 1 to K of y subscript k y subscript k superscript text † end text end superscript"/>
                    <pic:cNvPicPr/>
                  </pic:nvPicPr>
                  <pic:blipFill>
                    <a:blip r:embed="rId339" cstate="print">
                      <a:extLst>
                        <a:ext uri="{28A0092B-C50C-407E-A947-70E740481C1C}">
                          <a14:useLocalDpi xmlns:a14="http://schemas.microsoft.com/office/drawing/2010/main" val="0"/>
                        </a:ext>
                      </a:extLst>
                    </a:blip>
                    <a:stretch>
                      <a:fillRect/>
                    </a:stretch>
                  </pic:blipFill>
                  <pic:spPr>
                    <a:xfrm>
                      <a:off x="0" y="0"/>
                      <a:ext cx="1054608" cy="4368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r w:rsidRPr="003C066E">
        <w:t>If the unknown signal parameter is amplitude the ML estimate based on the likelihood ratio</w:t>
      </w:r>
    </w:p>
    <w:p w:rsidR="00894722" w:rsidRPr="003C066E" w:rsidRDefault="00894722" w:rsidP="002C66DD"/>
    <w:p w:rsidR="00894722" w:rsidRPr="003C066E" w:rsidRDefault="00894722" w:rsidP="002C66DD">
      <w:r w:rsidRPr="003C066E">
        <w:tab/>
      </w:r>
      <w:r>
        <w:rPr>
          <w:noProof/>
          <w:position w:val="-26"/>
        </w:rPr>
        <w:drawing>
          <wp:inline distT="0" distB="0" distL="0" distR="0" wp14:anchorId="50C9BBA9" wp14:editId="66312213">
            <wp:extent cx="2180336" cy="420624"/>
            <wp:effectExtent l="0" t="0" r="0" b="0"/>
            <wp:docPr id="2134464614" name="Picture 1" descr="{&quot;mathml&quot;:&quot;&lt;math style=\&quot;font-family:stix;font-size:12px;\&quot;&gt;&lt;mrow&gt;&lt;mi&gt;Λ&lt;/mi&gt;&lt;mo stretchy=\&quot;false\&quot;&gt;(&lt;/mo&gt;&lt;mi&gt;y&lt;/mi&gt;&lt;mo&gt;|&lt;/mo&gt;&lt;mi&gt;a&lt;/mi&gt;&lt;mo stretchy=\&quot;false\&quot;&gt;)&lt;/mo&gt;&lt;mo&gt;=&lt;/mo&gt;&lt;mfrac&gt;&lt;mrow&gt;&lt;msup&gt;&lt;mfenced wrs:valign=\&quot;middle\&quot;&gt;&lt;mrow&gt;&lt;mi&gt;y&lt;/mi&gt;&lt;mo&gt;−&lt;/mo&gt;&lt;mi&gt;a&lt;/mi&gt;&lt;mi&gt;s&lt;/mi&gt;&lt;/mrow&gt;&lt;/mfenced&gt;&lt;mtext&gt;†&lt;/mtext&gt;&lt;/msup&gt;&lt;msup&gt;&lt;mi&gt;Σ&lt;/mi&gt;&lt;mrow&gt;&lt;mo&gt;−&lt;/mo&gt;&lt;mn&gt;1&lt;/mn&gt;&lt;/mrow&gt;&lt;/msup&gt;&lt;mfenced wrs:valign=\&quot;middle\&quot;&gt;&lt;mrow&gt;&lt;mi&gt;y&lt;/mi&gt;&lt;mo&gt;−&lt;/mo&gt;&lt;mi&gt;a&lt;/mi&gt;&lt;mi&gt;s&lt;/mi&gt;&lt;/mrow&gt;&lt;/mfenced&gt;&lt;/mrow&gt;&lt;mrow&gt;&lt;msup&gt;&lt;mi&gt;y&lt;/mi&gt;&lt;mtext&gt;†&lt;/mtext&gt;&lt;/msup&gt;&lt;msup&gt;&lt;mi&gt;Σ&lt;/mi&gt;&lt;mrow&gt;&lt;mo&gt;−&lt;/mo&gt;&lt;mn&gt;1&lt;/mn&gt;&lt;/mrow&gt;&lt;/msup&gt;&lt;mi&gt;y&lt;/mi&gt;&lt;/mrow&gt;&lt;/mfrac&gt;&lt;/mrow&gt;&lt;/math&gt;&quot;,&quot;origin&quot;:&quot;MathType for Microsoft Add-in&quot;,&quot;version&quot;:&quot;v3.20.0&quot;}" title="capital lambda not stretchy left parenthesis y vertical line a not stretchy right parenthesis equals fraction numerator open parentheses y minus a s close parentheses to the power of text † end text end exponent capital sigma to the power of negative 1 end exponent open parentheses y minus a s close parentheses over denominator y to the power of text † end text end exponent capital sigma to the power of negative 1 end exponent y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Λ&lt;/mi&gt;&lt;mo stretchy=\&quot;false\&quot;&gt;(&lt;/mo&gt;&lt;mi&gt;y&lt;/mi&gt;&lt;mo&gt;|&lt;/mo&gt;&lt;mi&gt;a&lt;/mi&gt;&lt;mo stretchy=\&quot;false\&quot;&gt;)&lt;/mo&gt;&lt;mo&gt;=&lt;/mo&gt;&lt;mfrac&gt;&lt;mrow&gt;&lt;msup&gt;&lt;mfenced wrs:valign=\&quot;middle\&quot;&gt;&lt;mrow&gt;&lt;mi&gt;y&lt;/mi&gt;&lt;mo&gt;−&lt;/mo&gt;&lt;mi&gt;a&lt;/mi&gt;&lt;mi&gt;s&lt;/mi&gt;&lt;/mrow&gt;&lt;/mfenced&gt;&lt;mtext&gt;†&lt;/mtext&gt;&lt;/msup&gt;&lt;msup&gt;&lt;mi&gt;Σ&lt;/mi&gt;&lt;mrow&gt;&lt;mo&gt;−&lt;/mo&gt;&lt;mn&gt;1&lt;/mn&gt;&lt;/mrow&gt;&lt;/msup&gt;&lt;mfenced wrs:valign=\&quot;middle\&quot;&gt;&lt;mrow&gt;&lt;mi&gt;y&lt;/mi&gt;&lt;mo&gt;−&lt;/mo&gt;&lt;mi&gt;a&lt;/mi&gt;&lt;mi&gt;s&lt;/mi&gt;&lt;/mrow&gt;&lt;/mfenced&gt;&lt;/mrow&gt;&lt;mrow&gt;&lt;msup&gt;&lt;mi&gt;y&lt;/mi&gt;&lt;mtext&gt;†&lt;/mtext&gt;&lt;/msup&gt;&lt;msup&gt;&lt;mi&gt;Σ&lt;/mi&gt;&lt;mrow&gt;&lt;mo&gt;−&lt;/mo&gt;&lt;mn&gt;1&lt;/mn&gt;&lt;/mrow&gt;&lt;/msup&gt;&lt;mi&gt;y&lt;/mi&gt;&lt;/mrow&gt;&lt;/mfrac&gt;&lt;/mrow&gt;&lt;/math&gt;&quot;,&quot;origin&quot;:&quot;MathType for Microsoft Add-in&quot;,&quot;version&quot;:&quot;v3.20.0&quot;}" title="capital lambda not stretchy left parenthesis y vertical line a not stretchy right parenthesis equals fraction numerator open parentheses y minus a s close parentheses to the power of text † end text end exponent capital sigma to the power of negative 1 end exponent open parentheses y minus a s close parentheses over denominator y to the power of text † end text end exponent capital sigma to the power of negative 1 end exponent y end fraction"/>
                    <pic:cNvPicPr/>
                  </pic:nvPicPr>
                  <pic:blipFill>
                    <a:blip r:embed="rId340" cstate="print">
                      <a:extLst>
                        <a:ext uri="{28A0092B-C50C-407E-A947-70E740481C1C}">
                          <a14:useLocalDpi xmlns:a14="http://schemas.microsoft.com/office/drawing/2010/main" val="0"/>
                        </a:ext>
                      </a:extLst>
                    </a:blip>
                    <a:stretch>
                      <a:fillRect/>
                    </a:stretch>
                  </pic:blipFill>
                  <pic:spPr>
                    <a:xfrm>
                      <a:off x="0" y="0"/>
                      <a:ext cx="2180336"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108</w:instrText>
      </w:r>
      <w:r w:rsidRPr="003C066E">
        <w:rPr>
          <w:noProof/>
        </w:rPr>
        <w:fldChar w:fldCharType="end"/>
      </w:r>
      <w:r w:rsidRPr="003C066E">
        <w:instrText>)</w:instrText>
      </w:r>
      <w:r w:rsidRPr="003C066E">
        <w:fldChar w:fldCharType="end"/>
      </w:r>
    </w:p>
    <w:p w:rsidR="00894722" w:rsidRPr="003C066E" w:rsidRDefault="00894722" w:rsidP="002C66DD">
      <w:r w:rsidRPr="003C066E">
        <w:t>Differentiating wrt a (and being careful to observe the rules for complex differentiation) we have</w:t>
      </w:r>
    </w:p>
    <w:p w:rsidR="00894722" w:rsidRPr="003C066E" w:rsidRDefault="00894722" w:rsidP="002C66DD"/>
    <w:p w:rsidR="00894722" w:rsidRPr="003C066E" w:rsidRDefault="00894722" w:rsidP="002C66DD">
      <w:pPr>
        <w:jc w:val="center"/>
      </w:pPr>
      <w:r>
        <w:rPr>
          <w:noProof/>
          <w:position w:val="-67"/>
        </w:rPr>
        <w:drawing>
          <wp:inline distT="0" distB="0" distL="0" distR="0" wp14:anchorId="05F53163" wp14:editId="2A744775">
            <wp:extent cx="3550133" cy="911225"/>
            <wp:effectExtent l="0" t="0" r="0" b="0"/>
            <wp:docPr id="2134464615" name="Picture 1" descr="{&quot;mathml&quot;:&quot;&lt;math display=\&quot;block\&quot; style=\&quot;font-family:stix;font-size:12px;\&quot;&gt;&lt;mtable wrs:columnalign=\&quot;relation\&quot;&gt;&lt;mtr&gt;&lt;mtd&gt;&lt;mfrac&gt;&lt;mrow&gt;&lt;mo&gt;∂&lt;/mo&gt;&lt;mi&gt;Λ&lt;/mi&gt;&lt;/mrow&gt;&lt;mrow&gt;&lt;mo&gt;∂&lt;/mo&gt;&lt;mi&gt;a&lt;/mi&gt;&lt;/mrow&gt;&lt;/mfrac&gt;&lt;mo&gt;=&lt;/mo&gt;&lt;mfrac&gt;&lt;mo&gt;∂&lt;/mo&gt;&lt;mrow&gt;&lt;mo&gt;∂&lt;/mo&gt;&lt;mi&gt;a&lt;/mi&gt;&lt;/mrow&gt;&lt;/mfrac&gt;&lt;mfenced wrs:valign=\&quot;middle\&quot;&gt;&lt;mrow&gt;&lt;mo&gt;−&lt;/mo&gt;&lt;mi&gt;a&lt;/mi&gt;&lt;msup&gt;&lt;mi&gt;y&lt;/mi&gt;&lt;mtext&gt;†&lt;/mtext&gt;&lt;/msup&gt;&lt;msup&gt;&lt;mi&gt;Σ&lt;/mi&gt;&lt;mrow&gt;&lt;mo&gt;−&lt;/mo&gt;&lt;mn&gt;1&lt;/mn&gt;&lt;/mrow&gt;&lt;/msup&gt;&lt;mi&gt;s&lt;/mi&gt;&lt;mo&gt;+&lt;/mo&gt;&lt;msup&gt;&lt;mi&gt;a&lt;/mi&gt;&lt;mo&gt;*&lt;/mo&gt;&lt;/msup&gt;&lt;mi&gt;a&lt;/mi&gt;&lt;msup&gt;&lt;mi&gt;s&lt;/mi&gt;&lt;mtext&gt;†&lt;/mtext&gt;&lt;/msup&gt;&lt;msup&gt;&lt;mi&gt;Σ&lt;/mi&gt;&lt;mrow&gt;&lt;mo&gt;−&lt;/mo&gt;&lt;mn&gt;1&lt;/mn&gt;&lt;/mrow&gt;&lt;/msup&gt;&lt;mi&gt;s&lt;/mi&gt;&lt;mo&gt;−&lt;/mo&gt;&lt;msup&gt;&lt;mi&gt;a&lt;/mi&gt;&lt;mo&gt;*&lt;/mo&gt;&lt;/msup&gt;&lt;msup&gt;&lt;mi&gt;s&lt;/mi&gt;&lt;mtext&gt;†&lt;/mtext&gt;&lt;/msup&gt;&lt;msup&gt;&lt;mi&gt;Σ&lt;/mi&gt;&lt;mrow&gt;&lt;mo&gt;−&lt;/mo&gt;&lt;mn&gt;1&lt;/mn&gt;&lt;/mrow&gt;&lt;/msup&gt;&lt;mi&gt;y&lt;/mi&gt;&lt;/mrow&gt;&lt;/mfenced&gt;&lt;mo&gt;=&lt;/mo&gt;&lt;mn&gt;0&lt;/mn&gt;&lt;/mtd&gt;&lt;/mtr&gt;&lt;mtr&gt;&lt;mtd&gt;&lt;mo&gt;=&lt;/mo&gt;&lt;msup&gt;&lt;mi&gt;y&lt;/mi&gt;&lt;mtext&gt;†&lt;/mtext&gt;&lt;/msup&gt;&lt;msup&gt;&lt;mi&gt;Σ&lt;/mi&gt;&lt;mrow&gt;&lt;mo&gt;−&lt;/mo&gt;&lt;mn&gt;1&lt;/mn&gt;&lt;/mrow&gt;&lt;/msup&gt;&lt;mi&gt;s&lt;/mi&gt;&lt;mo&gt;−&lt;/mo&gt;&lt;msup&gt;&lt;mi&gt;a&lt;/mi&gt;&lt;mo&gt;*&lt;/mo&gt;&lt;/msup&gt;&lt;msup&gt;&lt;mi&gt;s&lt;/mi&gt;&lt;mtext&gt;†&lt;/mtext&gt;&lt;/msup&gt;&lt;msup&gt;&lt;mi&gt;Σ&lt;/mi&gt;&lt;mrow&gt;&lt;mo&gt;−&lt;/mo&gt;&lt;mn&gt;1&lt;/mn&gt;&lt;/mrow&gt;&lt;/msup&gt;&lt;mi&gt;s&lt;/mi&gt;&lt;mo&gt;=&lt;/mo&gt;&lt;mn&gt;0&lt;/mn&gt;&lt;/mtd&gt;&lt;/mtr&gt;&lt;mtr&gt;&lt;mtd&gt;&lt;mo&gt;=&lt;/mo&gt;&lt;msup&gt;&lt;mi&gt;s&lt;/mi&gt;&lt;mtext&gt;†&lt;/mtext&gt;&lt;/msup&gt;&lt;msup&gt;&lt;mi&gt;Σ&lt;/mi&gt;&lt;mrow&gt;&lt;mo&gt;−&lt;/mo&gt;&lt;mn&gt;1&lt;/mn&gt;&lt;/mrow&gt;&lt;/msup&gt;&lt;mi&gt;y&lt;/mi&gt;&lt;mo&gt;−&lt;/mo&gt;&lt;mi&gt;a&lt;/mi&gt;&lt;msup&gt;&lt;mi&gt;s&lt;/mi&gt;&lt;mtext&gt;†&lt;/mtext&gt;&lt;/msup&gt;&lt;msup&gt;&lt;mi&gt;Σ&lt;/mi&gt;&lt;mrow&gt;&lt;mo&gt;−&lt;/mo&gt;&lt;mn&gt;1&lt;/mn&gt;&lt;/mrow&gt;&lt;/msup&gt;&lt;mi&gt;s&lt;/mi&gt;&lt;mo&gt;=&lt;/mo&gt;&lt;mn&gt;0&lt;/mn&gt;&lt;/mtd&gt;&lt;/mtr&gt;&lt;/mtable&gt;&lt;/math&gt;&quot;,&quot;origin&quot;:&quot;MathType for Microsoft Add-in&quot;,&quot;version&quot;:&quot;v3.20.0&quot;}" title="table row cell fraction numerator partial differential capital lambda over denominator partial differential a end fraction equals fraction numerator partial differential over denominator partial differential a end fraction open parentheses negative a y to the power of text † end text end exponent capital sigma to the power of negative 1 end exponent s plus a to the power of asterisk times a s to the power of text † end text end exponent capital sigma to the power of negative 1 end exponent s minus a to the power of asterisk times s to the power of text † end text end exponent capital sigma to the power of negative 1 end exponent y close parentheses equals 0 end cell row cell equals y to the power of text † end text end exponent capital sigma to the power of negative 1 end exponent s minus a to the power of asterisk times s to the power of text † end text end exponent capital sigma to the power of negative 1 end exponent s equals 0 end cell row cell equals s to the power of text † end text end exponent capital sigma to the power of negative 1 end exponent y minus a s to the power of text † end text end exponent capital sigma to the power of negative 1 end exponent s equals 0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table wrs:columnalign=\&quot;relation\&quot;&gt;&lt;mtr&gt;&lt;mtd&gt;&lt;mfrac&gt;&lt;mrow&gt;&lt;mo&gt;∂&lt;/mo&gt;&lt;mi&gt;Λ&lt;/mi&gt;&lt;/mrow&gt;&lt;mrow&gt;&lt;mo&gt;∂&lt;/mo&gt;&lt;mi&gt;a&lt;/mi&gt;&lt;/mrow&gt;&lt;/mfrac&gt;&lt;mo&gt;=&lt;/mo&gt;&lt;mfrac&gt;&lt;mo&gt;∂&lt;/mo&gt;&lt;mrow&gt;&lt;mo&gt;∂&lt;/mo&gt;&lt;mi&gt;a&lt;/mi&gt;&lt;/mrow&gt;&lt;/mfrac&gt;&lt;mfenced wrs:valign=\&quot;middle\&quot;&gt;&lt;mrow&gt;&lt;mo&gt;−&lt;/mo&gt;&lt;mi&gt;a&lt;/mi&gt;&lt;msup&gt;&lt;mi&gt;y&lt;/mi&gt;&lt;mtext&gt;†&lt;/mtext&gt;&lt;/msup&gt;&lt;msup&gt;&lt;mi&gt;Σ&lt;/mi&gt;&lt;mrow&gt;&lt;mo&gt;−&lt;/mo&gt;&lt;mn&gt;1&lt;/mn&gt;&lt;/mrow&gt;&lt;/msup&gt;&lt;mi&gt;s&lt;/mi&gt;&lt;mo&gt;+&lt;/mo&gt;&lt;msup&gt;&lt;mi&gt;a&lt;/mi&gt;&lt;mo&gt;*&lt;/mo&gt;&lt;/msup&gt;&lt;mi&gt;a&lt;/mi&gt;&lt;msup&gt;&lt;mi&gt;s&lt;/mi&gt;&lt;mtext&gt;†&lt;/mtext&gt;&lt;/msup&gt;&lt;msup&gt;&lt;mi&gt;Σ&lt;/mi&gt;&lt;mrow&gt;&lt;mo&gt;−&lt;/mo&gt;&lt;mn&gt;1&lt;/mn&gt;&lt;/mrow&gt;&lt;/msup&gt;&lt;mi&gt;s&lt;/mi&gt;&lt;mo&gt;−&lt;/mo&gt;&lt;msup&gt;&lt;mi&gt;a&lt;/mi&gt;&lt;mo&gt;*&lt;/mo&gt;&lt;/msup&gt;&lt;msup&gt;&lt;mi&gt;s&lt;/mi&gt;&lt;mtext&gt;†&lt;/mtext&gt;&lt;/msup&gt;&lt;msup&gt;&lt;mi&gt;Σ&lt;/mi&gt;&lt;mrow&gt;&lt;mo&gt;−&lt;/mo&gt;&lt;mn&gt;1&lt;/mn&gt;&lt;/mrow&gt;&lt;/msup&gt;&lt;mi&gt;y&lt;/mi&gt;&lt;/mrow&gt;&lt;/mfenced&gt;&lt;mo&gt;=&lt;/mo&gt;&lt;mn&gt;0&lt;/mn&gt;&lt;/mtd&gt;&lt;/mtr&gt;&lt;mtr&gt;&lt;mtd&gt;&lt;mo&gt;=&lt;/mo&gt;&lt;msup&gt;&lt;mi&gt;y&lt;/mi&gt;&lt;mtext&gt;†&lt;/mtext&gt;&lt;/msup&gt;&lt;msup&gt;&lt;mi&gt;Σ&lt;/mi&gt;&lt;mrow&gt;&lt;mo&gt;−&lt;/mo&gt;&lt;mn&gt;1&lt;/mn&gt;&lt;/mrow&gt;&lt;/msup&gt;&lt;mi&gt;s&lt;/mi&gt;&lt;mo&gt;−&lt;/mo&gt;&lt;msup&gt;&lt;mi&gt;a&lt;/mi&gt;&lt;mo&gt;*&lt;/mo&gt;&lt;/msup&gt;&lt;msup&gt;&lt;mi&gt;s&lt;/mi&gt;&lt;mtext&gt;†&lt;/mtext&gt;&lt;/msup&gt;&lt;msup&gt;&lt;mi&gt;Σ&lt;/mi&gt;&lt;mrow&gt;&lt;mo&gt;−&lt;/mo&gt;&lt;mn&gt;1&lt;/mn&gt;&lt;/mrow&gt;&lt;/msup&gt;&lt;mi&gt;s&lt;/mi&gt;&lt;mo&gt;=&lt;/mo&gt;&lt;mn&gt;0&lt;/mn&gt;&lt;/mtd&gt;&lt;/mtr&gt;&lt;mtr&gt;&lt;mtd&gt;&lt;mo&gt;=&lt;/mo&gt;&lt;msup&gt;&lt;mi&gt;s&lt;/mi&gt;&lt;mtext&gt;†&lt;/mtext&gt;&lt;/msup&gt;&lt;msup&gt;&lt;mi&gt;Σ&lt;/mi&gt;&lt;mrow&gt;&lt;mo&gt;−&lt;/mo&gt;&lt;mn&gt;1&lt;/mn&gt;&lt;/mrow&gt;&lt;/msup&gt;&lt;mi&gt;y&lt;/mi&gt;&lt;mo&gt;−&lt;/mo&gt;&lt;mi&gt;a&lt;/mi&gt;&lt;msup&gt;&lt;mi&gt;s&lt;/mi&gt;&lt;mtext&gt;†&lt;/mtext&gt;&lt;/msup&gt;&lt;msup&gt;&lt;mi&gt;Σ&lt;/mi&gt;&lt;mrow&gt;&lt;mo&gt;−&lt;/mo&gt;&lt;mn&gt;1&lt;/mn&gt;&lt;/mrow&gt;&lt;/msup&gt;&lt;mi&gt;s&lt;/mi&gt;&lt;mo&gt;=&lt;/mo&gt;&lt;mn&gt;0&lt;/mn&gt;&lt;/mtd&gt;&lt;/mtr&gt;&lt;/mtable&gt;&lt;/math&gt;&quot;,&quot;origin&quot;:&quot;MathType for Microsoft Add-in&quot;,&quot;version&quot;:&quot;v3.20.0&quot;}" title="table row cell fraction numerator partial differential capital lambda over denominator partial differential a end fraction equals fraction numerator partial differential over denominator partial differential a end fraction open parentheses negative a y to the power of text † end text end exponent capital sigma to the power of negative 1 end exponent s plus a to the power of asterisk times a s to the power of text † end text end exponent capital sigma to the power of negative 1 end exponent s minus a to the power of asterisk times s to the power of text † end text end exponent capital sigma to the power of negative 1 end exponent y close parentheses equals 0 end cell row cell equals y to the power of text † end text end exponent capital sigma to the power of negative 1 end exponent s minus a to the power of asterisk times s to the power of text † end text end exponent capital sigma to the power of negative 1 end exponent s equals 0 end cell row cell equals s to the power of text † end text end exponent capital sigma to the power of negative 1 end exponent y minus a s to the power of text † end text end exponent capital sigma to the power of negative 1 end exponent s equals 0 end cell end table"/>
                    <pic:cNvPicPr/>
                  </pic:nvPicPr>
                  <pic:blipFill>
                    <a:blip r:embed="rId341" cstate="print">
                      <a:extLst>
                        <a:ext uri="{28A0092B-C50C-407E-A947-70E740481C1C}">
                          <a14:useLocalDpi xmlns:a14="http://schemas.microsoft.com/office/drawing/2010/main" val="0"/>
                        </a:ext>
                      </a:extLst>
                    </a:blip>
                    <a:stretch>
                      <a:fillRect/>
                    </a:stretch>
                  </pic:blipFill>
                  <pic:spPr>
                    <a:xfrm>
                      <a:off x="0" y="0"/>
                      <a:ext cx="3550133" cy="911225"/>
                    </a:xfrm>
                    <a:prstGeom prst="rect">
                      <a:avLst/>
                    </a:prstGeom>
                  </pic:spPr>
                </pic:pic>
              </a:graphicData>
            </a:graphic>
          </wp:inline>
        </w:drawing>
      </w:r>
    </w:p>
    <w:p w:rsidR="00894722" w:rsidRPr="003C066E" w:rsidRDefault="00894722" w:rsidP="002C66DD">
      <w:pPr>
        <w:jc w:val="center"/>
      </w:pPr>
    </w:p>
    <w:p w:rsidR="00894722" w:rsidRPr="003C066E" w:rsidRDefault="00894722" w:rsidP="002C66DD">
      <w:r w:rsidRPr="003C066E">
        <w:t>where we have Hermitian each side and used the fact that a symmetric quadratic form is a real number, leads to the ML amplitude estimate</w:t>
      </w:r>
    </w:p>
    <w:p w:rsidR="00894722" w:rsidRPr="003C066E" w:rsidRDefault="00894722" w:rsidP="002C66DD"/>
    <w:p w:rsidR="00894722" w:rsidRPr="003C066E" w:rsidRDefault="00894722" w:rsidP="002C66DD">
      <w:r w:rsidRPr="003C066E">
        <w:tab/>
      </w:r>
      <w:r>
        <w:rPr>
          <w:noProof/>
          <w:position w:val="-22"/>
        </w:rPr>
        <w:drawing>
          <wp:inline distT="0" distB="0" distL="0" distR="0" wp14:anchorId="49E61896" wp14:editId="1B4A1E77">
            <wp:extent cx="786384" cy="375920"/>
            <wp:effectExtent l="0" t="0" r="0" b="0"/>
            <wp:docPr id="2134464616" name="Picture 1" descr="{&quot;mathml&quot;:&quot;&lt;math style=\&quot;font-family:stix;font-size:12px;\&quot;&gt;&lt;mrow&gt;&lt;mover accent=\&quot;true\&quot;&gt;&lt;mi&gt;a&lt;/mi&gt;&lt;mo&gt;^&lt;/mo&gt;&lt;/mover&gt;&lt;mo&gt;=&lt;/mo&gt;&lt;mfrac&gt;&lt;mrow&gt;&lt;msup&gt;&lt;mi&gt;s&lt;/mi&gt;&lt;mtext&gt;†&lt;/mtext&gt;&lt;/msup&gt;&lt;msup&gt;&lt;mi&gt;Σ&lt;/mi&gt;&lt;mrow&gt;&lt;mo&gt;−&lt;/mo&gt;&lt;mn&gt;1&lt;/mn&gt;&lt;/mrow&gt;&lt;/msup&gt;&lt;mi&gt;y&lt;/mi&gt;&lt;/mrow&gt;&lt;mrow&gt;&lt;msup&gt;&lt;mi&gt;s&lt;/mi&gt;&lt;mtext&gt;†&lt;/mtext&gt;&lt;/msup&gt;&lt;msup&gt;&lt;mi&gt;Σ&lt;/mi&gt;&lt;mrow&gt;&lt;mo&gt;−&lt;/mo&gt;&lt;mn&gt;1&lt;/mn&gt;&lt;/mrow&gt;&lt;/msup&gt;&lt;mi&gt;s&lt;/mi&gt;&lt;/mrow&gt;&lt;/mfrac&gt;&lt;/mrow&gt;&lt;/math&gt;&quot;,&quot;origin&quot;:&quot;MathType for Microsoft Add-in&quot;,&quot;version&quot;:&quot;v3.20.0&quot;}" title="a with hat on top equals fraction numerator s to the power of text † end text end exponent capital sigma to the power of negative 1 end exponent y over denominator s to the power of text † end text end exponent capital sigma to the power of negative 1 end exponent s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a&lt;/mi&gt;&lt;mo&gt;^&lt;/mo&gt;&lt;/mover&gt;&lt;mo&gt;=&lt;/mo&gt;&lt;mfrac&gt;&lt;mrow&gt;&lt;msup&gt;&lt;mi&gt;s&lt;/mi&gt;&lt;mtext&gt;†&lt;/mtext&gt;&lt;/msup&gt;&lt;msup&gt;&lt;mi&gt;Σ&lt;/mi&gt;&lt;mrow&gt;&lt;mo&gt;−&lt;/mo&gt;&lt;mn&gt;1&lt;/mn&gt;&lt;/mrow&gt;&lt;/msup&gt;&lt;mi&gt;y&lt;/mi&gt;&lt;/mrow&gt;&lt;mrow&gt;&lt;msup&gt;&lt;mi&gt;s&lt;/mi&gt;&lt;mtext&gt;†&lt;/mtext&gt;&lt;/msup&gt;&lt;msup&gt;&lt;mi&gt;Σ&lt;/mi&gt;&lt;mrow&gt;&lt;mo&gt;−&lt;/mo&gt;&lt;mn&gt;1&lt;/mn&gt;&lt;/mrow&gt;&lt;/msup&gt;&lt;mi&gt;s&lt;/mi&gt;&lt;/mrow&gt;&lt;/mfrac&gt;&lt;/mrow&gt;&lt;/math&gt;&quot;,&quot;origin&quot;:&quot;MathType for Microsoft Add-in&quot;,&quot;version&quot;:&quot;v3.20.0&quot;}" title="a with hat on top equals fraction numerator s to the power of text † end text end exponent capital sigma to the power of negative 1 end exponent y over denominator s to the power of text † end text end exponent capital sigma to the power of negative 1 end exponent s end fraction"/>
                    <pic:cNvPicPr/>
                  </pic:nvPicPr>
                  <pic:blipFill>
                    <a:blip r:embed="rId342" cstate="print">
                      <a:extLst>
                        <a:ext uri="{28A0092B-C50C-407E-A947-70E740481C1C}">
                          <a14:useLocalDpi xmlns:a14="http://schemas.microsoft.com/office/drawing/2010/main" val="0"/>
                        </a:ext>
                      </a:extLst>
                    </a:blip>
                    <a:stretch>
                      <a:fillRect/>
                    </a:stretch>
                  </pic:blipFill>
                  <pic:spPr>
                    <a:xfrm>
                      <a:off x="0" y="0"/>
                      <a:ext cx="786384" cy="3759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109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Note that </w:t>
      </w:r>
      <w:r>
        <w:rPr>
          <w:noProof/>
        </w:rPr>
        <w:drawing>
          <wp:inline distT="0" distB="0" distL="0" distR="0" wp14:anchorId="057F8B42" wp14:editId="090E1628">
            <wp:extent cx="85344" cy="69088"/>
            <wp:effectExtent l="0" t="0" r="0" b="0"/>
            <wp:docPr id="2134464617" name="Picture 1" descr="{&quot;mathml&quot;:&quot;&lt;math display=\&quot;block\&quot; style=\&quot;font-family:stix;font-size:12px;\&quot;&gt;&lt;mi&gt;a&lt;/mi&gt;&lt;/math&gt;&quot;,&quot;origin&quot;:&quot;MathType for Microsoft Add-in&quot;,&quot;version&quot;:&quot;v3.20.0&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a&lt;/mi&gt;&lt;/math&gt;&quot;,&quot;origin&quot;:&quot;MathType for Microsoft Add-in&quot;,&quot;version&quot;:&quot;v3.20.0&quot;}" title="a"/>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85344" cy="69088"/>
                    </a:xfrm>
                    <a:prstGeom prst="rect">
                      <a:avLst/>
                    </a:prstGeom>
                  </pic:spPr>
                </pic:pic>
              </a:graphicData>
            </a:graphic>
          </wp:inline>
        </w:drawing>
      </w:r>
      <w:r w:rsidRPr="003C066E">
        <w:t xml:space="preserve"> is a complex number and thus accounts for a phase rotation and a real amplitude coefficient.  Substituting this expression and the ML covariance estimate into the GLRT, cancelling terms and absorbing the factor 1 that results into the threshold, results in the test statistic</w:t>
      </w:r>
    </w:p>
    <w:p w:rsidR="00894722" w:rsidRPr="003C066E" w:rsidRDefault="00894722" w:rsidP="002C66DD"/>
    <w:p w:rsidR="00894722" w:rsidRPr="003C066E" w:rsidRDefault="00894722" w:rsidP="002C66DD">
      <w:r w:rsidRPr="003C066E">
        <w:tab/>
      </w:r>
      <w:r>
        <w:rPr>
          <w:noProof/>
          <w:position w:val="-29"/>
        </w:rPr>
        <w:drawing>
          <wp:inline distT="0" distB="0" distL="0" distR="0" wp14:anchorId="7C74B254" wp14:editId="23EA2A64">
            <wp:extent cx="2871216" cy="459232"/>
            <wp:effectExtent l="0" t="0" r="0" b="0"/>
            <wp:docPr id="2134464618" name="Picture 1" descr="{&quot;mathml&quot;:&quot;&lt;math style=\&quot;font-family:stix;font-size:12px;\&quot;&gt;&lt;mrow&gt;&lt;mover accent=\&quot;true\&quot;&gt;&lt;mi&gt;Λ&lt;/mi&gt;&lt;mo&gt;^&lt;/mo&gt;&lt;/mover&gt;&lt;mo stretchy=\&quot;false\&quot;&gt;(&lt;/mo&gt;&lt;mi&gt;y&lt;/mi&gt;&lt;mo stretchy=\&quot;false\&quot;&gt;)&lt;/mo&gt;&lt;mo&gt;=&lt;/mo&gt;&lt;mfrac&gt;&lt;mrow&gt;&lt;msup&gt;&lt;mfenced close=\&quot;|\&quot; open=\&quot;|\&quot; wrs:valign=\&quot;middle\&quot;&gt;&lt;mrow&gt;&lt;msup&gt;&lt;mi&gt;s&lt;/mi&gt;&lt;mtext&gt;†&lt;/mtext&gt;&lt;/msup&gt;&lt;msup&gt;&lt;mover accent=\&quot;true\&quot;&gt;&lt;mi&gt;Σ&lt;/mi&gt;&lt;mo&gt;^&lt;/mo&gt;&lt;/mover&gt;&lt;mrow&gt;&lt;mo&gt;−&lt;/mo&gt;&lt;mn&gt;1&lt;/mn&gt;&lt;/mrow&gt;&lt;/msup&gt;&lt;mi&gt;y&lt;/mi&gt;&lt;/mrow&gt;&lt;/mfenced&gt;&lt;mn&gt;2&lt;/mn&gt;&lt;/msup&gt;&lt;/mrow&gt;&lt;mrow&gt;&lt;msup&gt;&lt;mi&gt;y&lt;/mi&gt;&lt;mtext&gt;†&lt;/mtext&gt;&lt;/msup&gt;&lt;msup&gt;&lt;mover accent=\&quot;true\&quot;&gt;&lt;mi&gt;Σ&lt;/mi&gt;&lt;mo&gt;^&lt;/mo&gt;&lt;/mover&gt;&lt;mrow&gt;&lt;mo&gt;−&lt;/mo&gt;&lt;mn&gt;1&lt;/mn&gt;&lt;/mrow&gt;&lt;/msup&gt;&lt;msup&gt;&lt;mi&gt;y&lt;/mi&gt;&lt;mi&gt;s&lt;/mi&gt;&lt;mtext&gt;†&lt;/mtext&gt;&lt;/msup&gt;&lt;msup&gt;&lt;mover accent=\&quot;true\&quot;&gt;&lt;mi&gt;Σ&lt;/mi&gt;&lt;mo&gt;^&lt;/mo&gt;&lt;/mover&gt;&lt;mrow&gt;&lt;mo&gt;−&lt;/mo&gt;&lt;mn&gt;1&lt;/mn&gt;&lt;/mrow&gt;&lt;/msup&gt;&lt;mi&gt;s&lt;/mi&gt;&lt;/mrow&gt;&lt;/mfrac&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Λ&lt;/mi&gt;&lt;mo&gt;^&lt;/mo&gt;&lt;/mover&gt;&lt;mo stretchy=\&quot;false\&quot;&gt;(&lt;/mo&gt;&lt;mi&gt;y&lt;/mi&gt;&lt;mo stretchy=\&quot;false\&quot;&gt;)&lt;/mo&gt;&lt;mo&gt;=&lt;/mo&gt;&lt;mfrac&gt;&lt;mrow&gt;&lt;msup&gt;&lt;mfenced close=\&quot;|\&quot; open=\&quot;|\&quot; wrs:valign=\&quot;middle\&quot;&gt;&lt;mrow&gt;&lt;msup&gt;&lt;mi&gt;s&lt;/mi&gt;&lt;mtext&gt;†&lt;/mtext&gt;&lt;/msup&gt;&lt;msup&gt;&lt;mover accent=\&quot;true\&quot;&gt;&lt;mi&gt;Σ&lt;/mi&gt;&lt;mo&gt;^&lt;/mo&gt;&lt;/mover&gt;&lt;mrow&gt;&lt;mo&gt;−&lt;/mo&gt;&lt;mn&gt;1&lt;/mn&gt;&lt;/mrow&gt;&lt;/msup&gt;&lt;mi&gt;y&lt;/mi&gt;&lt;/mrow&gt;&lt;/mfenced&gt;&lt;mn&gt;2&lt;/mn&gt;&lt;/msup&gt;&lt;/mrow&gt;&lt;mrow&gt;&lt;msup&gt;&lt;mi&gt;y&lt;/mi&gt;&lt;mtext&gt;†&lt;/mtext&gt;&lt;/msup&gt;&lt;msup&gt;&lt;mover accent=\&quot;true\&quot;&gt;&lt;mi&gt;Σ&lt;/mi&gt;&lt;mo&gt;^&lt;/mo&gt;&lt;/mover&gt;&lt;mrow&gt;&lt;mo&gt;−&lt;/mo&gt;&lt;mn&gt;1&lt;/mn&gt;&lt;/mrow&gt;&lt;/msup&gt;&lt;msup&gt;&lt;mi&gt;y&lt;/mi&gt;&lt;mi&gt;s&lt;/mi&gt;&lt;mtext&gt;†&lt;/mtext&gt;&lt;/msup&gt;&lt;msup&gt;&lt;mover accent=\&quot;true\&quot;&gt;&lt;mi&gt;Σ&lt;/mi&gt;&lt;mo&gt;^&lt;/mo&gt;&lt;/mover&gt;&lt;mrow&gt;&lt;mo&gt;−&lt;/mo&gt;&lt;mn&gt;1&lt;/mn&gt;&lt;/mrow&gt;&lt;/msup&gt;&lt;mi&gt;s&lt;/mi&gt;&lt;/mrow&gt;&lt;/mfrac&gt;&lt;/mrow&gt;&lt;/math&gt;&quot;,&quot;origin&quot;:&quot;MathType for Microsoft Add-in&quot;,&quot;version&quot;:&quot;v3.20.0&quot;}"/>
                    <pic:cNvPicPr/>
                  </pic:nvPicPr>
                  <pic:blipFill>
                    <a:blip r:embed="rId343" cstate="print">
                      <a:extLst>
                        <a:ext uri="{28A0092B-C50C-407E-A947-70E740481C1C}">
                          <a14:useLocalDpi xmlns:a14="http://schemas.microsoft.com/office/drawing/2010/main" val="0"/>
                        </a:ext>
                      </a:extLst>
                    </a:blip>
                    <a:stretch>
                      <a:fillRect/>
                    </a:stretch>
                  </pic:blipFill>
                  <pic:spPr>
                    <a:xfrm>
                      <a:off x="0" y="0"/>
                      <a:ext cx="2871216" cy="4592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bookmarkStart w:id="53" w:name="ZEqnNum133560"/>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110</w:instrText>
      </w:r>
      <w:r w:rsidRPr="003C066E">
        <w:rPr>
          <w:noProof/>
        </w:rPr>
        <w:fldChar w:fldCharType="end"/>
      </w:r>
      <w:r w:rsidRPr="003C066E">
        <w:instrText>)</w:instrText>
      </w:r>
      <w:bookmarkEnd w:id="53"/>
      <w:r w:rsidRPr="003C066E">
        <w:fldChar w:fldCharType="end"/>
      </w:r>
    </w:p>
    <w:p w:rsidR="00894722" w:rsidRPr="003C066E" w:rsidRDefault="00894722" w:rsidP="002C66DD"/>
    <w:p w:rsidR="00894722" w:rsidRPr="003C066E" w:rsidRDefault="00894722" w:rsidP="002C66DD">
      <w:r w:rsidRPr="003C066E">
        <w:t xml:space="preserve">The detector </w:t>
      </w:r>
      <w:r w:rsidRPr="003C066E">
        <w:fldChar w:fldCharType="begin"/>
      </w:r>
      <w:r w:rsidRPr="003C066E">
        <w:instrText xml:space="preserve"> GOTOBUTTON ZEqnNum133560  \* MERGEFORMAT </w:instrText>
      </w:r>
      <w:fldSimple w:instr=" REF ZEqnNum133560 \! \* MERGEFORMAT ">
        <w:r w:rsidRPr="003C066E">
          <w:instrText>(</w:instrText>
        </w:r>
        <w:r>
          <w:instrText>18</w:instrText>
        </w:r>
        <w:r w:rsidRPr="003C066E">
          <w:instrText>.</w:instrText>
        </w:r>
        <w:r>
          <w:instrText>110</w:instrText>
        </w:r>
        <w:r w:rsidRPr="003C066E">
          <w:instrText>)</w:instrText>
        </w:r>
      </w:fldSimple>
      <w:r w:rsidRPr="003C066E">
        <w:fldChar w:fldCharType="end"/>
      </w:r>
      <w:r w:rsidRPr="003C066E">
        <w:t xml:space="preserve"> has the constant false alarm property (CFAR) which means the H0 density is independent of the covariance matrix.</w:t>
      </w:r>
    </w:p>
    <w:p w:rsidR="00894722" w:rsidRPr="003C066E" w:rsidRDefault="00894722" w:rsidP="002C66DD"/>
    <w:p w:rsidR="00894722" w:rsidRPr="003C066E" w:rsidRDefault="00894722" w:rsidP="002C66DD">
      <w:r w:rsidRPr="003C066E">
        <w:t xml:space="preserve">In the specialization to white noise with (unknown) variance </w:t>
      </w:r>
      <w:r>
        <w:rPr>
          <w:noProof/>
        </w:rPr>
        <w:drawing>
          <wp:inline distT="0" distB="0" distL="0" distR="0" wp14:anchorId="69690B21" wp14:editId="7DDCD1CB">
            <wp:extent cx="227584" cy="125984"/>
            <wp:effectExtent l="0" t="0" r="0" b="0"/>
            <wp:docPr id="2134464619" name="Picture 1" descr="{&quot;mathml&quot;:&quot;&lt;math display=\&quot;block\&quot; style=\&quot;font-family:stix;font-size:12px;\&quot;&gt;&lt;mrow&gt;&lt;mn&gt;2&lt;/mn&gt;&lt;msubsup&gt;&lt;mi&gt;σ&lt;/mi&gt;&lt;mrow/&gt;&lt;mn&gt;2&lt;/mn&gt;&lt;/msubsup&gt;&lt;/mrow&gt;&lt;/math&gt;&quot;,&quot;origin&quot;:&quot;MathType for Microsoft Add-in&quot;,&quot;version&quot;:&quot;v3.20.0&quot;}" title="2 sigma subscript blank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n&gt;2&lt;/mn&gt;&lt;msubsup&gt;&lt;mi&gt;σ&lt;/mi&gt;&lt;mrow/&gt;&lt;mn&gt;2&lt;/mn&gt;&lt;/msubsup&gt;&lt;/mrow&gt;&lt;/math&gt;&quot;,&quot;origin&quot;:&quot;MathType for Microsoft Add-in&quot;,&quot;version&quot;:&quot;v3.20.0&quot;}" title="2 sigma subscript blank superscript 2"/>
                    <pic:cNvPicPr/>
                  </pic:nvPicPr>
                  <pic:blipFill>
                    <a:blip r:embed="rId344" cstate="print">
                      <a:extLst>
                        <a:ext uri="{28A0092B-C50C-407E-A947-70E740481C1C}">
                          <a14:useLocalDpi xmlns:a14="http://schemas.microsoft.com/office/drawing/2010/main" val="0"/>
                        </a:ext>
                      </a:extLst>
                    </a:blip>
                    <a:stretch>
                      <a:fillRect/>
                    </a:stretch>
                  </pic:blipFill>
                  <pic:spPr>
                    <a:xfrm>
                      <a:off x="0" y="0"/>
                      <a:ext cx="227584" cy="125984"/>
                    </a:xfrm>
                    <a:prstGeom prst="rect">
                      <a:avLst/>
                    </a:prstGeom>
                  </pic:spPr>
                </pic:pic>
              </a:graphicData>
            </a:graphic>
          </wp:inline>
        </w:drawing>
      </w:r>
      <w:r w:rsidRPr="003C066E">
        <w:t xml:space="preserve"> and a signal with energy </w:t>
      </w:r>
      <w:r>
        <w:rPr>
          <w:noProof/>
          <w:position w:val="-5"/>
        </w:rPr>
        <w:drawing>
          <wp:inline distT="0" distB="0" distL="0" distR="0" wp14:anchorId="1B694CAA" wp14:editId="31AEC93C">
            <wp:extent cx="508000" cy="160528"/>
            <wp:effectExtent l="0" t="0" r="0" b="0"/>
            <wp:docPr id="2134464620" name="Picture 1" descr="{&quot;mathml&quot;:&quot;&lt;math display=\&quot;block\&quot; style=\&quot;font-family:stix;font-size:12px;\&quot;&gt;&lt;mrow&gt;&lt;mi&gt;E&lt;/mi&gt;&lt;mo&gt;=&lt;/mo&gt;&lt;msup&gt;&lt;mfenced close=\&quot;‖\&quot; open=\&quot;‖\&quot; wrs:valign=\&quot;middle\&quot;&gt;&lt;mi&gt;s&lt;/mi&gt;&lt;/mfenced&gt;&lt;mn&gt;2&lt;/mn&gt;&lt;/msup&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E&lt;/mi&gt;&lt;mo&gt;=&lt;/mo&gt;&lt;msup&gt;&lt;mfenced close=\&quot;‖\&quot; open=\&quot;‖\&quot; wrs:valign=\&quot;middle\&quot;&gt;&lt;mi&gt;s&lt;/mi&gt;&lt;/mfenced&gt;&lt;mn&gt;2&lt;/mn&gt;&lt;/msup&gt;&lt;/mrow&gt;&lt;/math&gt;&quot;,&quot;origin&quot;:&quot;MathType for Microsoft Add-in&quot;,&quot;version&quot;:&quot;v3.20.0&quot;}"/>
                    <pic:cNvPicPr/>
                  </pic:nvPicPr>
                  <pic:blipFill>
                    <a:blip r:embed="rId345" cstate="print">
                      <a:extLst>
                        <a:ext uri="{28A0092B-C50C-407E-A947-70E740481C1C}">
                          <a14:useLocalDpi xmlns:a14="http://schemas.microsoft.com/office/drawing/2010/main" val="0"/>
                        </a:ext>
                      </a:extLst>
                    </a:blip>
                    <a:stretch>
                      <a:fillRect/>
                    </a:stretch>
                  </pic:blipFill>
                  <pic:spPr>
                    <a:xfrm>
                      <a:off x="0" y="0"/>
                      <a:ext cx="508000" cy="160528"/>
                    </a:xfrm>
                    <a:prstGeom prst="rect">
                      <a:avLst/>
                    </a:prstGeom>
                  </pic:spPr>
                </pic:pic>
              </a:graphicData>
            </a:graphic>
          </wp:inline>
        </w:drawing>
      </w:r>
      <w:r w:rsidRPr="003C066E">
        <w:t>(absorbed into the threshold), the test statistic becomes</w:t>
      </w:r>
    </w:p>
    <w:p w:rsidR="00894722" w:rsidRPr="003C066E" w:rsidRDefault="00894722" w:rsidP="002C66DD"/>
    <w:p w:rsidR="00894722" w:rsidRPr="003C066E" w:rsidRDefault="00894722" w:rsidP="002C66DD">
      <w:r w:rsidRPr="003C066E">
        <w:tab/>
      </w:r>
      <w:r>
        <w:rPr>
          <w:noProof/>
          <w:position w:val="-41"/>
        </w:rPr>
        <w:drawing>
          <wp:inline distT="0" distB="0" distL="0" distR="0" wp14:anchorId="196AD479" wp14:editId="3265D8FC">
            <wp:extent cx="2731008" cy="638048"/>
            <wp:effectExtent l="0" t="0" r="0" b="0"/>
            <wp:docPr id="2134464621" name="Picture 1" descr="{&quot;mathml&quot;:&quot;&lt;math style=\&quot;font-family:stix;font-size:12px;\&quot;&gt;&lt;mrow&gt;&lt;mover accent=\&quot;true\&quot;&gt;&lt;mi&gt;Λ&lt;/mi&gt;&lt;mo&gt;^&lt;/mo&gt;&lt;/mover&gt;&lt;mo stretchy=\&quot;false\&quot;&gt;(&lt;/mo&gt;&lt;mi&gt;y&lt;/mi&gt;&lt;mo stretchy=\&quot;false\&quot;&gt;)&lt;/mo&gt;&lt;mo&gt;=&lt;/mo&gt;&lt;mfrac&gt;&lt;mrow&gt;&lt;msup&gt;&lt;mfenced close=\&quot;|\&quot; open=\&quot;|\&quot; wrs:valign=\&quot;middle\&quot;&gt;&lt;mrow&gt;&lt;msup&gt;&lt;mi&gt;s&lt;/mi&gt;&lt;mtext&gt;†&lt;/mtext&gt;&lt;/msup&gt;&lt;mi&gt;y&lt;/mi&gt;&lt;/mrow&gt;&lt;/mfenced&gt;&lt;mn&gt;2&lt;/mn&gt;&lt;/msup&gt;&lt;/mrow&gt;&lt;mrow&gt;&lt;msup&gt;&lt;mfenced close=\&quot;‖\&quot; open=\&quot;‖\&quot; wrs:valign=\&quot;middle\&quot;&gt;&lt;mi&gt;y&lt;/mi&gt;&lt;/mfenced&gt;&lt;mn&gt;2&lt;/mn&gt;&lt;/msup&gt;&lt;/mrow&gt;&lt;/mfrac&gt;&lt;mo&gt;=&lt;/mo&gt;&lt;mfrac&gt;&lt;mrow&gt;&lt;msup&gt;&lt;mfenced close=\&quot;|\&quot; open=\&quot;|\&quot; wrs:valign=\&quot;middle\&quot;&gt;&lt;mrow&gt;&lt;munderover&gt;&lt;mo&gt;∑&lt;/mo&gt;&lt;mrow&gt;&lt;mi&gt;n&lt;/mi&gt;&lt;mo&gt;=&lt;/mo&gt;&lt;mn&gt;0&lt;/mn&gt;&lt;/mrow&gt;&lt;mrow&gt;&lt;mi&gt;N&lt;/mi&gt;&lt;mo&gt;−&lt;/mo&gt;&lt;mn&gt;1&lt;/mn&gt;&lt;/mrow&gt;&lt;/munderover&gt;&lt;mrow&gt;&lt;mi&gt;y&lt;/mi&gt;&lt;mo stretchy=\&quot;false\&quot;&gt;[&lt;/mo&gt;&lt;mi&gt;n&lt;/mi&gt;&lt;mo stretchy=\&quot;false\&quot;&gt;]&lt;/mo&gt;&lt;msup&gt;&lt;mi&gt;s&lt;/mi&gt;&lt;mo&gt;*&lt;/mo&gt;&lt;/msup&gt;&lt;mo stretchy=\&quot;false\&quot;&gt;[&lt;/mo&gt;&lt;mi&gt;n&lt;/mi&gt;&lt;mo stretchy=\&quot;false\&quot;&gt;]&lt;/mo&gt;&lt;/mrow&gt;&lt;/mrow&gt;&lt;/mfenced&gt;&lt;mn&gt;2&lt;/mn&gt;&lt;/msup&gt;&lt;/mrow&gt;&lt;mrow&gt;&lt;munderover&gt;&lt;mo&gt;∑&lt;/mo&gt;&lt;mrow&gt;&lt;mi&gt;n&lt;/mi&gt;&lt;mo&gt;=&lt;/mo&gt;&lt;mn&gt;0&lt;/mn&gt;&lt;/mrow&gt;&lt;mrow&gt;&lt;mi&gt;N&lt;/mi&gt;&lt;mo&gt;−&lt;/mo&gt;&lt;mn&gt;1&lt;/mn&gt;&lt;/mrow&gt;&lt;/munderover&gt;&lt;mrow&gt;&lt;msup&gt;&lt;mfenced close=\&quot;|\&quot; open=\&quot;|\&quot; wrs:valign=\&quot;middle\&quot;&gt;&lt;mrow&gt;&lt;mi&gt;y&lt;/mi&gt;&lt;mo stretchy=\&quot;false\&quot;&gt;[&lt;/mo&gt;&lt;mi&gt;n&lt;/mi&gt;&lt;mo stretchy=\&quot;false\&quot;&gt;]&lt;/mo&gt;&lt;/mrow&gt;&lt;/mfenced&gt;&lt;mn&gt;2&lt;/mn&gt;&lt;/msup&gt;&lt;/mrow&gt;&lt;/mrow&gt;&lt;/mfrac&gt;&lt;mo&gt;&amp;gt;&lt;/mo&gt;&lt;mi&gt;ϒ&lt;/mi&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Λ&lt;/mi&gt;&lt;mo&gt;^&lt;/mo&gt;&lt;/mover&gt;&lt;mo stretchy=\&quot;false\&quot;&gt;(&lt;/mo&gt;&lt;mi&gt;y&lt;/mi&gt;&lt;mo stretchy=\&quot;false\&quot;&gt;)&lt;/mo&gt;&lt;mo&gt;=&lt;/mo&gt;&lt;mfrac&gt;&lt;mrow&gt;&lt;msup&gt;&lt;mfenced close=\&quot;|\&quot; open=\&quot;|\&quot; wrs:valign=\&quot;middle\&quot;&gt;&lt;mrow&gt;&lt;msup&gt;&lt;mi&gt;s&lt;/mi&gt;&lt;mtext&gt;†&lt;/mtext&gt;&lt;/msup&gt;&lt;mi&gt;y&lt;/mi&gt;&lt;/mrow&gt;&lt;/mfenced&gt;&lt;mn&gt;2&lt;/mn&gt;&lt;/msup&gt;&lt;/mrow&gt;&lt;mrow&gt;&lt;msup&gt;&lt;mfenced close=\&quot;‖\&quot; open=\&quot;‖\&quot; wrs:valign=\&quot;middle\&quot;&gt;&lt;mi&gt;y&lt;/mi&gt;&lt;/mfenced&gt;&lt;mn&gt;2&lt;/mn&gt;&lt;/msup&gt;&lt;/mrow&gt;&lt;/mfrac&gt;&lt;mo&gt;=&lt;/mo&gt;&lt;mfrac&gt;&lt;mrow&gt;&lt;msup&gt;&lt;mfenced close=\&quot;|\&quot; open=\&quot;|\&quot; wrs:valign=\&quot;middle\&quot;&gt;&lt;mrow&gt;&lt;munderover&gt;&lt;mo&gt;∑&lt;/mo&gt;&lt;mrow&gt;&lt;mi&gt;n&lt;/mi&gt;&lt;mo&gt;=&lt;/mo&gt;&lt;mn&gt;0&lt;/mn&gt;&lt;/mrow&gt;&lt;mrow&gt;&lt;mi&gt;N&lt;/mi&gt;&lt;mo&gt;−&lt;/mo&gt;&lt;mn&gt;1&lt;/mn&gt;&lt;/mrow&gt;&lt;/munderover&gt;&lt;mrow&gt;&lt;mi&gt;y&lt;/mi&gt;&lt;mo stretchy=\&quot;false\&quot;&gt;[&lt;/mo&gt;&lt;mi&gt;n&lt;/mi&gt;&lt;mo stretchy=\&quot;false\&quot;&gt;]&lt;/mo&gt;&lt;msup&gt;&lt;mi&gt;s&lt;/mi&gt;&lt;mo&gt;*&lt;/mo&gt;&lt;/msup&gt;&lt;mo stretchy=\&quot;false\&quot;&gt;[&lt;/mo&gt;&lt;mi&gt;n&lt;/mi&gt;&lt;mo stretchy=\&quot;false\&quot;&gt;]&lt;/mo&gt;&lt;/mrow&gt;&lt;/mrow&gt;&lt;/mfenced&gt;&lt;mn&gt;2&lt;/mn&gt;&lt;/msup&gt;&lt;/mrow&gt;&lt;mrow&gt;&lt;munderover&gt;&lt;mo&gt;∑&lt;/mo&gt;&lt;mrow&gt;&lt;mi&gt;n&lt;/mi&gt;&lt;mo&gt;=&lt;/mo&gt;&lt;mn&gt;0&lt;/mn&gt;&lt;/mrow&gt;&lt;mrow&gt;&lt;mi&gt;N&lt;/mi&gt;&lt;mo&gt;−&lt;/mo&gt;&lt;mn&gt;1&lt;/mn&gt;&lt;/mrow&gt;&lt;/munderover&gt;&lt;mrow&gt;&lt;msup&gt;&lt;mfenced close=\&quot;|\&quot; open=\&quot;|\&quot; wrs:valign=\&quot;middle\&quot;&gt;&lt;mrow&gt;&lt;mi&gt;y&lt;/mi&gt;&lt;mo stretchy=\&quot;false\&quot;&gt;[&lt;/mo&gt;&lt;mi&gt;n&lt;/mi&gt;&lt;mo stretchy=\&quot;false\&quot;&gt;]&lt;/mo&gt;&lt;/mrow&gt;&lt;/mfenced&gt;&lt;mn&gt;2&lt;/mn&gt;&lt;/msup&gt;&lt;/mrow&gt;&lt;/mrow&gt;&lt;/mfrac&gt;&lt;mo&gt;&amp;gt;&lt;/mo&gt;&lt;mi&gt;ϒ&lt;/mi&gt;&lt;/mrow&gt;&lt;/math&gt;&quot;,&quot;origin&quot;:&quot;MathType for Microsoft Add-in&quot;,&quot;version&quot;:&quot;v3.20.0&quot;}"/>
                    <pic:cNvPicPr/>
                  </pic:nvPicPr>
                  <pic:blipFill>
                    <a:blip r:embed="rId346" cstate="print">
                      <a:extLst>
                        <a:ext uri="{28A0092B-C50C-407E-A947-70E740481C1C}">
                          <a14:useLocalDpi xmlns:a14="http://schemas.microsoft.com/office/drawing/2010/main" val="0"/>
                        </a:ext>
                      </a:extLst>
                    </a:blip>
                    <a:stretch>
                      <a:fillRect/>
                    </a:stretch>
                  </pic:blipFill>
                  <pic:spPr>
                    <a:xfrm>
                      <a:off x="0" y="0"/>
                      <a:ext cx="2731008" cy="63804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which is compared to a threshold </w:t>
      </w:r>
      <w:r>
        <w:rPr>
          <w:noProof/>
        </w:rPr>
        <w:drawing>
          <wp:inline distT="0" distB="0" distL="0" distR="0" wp14:anchorId="084209C7" wp14:editId="687DBCAE">
            <wp:extent cx="105664" cy="101600"/>
            <wp:effectExtent l="0" t="0" r="0" b="0"/>
            <wp:docPr id="2134464622" name="Picture 1" descr="{&quot;mathml&quot;:&quot;&lt;math display=\&quot;block\&quot; style=\&quot;font-family:stix;font-size:12px;\&quot;&gt;&lt;mi&gt;ϒ&lt;/mi&gt;&lt;/math&gt;&quot;,&quot;origin&quot;:&quot;MathType for Microsoft Add-in&quot;,&quot;version&quot;:&quot;v3.20.0&quot;}" title="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ϒ&lt;/mi&gt;&lt;/math&gt;&quot;,&quot;origin&quot;:&quot;MathType for Microsoft Add-in&quot;,&quot;version&quot;:&quot;v3.20.0&quot;}" title="ϒ"/>
                    <pic:cNvPicPr/>
                  </pic:nvPicPr>
                  <pic:blipFill>
                    <a:blip r:embed="rId275" cstate="print">
                      <a:extLst>
                        <a:ext uri="{28A0092B-C50C-407E-A947-70E740481C1C}">
                          <a14:useLocalDpi xmlns:a14="http://schemas.microsoft.com/office/drawing/2010/main" val="0"/>
                        </a:ext>
                      </a:extLst>
                    </a:blip>
                    <a:stretch>
                      <a:fillRect/>
                    </a:stretch>
                  </pic:blipFill>
                  <pic:spPr>
                    <a:xfrm>
                      <a:off x="0" y="0"/>
                      <a:ext cx="105664" cy="101600"/>
                    </a:xfrm>
                    <a:prstGeom prst="rect">
                      <a:avLst/>
                    </a:prstGeom>
                  </pic:spPr>
                </pic:pic>
              </a:graphicData>
            </a:graphic>
          </wp:inline>
        </w:drawing>
      </w:r>
      <w:r w:rsidRPr="003C066E">
        <w:t>.  In this example the signal is assumed to be matched in delay, Doppler, and beam space so that we may neglect any mismatch to the replica.</w:t>
      </w:r>
    </w:p>
    <w:p w:rsidR="00894722" w:rsidRPr="003C066E" w:rsidRDefault="00894722" w:rsidP="002C66DD"/>
    <w:p w:rsidR="00894722" w:rsidRPr="003C066E" w:rsidRDefault="00894722" w:rsidP="002C66DD">
      <w:r w:rsidRPr="003C066E">
        <w:t xml:space="preserve">Under H1, noting that </w:t>
      </w:r>
      <w:r>
        <w:rPr>
          <w:noProof/>
          <w:position w:val="-4"/>
        </w:rPr>
        <w:drawing>
          <wp:inline distT="0" distB="0" distL="0" distR="0" wp14:anchorId="3ABC518D" wp14:editId="65916F1A">
            <wp:extent cx="209296" cy="154432"/>
            <wp:effectExtent l="0" t="0" r="0" b="0"/>
            <wp:docPr id="2134464623" name="Picture 1" descr="{&quot;mathml&quot;:&quot;&lt;math display=\&quot;block\&quot; style=\&quot;font-family:stix;font-size:12px;\&quot;&gt;&lt;mrow&gt;&lt;msup&gt;&lt;mi&gt;s&lt;/mi&gt;&lt;mtext&gt;†&lt;/mtext&gt;&lt;/msup&gt;&lt;mi&gt;y&lt;/mi&gt;&lt;/mrow&gt;&lt;/math&gt;&quot;,&quot;origin&quot;:&quot;MathType for Microsoft Add-in&quot;,&quot;version&quot;:&quot;v3.20.0&quot;}" title="s to the power of text † end text end exponent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s&lt;/mi&gt;&lt;mtext&gt;†&lt;/mtext&gt;&lt;/msup&gt;&lt;mi&gt;y&lt;/mi&gt;&lt;/mrow&gt;&lt;/math&gt;&quot;,&quot;origin&quot;:&quot;MathType for Microsoft Add-in&quot;,&quot;version&quot;:&quot;v3.20.0&quot;}" title="s to the power of text † end text end exponent y"/>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209296" cy="154432"/>
                    </a:xfrm>
                    <a:prstGeom prst="rect">
                      <a:avLst/>
                    </a:prstGeom>
                  </pic:spPr>
                </pic:pic>
              </a:graphicData>
            </a:graphic>
          </wp:inline>
        </w:drawing>
      </w:r>
      <w:r w:rsidRPr="003C066E">
        <w:t xml:space="preserve">is complex Gaussian with mean </w:t>
      </w:r>
      <w:r>
        <w:rPr>
          <w:noProof/>
        </w:rPr>
        <w:drawing>
          <wp:inline distT="0" distB="0" distL="0" distR="0" wp14:anchorId="17603355" wp14:editId="609DF328">
            <wp:extent cx="178816" cy="101600"/>
            <wp:effectExtent l="0" t="0" r="0" b="0"/>
            <wp:docPr id="2134464624" name="Picture 1" descr="{&quot;mathml&quot;:&quot;&lt;math display=\&quot;block\&quot; style=\&quot;font-family:stix;font-size:12px;\&quot;&gt;&lt;mrow&gt;&lt;mi&gt;a&lt;/mi&gt;&lt;mi&gt;E&lt;/mi&gt;&lt;/mrow&gt;&lt;/math&gt;&quot;,&quot;origin&quot;:&quot;MathType for Microsoft Add-in&quot;,&quot;version&quot;:&quot;v3.20.0&quot;}" title="a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a&lt;/mi&gt;&lt;mi&gt;E&lt;/mi&gt;&lt;/mrow&gt;&lt;/math&gt;&quot;,&quot;origin&quot;:&quot;MathType for Microsoft Add-in&quot;,&quot;version&quot;:&quot;v3.20.0&quot;}" title="a E"/>
                    <pic:cNvPicPr/>
                  </pic:nvPicPr>
                  <pic:blipFill>
                    <a:blip r:embed="rId348" cstate="print">
                      <a:extLst>
                        <a:ext uri="{28A0092B-C50C-407E-A947-70E740481C1C}">
                          <a14:useLocalDpi xmlns:a14="http://schemas.microsoft.com/office/drawing/2010/main" val="0"/>
                        </a:ext>
                      </a:extLst>
                    </a:blip>
                    <a:stretch>
                      <a:fillRect/>
                    </a:stretch>
                  </pic:blipFill>
                  <pic:spPr>
                    <a:xfrm>
                      <a:off x="0" y="0"/>
                      <a:ext cx="178816" cy="101600"/>
                    </a:xfrm>
                    <a:prstGeom prst="rect">
                      <a:avLst/>
                    </a:prstGeom>
                  </pic:spPr>
                </pic:pic>
              </a:graphicData>
            </a:graphic>
          </wp:inline>
        </w:drawing>
      </w:r>
      <w:r w:rsidRPr="003C066E">
        <w:t xml:space="preserve">and variance </w:t>
      </w:r>
      <w:r>
        <w:rPr>
          <w:noProof/>
          <w:position w:val="-10"/>
        </w:rPr>
        <w:drawing>
          <wp:inline distT="0" distB="0" distL="0" distR="0" wp14:anchorId="268636F9" wp14:editId="05F7C873">
            <wp:extent cx="4539590" cy="209567"/>
            <wp:effectExtent l="0" t="0" r="0" b="0"/>
            <wp:docPr id="2134464625" name="Picture 1" descr="{&quot;mathml&quot;:&quot;&lt;math display=\&quot;block\&quot; style=\&quot;font-family:stix;font-size:12px;\&quot;&gt;&lt;mrow&gt;&lt;mtext&gt;𝔼&lt;/mtext&gt;&lt;msup&gt;&lt;mfenced close=\&quot;|\&quot; open=\&quot;|\&quot; wrs:valign=\&quot;middle\&quot;&gt;&lt;mrow&gt;&lt;msup&gt;&lt;mi&gt;s&lt;/mi&gt;&lt;mtext&gt;†&lt;/mtext&gt;&lt;/msup&gt;&lt;mi&gt;z&lt;/mi&gt;&lt;/mrow&gt;&lt;/mfenced&gt;&lt;mn&gt;2&lt;/mn&gt;&lt;/msup&gt;&lt;mo&gt;=&lt;/mo&gt;&lt;mtext&gt;𝔼&lt;/mtext&gt;&lt;mfenced close=\&quot;}\&quot; open=\&quot;{\&quot; wrs:valign=\&quot;middle\&quot;&gt;&lt;mrow&gt;&lt;mo stretchy=\&quot;false\&quot;&gt;(&lt;/mo&gt;&lt;msup&gt;&lt;mi&gt;s&lt;/mi&gt;&lt;mtext&gt;†&lt;/mtext&gt;&lt;/msup&gt;&lt;mi&gt;z&lt;/mi&gt;&lt;mo stretchy=\&quot;false\&quot;&gt;)&lt;/mo&gt;&lt;mo stretchy=\&quot;false\&quot;&gt;(&lt;/mo&gt;&lt;msup&gt;&lt;mi&gt;s&lt;/mi&gt;&lt;mtext&gt;†&lt;/mtext&gt;&lt;/msup&gt;&lt;mi&gt;z&lt;/mi&gt;&lt;msup&gt;&lt;mo stretchy=\&quot;false\&quot;&gt;)&lt;/mo&gt;&lt;mtext&gt;†&lt;/mtext&gt;&lt;/msup&gt;&lt;/mrow&gt;&lt;/mfenced&gt;&lt;mo&gt;=&lt;/mo&gt;&lt;mi&gt;t&lt;/mi&gt;&lt;mi&gt;r&lt;/mi&gt;&lt;mfenced close=\&quot;}\&quot; open=\&quot;{\&quot; wrs:valign=\&quot;middle\&quot;&gt;&lt;mrow&gt;&lt;msup&gt;&lt;mi&gt;s&lt;/mi&gt;&lt;mtext&gt;†&lt;/mtext&gt;&lt;/msup&gt;&lt;mtext&gt;𝔼&lt;/mtext&gt;&lt;mfenced close=\&quot;}\&quot; open=\&quot;{\&quot; wrs:valign=\&quot;middle\&quot;&gt;&lt;mrow&gt;&lt;msup&gt;&lt;mi&gt;z&lt;/mi&gt;&lt;mi&gt;z&lt;/mi&gt;&lt;mtext&gt;†&lt;/mtext&gt;&lt;/msup&gt;&lt;/mrow&gt;&lt;/mfenced&gt;&lt;mi&gt;s&lt;/mi&gt;&lt;/mrow&gt;&lt;/mfenced&gt;&lt;mo&gt;=&lt;/mo&gt;&lt;mn&gt;2&lt;/mn&gt;&lt;mi&gt;E&lt;/mi&gt;&lt;msubsup&gt;&lt;mi&gt;σ&lt;/mi&gt;&lt;mrow/&gt;&lt;mn&gt;2&lt;/mn&gt;&lt;/msubsup&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text&gt;𝔼&lt;/mtext&gt;&lt;msup&gt;&lt;mfenced close=\&quot;|\&quot; open=\&quot;|\&quot; wrs:valign=\&quot;middle\&quot;&gt;&lt;mrow&gt;&lt;msup&gt;&lt;mi&gt;s&lt;/mi&gt;&lt;mtext&gt;†&lt;/mtext&gt;&lt;/msup&gt;&lt;mi&gt;z&lt;/mi&gt;&lt;/mrow&gt;&lt;/mfenced&gt;&lt;mn&gt;2&lt;/mn&gt;&lt;/msup&gt;&lt;mo&gt;=&lt;/mo&gt;&lt;mtext&gt;𝔼&lt;/mtext&gt;&lt;mfenced close=\&quot;}\&quot; open=\&quot;{\&quot; wrs:valign=\&quot;middle\&quot;&gt;&lt;mrow&gt;&lt;mo stretchy=\&quot;false\&quot;&gt;(&lt;/mo&gt;&lt;msup&gt;&lt;mi&gt;s&lt;/mi&gt;&lt;mtext&gt;†&lt;/mtext&gt;&lt;/msup&gt;&lt;mi&gt;z&lt;/mi&gt;&lt;mo stretchy=\&quot;false\&quot;&gt;)&lt;/mo&gt;&lt;mo stretchy=\&quot;false\&quot;&gt;(&lt;/mo&gt;&lt;msup&gt;&lt;mi&gt;s&lt;/mi&gt;&lt;mtext&gt;†&lt;/mtext&gt;&lt;/msup&gt;&lt;mi&gt;z&lt;/mi&gt;&lt;msup&gt;&lt;mo stretchy=\&quot;false\&quot;&gt;)&lt;/mo&gt;&lt;mtext&gt;†&lt;/mtext&gt;&lt;/msup&gt;&lt;/mrow&gt;&lt;/mfenced&gt;&lt;mo&gt;=&lt;/mo&gt;&lt;mi&gt;t&lt;/mi&gt;&lt;mi&gt;r&lt;/mi&gt;&lt;mfenced close=\&quot;}\&quot; open=\&quot;{\&quot; wrs:valign=\&quot;middle\&quot;&gt;&lt;mrow&gt;&lt;msup&gt;&lt;mi&gt;s&lt;/mi&gt;&lt;mtext&gt;†&lt;/mtext&gt;&lt;/msup&gt;&lt;mtext&gt;𝔼&lt;/mtext&gt;&lt;mfenced close=\&quot;}\&quot; open=\&quot;{\&quot; wrs:valign=\&quot;middle\&quot;&gt;&lt;mrow&gt;&lt;msup&gt;&lt;mi&gt;z&lt;/mi&gt;&lt;mi&gt;z&lt;/mi&gt;&lt;mtext&gt;†&lt;/mtext&gt;&lt;/msup&gt;&lt;/mrow&gt;&lt;/mfenced&gt;&lt;mi&gt;s&lt;/mi&gt;&lt;/mrow&gt;&lt;/mfenced&gt;&lt;mo&gt;=&lt;/mo&gt;&lt;mn&gt;2&lt;/mn&gt;&lt;mi&gt;E&lt;/mi&gt;&lt;msubsup&gt;&lt;mi&gt;σ&lt;/mi&gt;&lt;mrow/&gt;&lt;mn&gt;2&lt;/mn&gt;&lt;/msubsup&gt;&lt;/mrow&gt;&lt;/math&gt;&quot;,&quot;origin&quot;:&quot;MathType for Microsoft Add-in&quot;,&quot;version&quot;:&quot;v3.20.0&quot;}"/>
                    <pic:cNvPicPr/>
                  </pic:nvPicPr>
                  <pic:blipFill>
                    <a:blip r:embed="rId349" cstate="print">
                      <a:extLst>
                        <a:ext uri="{28A0092B-C50C-407E-A947-70E740481C1C}">
                          <a14:useLocalDpi xmlns:a14="http://schemas.microsoft.com/office/drawing/2010/main" val="0"/>
                        </a:ext>
                      </a:extLst>
                    </a:blip>
                    <a:stretch>
                      <a:fillRect/>
                    </a:stretch>
                  </pic:blipFill>
                  <pic:spPr>
                    <a:xfrm>
                      <a:off x="0" y="0"/>
                      <a:ext cx="4539590" cy="209567"/>
                    </a:xfrm>
                    <a:prstGeom prst="rect">
                      <a:avLst/>
                    </a:prstGeom>
                  </pic:spPr>
                </pic:pic>
              </a:graphicData>
            </a:graphic>
          </wp:inline>
        </w:drawing>
      </w:r>
      <w:r w:rsidRPr="003C066E">
        <w:t xml:space="preserve">, the numerator is the sum of squares of </w:t>
      </w:r>
      <w:r>
        <w:rPr>
          <w:noProof/>
        </w:rPr>
        <w:drawing>
          <wp:inline distT="0" distB="0" distL="0" distR="0" wp14:anchorId="0DD19D07" wp14:editId="3D81C054">
            <wp:extent cx="77216" cy="10160"/>
            <wp:effectExtent l="0" t="0" r="0" b="0"/>
            <wp:docPr id="2134464626"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and </w:t>
      </w:r>
      <w:r>
        <w:rPr>
          <w:noProof/>
        </w:rPr>
        <w:drawing>
          <wp:inline distT="0" distB="0" distL="0" distR="0" wp14:anchorId="35BC257E" wp14:editId="0DF7177C">
            <wp:extent cx="77216" cy="10160"/>
            <wp:effectExtent l="0" t="0" r="0" b="0"/>
            <wp:docPr id="2134464627"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which leads to the noncentral Chi-square density with two degrees of freedom and shape parameter </w:t>
      </w:r>
      <w:r>
        <w:rPr>
          <w:noProof/>
          <w:position w:val="-8"/>
        </w:rPr>
        <w:drawing>
          <wp:inline distT="0" distB="0" distL="0" distR="0" wp14:anchorId="5B4CB92D" wp14:editId="2968D7FA">
            <wp:extent cx="2056384" cy="191008"/>
            <wp:effectExtent l="0" t="0" r="0" b="0"/>
            <wp:docPr id="2134464628" name="Picture 1" descr="{&quot;mathml&quot;:&quot;&lt;math display=\&quot;block\&quot; style=\&quot;font-family:stix;font-size:12px;\&quot;&gt;&lt;mrow&gt;&lt;mi&gt;β&lt;/mi&gt;&lt;mo&gt;=&lt;/mo&gt;&lt;msup&gt;&lt;mi&gt;E&lt;/mi&gt;&lt;mn&gt;2&lt;/mn&gt;&lt;/msup&gt;&lt;mfenced wrs:valign=\&quot;middle\&quot;&gt;&lt;mrow&gt;&lt;msup&gt;&lt;mtext&gt;ℝ&lt;/mtext&gt;&lt;mn&gt;2&lt;/mn&gt;&lt;/msup&gt;&lt;mfenced close=\&quot;}\&quot; open=\&quot;{\&quot; wrs:valign=\&quot;middle\&quot;&gt;&lt;mi&gt;a&lt;/mi&gt;&lt;/mfenced&gt;&lt;mo&gt;+&lt;/mo&gt;&lt;msup&gt;&lt;mtext&gt;𝕀&lt;/mtext&gt;&lt;mn&gt;2&lt;/mn&gt;&lt;/msup&gt;&lt;mfenced close=\&quot;}\&quot; open=\&quot;{\&quot; wrs:valign=\&quot;middle\&quot;&gt;&lt;mi&gt;a&lt;/mi&gt;&lt;/mfenced&gt;&lt;/mrow&gt;&lt;/mfenced&gt;&lt;mo&gt;=&lt;/mo&gt;&lt;msup&gt;&lt;mfenced close=\&quot;|\&quot; open=\&quot;|\&quot; wrs:valign=\&quot;middle\&quot;&gt;&lt;mi&gt;a&lt;/mi&gt;&lt;/mfenced&gt;&lt;mn&gt;2&lt;/mn&gt;&lt;/msup&gt;&lt;msup&gt;&lt;mi&gt;E&lt;/mi&gt;&lt;mn&gt;2&lt;/mn&gt;&lt;/msup&gt;&lt;/mrow&gt;&lt;/math&gt;&quot;,&quot;origin&quot;:&quot;MathType for Microsoft Add-in&quot;,&quot;version&quot;:&quot;v3.20.0&quot;}" title="beta equals E squared open parentheses text ℝ end text squared open curly brackets a close curly brackets plus text 𝕀 end text squared open curly brackets a close curly brackets close parentheses equals open vertical bar a close vertical bar squared E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β&lt;/mi&gt;&lt;mo&gt;=&lt;/mo&gt;&lt;msup&gt;&lt;mi&gt;E&lt;/mi&gt;&lt;mn&gt;2&lt;/mn&gt;&lt;/msup&gt;&lt;mfenced wrs:valign=\&quot;middle\&quot;&gt;&lt;mrow&gt;&lt;msup&gt;&lt;mtext&gt;ℝ&lt;/mtext&gt;&lt;mn&gt;2&lt;/mn&gt;&lt;/msup&gt;&lt;mfenced close=\&quot;}\&quot; open=\&quot;{\&quot; wrs:valign=\&quot;middle\&quot;&gt;&lt;mi&gt;a&lt;/mi&gt;&lt;/mfenced&gt;&lt;mo&gt;+&lt;/mo&gt;&lt;msup&gt;&lt;mtext&gt;𝕀&lt;/mtext&gt;&lt;mn&gt;2&lt;/mn&gt;&lt;/msup&gt;&lt;mfenced close=\&quot;}\&quot; open=\&quot;{\&quot; wrs:valign=\&quot;middle\&quot;&gt;&lt;mi&gt;a&lt;/mi&gt;&lt;/mfenced&gt;&lt;/mrow&gt;&lt;/mfenced&gt;&lt;mo&gt;=&lt;/mo&gt;&lt;msup&gt;&lt;mfenced close=\&quot;|\&quot; open=\&quot;|\&quot; wrs:valign=\&quot;middle\&quot;&gt;&lt;mi&gt;a&lt;/mi&gt;&lt;/mfenced&gt;&lt;mn&gt;2&lt;/mn&gt;&lt;/msup&gt;&lt;msup&gt;&lt;mi&gt;E&lt;/mi&gt;&lt;mn&gt;2&lt;/mn&gt;&lt;/msup&gt;&lt;/mrow&gt;&lt;/math&gt;&quot;,&quot;origin&quot;:&quot;MathType for Microsoft Add-in&quot;,&quot;version&quot;:&quot;v3.20.0&quot;}" title="beta equals E squared open parentheses text ℝ end text squared open curly brackets a close curly brackets plus text 𝕀 end text squared open curly brackets a close curly brackets close parentheses equals open vertical bar a close vertical bar squared E squared"/>
                    <pic:cNvPicPr/>
                  </pic:nvPicPr>
                  <pic:blipFill>
                    <a:blip r:embed="rId350" cstate="print">
                      <a:extLst>
                        <a:ext uri="{28A0092B-C50C-407E-A947-70E740481C1C}">
                          <a14:useLocalDpi xmlns:a14="http://schemas.microsoft.com/office/drawing/2010/main" val="0"/>
                        </a:ext>
                      </a:extLst>
                    </a:blip>
                    <a:stretch>
                      <a:fillRect/>
                    </a:stretch>
                  </pic:blipFill>
                  <pic:spPr>
                    <a:xfrm>
                      <a:off x="0" y="0"/>
                      <a:ext cx="2056384" cy="191008"/>
                    </a:xfrm>
                    <a:prstGeom prst="rect">
                      <a:avLst/>
                    </a:prstGeom>
                  </pic:spPr>
                </pic:pic>
              </a:graphicData>
            </a:graphic>
          </wp:inline>
        </w:drawing>
      </w:r>
      <w:r w:rsidRPr="003C066E">
        <w:t xml:space="preserve">.  The denominator is the sum of the squares of N </w:t>
      </w:r>
      <w:r>
        <w:rPr>
          <w:noProof/>
        </w:rPr>
        <w:drawing>
          <wp:inline distT="0" distB="0" distL="0" distR="0" wp14:anchorId="3632697D" wp14:editId="4705A7D1">
            <wp:extent cx="77216" cy="10160"/>
            <wp:effectExtent l="0" t="0" r="0" b="0"/>
            <wp:docPr id="2134464629"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or N </w:t>
      </w:r>
      <w:r>
        <w:rPr>
          <w:noProof/>
        </w:rPr>
        <w:drawing>
          <wp:inline distT="0" distB="0" distL="0" distR="0" wp14:anchorId="3F03DABD" wp14:editId="11EB4806">
            <wp:extent cx="77216" cy="10160"/>
            <wp:effectExtent l="0" t="0" r="0" b="0"/>
            <wp:docPr id="2134464630"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and N </w:t>
      </w:r>
      <w:r>
        <w:rPr>
          <w:noProof/>
        </w:rPr>
        <w:drawing>
          <wp:inline distT="0" distB="0" distL="0" distR="0" wp14:anchorId="0A36CCF9" wp14:editId="7362282C">
            <wp:extent cx="77216" cy="10160"/>
            <wp:effectExtent l="0" t="0" r="0" b="0"/>
            <wp:docPr id="2134464631"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which leads to the noncentral Chi-square density with 2N degrees of freedom and shape parameter </w:t>
      </w:r>
      <w:r>
        <w:rPr>
          <w:noProof/>
          <w:position w:val="-24"/>
        </w:rPr>
        <w:drawing>
          <wp:inline distT="0" distB="0" distL="0" distR="0" wp14:anchorId="17AC1746" wp14:editId="40059280">
            <wp:extent cx="3474551" cy="440030"/>
            <wp:effectExtent l="0" t="0" r="0" b="0"/>
            <wp:docPr id="2134464632" name="Picture 1" descr="{&quot;mathml&quot;:&quot;&lt;math display=\&quot;block\&quot; style=\&quot;font-family:stix;font-size:12px;\&quot;&gt;&lt;mrow&gt;&lt;mi&gt;α&lt;/mi&gt;&lt;mo&gt;=&lt;/mo&gt;&lt;munderover&gt;&lt;mo&gt;∑&lt;/mo&gt;&lt;mrow&gt;&lt;mi&gt;n&lt;/mi&gt;&lt;mo&gt;=&lt;/mo&gt;&lt;mn&gt;0&lt;/mn&gt;&lt;/mrow&gt;&lt;mrow&gt;&lt;mi&gt;N&lt;/mi&gt;&lt;mo&gt;−&lt;/mo&gt;&lt;mn&gt;1&lt;/mn&gt;&lt;/mrow&gt;&lt;/munderover&gt;&lt;mrow&gt;&lt;mfenced wrs:valign=\&quot;middle\&quot;&gt;&lt;mrow&gt;&lt;msup&gt;&lt;mtext&gt;ℝ&lt;/mtext&gt;&lt;mn&gt;2&lt;/mn&gt;&lt;/msup&gt;&lt;mfenced close=\&quot;}\&quot; open=\&quot;{\&quot; wrs:valign=\&quot;middle\&quot;&gt;&lt;mrow&gt;&lt;mi&gt;a&lt;/mi&gt;&lt;mi&gt;s&lt;/mi&gt;&lt;mo stretchy=\&quot;false\&quot;&gt;[&lt;/mo&gt;&lt;mi&gt;n&lt;/mi&gt;&lt;mo stretchy=\&quot;false\&quot;&gt;]&lt;/mo&gt;&lt;/mrow&gt;&lt;/mfenced&gt;&lt;mo&gt;+&lt;/mo&gt;&lt;msup&gt;&lt;mtext&gt;𝕀&lt;/mtext&gt;&lt;mn&gt;2&lt;/mn&gt;&lt;/msup&gt;&lt;mfenced close=\&quot;}\&quot; open=\&quot;{\&quot; wrs:valign=\&quot;middle\&quot;&gt;&lt;mrow&gt;&lt;mi&gt;a&lt;/mi&gt;&lt;mi&gt;s&lt;/mi&gt;&lt;mo stretchy=\&quot;false\&quot;&gt;[&lt;/mo&gt;&lt;mi&gt;n&lt;/mi&gt;&lt;mo stretchy=\&quot;false\&quot;&gt;]&lt;/mo&gt;&lt;/mrow&gt;&lt;/mfenced&gt;&lt;/mrow&gt;&lt;/mfenced&gt;&lt;/mrow&gt;&lt;mo&gt;=&lt;/mo&gt;&lt;munderover&gt;&lt;mo&gt;∑&lt;/mo&gt;&lt;mrow&gt;&lt;mi&gt;n&lt;/mi&gt;&lt;mo&gt;=&lt;/mo&gt;&lt;mn&gt;0&lt;/mn&gt;&lt;/mrow&gt;&lt;mrow&gt;&lt;mi&gt;N&lt;/mi&gt;&lt;mo&gt;−&lt;/mo&gt;&lt;mn&gt;1&lt;/mn&gt;&lt;/mrow&gt;&lt;/munderover&gt;&lt;mrow&gt;&lt;msup&gt;&lt;mfenced close=\&quot;|\&quot; open=\&quot;|\&quot; wrs:valign=\&quot;middle\&quot;&gt;&lt;mrow&gt;&lt;mi&gt;a&lt;/mi&gt;&lt;mi&gt;s&lt;/mi&gt;&lt;mo stretchy=\&quot;false\&quot;&gt;[&lt;/mo&gt;&lt;mi&gt;n&lt;/mi&gt;&lt;mo stretchy=\&quot;false\&quot;&gt;]&lt;/mo&gt;&lt;/mrow&gt;&lt;/mfenced&gt;&lt;mn&gt;2&lt;/mn&gt;&lt;/msup&gt;&lt;mo&gt;=&lt;/mo&gt;&lt;/mrow&gt;&lt;msup&gt;&lt;mfenced close=\&quot;|\&quot; open=\&quot;|\&quot; wrs:valign=\&quot;middle\&quot;&gt;&lt;mi&gt;a&lt;/mi&gt;&lt;/mfenced&gt;&lt;mn&gt;2&lt;/mn&gt;&lt;/msup&gt;&lt;mi&gt;E&lt;/mi&gt;&lt;/mrow&gt;&lt;/math&gt;&quot;,&quot;origin&quot;:&quot;MathType for Microsoft Add-in&quot;,&quot;version&quot;:&quot;v3.20.0&quot;}" title="alpha equals sum from n equals 0 to N minus 1 of open parentheses text ℝ end text squared open curly brackets a s not stretchy left square bracket n not stretchy right square bracket close curly brackets plus text 𝕀 end text squared open curly brackets a s not stretchy left square bracket n not stretchy right square bracket close curly brackets close parentheses equals sum from n equals 0 to N minus 1 of open vertical bar a s not stretchy left square bracket n not stretchy right square bracket close vertical bar squared equals open vertical bar a close vertical bar squared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α&lt;/mi&gt;&lt;mo&gt;=&lt;/mo&gt;&lt;munderover&gt;&lt;mo&gt;∑&lt;/mo&gt;&lt;mrow&gt;&lt;mi&gt;n&lt;/mi&gt;&lt;mo&gt;=&lt;/mo&gt;&lt;mn&gt;0&lt;/mn&gt;&lt;/mrow&gt;&lt;mrow&gt;&lt;mi&gt;N&lt;/mi&gt;&lt;mo&gt;−&lt;/mo&gt;&lt;mn&gt;1&lt;/mn&gt;&lt;/mrow&gt;&lt;/munderover&gt;&lt;mrow&gt;&lt;mfenced wrs:valign=\&quot;middle\&quot;&gt;&lt;mrow&gt;&lt;msup&gt;&lt;mtext&gt;ℝ&lt;/mtext&gt;&lt;mn&gt;2&lt;/mn&gt;&lt;/msup&gt;&lt;mfenced close=\&quot;}\&quot; open=\&quot;{\&quot; wrs:valign=\&quot;middle\&quot;&gt;&lt;mrow&gt;&lt;mi&gt;a&lt;/mi&gt;&lt;mi&gt;s&lt;/mi&gt;&lt;mo stretchy=\&quot;false\&quot;&gt;[&lt;/mo&gt;&lt;mi&gt;n&lt;/mi&gt;&lt;mo stretchy=\&quot;false\&quot;&gt;]&lt;/mo&gt;&lt;/mrow&gt;&lt;/mfenced&gt;&lt;mo&gt;+&lt;/mo&gt;&lt;msup&gt;&lt;mtext&gt;𝕀&lt;/mtext&gt;&lt;mn&gt;2&lt;/mn&gt;&lt;/msup&gt;&lt;mfenced close=\&quot;}\&quot; open=\&quot;{\&quot; wrs:valign=\&quot;middle\&quot;&gt;&lt;mrow&gt;&lt;mi&gt;a&lt;/mi&gt;&lt;mi&gt;s&lt;/mi&gt;&lt;mo stretchy=\&quot;false\&quot;&gt;[&lt;/mo&gt;&lt;mi&gt;n&lt;/mi&gt;&lt;mo stretchy=\&quot;false\&quot;&gt;]&lt;/mo&gt;&lt;/mrow&gt;&lt;/mfenced&gt;&lt;/mrow&gt;&lt;/mfenced&gt;&lt;/mrow&gt;&lt;mo&gt;=&lt;/mo&gt;&lt;munderover&gt;&lt;mo&gt;∑&lt;/mo&gt;&lt;mrow&gt;&lt;mi&gt;n&lt;/mi&gt;&lt;mo&gt;=&lt;/mo&gt;&lt;mn&gt;0&lt;/mn&gt;&lt;/mrow&gt;&lt;mrow&gt;&lt;mi&gt;N&lt;/mi&gt;&lt;mo&gt;−&lt;/mo&gt;&lt;mn&gt;1&lt;/mn&gt;&lt;/mrow&gt;&lt;/munderover&gt;&lt;mrow&gt;&lt;msup&gt;&lt;mfenced close=\&quot;|\&quot; open=\&quot;|\&quot; wrs:valign=\&quot;middle\&quot;&gt;&lt;mrow&gt;&lt;mi&gt;a&lt;/mi&gt;&lt;mi&gt;s&lt;/mi&gt;&lt;mo stretchy=\&quot;false\&quot;&gt;[&lt;/mo&gt;&lt;mi&gt;n&lt;/mi&gt;&lt;mo stretchy=\&quot;false\&quot;&gt;]&lt;/mo&gt;&lt;/mrow&gt;&lt;/mfenced&gt;&lt;mn&gt;2&lt;/mn&gt;&lt;/msup&gt;&lt;mo&gt;=&lt;/mo&gt;&lt;/mrow&gt;&lt;msup&gt;&lt;mfenced close=\&quot;|\&quot; open=\&quot;|\&quot; wrs:valign=\&quot;middle\&quot;&gt;&lt;mi&gt;a&lt;/mi&gt;&lt;/mfenced&gt;&lt;mn&gt;2&lt;/mn&gt;&lt;/msup&gt;&lt;mi&gt;E&lt;/mi&gt;&lt;/mrow&gt;&lt;/math&gt;&quot;,&quot;origin&quot;:&quot;MathType for Microsoft Add-in&quot;,&quot;version&quot;:&quot;v3.20.0&quot;}" title="alpha equals sum from n equals 0 to N minus 1 of open parentheses text ℝ end text squared open curly brackets a s not stretchy left square bracket n not stretchy right square bracket close curly brackets plus text 𝕀 end text squared open curly brackets a s not stretchy left square bracket n not stretchy right square bracket close curly brackets close parentheses equals sum from n equals 0 to N minus 1 of open vertical bar a s not stretchy left square bracket n not stretchy right square bracket close vertical bar squared equals open vertical bar a close vertical bar squared E"/>
                    <pic:cNvPicPr/>
                  </pic:nvPicPr>
                  <pic:blipFill>
                    <a:blip r:embed="rId351" cstate="print">
                      <a:extLst>
                        <a:ext uri="{28A0092B-C50C-407E-A947-70E740481C1C}">
                          <a14:useLocalDpi xmlns:a14="http://schemas.microsoft.com/office/drawing/2010/main" val="0"/>
                        </a:ext>
                      </a:extLst>
                    </a:blip>
                    <a:stretch>
                      <a:fillRect/>
                    </a:stretch>
                  </pic:blipFill>
                  <pic:spPr>
                    <a:xfrm>
                      <a:off x="0" y="0"/>
                      <a:ext cx="3474551" cy="440030"/>
                    </a:xfrm>
                    <a:prstGeom prst="rect">
                      <a:avLst/>
                    </a:prstGeom>
                  </pic:spPr>
                </pic:pic>
              </a:graphicData>
            </a:graphic>
          </wp:inline>
        </w:drawing>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Pr="00873837" w:rsidRDefault="00894722" w:rsidP="002C66DD">
      <w:pPr>
        <w:pStyle w:val="Heading3"/>
      </w:pPr>
      <w:bookmarkStart w:id="54" w:name="_Toc280363837"/>
      <w:bookmarkStart w:id="55" w:name="_Toc209787682"/>
      <w:bookmarkStart w:id="56" w:name="_Toc229857339"/>
      <w:bookmarkStart w:id="57" w:name="_Toc229926392"/>
      <w:bookmarkStart w:id="58" w:name="OLE_LINK73"/>
      <w:bookmarkStart w:id="59" w:name="OLE_LINK74"/>
      <w:r w:rsidRPr="00873837">
        <w:t>Unknown Amplitude</w:t>
      </w:r>
      <w:bookmarkEnd w:id="54"/>
      <w:bookmarkEnd w:id="55"/>
      <w:bookmarkEnd w:id="56"/>
      <w:bookmarkEnd w:id="57"/>
    </w:p>
    <w:p w:rsidR="00894722" w:rsidRPr="003C066E" w:rsidRDefault="00894722" w:rsidP="002C66DD">
      <w:r w:rsidRPr="003C066E">
        <w:t>Consider a signal model where the channel imparts a random gain, which we model as</w:t>
      </w:r>
      <w:r>
        <w:rPr>
          <w:noProof/>
        </w:rPr>
        <w:drawing>
          <wp:inline distT="0" distB="0" distL="0" distR="0" wp14:anchorId="30D20993" wp14:editId="04C6146A">
            <wp:extent cx="554736" cy="119888"/>
            <wp:effectExtent l="0" t="0" r="0" b="0"/>
            <wp:docPr id="2134464633" name="Picture 1" descr="{&quot;mathml&quot;:&quot;&lt;math display=\&quot;block\&quot; style=\&quot;font-family:stix;font-size:12px;\&quot;&gt;&lt;mrow&gt;&lt;mi&gt;H&lt;/mi&gt;&lt;mo&gt;=&lt;/mo&gt;&lt;mi&gt;A&lt;/mi&gt;&lt;msup&gt;&lt;mi&gt;e&lt;/mi&gt;&lt;mrow&gt;&lt;mi&gt;j&lt;/mi&gt;&lt;mi&gt;Θ&lt;/mi&gt;&lt;/mrow&gt;&lt;/msup&gt;&lt;/mrow&gt;&lt;/math&gt;&quot;,&quot;origin&quot;:&quot;MathType for Microsoft Add-in&quot;,&quot;version&quot;:&quot;v3.20.0&quot;}" title="H equals A e to the power of j capital theta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H&lt;/mi&gt;&lt;mo&gt;=&lt;/mo&gt;&lt;mi&gt;A&lt;/mi&gt;&lt;msup&gt;&lt;mi&gt;e&lt;/mi&gt;&lt;mrow&gt;&lt;mi&gt;j&lt;/mi&gt;&lt;mi&gt;Θ&lt;/mi&gt;&lt;/mrow&gt;&lt;/msup&gt;&lt;/mrow&gt;&lt;/math&gt;&quot;,&quot;origin&quot;:&quot;MathType for Microsoft Add-in&quot;,&quot;version&quot;:&quot;v3.20.0&quot;}" title="H equals A e to the power of j capital theta end exponent"/>
                    <pic:cNvPicPr/>
                  </pic:nvPicPr>
                  <pic:blipFill>
                    <a:blip r:embed="rId352" cstate="print">
                      <a:extLst>
                        <a:ext uri="{28A0092B-C50C-407E-A947-70E740481C1C}">
                          <a14:useLocalDpi xmlns:a14="http://schemas.microsoft.com/office/drawing/2010/main" val="0"/>
                        </a:ext>
                      </a:extLst>
                    </a:blip>
                    <a:stretch>
                      <a:fillRect/>
                    </a:stretch>
                  </pic:blipFill>
                  <pic:spPr>
                    <a:xfrm>
                      <a:off x="0" y="0"/>
                      <a:ext cx="554736" cy="119888"/>
                    </a:xfrm>
                    <a:prstGeom prst="rect">
                      <a:avLst/>
                    </a:prstGeom>
                  </pic:spPr>
                </pic:pic>
              </a:graphicData>
            </a:graphic>
          </wp:inline>
        </w:drawing>
      </w:r>
      <w:r w:rsidRPr="003C066E">
        <w:t xml:space="preserve">, where </w:t>
      </w:r>
      <w:r>
        <w:rPr>
          <w:noProof/>
          <w:position w:val="-9"/>
        </w:rPr>
        <w:drawing>
          <wp:inline distT="0" distB="0" distL="0" distR="0" wp14:anchorId="3E09C8FA" wp14:editId="186FE794">
            <wp:extent cx="445008" cy="162560"/>
            <wp:effectExtent l="0" t="0" r="0" b="0"/>
            <wp:docPr id="2134464634" name="Picture 1" descr="{&quot;mathml&quot;:&quot;&lt;math display=\&quot;block\&quot; style=\&quot;font-family:stix;font-size:12px;\&quot;&gt;&lt;mrow&gt;&lt;mi&gt;A&lt;/mi&gt;&lt;mo&gt;~&lt;/mo&gt;&lt;msub&gt;&lt;mi&gt;p&lt;/mi&gt;&lt;mi&gt;A&lt;/mi&gt;&lt;/msub&gt;&lt;/mrow&gt;&lt;/math&gt;&quot;,&quot;origin&quot;:&quot;MathType for Microsoft Add-in&quot;,&quot;version&quot;:&quot;v3.20.0&quot;}" title="A tilde p subscrip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A&lt;/mi&gt;&lt;mo&gt;~&lt;/mo&gt;&lt;msub&gt;&lt;mi&gt;p&lt;/mi&gt;&lt;mi&gt;A&lt;/mi&gt;&lt;/msub&gt;&lt;/mrow&gt;&lt;/math&gt;&quot;,&quot;origin&quot;:&quot;MathType for Microsoft Add-in&quot;,&quot;version&quot;:&quot;v3.20.0&quot;}" title="A tilde p subscript A"/>
                    <pic:cNvPicPr/>
                  </pic:nvPicPr>
                  <pic:blipFill>
                    <a:blip r:embed="rId353" cstate="print">
                      <a:extLst>
                        <a:ext uri="{28A0092B-C50C-407E-A947-70E740481C1C}">
                          <a14:useLocalDpi xmlns:a14="http://schemas.microsoft.com/office/drawing/2010/main" val="0"/>
                        </a:ext>
                      </a:extLst>
                    </a:blip>
                    <a:stretch>
                      <a:fillRect/>
                    </a:stretch>
                  </pic:blipFill>
                  <pic:spPr>
                    <a:xfrm>
                      <a:off x="0" y="0"/>
                      <a:ext cx="445008" cy="162560"/>
                    </a:xfrm>
                    <a:prstGeom prst="rect">
                      <a:avLst/>
                    </a:prstGeom>
                  </pic:spPr>
                </pic:pic>
              </a:graphicData>
            </a:graphic>
          </wp:inline>
        </w:drawing>
      </w:r>
      <w:r w:rsidRPr="003C066E">
        <w:t xml:space="preserve">and </w:t>
      </w:r>
      <w:r>
        <w:rPr>
          <w:noProof/>
        </w:rPr>
        <w:drawing>
          <wp:inline distT="0" distB="0" distL="0" distR="0" wp14:anchorId="1813DA8E" wp14:editId="4CB43F7E">
            <wp:extent cx="117856" cy="101600"/>
            <wp:effectExtent l="0" t="0" r="0" b="0"/>
            <wp:docPr id="2134464635" name="Picture 1" descr="{&quot;mathml&quot;:&quot;&lt;math display=\&quot;block\&quot; style=\&quot;font-family:stix;font-size:12px;\&quot;&gt;&lt;mi&gt;Θ&lt;/mi&gt;&lt;/math&gt;&quot;,&quot;origin&quot;:&quot;MathType for Microsoft Add-in&quot;,&quot;version&quot;:&quot;v3.20.0&quot;}" title="capital 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Θ&lt;/mi&gt;&lt;/math&gt;&quot;,&quot;origin&quot;:&quot;MathType for Microsoft Add-in&quot;,&quot;version&quot;:&quot;v3.20.0&quot;}" title="capital theta"/>
                    <pic:cNvPicPr/>
                  </pic:nvPicPr>
                  <pic:blipFill>
                    <a:blip r:embed="rId354" cstate="print">
                      <a:extLst>
                        <a:ext uri="{28A0092B-C50C-407E-A947-70E740481C1C}">
                          <a14:useLocalDpi xmlns:a14="http://schemas.microsoft.com/office/drawing/2010/main" val="0"/>
                        </a:ext>
                      </a:extLst>
                    </a:blip>
                    <a:stretch>
                      <a:fillRect/>
                    </a:stretch>
                  </pic:blipFill>
                  <pic:spPr>
                    <a:xfrm>
                      <a:off x="0" y="0"/>
                      <a:ext cx="117856" cy="101600"/>
                    </a:xfrm>
                    <a:prstGeom prst="rect">
                      <a:avLst/>
                    </a:prstGeom>
                  </pic:spPr>
                </pic:pic>
              </a:graphicData>
            </a:graphic>
          </wp:inline>
        </w:drawing>
      </w:r>
      <w:r w:rsidRPr="003C066E">
        <w:t xml:space="preserve">is a uniformly distributed random phase, to a known transmitted signal, </w:t>
      </w:r>
      <w:r>
        <w:rPr>
          <w:noProof/>
        </w:rPr>
        <w:drawing>
          <wp:inline distT="0" distB="0" distL="0" distR="0" wp14:anchorId="39F4B0AC" wp14:editId="7B2A7F89">
            <wp:extent cx="67056" cy="69088"/>
            <wp:effectExtent l="0" t="0" r="0" b="0"/>
            <wp:docPr id="2134464636" name="Picture 1" descr="{&quot;mathml&quot;:&quot;&lt;math display=\&quot;block\&quot; style=\&quot;font-family:stix;font-size:12px;\&quot;&gt;&lt;mi&gt;s&lt;/mi&gt;&lt;/math&gt;&quot;,&quot;origin&quot;:&quot;MathType for Microsoft Add-in&quot;,&quot;version&quot;:&quot;v3.20.0&quot;}"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s&lt;/mi&gt;&lt;/math&gt;&quot;,&quot;origin&quot;:&quot;MathType for Microsoft Add-in&quot;,&quot;version&quot;:&quot;v3.20.0&quot;}" title="s"/>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67056" cy="69088"/>
                    </a:xfrm>
                    <a:prstGeom prst="rect">
                      <a:avLst/>
                    </a:prstGeom>
                  </pic:spPr>
                </pic:pic>
              </a:graphicData>
            </a:graphic>
          </wp:inline>
        </w:drawing>
      </w:r>
      <w:r w:rsidRPr="003C066E">
        <w:t>.  As such the receiver is assumed to have knowledge of neither the phase nor the amplitude.</w:t>
      </w:r>
    </w:p>
    <w:p w:rsidR="00894722" w:rsidRPr="003C066E" w:rsidRDefault="00894722" w:rsidP="002C66DD"/>
    <w:p w:rsidR="00894722" w:rsidRPr="003C066E" w:rsidRDefault="00894722" w:rsidP="002C66DD">
      <w:r w:rsidRPr="003C066E">
        <w:tab/>
      </w:r>
      <w:r>
        <w:rPr>
          <w:noProof/>
        </w:rPr>
        <w:drawing>
          <wp:inline distT="0" distB="0" distL="0" distR="0" wp14:anchorId="286BAECC" wp14:editId="461D7D89">
            <wp:extent cx="890016" cy="123952"/>
            <wp:effectExtent l="0" t="0" r="0" b="0"/>
            <wp:docPr id="2134464637" name="Picture 1" descr="{&quot;mathml&quot;:&quot;&lt;math style=\&quot;font-family:stix;font-size:12px;\&quot;&gt;&lt;mrow&gt;&lt;mi&gt;Y&lt;/mi&gt;&lt;mo&gt;=&lt;/mo&gt;&lt;mi&gt;A&lt;/mi&gt;&lt;msup&gt;&lt;mi&gt;e&lt;/mi&gt;&lt;mrow&gt;&lt;mi&gt;j&lt;/mi&gt;&lt;mi&gt;Θ&lt;/mi&gt;&lt;/mrow&gt;&lt;/msup&gt;&lt;mi&gt;s&lt;/mi&gt;&lt;mo&gt;+&lt;/mo&gt;&lt;mi&gt;W&lt;/mi&gt;&lt;/mrow&gt;&lt;/math&gt;&quot;,&quot;origin&quot;:&quot;MathType for Microsoft Add-in&quot;,&quot;version&quot;:&quot;v3.20.0&quot;}" title="Y equals A e to the power of j capital theta end exponent s plus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A&lt;/mi&gt;&lt;msup&gt;&lt;mi&gt;e&lt;/mi&gt;&lt;mrow&gt;&lt;mi&gt;j&lt;/mi&gt;&lt;mi&gt;Θ&lt;/mi&gt;&lt;/mrow&gt;&lt;/msup&gt;&lt;mi&gt;s&lt;/mi&gt;&lt;mo&gt;+&lt;/mo&gt;&lt;mi&gt;W&lt;/mi&gt;&lt;/mrow&gt;&lt;/math&gt;&quot;,&quot;origin&quot;:&quot;MathType for Microsoft Add-in&quot;,&quot;version&quot;:&quot;v3.20.0&quot;}" title="Y equals A e to the power of j capital theta end exponent s plus W"/>
                    <pic:cNvPicPr/>
                  </pic:nvPicPr>
                  <pic:blipFill>
                    <a:blip r:embed="rId355" cstate="print">
                      <a:extLst>
                        <a:ext uri="{28A0092B-C50C-407E-A947-70E740481C1C}">
                          <a14:useLocalDpi xmlns:a14="http://schemas.microsoft.com/office/drawing/2010/main" val="0"/>
                        </a:ext>
                      </a:extLst>
                    </a:blip>
                    <a:stretch>
                      <a:fillRect/>
                    </a:stretch>
                  </pic:blipFill>
                  <pic:spPr>
                    <a:xfrm>
                      <a:off x="0" y="0"/>
                      <a:ext cx="890016" cy="1239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Conditioned on the unknown quantities, the likelihood function of the observations becomes</w:t>
      </w:r>
    </w:p>
    <w:p w:rsidR="00894722" w:rsidRPr="003C066E" w:rsidRDefault="00894722" w:rsidP="002C66DD"/>
    <w:p w:rsidR="00894722" w:rsidRPr="003C066E" w:rsidRDefault="00894722" w:rsidP="002C66DD">
      <w:r w:rsidRPr="003C066E">
        <w:tab/>
      </w:r>
      <w:r>
        <w:rPr>
          <w:noProof/>
          <w:position w:val="-63"/>
        </w:rPr>
        <w:drawing>
          <wp:inline distT="0" distB="0" distL="0" distR="0" wp14:anchorId="7465B7CC" wp14:editId="7D4914CD">
            <wp:extent cx="2430272" cy="928624"/>
            <wp:effectExtent l="0" t="0" r="0" b="0"/>
            <wp:docPr id="2134464638" name="Picture 1" descr="{&quot;mathml&quot;:&quot;&lt;math style=\&quot;font-family:stix;font-size:12px;\&quot;&gt;&lt;mtable wrs:columnalign=\&quot;relation\&quot;&gt;&lt;mtr&gt;&lt;mtd&gt;&lt;mi&gt;L&lt;/mi&gt;&lt;mo stretchy=\&quot;false\&quot;&gt;(&lt;/mo&gt;&lt;mi&gt;y&lt;/mi&gt;&lt;mo&gt;|&lt;/mo&gt;&lt;mi&gt;a&lt;/mi&gt;&lt;mo&gt;,&lt;/mo&gt;&lt;mi&gt;θ&lt;/mi&gt;&lt;mo stretchy=\&quot;false\&quot;&gt;)&lt;/mo&gt;&lt;mo&gt;=&lt;/mo&gt;&lt;mi&gt;exp&lt;/mi&gt;&lt;mfenced close=\&quot;}\&quot; open=\&quot;{\&quot; wrs:valign=\&quot;middle\&quot;&gt;&lt;mrow&gt;&lt;mo&gt;−&lt;/mo&gt;&lt;mfrac&gt;&lt;mn&gt;1&lt;/mn&gt;&lt;mrow&gt;&lt;mn&gt;2&lt;/mn&gt;&lt;msup&gt;&lt;mi&gt;σ&lt;/mi&gt;&lt;mn&gt;2&lt;/mn&gt;&lt;/msup&gt;&lt;/mrow&gt;&lt;/mfrac&gt;&lt;msup&gt;&lt;mfenced close=\&quot;‖\&quot; open=\&quot;‖\&quot; wrs:valign=\&quot;middle\&quot;&gt;&lt;mrow&gt;&lt;mi&gt;y&lt;/mi&gt;&lt;mo&gt;−&lt;/mo&gt;&lt;mi&gt;a&lt;/mi&gt;&lt;msup&gt;&lt;mi&gt;e&lt;/mi&gt;&lt;mrow&gt;&lt;mi&gt;j&lt;/mi&gt;&lt;mi&gt;θ&lt;/mi&gt;&lt;/mrow&gt;&lt;/msup&gt;&lt;mi&gt;s&lt;/mi&gt;&lt;/mrow&gt;&lt;/mfenced&gt;&lt;mn&gt;2&lt;/mn&gt;&lt;/msup&gt;&lt;/mrow&gt;&lt;/mfenced&gt;&lt;/mtd&gt;&lt;/mtr&gt;&lt;mtr&gt;&lt;mtd&gt;&lt;mo&gt;~&lt;/mo&gt;&lt;mi&gt;exp&lt;/mi&gt;&lt;mfenced close=\&quot;}\&quot; open=\&quot;{\&quot; wrs:valign=\&quot;middle\&quot;&gt;&lt;mrow&gt;&lt;mo&gt;−&lt;/mo&gt;&lt;mfrac&gt;&lt;mn&gt;1&lt;/mn&gt;&lt;mrow&gt;&lt;msup&gt;&lt;mi&gt;σ&lt;/mi&gt;&lt;mn&gt;2&lt;/mn&gt;&lt;/msup&gt;&lt;/mrow&gt;&lt;/mfrac&gt;&lt;mtext&gt;ℝ&lt;/mtext&gt;&lt;mfenced close=\&quot;}\&quot; open=\&quot;{\&quot; wrs:valign=\&quot;middle\&quot;&gt;&lt;mrow&gt;&lt;mi&gt;a&lt;/mi&gt;&lt;msup&gt;&lt;mi&gt;e&lt;/mi&gt;&lt;mrow&gt;&lt;mi&gt;j&lt;/mi&gt;&lt;mi&gt;θ&lt;/mi&gt;&lt;/mrow&gt;&lt;/msup&gt;&lt;mi&gt;z&lt;/mi&gt;&lt;/mrow&gt;&lt;/mfenced&gt;&lt;/mrow&gt;&lt;/mfenced&gt;&lt;/mtd&gt;&lt;/mtr&gt;&lt;/mtable&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i&gt;L&lt;/mi&gt;&lt;mo stretchy=\&quot;false\&quot;&gt;(&lt;/mo&gt;&lt;mi&gt;y&lt;/mi&gt;&lt;mo&gt;|&lt;/mo&gt;&lt;mi&gt;a&lt;/mi&gt;&lt;mo&gt;,&lt;/mo&gt;&lt;mi&gt;θ&lt;/mi&gt;&lt;mo stretchy=\&quot;false\&quot;&gt;)&lt;/mo&gt;&lt;mo&gt;=&lt;/mo&gt;&lt;mi&gt;exp&lt;/mi&gt;&lt;mfenced close=\&quot;}\&quot; open=\&quot;{\&quot; wrs:valign=\&quot;middle\&quot;&gt;&lt;mrow&gt;&lt;mo&gt;−&lt;/mo&gt;&lt;mfrac&gt;&lt;mn&gt;1&lt;/mn&gt;&lt;mrow&gt;&lt;mn&gt;2&lt;/mn&gt;&lt;msup&gt;&lt;mi&gt;σ&lt;/mi&gt;&lt;mn&gt;2&lt;/mn&gt;&lt;/msup&gt;&lt;/mrow&gt;&lt;/mfrac&gt;&lt;msup&gt;&lt;mfenced close=\&quot;‖\&quot; open=\&quot;‖\&quot; wrs:valign=\&quot;middle\&quot;&gt;&lt;mrow&gt;&lt;mi&gt;y&lt;/mi&gt;&lt;mo&gt;−&lt;/mo&gt;&lt;mi&gt;a&lt;/mi&gt;&lt;msup&gt;&lt;mi&gt;e&lt;/mi&gt;&lt;mrow&gt;&lt;mi&gt;j&lt;/mi&gt;&lt;mi&gt;θ&lt;/mi&gt;&lt;/mrow&gt;&lt;/msup&gt;&lt;mi&gt;s&lt;/mi&gt;&lt;/mrow&gt;&lt;/mfenced&gt;&lt;mn&gt;2&lt;/mn&gt;&lt;/msup&gt;&lt;/mrow&gt;&lt;/mfenced&gt;&lt;/mtd&gt;&lt;/mtr&gt;&lt;mtr&gt;&lt;mtd&gt;&lt;mo&gt;~&lt;/mo&gt;&lt;mi&gt;exp&lt;/mi&gt;&lt;mfenced close=\&quot;}\&quot; open=\&quot;{\&quot; wrs:valign=\&quot;middle\&quot;&gt;&lt;mrow&gt;&lt;mo&gt;−&lt;/mo&gt;&lt;mfrac&gt;&lt;mn&gt;1&lt;/mn&gt;&lt;mrow&gt;&lt;msup&gt;&lt;mi&gt;σ&lt;/mi&gt;&lt;mn&gt;2&lt;/mn&gt;&lt;/msup&gt;&lt;/mrow&gt;&lt;/mfrac&gt;&lt;mtext&gt;ℝ&lt;/mtext&gt;&lt;mfenced close=\&quot;}\&quot; open=\&quot;{\&quot; wrs:valign=\&quot;middle\&quot;&gt;&lt;mrow&gt;&lt;mi&gt;a&lt;/mi&gt;&lt;msup&gt;&lt;mi&gt;e&lt;/mi&gt;&lt;mrow&gt;&lt;mi&gt;j&lt;/mi&gt;&lt;mi&gt;θ&lt;/mi&gt;&lt;/mrow&gt;&lt;/msup&gt;&lt;mi&gt;z&lt;/mi&gt;&lt;/mrow&gt;&lt;/mfenced&gt;&lt;/mrow&gt;&lt;/mfenced&gt;&lt;/mtd&gt;&lt;/mtr&gt;&lt;/mtable&gt;&lt;/math&gt;&quot;,&quot;origin&quot;:&quot;MathType for Microsoft Add-in&quot;,&quot;version&quot;:&quot;v3.20.0&quot;}"/>
                    <pic:cNvPicPr/>
                  </pic:nvPicPr>
                  <pic:blipFill>
                    <a:blip r:embed="rId356" cstate="print">
                      <a:extLst>
                        <a:ext uri="{28A0092B-C50C-407E-A947-70E740481C1C}">
                          <a14:useLocalDpi xmlns:a14="http://schemas.microsoft.com/office/drawing/2010/main" val="0"/>
                        </a:ext>
                      </a:extLst>
                    </a:blip>
                    <a:stretch>
                      <a:fillRect/>
                    </a:stretch>
                  </pic:blipFill>
                  <pic:spPr>
                    <a:xfrm>
                      <a:off x="0" y="0"/>
                      <a:ext cx="2430272" cy="928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the matched filter output is define as </w:t>
      </w:r>
    </w:p>
    <w:p w:rsidR="00894722" w:rsidRPr="003C066E" w:rsidRDefault="00894722" w:rsidP="002C66DD">
      <w:r w:rsidRPr="003C066E">
        <w:tab/>
      </w:r>
      <w:r>
        <w:rPr>
          <w:noProof/>
          <w:position w:val="-4"/>
        </w:rPr>
        <w:drawing>
          <wp:inline distT="0" distB="0" distL="0" distR="0" wp14:anchorId="77AFFAE0" wp14:editId="35384DB3">
            <wp:extent cx="414528" cy="154432"/>
            <wp:effectExtent l="0" t="0" r="0" b="0"/>
            <wp:docPr id="2134464639" name="Picture 1" descr="{&quot;mathml&quot;:&quot;&lt;math style=\&quot;font-family:stix;font-size:12px;\&quot;&gt;&lt;mrow&gt;&lt;mi&gt;z&lt;/mi&gt;&lt;mo&gt;=&lt;/mo&gt;&lt;msup&gt;&lt;mi&gt;s&lt;/mi&gt;&lt;mtext&gt;†&lt;/mtext&gt;&lt;/msup&gt;&lt;mi&gt;y&lt;/mi&gt;&lt;/mrow&gt;&lt;/math&gt;&quot;,&quot;origin&quot;:&quot;MathType for Microsoft Add-in&quot;,&quot;version&quot;:&quot;v3.20.0&quot;}" title="z equals s to the power of text † end text end exponent 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gt;=&lt;/mo&gt;&lt;msup&gt;&lt;mi&gt;s&lt;/mi&gt;&lt;mtext&gt;†&lt;/mtext&gt;&lt;/msup&gt;&lt;mi&gt;y&lt;/mi&gt;&lt;/mrow&gt;&lt;/math&gt;&quot;,&quot;origin&quot;:&quot;MathType for Microsoft Add-in&quot;,&quot;version&quot;:&quot;v3.20.0&quot;}" title="z equals s to the power of text † end text end exponent y"/>
                    <pic:cNvPicPr/>
                  </pic:nvPicPr>
                  <pic:blipFill>
                    <a:blip r:embed="rId357" cstate="print">
                      <a:extLst>
                        <a:ext uri="{28A0092B-C50C-407E-A947-70E740481C1C}">
                          <a14:useLocalDpi xmlns:a14="http://schemas.microsoft.com/office/drawing/2010/main" val="0"/>
                        </a:ext>
                      </a:extLst>
                    </a:blip>
                    <a:stretch>
                      <a:fillRect/>
                    </a:stretch>
                  </pic:blipFill>
                  <pic:spPr>
                    <a:xfrm>
                      <a:off x="0" y="0"/>
                      <a:ext cx="414528" cy="1544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Averaging with respect to the unknown phase we arrive at the test statistic</w:t>
      </w:r>
    </w:p>
    <w:p w:rsidR="00894722" w:rsidRPr="003C066E" w:rsidRDefault="00894722" w:rsidP="002C66DD"/>
    <w:p w:rsidR="00894722" w:rsidRPr="003C066E" w:rsidRDefault="00894722" w:rsidP="002C66DD">
      <w:r w:rsidRPr="003C066E">
        <w:tab/>
      </w:r>
      <w:r>
        <w:rPr>
          <w:noProof/>
          <w:position w:val="-26"/>
        </w:rPr>
        <w:drawing>
          <wp:inline distT="0" distB="0" distL="0" distR="0" wp14:anchorId="4C099C46" wp14:editId="27BD17E0">
            <wp:extent cx="973328" cy="420624"/>
            <wp:effectExtent l="0" t="0" r="0" b="0"/>
            <wp:docPr id="2134464640" name="Picture 1" descr="{&quot;mathml&quot;:&quot;&lt;math style=\&quot;font-family:stix;font-size:12px;\&quot;&gt;&lt;mrow&gt;&lt;msub&gt;&lt;mi&gt;Λ&lt;/mi&gt;&lt;mrow&gt;&lt;mo&gt;|&lt;/mo&gt;&lt;mi&gt;A&lt;/mi&gt;&lt;/mrow&gt;&lt;/msub&gt;&lt;mo&gt;=&lt;/mo&gt;&lt;msub&gt;&lt;mi&gt;I&lt;/mi&gt;&lt;mn&gt;0&lt;/mn&gt;&lt;/msub&gt;&lt;mfenced wrs:valign=\&quot;middle\&quot;&gt;&lt;mrow&gt;&lt;mfrac&gt;&lt;mrow&gt;&lt;mi&gt;A&lt;/mi&gt;&lt;mfenced close=\&quot;|\&quot; open=\&quot;|\&quot; wrs:valign=\&quot;middle\&quot;&gt;&lt;mi&gt;z&lt;/mi&gt;&lt;/mfenced&gt;&lt;/mrow&gt;&lt;mrow&gt;&lt;msup&gt;&lt;mi&gt;σ&lt;/mi&gt;&lt;mn&gt;2&lt;/mn&gt;&lt;/msup&gt;&lt;/mrow&gt;&lt;/mfrac&gt;&lt;/mrow&gt;&lt;/mfenced&gt;&lt;/mrow&gt;&lt;/math&gt;&quot;,&quot;origin&quot;:&quot;MathType for Microsoft Add-in&quot;,&quot;version&quot;:&quot;v3.20.0&quot;}" title="capital lambda subscript vertical line A end subscript equals I subscript 0 open parentheses fraction numerator A open vertical bar z close vertical bar over denominator sigma squared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Λ&lt;/mi&gt;&lt;mrow&gt;&lt;mo&gt;|&lt;/mo&gt;&lt;mi&gt;A&lt;/mi&gt;&lt;/mrow&gt;&lt;/msub&gt;&lt;mo&gt;=&lt;/mo&gt;&lt;msub&gt;&lt;mi&gt;I&lt;/mi&gt;&lt;mn&gt;0&lt;/mn&gt;&lt;/msub&gt;&lt;mfenced wrs:valign=\&quot;middle\&quot;&gt;&lt;mrow&gt;&lt;mfrac&gt;&lt;mrow&gt;&lt;mi&gt;A&lt;/mi&gt;&lt;mfenced close=\&quot;|\&quot; open=\&quot;|\&quot; wrs:valign=\&quot;middle\&quot;&gt;&lt;mi&gt;z&lt;/mi&gt;&lt;/mfenced&gt;&lt;/mrow&gt;&lt;mrow&gt;&lt;msup&gt;&lt;mi&gt;σ&lt;/mi&gt;&lt;mn&gt;2&lt;/mn&gt;&lt;/msup&gt;&lt;/mrow&gt;&lt;/mfrac&gt;&lt;/mrow&gt;&lt;/mfenced&gt;&lt;/mrow&gt;&lt;/math&gt;&quot;,&quot;origin&quot;:&quot;MathType for Microsoft Add-in&quot;,&quot;version&quot;:&quot;v3.20.0&quot;}" title="capital lambda subscript vertical line A end subscript equals I subscript 0 open parentheses fraction numerator A open vertical bar z close vertical bar over denominator sigma squared end fraction close parentheses"/>
                    <pic:cNvPicPr/>
                  </pic:nvPicPr>
                  <pic:blipFill>
                    <a:blip r:embed="rId358" cstate="print">
                      <a:extLst>
                        <a:ext uri="{28A0092B-C50C-407E-A947-70E740481C1C}">
                          <a14:useLocalDpi xmlns:a14="http://schemas.microsoft.com/office/drawing/2010/main" val="0"/>
                        </a:ext>
                      </a:extLst>
                    </a:blip>
                    <a:stretch>
                      <a:fillRect/>
                    </a:stretch>
                  </pic:blipFill>
                  <pic:spPr>
                    <a:xfrm>
                      <a:off x="0" y="0"/>
                      <a:ext cx="973328"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115</w:instrText>
      </w:r>
      <w:r w:rsidRPr="003C066E">
        <w:rPr>
          <w:noProof/>
        </w:rPr>
        <w:fldChar w:fldCharType="end"/>
      </w:r>
      <w:r w:rsidRPr="003C066E">
        <w:instrText>)</w:instrText>
      </w:r>
      <w:r w:rsidRPr="003C066E">
        <w:fldChar w:fldCharType="end"/>
      </w:r>
    </w:p>
    <w:p w:rsidR="00894722" w:rsidRDefault="00894722" w:rsidP="002C66DD">
      <w:r w:rsidRPr="003C066E">
        <w:t>Since I0 is a monotone increasing function, the average of () wrt A is also monotonic in the argument of I0 regardless of the distribution of A.  Therefore the optimum NP detector compartes the test statistic to a threshold.  However, the performance will of course depend on the distribution of A.</w:t>
      </w:r>
      <w:bookmarkStart w:id="60" w:name="_Toc280363838"/>
      <w:r w:rsidRPr="003C066E">
        <w:t xml:space="preserve"> </w:t>
      </w:r>
    </w:p>
    <w:p w:rsidR="00894722" w:rsidRDefault="00894722" w:rsidP="002C66DD"/>
    <w:p w:rsidR="00894722" w:rsidRPr="00873837" w:rsidRDefault="00894722" w:rsidP="002C66DD">
      <w:pPr>
        <w:pStyle w:val="Heading3"/>
      </w:pPr>
      <w:bookmarkStart w:id="61" w:name="_Toc280363839"/>
      <w:bookmarkStart w:id="62" w:name="_Toc209787683"/>
      <w:bookmarkStart w:id="63" w:name="_Toc229857340"/>
      <w:bookmarkStart w:id="64" w:name="_Toc229926393"/>
      <w:bookmarkEnd w:id="58"/>
      <w:bookmarkEnd w:id="59"/>
      <w:bookmarkEnd w:id="60"/>
      <w:r w:rsidRPr="00873837">
        <w:t>Unknown Time Delay</w:t>
      </w:r>
      <w:bookmarkEnd w:id="61"/>
      <w:bookmarkEnd w:id="62"/>
      <w:bookmarkEnd w:id="63"/>
      <w:bookmarkEnd w:id="64"/>
    </w:p>
    <w:p w:rsidR="00894722" w:rsidRPr="003C066E" w:rsidRDefault="00894722" w:rsidP="002C66DD"/>
    <w:p w:rsidR="00894722" w:rsidRPr="003C066E" w:rsidRDefault="00894722" w:rsidP="002C66DD">
      <w:r w:rsidRPr="003C066E">
        <w:t xml:space="preserve">In white noise, completely known signal except for delay </w:t>
      </w:r>
      <w:r>
        <w:rPr>
          <w:noProof/>
          <w:position w:val="-10"/>
        </w:rPr>
        <w:drawing>
          <wp:inline distT="0" distB="0" distL="0" distR="0" wp14:anchorId="1C49BC2D" wp14:editId="53C4CEFB">
            <wp:extent cx="138176" cy="130048"/>
            <wp:effectExtent l="0" t="0" r="0" b="0"/>
            <wp:docPr id="2134464683" name="Picture 1" descr="{&quot;mathml&quot;:&quot;&lt;math display=\&quot;block\&quot; style=\&quot;font-family:stix;font-size:12px;\&quot;&gt;&lt;mrow&gt;&lt;msub&gt;&lt;mi&gt;τ&lt;/mi&gt;&lt;mn&gt;0&lt;/mn&gt;&lt;/msub&gt;&lt;/mrow&gt;&lt;/math&gt;&quot;,&quot;origin&quot;:&quot;MathType for Microsoft Add-in&quot;,&quot;version&quot;:&quot;v3.20.0&quot;}" title="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row&gt;&lt;/math&gt;&quot;,&quot;origin&quot;:&quot;MathType for Microsoft Add-in&quot;,&quot;version&quot;:&quot;v3.20.0&quot;}" title="tau subscript 0"/>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38176" cy="130048"/>
                    </a:xfrm>
                    <a:prstGeom prst="rect">
                      <a:avLst/>
                    </a:prstGeom>
                  </pic:spPr>
                </pic:pic>
              </a:graphicData>
            </a:graphic>
          </wp:inline>
        </w:drawing>
      </w:r>
      <w:r w:rsidRPr="003C066E">
        <w:t xml:space="preserve">, such that the signal mean at time n is </w:t>
      </w:r>
      <w:r>
        <w:rPr>
          <w:noProof/>
          <w:position w:val="-10"/>
        </w:rPr>
        <w:drawing>
          <wp:inline distT="0" distB="0" distL="0" distR="0" wp14:anchorId="40455BB5" wp14:editId="3FDC1781">
            <wp:extent cx="599440" cy="168656"/>
            <wp:effectExtent l="0" t="0" r="0" b="0"/>
            <wp:docPr id="2134464684" name="Picture 1" descr="{&quot;mathml&quot;:&quot;&lt;math display=\&quot;block\&quot; style=\&quot;font-family:stix;font-size:12px;\&quot;&gt;&lt;mrow&gt;&lt;mi&gt;s&lt;/mi&gt;&lt;mo stretchy=\&quot;false\&quot;&gt;(&lt;/mo&gt;&lt;mi&gt;t&lt;/mi&gt;&lt;mo&gt;−&lt;/mo&gt;&lt;msub&gt;&lt;mi&gt;τ&lt;/mi&gt;&lt;mn&gt;0&lt;/mn&gt;&lt;/msub&gt;&lt;mo stretchy=\&quot;false\&quot;&gt;)&lt;/mo&gt;&lt;/mrow&gt;&lt;/math&gt;&quot;,&quot;origin&quot;:&quot;MathType for Microsoft Add-in&quot;,&quot;version&quot;:&quot;v3.20.0&quot;}" title="s not stretchy left parenthesis t minus tau subscript 0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 stretchy=\&quot;false\&quot;&gt;(&lt;/mo&gt;&lt;mi&gt;t&lt;/mi&gt;&lt;mo&gt;−&lt;/mo&gt;&lt;msub&gt;&lt;mi&gt;τ&lt;/mi&gt;&lt;mn&gt;0&lt;/mn&gt;&lt;/msub&gt;&lt;mo stretchy=\&quot;false\&quot;&gt;)&lt;/mo&gt;&lt;/mrow&gt;&lt;/math&gt;&quot;,&quot;origin&quot;:&quot;MathType for Microsoft Add-in&quot;,&quot;version&quot;:&quot;v3.20.0&quot;}" title="s not stretchy left parenthesis t minus tau subscript 0 not stretchy right parenthesis"/>
                    <pic:cNvPicPr/>
                  </pic:nvPicPr>
                  <pic:blipFill>
                    <a:blip r:embed="rId359" cstate="print">
                      <a:extLst>
                        <a:ext uri="{28A0092B-C50C-407E-A947-70E740481C1C}">
                          <a14:useLocalDpi xmlns:a14="http://schemas.microsoft.com/office/drawing/2010/main" val="0"/>
                        </a:ext>
                      </a:extLst>
                    </a:blip>
                    <a:stretch>
                      <a:fillRect/>
                    </a:stretch>
                  </pic:blipFill>
                  <pic:spPr>
                    <a:xfrm>
                      <a:off x="0" y="0"/>
                      <a:ext cx="599440" cy="168656"/>
                    </a:xfrm>
                    <a:prstGeom prst="rect">
                      <a:avLst/>
                    </a:prstGeom>
                  </pic:spPr>
                </pic:pic>
              </a:graphicData>
            </a:graphic>
          </wp:inline>
        </w:drawing>
      </w:r>
    </w:p>
    <w:p w:rsidR="00894722" w:rsidRPr="003C066E" w:rsidRDefault="00894722" w:rsidP="002C66DD">
      <w:r>
        <w:rPr>
          <w:noProof/>
        </w:rPr>
        <mc:AlternateContent>
          <mc:Choice Requires="wpc">
            <w:drawing>
              <wp:inline distT="0" distB="0" distL="0" distR="0" wp14:anchorId="797E8727" wp14:editId="0613D477">
                <wp:extent cx="4784090" cy="1544320"/>
                <wp:effectExtent l="0" t="0" r="0" b="0"/>
                <wp:docPr id="985308462" name="Canvas 8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963076304" name="Line 83"/>
                        <wps:cNvCnPr>
                          <a:cxnSpLocks/>
                        </wps:cNvCnPr>
                        <wps:spPr bwMode="auto">
                          <a:xfrm>
                            <a:off x="478561" y="1019388"/>
                            <a:ext cx="389250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3350031" name="Rectangle 84"/>
                        <wps:cNvSpPr>
                          <a:spLocks/>
                        </wps:cNvSpPr>
                        <wps:spPr bwMode="auto">
                          <a:xfrm>
                            <a:off x="1578948" y="828920"/>
                            <a:ext cx="565434" cy="184374"/>
                          </a:xfrm>
                          <a:prstGeom prst="rect">
                            <a:avLst/>
                          </a:prstGeom>
                          <a:solidFill>
                            <a:srgbClr val="FFFFFF"/>
                          </a:solidFill>
                          <a:ln w="6350">
                            <a:solidFill>
                              <a:srgbClr val="000000"/>
                            </a:solidFill>
                            <a:miter lim="800000"/>
                            <a:headEnd/>
                            <a:tailEnd/>
                          </a:ln>
                        </wps:spPr>
                        <wps:bodyPr rot="0" vert="horz" wrap="square" lIns="91440" tIns="45720" rIns="91440" bIns="45720" anchor="t" anchorCtr="0" upright="1">
                          <a:noAutofit/>
                        </wps:bodyPr>
                      </wps:wsp>
                      <wps:wsp>
                        <wps:cNvPr id="1130531473" name="Line 85"/>
                        <wps:cNvCnPr>
                          <a:cxnSpLocks/>
                        </wps:cNvCnPr>
                        <wps:spPr bwMode="auto">
                          <a:xfrm>
                            <a:off x="462559" y="887584"/>
                            <a:ext cx="1094290" cy="762"/>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259558239" name="Text Box 86"/>
                        <wps:cNvSpPr txBox="1">
                          <a:spLocks/>
                        </wps:cNvSpPr>
                        <wps:spPr bwMode="auto">
                          <a:xfrm>
                            <a:off x="838245" y="733685"/>
                            <a:ext cx="349885" cy="261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rPr>
                                  <w:noProof/>
                                  <w:position w:val="-12"/>
                                </w:rPr>
                              </w:r>
                              <w:r w:rsidR="00894722">
                                <w:rPr>
                                  <w:noProof/>
                                  <w:position w:val="-12"/>
                                </w:rPr>
                                <w:pict w14:anchorId="2E42782F">
                                  <v:shape id="_x0000_i1026" type="#_x0000_t75" alt="" style="width:13pt;height:20pt;mso-width-percent:0;mso-height-percent:0;mso-width-percent:0;mso-height-percent:0">
                                    <v:imagedata r:id="rId360" o:title=""/>
                                  </v:shape>
                                </w:pict>
                              </w:r>
                            </w:p>
                          </w:txbxContent>
                        </wps:txbx>
                        <wps:bodyPr rot="0" vert="horz" wrap="none" lIns="91440" tIns="45720" rIns="91440" bIns="45720" anchor="t" anchorCtr="0" upright="1">
                          <a:noAutofit/>
                        </wps:bodyPr>
                      </wps:wsp>
                      <wps:wsp>
                        <wps:cNvPr id="2697336" name="Line 87"/>
                        <wps:cNvCnPr>
                          <a:cxnSpLocks/>
                        </wps:cNvCnPr>
                        <wps:spPr bwMode="auto">
                          <a:xfrm>
                            <a:off x="457986" y="975200"/>
                            <a:ext cx="762" cy="761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543793903" name="Object 88"/>
                          <pic:cNvPicPr>
                            <a:picLocks/>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370352" y="1068910"/>
                            <a:ext cx="124975" cy="179802"/>
                          </a:xfrm>
                          <a:prstGeom prst="rect">
                            <a:avLst/>
                          </a:prstGeom>
                          <a:noFill/>
                          <a:extLst>
                            <a:ext uri="{909E8E84-426E-40DD-AFC4-6F175D3DCCD1}">
                              <a14:hiddenFill xmlns:a14="http://schemas.microsoft.com/office/drawing/2010/main">
                                <a:solidFill>
                                  <a:srgbClr val="FFFFFF"/>
                                </a:solidFill>
                              </a14:hiddenFill>
                            </a:ext>
                          </a:extLst>
                        </pic:spPr>
                      </pic:pic>
                      <wps:wsp>
                        <wps:cNvPr id="1638036818" name="Rectangle 89"/>
                        <wps:cNvSpPr>
                          <a:spLocks/>
                        </wps:cNvSpPr>
                        <wps:spPr bwMode="auto">
                          <a:xfrm>
                            <a:off x="451890" y="512742"/>
                            <a:ext cx="2797451" cy="506647"/>
                          </a:xfrm>
                          <a:prstGeom prst="rect">
                            <a:avLst/>
                          </a:prstGeom>
                          <a:noFill/>
                          <a:ln w="317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715338432" name="Object 90"/>
                          <pic:cNvPicPr>
                            <a:picLocks/>
                          </pic:cNvPicPr>
                        </pic:nvPicPr>
                        <pic:blipFill>
                          <a:blip r:embed="rId362">
                            <a:extLst>
                              <a:ext uri="{28A0092B-C50C-407E-A947-70E740481C1C}">
                                <a14:useLocalDpi xmlns:a14="http://schemas.microsoft.com/office/drawing/2010/main" val="0"/>
                              </a:ext>
                            </a:extLst>
                          </a:blip>
                          <a:srcRect/>
                          <a:stretch>
                            <a:fillRect/>
                          </a:stretch>
                        </pic:blipFill>
                        <pic:spPr bwMode="auto">
                          <a:xfrm>
                            <a:off x="1709257" y="628547"/>
                            <a:ext cx="262904" cy="205706"/>
                          </a:xfrm>
                          <a:prstGeom prst="rect">
                            <a:avLst/>
                          </a:prstGeom>
                          <a:noFill/>
                          <a:extLst>
                            <a:ext uri="{909E8E84-426E-40DD-AFC4-6F175D3DCCD1}">
                              <a14:hiddenFill xmlns:a14="http://schemas.microsoft.com/office/drawing/2010/main">
                                <a:solidFill>
                                  <a:srgbClr val="FFFFFF"/>
                                </a:solidFill>
                              </a14:hiddenFill>
                            </a:ext>
                          </a:extLst>
                        </pic:spPr>
                      </pic:pic>
                      <wps:wsp>
                        <wps:cNvPr id="1207653081" name="Line 91"/>
                        <wps:cNvCnPr>
                          <a:cxnSpLocks/>
                        </wps:cNvCnPr>
                        <wps:spPr bwMode="auto">
                          <a:xfrm>
                            <a:off x="1568279" y="386270"/>
                            <a:ext cx="609632" cy="1524"/>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413008223" name="Text Box 92"/>
                        <wps:cNvSpPr txBox="1">
                          <a:spLocks/>
                        </wps:cNvSpPr>
                        <wps:spPr bwMode="auto">
                          <a:xfrm>
                            <a:off x="1720687" y="250657"/>
                            <a:ext cx="34861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rPr>
                                  <w:noProof/>
                                  <w:position w:val="-4"/>
                                </w:rPr>
                              </w:r>
                              <w:r w:rsidR="00894722">
                                <w:rPr>
                                  <w:noProof/>
                                  <w:position w:val="-4"/>
                                </w:rPr>
                                <w:pict w14:anchorId="31230F87">
                                  <v:shape id="_x0000_i1028" type="#_x0000_t75" alt="" style="width:13pt;height:13pt;mso-width-percent:0;mso-height-percent:0;mso-width-percent:0;mso-height-percent:0">
                                    <v:imagedata r:id="rId363" o:title=""/>
                                  </v:shape>
                                </w:pict>
                              </w:r>
                            </w:p>
                          </w:txbxContent>
                        </wps:txbx>
                        <wps:bodyPr rot="0" vert="horz" wrap="none" lIns="91440" tIns="45720" rIns="91440" bIns="45720" anchor="t" anchorCtr="0" upright="1">
                          <a:spAutoFit/>
                        </wps:bodyPr>
                      </wps:wsp>
                      <wps:wsp>
                        <wps:cNvPr id="1814658045" name="Rectangle 93"/>
                        <wps:cNvSpPr>
                          <a:spLocks/>
                        </wps:cNvSpPr>
                        <wps:spPr bwMode="auto">
                          <a:xfrm>
                            <a:off x="1578948" y="507409"/>
                            <a:ext cx="560862" cy="511980"/>
                          </a:xfrm>
                          <a:prstGeom prst="rect">
                            <a:avLst/>
                          </a:prstGeom>
                          <a:noFill/>
                          <a:ln w="3175">
                            <a:solidFill>
                              <a:srgbClr val="000000"/>
                            </a:solidFill>
                            <a:prstDash val="dash"/>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07696718" name="Object 94"/>
                          <pic:cNvPicPr>
                            <a:picLocks/>
                          </pic:cNvPicPr>
                        </pic:nvPicPr>
                        <pic:blipFill>
                          <a:blip r:embed="rId364">
                            <a:extLst>
                              <a:ext uri="{28A0092B-C50C-407E-A947-70E740481C1C}">
                                <a14:useLocalDpi xmlns:a14="http://schemas.microsoft.com/office/drawing/2010/main" val="0"/>
                              </a:ext>
                            </a:extLst>
                          </a:blip>
                          <a:srcRect/>
                          <a:stretch>
                            <a:fillRect/>
                          </a:stretch>
                        </pic:blipFill>
                        <pic:spPr bwMode="auto">
                          <a:xfrm>
                            <a:off x="4393163" y="939391"/>
                            <a:ext cx="86873" cy="153899"/>
                          </a:xfrm>
                          <a:prstGeom prst="rect">
                            <a:avLst/>
                          </a:prstGeom>
                          <a:noFill/>
                          <a:extLst>
                            <a:ext uri="{909E8E84-426E-40DD-AFC4-6F175D3DCCD1}">
                              <a14:hiddenFill xmlns:a14="http://schemas.microsoft.com/office/drawing/2010/main">
                                <a:solidFill>
                                  <a:srgbClr val="FFFFFF"/>
                                </a:solidFill>
                              </a14:hiddenFill>
                            </a:ext>
                          </a:extLst>
                        </pic:spPr>
                      </pic:pic>
                      <wps:wsp>
                        <wps:cNvPr id="1986722096" name="Line 95"/>
                        <wps:cNvCnPr>
                          <a:cxnSpLocks/>
                        </wps:cNvCnPr>
                        <wps:spPr bwMode="auto">
                          <a:xfrm>
                            <a:off x="463321" y="1147383"/>
                            <a:ext cx="2812691" cy="8381"/>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575110306" name="Text Box 96"/>
                        <wps:cNvSpPr txBox="1">
                          <a:spLocks/>
                        </wps:cNvSpPr>
                        <wps:spPr bwMode="auto">
                          <a:xfrm>
                            <a:off x="1809084" y="1028531"/>
                            <a:ext cx="349885" cy="345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rPr>
                                  <w:noProof/>
                                  <w:position w:val="-12"/>
                                </w:rPr>
                              </w:r>
                              <w:r w:rsidR="00894722">
                                <w:rPr>
                                  <w:noProof/>
                                  <w:position w:val="-12"/>
                                </w:rPr>
                                <w:pict w14:anchorId="351E4DAC">
                                  <v:shape id="_x0000_i1030" type="#_x0000_t75" alt="" style="width:13pt;height:20pt;mso-width-percent:0;mso-height-percent:0;mso-width-percent:0;mso-height-percent:0">
                                    <v:imagedata r:id="rId365" o:title=""/>
                                  </v:shape>
                                </w:pict>
                              </w:r>
                            </w:p>
                          </w:txbxContent>
                        </wps:txbx>
                        <wps:bodyPr rot="0" vert="horz" wrap="none" lIns="91440" tIns="45720" rIns="91440" bIns="45720" anchor="t" anchorCtr="0" upright="1">
                          <a:spAutoFit/>
                        </wps:bodyPr>
                      </wps:wsp>
                    </wpc:wpc>
                  </a:graphicData>
                </a:graphic>
              </wp:inline>
            </w:drawing>
          </mc:Choice>
          <mc:Fallback>
            <w:pict>
              <v:group w14:anchorId="797E8727" id="Canvas 81" o:spid="_x0000_s1051" editas="canvas" style="width:376.7pt;height:121.6pt;mso-position-horizontal-relative:char;mso-position-vertical-relative:line" coordsize="47840,1544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">
                <v:shape id="_x0000_s1052" type="#_x0000_t75" style="position:absolute;width:47840;height:15443;visibility:visible;mso-wrap-style:square">
                  <v:fill o:detectmouseclick="t"/>
                  <v:path o:connecttype="none"/>
                </v:shape>
                <v:line id="Line 83" o:spid="_x0000_s1053" style="position:absolute;visibility:visible;mso-wrap-style:square" from="4785,10193" to="43710,1019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">
                  <v:stroke endarrow="block"/>
                  <o:lock v:ext="edit" shapetype="f"/>
                </v:line>
                <v:rect id="Rectangle 84" o:spid="_x0000_s1054" style="position:absolute;left:15789;top:8289;width:5654;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" strokeweight=".5pt">
                  <v:path arrowok="t"/>
                </v:rect>
                <v:line id="Line 85" o:spid="_x0000_s1055" style="position:absolute;visibility:visible;mso-wrap-style:square" from="4625,8875" to="15568,88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">
                  <v:stroke startarrow="open" endarrow="open"/>
                  <o:lock v:ext="edit" shapetype="f"/>
                </v:line>
                <v:shape id="Text Box 86" o:spid="_x0000_s1056" type="#_x0000_t202" style="position:absolute;left:8382;top:7336;width:3499;height:261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" stroked="f">
                  <v:path arrowok="t"/>
                  <v:textbox>
                    <w:txbxContent>
                      <w:p w:rsidR="00894722" w:rsidRDefault="00894722" w:rsidP="002C66DD">
                        <w:r>
                          <w:rPr>
                            <w:noProof/>
                            <w:position w:val="-12"/>
                          </w:rPr>
                        </w:r>
                        <w:r w:rsidR="00894722">
                          <w:rPr>
                            <w:noProof/>
                            <w:position w:val="-12"/>
                          </w:rPr>
                          <w:pict w14:anchorId="2E42782F">
                            <v:shape id="_x0000_i1026" type="#_x0000_t75" alt="" style="width:13pt;height:20pt;mso-width-percent:0;mso-height-percent:0;mso-width-percent:0;mso-height-percent:0">
                              <v:imagedata r:id="rId360" o:title=""/>
                            </v:shape>
                          </w:pict>
                        </w:r>
                      </w:p>
                    </w:txbxContent>
                  </v:textbox>
                </v:shape>
                <v:line id="Line 87" o:spid="_x0000_s1057" style="position:absolute;visibility:visible;mso-wrap-style:square" from="4579,9752" to="4587,105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">
                  <o:lock v:ext="edit" shapetype="f"/>
                </v:line>
                <v:shape id="Object 88" o:spid="_x0000_s1058" type="#_x0000_t75" style="position:absolute;left:3703;top:10689;width:1250;height:1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">
                  <v:imagedata r:id="rId366" o:title=""/>
                  <o:lock v:ext="edit" aspectratio="f"/>
                </v:shape>
                <v:rect id="Rectangle 89" o:spid="_x0000_s1059" style="position:absolute;left:4518;top:5127;width:27975;height:50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" filled="f" strokeweight=".25pt">
                  <v:stroke dashstyle="dash"/>
                  <v:path arrowok="t"/>
                </v:rect>
                <v:shape id="Object 90" o:spid="_x0000_s1060" type="#_x0000_t75" style="position:absolute;left:17092;top:6285;width:2629;height:205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">
                  <v:imagedata r:id="rId367" o:title=""/>
                  <o:lock v:ext="edit" aspectratio="f"/>
                </v:shape>
                <v:line id="Line 91" o:spid="_x0000_s1061" style="position:absolute;visibility:visible;mso-wrap-style:square" from="15682,3862" to="21779,387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">
                  <v:stroke startarrow="open" endarrow="open"/>
                  <o:lock v:ext="edit" shapetype="f"/>
                </v:line>
                <v:shape id="Text Box 92" o:spid="_x0000_s1062" type="#_x0000_t202" style="position:absolute;left:17206;top:2506;width:3487;height:266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" stroked="f">
                  <v:path arrowok="t"/>
                  <v:textbox style="mso-fit-shape-to-text:t">
                    <w:txbxContent>
                      <w:p w:rsidR="00894722" w:rsidRDefault="00894722" w:rsidP="002C66DD">
                        <w:r>
                          <w:rPr>
                            <w:noProof/>
                            <w:position w:val="-4"/>
                          </w:rPr>
                        </w:r>
                        <w:r w:rsidR="00894722">
                          <w:rPr>
                            <w:noProof/>
                            <w:position w:val="-4"/>
                          </w:rPr>
                          <w:pict w14:anchorId="31230F87">
                            <v:shape id="_x0000_i1028" type="#_x0000_t75" alt="" style="width:13pt;height:13pt;mso-width-percent:0;mso-height-percent:0;mso-width-percent:0;mso-height-percent:0">
                              <v:imagedata r:id="rId363" o:title=""/>
                            </v:shape>
                          </w:pict>
                        </w:r>
                      </w:p>
                    </w:txbxContent>
                  </v:textbox>
                </v:shape>
                <v:rect id="Rectangle 93" o:spid="_x0000_s1063" style="position:absolute;left:15789;top:5074;width:5609;height:51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" filled="f" strokeweight=".25pt">
                  <v:stroke dashstyle="dash"/>
                  <v:path arrowok="t"/>
                </v:rect>
                <v:shape id="Object 94" o:spid="_x0000_s1064" type="#_x0000_t75" style="position:absolute;left:43931;top:9393;width:869;height:15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">
                  <v:imagedata r:id="rId368" o:title=""/>
                  <o:lock v:ext="edit" aspectratio="f"/>
                </v:shape>
                <v:line id="Line 95" o:spid="_x0000_s1065" style="position:absolute;visibility:visible;mso-wrap-style:square" from="4633,11473" to="32760,115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">
                  <v:stroke startarrow="open" endarrow="open"/>
                  <o:lock v:ext="edit" shapetype="f"/>
                </v:line>
                <v:shape id="Text Box 96" o:spid="_x0000_s1066" type="#_x0000_t202" style="position:absolute;left:18090;top:10285;width:3499;height:3454;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" stroked="f">
                  <v:path arrowok="t"/>
                  <v:textbox style="mso-fit-shape-to-text:t">
                    <w:txbxContent>
                      <w:p w:rsidR="00894722" w:rsidRDefault="00894722" w:rsidP="002C66DD">
                        <w:r>
                          <w:rPr>
                            <w:noProof/>
                            <w:position w:val="-12"/>
                          </w:rPr>
                        </w:r>
                        <w:r w:rsidR="00894722">
                          <w:rPr>
                            <w:noProof/>
                            <w:position w:val="-12"/>
                          </w:rPr>
                          <w:pict w14:anchorId="351E4DAC">
                            <v:shape id="_x0000_i1030" type="#_x0000_t75" alt="" style="width:13pt;height:20pt;mso-width-percent:0;mso-height-percent:0;mso-width-percent:0;mso-height-percent:0">
                              <v:imagedata r:id="rId365" o:title=""/>
                            </v:shape>
                          </w:pict>
                        </w:r>
                      </w:p>
                    </w:txbxContent>
                  </v:textbox>
                </v:shape>
                <w10:anchorlock/>
              </v:group>
            </w:pict>
          </mc:Fallback>
        </mc:AlternateContent>
      </w:r>
    </w:p>
    <w:p w:rsidR="00894722" w:rsidRPr="003C066E" w:rsidRDefault="00894722" w:rsidP="002C66DD"/>
    <w:p w:rsidR="00894722" w:rsidRPr="003C066E" w:rsidRDefault="00894722" w:rsidP="002C66DD">
      <w:r w:rsidRPr="003C066E">
        <w:t xml:space="preserve">Must ensure that signal is completely within the observation time, also the signal epoch is known, so that </w:t>
      </w:r>
      <w:r>
        <w:rPr>
          <w:noProof/>
          <w:position w:val="-10"/>
        </w:rPr>
        <w:drawing>
          <wp:inline distT="0" distB="0" distL="0" distR="0" wp14:anchorId="41CA7EEB" wp14:editId="1073E53A">
            <wp:extent cx="731520" cy="164592"/>
            <wp:effectExtent l="0" t="0" r="0" b="0"/>
            <wp:docPr id="2134464685" name="Picture 1" descr="{&quot;mathml&quot;:&quot;&lt;math display=\&quot;block\&quot; style=\&quot;font-family:stix;font-size:12px;\&quot;&gt;&lt;mrow&gt;&lt;mi&gt;T&lt;/mi&gt;&lt;mo&gt;+&lt;/mo&gt;&lt;msub&gt;&lt;mi&gt;τ&lt;/mi&gt;&lt;mn&gt;0&lt;/mn&gt;&lt;/msub&gt;&lt;mo&gt;&amp;lt;&lt;/mo&gt;&lt;msub&gt;&lt;mi&gt;T&lt;/mi&gt;&lt;mi&gt;W&lt;/mi&gt;&lt;/msub&gt;&lt;/mrow&gt;&lt;/math&gt;&quot;,&quot;origin&quot;:&quot;MathType for Microsoft Add-in&quot;,&quot;version&quot;:&quot;v3.20.0&quot;}" title="T plus tau subscript 0 less than T subscript 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o&gt;+&lt;/mo&gt;&lt;msub&gt;&lt;mi&gt;τ&lt;/mi&gt;&lt;mn&gt;0&lt;/mn&gt;&lt;/msub&gt;&lt;mo&gt;&amp;lt;&lt;/mo&gt;&lt;msub&gt;&lt;mi&gt;T&lt;/mi&gt;&lt;mi&gt;W&lt;/mi&gt;&lt;/msub&gt;&lt;/mrow&gt;&lt;/math&gt;&quot;,&quot;origin&quot;:&quot;MathType for Microsoft Add-in&quot;,&quot;version&quot;:&quot;v3.20.0&quot;}" title="T plus tau subscript 0 less than T subscript W"/>
                    <pic:cNvPicPr/>
                  </pic:nvPicPr>
                  <pic:blipFill>
                    <a:blip r:embed="rId369" cstate="print">
                      <a:extLst>
                        <a:ext uri="{28A0092B-C50C-407E-A947-70E740481C1C}">
                          <a14:useLocalDpi xmlns:a14="http://schemas.microsoft.com/office/drawing/2010/main" val="0"/>
                        </a:ext>
                      </a:extLst>
                    </a:blip>
                    <a:stretch>
                      <a:fillRect/>
                    </a:stretch>
                  </pic:blipFill>
                  <pic:spPr>
                    <a:xfrm>
                      <a:off x="0" y="0"/>
                      <a:ext cx="731520" cy="164592"/>
                    </a:xfrm>
                    <a:prstGeom prst="rect">
                      <a:avLst/>
                    </a:prstGeom>
                  </pic:spPr>
                </pic:pic>
              </a:graphicData>
            </a:graphic>
          </wp:inline>
        </w:drawing>
      </w:r>
      <w:r w:rsidRPr="003C066E">
        <w:t>.  In discrete time we have</w:t>
      </w:r>
      <w:r>
        <w:rPr>
          <w:noProof/>
          <w:position w:val="-10"/>
        </w:rPr>
        <w:drawing>
          <wp:inline distT="0" distB="0" distL="0" distR="0" wp14:anchorId="492D8C1B" wp14:editId="7364BDD3">
            <wp:extent cx="1918208" cy="168656"/>
            <wp:effectExtent l="0" t="0" r="0" b="0"/>
            <wp:docPr id="2134464686" name="Picture 1" descr="{&quot;mathml&quot;:&quot;&lt;math display=\&quot;block\&quot; style=\&quot;font-family:stix;font-size:12px;\&quot;&gt;&lt;mrow&gt;&lt;msub&gt;&lt;mi&gt;n&lt;/mi&gt;&lt;mn&gt;0&lt;/mn&gt;&lt;/msub&gt;&lt;mo&gt;=&lt;/mo&gt;&lt;msub&gt;&lt;mi&gt;τ&lt;/mi&gt;&lt;mn&gt;0&lt;/mn&gt;&lt;/msub&gt;&lt;msub&gt;&lt;mi&gt;f&lt;/mi&gt;&lt;mi&gt;S&lt;/mi&gt;&lt;/msub&gt;&lt;mo&gt;,&lt;/mo&gt;&lt;mi&gt;N&lt;/mi&gt;&lt;mo&gt;=&lt;/mo&gt;&lt;mi&gt;T&lt;/mi&gt;&lt;msub&gt;&lt;mi&gt;f&lt;/mi&gt;&lt;mi&gt;S&lt;/mi&gt;&lt;/msub&gt;&lt;mo&gt;,&lt;/mo&gt;&lt;msub&gt;&lt;mi&gt;N&lt;/mi&gt;&lt;mi&gt;w&lt;/mi&gt;&lt;/msub&gt;&lt;mo&gt;=&lt;/mo&gt;&lt;msub&gt;&lt;mi&gt;T&lt;/mi&gt;&lt;mi&gt;w&lt;/mi&gt;&lt;/msub&gt;&lt;msub&gt;&lt;mi&gt;f&lt;/mi&gt;&lt;mi&gt;S&lt;/mi&gt;&lt;/msub&gt;&lt;/mrow&gt;&lt;/math&gt;&quot;,&quot;origin&quot;:&quot;MathType for Microsoft Add-in&quot;,&quot;version&quot;:&quot;v3.20.0&quot;}" title="n subscript 0 equals tau subscript 0 f subscript S comma N equals T f subscript S comma N subscript w equals T subscript w f sub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n&lt;/mi&gt;&lt;mn&gt;0&lt;/mn&gt;&lt;/msub&gt;&lt;mo&gt;=&lt;/mo&gt;&lt;msub&gt;&lt;mi&gt;τ&lt;/mi&gt;&lt;mn&gt;0&lt;/mn&gt;&lt;/msub&gt;&lt;msub&gt;&lt;mi&gt;f&lt;/mi&gt;&lt;mi&gt;S&lt;/mi&gt;&lt;/msub&gt;&lt;mo&gt;,&lt;/mo&gt;&lt;mi&gt;N&lt;/mi&gt;&lt;mo&gt;=&lt;/mo&gt;&lt;mi&gt;T&lt;/mi&gt;&lt;msub&gt;&lt;mi&gt;f&lt;/mi&gt;&lt;mi&gt;S&lt;/mi&gt;&lt;/msub&gt;&lt;mo&gt;,&lt;/mo&gt;&lt;msub&gt;&lt;mi&gt;N&lt;/mi&gt;&lt;mi&gt;w&lt;/mi&gt;&lt;/msub&gt;&lt;mo&gt;=&lt;/mo&gt;&lt;msub&gt;&lt;mi&gt;T&lt;/mi&gt;&lt;mi&gt;w&lt;/mi&gt;&lt;/msub&gt;&lt;msub&gt;&lt;mi&gt;f&lt;/mi&gt;&lt;mi&gt;S&lt;/mi&gt;&lt;/msub&gt;&lt;/mrow&gt;&lt;/math&gt;&quot;,&quot;origin&quot;:&quot;MathType for Microsoft Add-in&quot;,&quot;version&quot;:&quot;v3.20.0&quot;}" title="n subscript 0 equals tau subscript 0 f subscript S comma N equals T f subscript S comma N subscript w equals T subscript w f subscript S"/>
                    <pic:cNvPicPr/>
                  </pic:nvPicPr>
                  <pic:blipFill>
                    <a:blip r:embed="rId370" cstate="print">
                      <a:extLst>
                        <a:ext uri="{28A0092B-C50C-407E-A947-70E740481C1C}">
                          <a14:useLocalDpi xmlns:a14="http://schemas.microsoft.com/office/drawing/2010/main" val="0"/>
                        </a:ext>
                      </a:extLst>
                    </a:blip>
                    <a:stretch>
                      <a:fillRect/>
                    </a:stretch>
                  </pic:blipFill>
                  <pic:spPr>
                    <a:xfrm>
                      <a:off x="0" y="0"/>
                      <a:ext cx="1918208" cy="168656"/>
                    </a:xfrm>
                    <a:prstGeom prst="rect">
                      <a:avLst/>
                    </a:prstGeom>
                  </pic:spPr>
                </pic:pic>
              </a:graphicData>
            </a:graphic>
          </wp:inline>
        </w:drawing>
      </w:r>
      <w:r w:rsidRPr="003C066E">
        <w:t xml:space="preserve">.  In converting to discrete time we have implicitly assumed a white noise process with bandwidth </w:t>
      </w:r>
      <w:r>
        <w:rPr>
          <w:noProof/>
        </w:rPr>
        <w:drawing>
          <wp:inline distT="0" distB="0" distL="0" distR="0" wp14:anchorId="7AD33592" wp14:editId="13BB0DDD">
            <wp:extent cx="103632" cy="101600"/>
            <wp:effectExtent l="0" t="0" r="0" b="0"/>
            <wp:docPr id="2134464687" name="Picture 1" descr="{&quot;mathml&quot;:&quot;&lt;math display=\&quot;block\&quot; style=\&quot;font-family:stix;font-size:12px;\&quot;&gt;&lt;mi&gt;B&lt;/mi&gt;&lt;/math&gt;&quot;,&quot;origin&quot;:&quot;MathType for Microsoft Add-in&quot;,&quot;version&quot;:&quot;v3.20.0&quot;}"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B&lt;/mi&gt;&lt;/math&gt;&quot;,&quot;origin&quot;:&quot;MathType for Microsoft Add-in&quot;,&quot;version&quot;:&quot;v3.20.0&quot;}" title="B"/>
                    <pic:cNvPicPr/>
                  </pic:nvPicPr>
                  <pic:blipFill>
                    <a:blip r:embed="rId371" cstate="print">
                      <a:extLst>
                        <a:ext uri="{28A0092B-C50C-407E-A947-70E740481C1C}">
                          <a14:useLocalDpi xmlns:a14="http://schemas.microsoft.com/office/drawing/2010/main" val="0"/>
                        </a:ext>
                      </a:extLst>
                    </a:blip>
                    <a:stretch>
                      <a:fillRect/>
                    </a:stretch>
                  </pic:blipFill>
                  <pic:spPr>
                    <a:xfrm>
                      <a:off x="0" y="0"/>
                      <a:ext cx="103632" cy="101600"/>
                    </a:xfrm>
                    <a:prstGeom prst="rect">
                      <a:avLst/>
                    </a:prstGeom>
                  </pic:spPr>
                </pic:pic>
              </a:graphicData>
            </a:graphic>
          </wp:inline>
        </w:drawing>
      </w:r>
      <w:r w:rsidRPr="003C066E">
        <w:t xml:space="preserve">and spectral level </w:t>
      </w:r>
      <w:r>
        <w:rPr>
          <w:noProof/>
          <w:position w:val="-10"/>
        </w:rPr>
        <w:drawing>
          <wp:inline distT="0" distB="0" distL="0" distR="0" wp14:anchorId="0A0F9973" wp14:editId="137E932B">
            <wp:extent cx="337312" cy="170688"/>
            <wp:effectExtent l="0" t="0" r="0" b="0"/>
            <wp:docPr id="2134464688" name="Picture 1" descr="{&quot;mathml&quot;:&quot;&lt;math display=\&quot;block\&quot; style=\&quot;font-family:stix;font-size:12px;\&quot;&gt;&lt;mrow&gt;&lt;msub&gt;&lt;mi&gt;N&lt;/mi&gt;&lt;mn&gt;0&lt;/mn&gt;&lt;/msub&gt;&lt;mo&gt;/&lt;/mo&gt;&lt;mn&gt;2&lt;/mn&gt;&lt;/mrow&gt;&lt;/math&gt;&quot;,&quot;origin&quot;:&quot;MathType for Microsoft Add-in&quot;,&quot;version&quot;:&quot;v3.20.0&quot;}" title="N subscript 0 divided b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N&lt;/mi&gt;&lt;mn&gt;0&lt;/mn&gt;&lt;/msub&gt;&lt;mo&gt;/&lt;/mo&gt;&lt;mn&gt;2&lt;/mn&gt;&lt;/mrow&gt;&lt;/math&gt;&quot;,&quot;origin&quot;:&quot;MathType for Microsoft Add-in&quot;,&quot;version&quot;:&quot;v3.20.0&quot;}" title="N subscript 0 divided by 2"/>
                    <pic:cNvPicPr/>
                  </pic:nvPicPr>
                  <pic:blipFill>
                    <a:blip r:embed="rId372" cstate="print">
                      <a:extLst>
                        <a:ext uri="{28A0092B-C50C-407E-A947-70E740481C1C}">
                          <a14:useLocalDpi xmlns:a14="http://schemas.microsoft.com/office/drawing/2010/main" val="0"/>
                        </a:ext>
                      </a:extLst>
                    </a:blip>
                    <a:stretch>
                      <a:fillRect/>
                    </a:stretch>
                  </pic:blipFill>
                  <pic:spPr>
                    <a:xfrm>
                      <a:off x="0" y="0"/>
                      <a:ext cx="337312" cy="170688"/>
                    </a:xfrm>
                    <a:prstGeom prst="rect">
                      <a:avLst/>
                    </a:prstGeom>
                  </pic:spPr>
                </pic:pic>
              </a:graphicData>
            </a:graphic>
          </wp:inline>
        </w:drawing>
      </w:r>
      <w:r w:rsidRPr="003C066E">
        <w:t>which when sampled at the Nyquest rate yields iid Gaussian samples</w:t>
      </w:r>
      <w:r>
        <w:rPr>
          <w:noProof/>
        </w:rPr>
        <w:drawing>
          <wp:inline distT="0" distB="0" distL="0" distR="0" wp14:anchorId="79E0898C" wp14:editId="3609B127">
            <wp:extent cx="77216" cy="10160"/>
            <wp:effectExtent l="0" t="0" r="0" b="0"/>
            <wp:docPr id="2134464689"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The data model is</w:t>
      </w:r>
    </w:p>
    <w:p w:rsidR="00894722" w:rsidRPr="003C066E" w:rsidRDefault="00894722" w:rsidP="002C66DD"/>
    <w:p w:rsidR="00894722" w:rsidRPr="003C066E" w:rsidRDefault="00894722" w:rsidP="002C66DD"/>
    <w:p w:rsidR="00894722" w:rsidRPr="003C066E" w:rsidRDefault="00894722" w:rsidP="002C66DD">
      <w:r w:rsidRPr="003C066E">
        <w:tab/>
      </w:r>
      <w:r>
        <w:rPr>
          <w:noProof/>
          <w:position w:val="-62"/>
        </w:rPr>
        <w:drawing>
          <wp:inline distT="0" distB="0" distL="0" distR="0" wp14:anchorId="2CDDF139" wp14:editId="597BD931">
            <wp:extent cx="2440432" cy="863600"/>
            <wp:effectExtent l="0" t="0" r="0" b="0"/>
            <wp:docPr id="2134464690" name="Picture 1" descr="{&quot;mathml&quot;:&quot;&lt;math style=\&quot;font-family:stix;font-size:12px;\&quot;&gt;&lt;mrow&gt;&lt;mi&gt;y&lt;/mi&gt;&lt;mo stretchy=\&quot;false\&quot;&gt;[&lt;/mo&gt;&lt;mi&gt;n&lt;/mi&gt;&lt;mo stretchy=\&quot;false\&quot;&gt;]&lt;/mo&gt;&lt;mo&gt;=&lt;/mo&gt;&lt;mfenced close=\&quot;\&quot; open=\&quot;{\&quot; wrs:valign=\&quot;middle\&quot;&gt;&lt;mtable columnalign=\&quot;left\&quot;&gt;&lt;mtr&gt;&lt;mtd&gt;&lt;mi&gt;g&lt;/mi&gt;&lt;mo stretchy=\&quot;false\&quot;&gt;[&lt;/mo&gt;&lt;mi&gt;n&lt;/mi&gt;&lt;mo stretchy=\&quot;false\&quot;&gt;]&lt;/mo&gt;&lt;mo&gt;,&lt;/mo&gt;&lt;mtext&gt;        &lt;/mtext&gt;&lt;mn&gt;0&lt;/mn&gt;&lt;mo&gt;≤&lt;/mo&gt;&lt;mi&gt;n&lt;/mi&gt;&lt;mo&gt;≤&lt;/mo&gt;&lt;msub&gt;&lt;mi&gt;n&lt;/mi&gt;&lt;mn&gt;0&lt;/mn&gt;&lt;/msub&gt;&lt;mo&gt;−&lt;/mo&gt;&lt;mn&gt;1&lt;/mn&gt;&lt;/mtd&gt;&lt;/mtr&gt;&lt;mtr&gt;&lt;mtd&gt;&lt;mi&gt;s&lt;/mi&gt;&lt;mo stretchy=\&quot;false\&quot;&gt;[&lt;/mo&gt;&lt;mi&gt;n&lt;/mi&gt;&lt;mo&gt;−&lt;/mo&gt;&lt;msub&gt;&lt;mi&gt;n&lt;/mi&gt;&lt;mn&gt;0&lt;/mn&gt;&lt;/msub&gt;&lt;mo stretchy=\&quot;false\&quot;&gt;]&lt;/mo&gt;&lt;mo&gt;,&lt;/mo&gt;&lt;mtext&gt;  &lt;/mtext&gt;&lt;msub&gt;&lt;mi&gt;n&lt;/mi&gt;&lt;mn&gt;0&lt;/mn&gt;&lt;/msub&gt;&lt;mo&gt;≤&lt;/mo&gt;&lt;mi&gt;n&lt;/mi&gt;&lt;mo&gt;≤&lt;/mo&gt;&lt;msub&gt;&lt;mi&gt;n&lt;/mi&gt;&lt;mn&gt;0&lt;/mn&gt;&lt;/msub&gt;&lt;mo&gt;+&lt;/mo&gt;&lt;mi&gt;N&lt;/mi&gt;&lt;mo&gt;−&lt;/mo&gt;&lt;mn&gt;1&lt;/mn&gt;&lt;/mtd&gt;&lt;/mtr&gt;&lt;mtr&gt;&lt;mtd&gt;&lt;mi&gt;g&lt;/mi&gt;&lt;mo stretchy=\&quot;false\&quot;&gt;[&lt;/mo&gt;&lt;mi&gt;n&lt;/mi&gt;&lt;mo stretchy=\&quot;false\&quot;&gt;]&lt;/mo&gt;&lt;mo&gt;,&lt;/mo&gt;&lt;mtext&gt;        &lt;/mtext&gt;&lt;msub&gt;&lt;mi&gt;n&lt;/mi&gt;&lt;mn&gt;0&lt;/mn&gt;&lt;/msub&gt;&lt;mo&gt;+&lt;/mo&gt;&lt;mi&gt;N&lt;/mi&gt;&lt;mo&gt;≤&lt;/mo&gt;&lt;mi&gt;n&lt;/mi&gt;&lt;mo&gt;≤&lt;/mo&gt;&lt;msub&gt;&lt;mi&gt;N&lt;/mi&gt;&lt;mi&gt;w&lt;/mi&gt;&lt;/msub&gt;&lt;mo&gt;−&lt;/mo&gt;&lt;mn&gt;1&lt;/mn&gt;&lt;/mtd&gt;&lt;/mtr&gt;&lt;/mtable&gt;&lt;/mfenced&gt;&lt;/mrow&gt;&lt;/math&gt;&quot;,&quot;origin&quot;:&quot;MathType for Microsoft Add-in&quot;,&quot;version&quot;:&quot;v3.20.0&quot;}" title="y not stretchy left square bracket n not stretchy right square bracket equals open curly brackets table row cell g not stretchy left square bracket n not stretchy right square bracket comma text end text 0 less or equal than n less or equal than n subscript 0 minus 1 end cell row cell s not stretchy left square bracket n minus n subscript 0 not stretchy right square bracket comma text end text n subscript 0 less or equal than n less or equal than n subscript 0 plus N minus 1 end cell row cell g not stretchy left square bracket n not stretchy right square bracket comma text end text n subscript 0 plus N less or equal than n less or equal than N subscript w minus 1 end cell end table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 stretchy=\&quot;false\&quot;&gt;[&lt;/mo&gt;&lt;mi&gt;n&lt;/mi&gt;&lt;mo stretchy=\&quot;false\&quot;&gt;]&lt;/mo&gt;&lt;mo&gt;=&lt;/mo&gt;&lt;mfenced close=\&quot;\&quot; open=\&quot;{\&quot; wrs:valign=\&quot;middle\&quot;&gt;&lt;mtable columnalign=\&quot;left\&quot;&gt;&lt;mtr&gt;&lt;mtd&gt;&lt;mi&gt;g&lt;/mi&gt;&lt;mo stretchy=\&quot;false\&quot;&gt;[&lt;/mo&gt;&lt;mi&gt;n&lt;/mi&gt;&lt;mo stretchy=\&quot;false\&quot;&gt;]&lt;/mo&gt;&lt;mo&gt;,&lt;/mo&gt;&lt;mtext&gt;        &lt;/mtext&gt;&lt;mn&gt;0&lt;/mn&gt;&lt;mo&gt;≤&lt;/mo&gt;&lt;mi&gt;n&lt;/mi&gt;&lt;mo&gt;≤&lt;/mo&gt;&lt;msub&gt;&lt;mi&gt;n&lt;/mi&gt;&lt;mn&gt;0&lt;/mn&gt;&lt;/msub&gt;&lt;mo&gt;−&lt;/mo&gt;&lt;mn&gt;1&lt;/mn&gt;&lt;/mtd&gt;&lt;/mtr&gt;&lt;mtr&gt;&lt;mtd&gt;&lt;mi&gt;s&lt;/mi&gt;&lt;mo stretchy=\&quot;false\&quot;&gt;[&lt;/mo&gt;&lt;mi&gt;n&lt;/mi&gt;&lt;mo&gt;−&lt;/mo&gt;&lt;msub&gt;&lt;mi&gt;n&lt;/mi&gt;&lt;mn&gt;0&lt;/mn&gt;&lt;/msub&gt;&lt;mo stretchy=\&quot;false\&quot;&gt;]&lt;/mo&gt;&lt;mo&gt;,&lt;/mo&gt;&lt;mtext&gt;  &lt;/mtext&gt;&lt;msub&gt;&lt;mi&gt;n&lt;/mi&gt;&lt;mn&gt;0&lt;/mn&gt;&lt;/msub&gt;&lt;mo&gt;≤&lt;/mo&gt;&lt;mi&gt;n&lt;/mi&gt;&lt;mo&gt;≤&lt;/mo&gt;&lt;msub&gt;&lt;mi&gt;n&lt;/mi&gt;&lt;mn&gt;0&lt;/mn&gt;&lt;/msub&gt;&lt;mo&gt;+&lt;/mo&gt;&lt;mi&gt;N&lt;/mi&gt;&lt;mo&gt;−&lt;/mo&gt;&lt;mn&gt;1&lt;/mn&gt;&lt;/mtd&gt;&lt;/mtr&gt;&lt;mtr&gt;&lt;mtd&gt;&lt;mi&gt;g&lt;/mi&gt;&lt;mo stretchy=\&quot;false\&quot;&gt;[&lt;/mo&gt;&lt;mi&gt;n&lt;/mi&gt;&lt;mo stretchy=\&quot;false\&quot;&gt;]&lt;/mo&gt;&lt;mo&gt;,&lt;/mo&gt;&lt;mtext&gt;        &lt;/mtext&gt;&lt;msub&gt;&lt;mi&gt;n&lt;/mi&gt;&lt;mn&gt;0&lt;/mn&gt;&lt;/msub&gt;&lt;mo&gt;+&lt;/mo&gt;&lt;mi&gt;N&lt;/mi&gt;&lt;mo&gt;≤&lt;/mo&gt;&lt;mi&gt;n&lt;/mi&gt;&lt;mo&gt;≤&lt;/mo&gt;&lt;msub&gt;&lt;mi&gt;N&lt;/mi&gt;&lt;mi&gt;w&lt;/mi&gt;&lt;/msub&gt;&lt;mo&gt;−&lt;/mo&gt;&lt;mn&gt;1&lt;/mn&gt;&lt;/mtd&gt;&lt;/mtr&gt;&lt;/mtable&gt;&lt;/mfenced&gt;&lt;/mrow&gt;&lt;/math&gt;&quot;,&quot;origin&quot;:&quot;MathType for Microsoft Add-in&quot;,&quot;version&quot;:&quot;v3.20.0&quot;}" title="y not stretchy left square bracket n not stretchy right square bracket equals open curly brackets table row cell g not stretchy left square bracket n not stretchy right square bracket comma text end text 0 less or equal than n less or equal than n subscript 0 minus 1 end cell row cell s not stretchy left square bracket n minus n subscript 0 not stretchy right square bracket comma text end text n subscript 0 less or equal than n less or equal than n subscript 0 plus N minus 1 end cell row cell g not stretchy left square bracket n not stretchy right square bracket comma text end text n subscript 0 plus N less or equal than n less or equal than N subscript w minus 1 end cell end table close"/>
                    <pic:cNvPicPr/>
                  </pic:nvPicPr>
                  <pic:blipFill>
                    <a:blip r:embed="rId373" cstate="print">
                      <a:extLst>
                        <a:ext uri="{28A0092B-C50C-407E-A947-70E740481C1C}">
                          <a14:useLocalDpi xmlns:a14="http://schemas.microsoft.com/office/drawing/2010/main" val="0"/>
                        </a:ext>
                      </a:extLst>
                    </a:blip>
                    <a:stretch>
                      <a:fillRect/>
                    </a:stretch>
                  </pic:blipFill>
                  <pic:spPr>
                    <a:xfrm>
                      <a:off x="0" y="0"/>
                      <a:ext cx="2440432" cy="8636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or as an Nw vector </w:t>
      </w:r>
      <w:r>
        <w:rPr>
          <w:noProof/>
          <w:position w:val="-16"/>
        </w:rPr>
        <w:drawing>
          <wp:inline distT="0" distB="0" distL="0" distR="0" wp14:anchorId="7F48238F" wp14:editId="0D892155">
            <wp:extent cx="1383792" cy="304800"/>
            <wp:effectExtent l="0" t="0" r="0" b="0"/>
            <wp:docPr id="2134464691" name="Picture 1" descr="{&quot;mathml&quot;:&quot;&lt;math display=\&quot;block\&quot; style=\&quot;font-family:stix;font-size:12px;\&quot;&gt;&lt;mrow&gt;&lt;mi&gt;y&lt;/mi&gt;&lt;mo&gt;=&lt;/mo&gt;&lt;mtext&gt;col&lt;/mtext&gt;&lt;mfenced close=\&quot;]\&quot; open=\&quot;[\&quot; wrs:valign=\&quot;middle\&quot;&gt;&lt;mrow&gt;&lt;mtable&gt;&lt;mtr&gt;&lt;mtd&gt;&lt;mrow&gt;&lt;msub&gt;&lt;mi&gt;g&lt;/mi&gt;&lt;mn&gt;1&lt;/mn&gt;&lt;/msub&gt;&lt;/mrow&gt;&lt;/mtd&gt;&lt;mtd&gt;&lt;mrow&gt;&lt;mi&gt;s&lt;/mi&gt;&lt;mo stretchy=\&quot;false\&quot;&gt;[&lt;/mo&gt;&lt;msub&gt;&lt;mi&gt;n&lt;/mi&gt;&lt;mn&gt;0&lt;/mn&gt;&lt;/msub&gt;&lt;mo stretchy=\&quot;false\&quot;&gt;]&lt;/mo&gt;&lt;/mrow&gt;&lt;/mtd&gt;&lt;mtd&gt;&lt;mrow&gt;&lt;msub&gt;&lt;mi&gt;g&lt;/mi&gt;&lt;mn&gt;2&lt;/mn&gt;&lt;/msub&gt;&lt;/mrow&gt;&lt;/mtd&gt;&lt;/mtr&gt;&lt;/mtable&gt;&lt;/mrow&gt;&lt;/mfenced&gt;&lt;/mrow&gt;&lt;/math&gt;&quot;,&quot;origin&quot;:&quot;MathType for Microsoft Add-in&quot;,&quot;version&quot;:&quot;v3.20.0&quot;}" title="y equals text col end text open square brackets table row cell g subscript 1 end cell cell s not stretchy left square bracket n subscript 0 not stretchy right square bracket end cell cell g subscript 2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y&lt;/mi&gt;&lt;mo&gt;=&lt;/mo&gt;&lt;mtext&gt;col&lt;/mtext&gt;&lt;mfenced close=\&quot;]\&quot; open=\&quot;[\&quot; wrs:valign=\&quot;middle\&quot;&gt;&lt;mrow&gt;&lt;mtable&gt;&lt;mtr&gt;&lt;mtd&gt;&lt;mrow&gt;&lt;msub&gt;&lt;mi&gt;g&lt;/mi&gt;&lt;mn&gt;1&lt;/mn&gt;&lt;/msub&gt;&lt;/mrow&gt;&lt;/mtd&gt;&lt;mtd&gt;&lt;mrow&gt;&lt;mi&gt;s&lt;/mi&gt;&lt;mo stretchy=\&quot;false\&quot;&gt;[&lt;/mo&gt;&lt;msub&gt;&lt;mi&gt;n&lt;/mi&gt;&lt;mn&gt;0&lt;/mn&gt;&lt;/msub&gt;&lt;mo stretchy=\&quot;false\&quot;&gt;]&lt;/mo&gt;&lt;/mrow&gt;&lt;/mtd&gt;&lt;mtd&gt;&lt;mrow&gt;&lt;msub&gt;&lt;mi&gt;g&lt;/mi&gt;&lt;mn&gt;2&lt;/mn&gt;&lt;/msub&gt;&lt;/mrow&gt;&lt;/mtd&gt;&lt;/mtr&gt;&lt;/mtable&gt;&lt;/mrow&gt;&lt;/mfenced&gt;&lt;/mrow&gt;&lt;/math&gt;&quot;,&quot;origin&quot;:&quot;MathType for Microsoft Add-in&quot;,&quot;version&quot;:&quot;v3.20.0&quot;}" title="y equals text col end text open square brackets table row cell g subscript 1 end cell cell s not stretchy left square bracket n subscript 0 not stretchy right square bracket end cell cell g subscript 2 end cell end table close square brackets"/>
                    <pic:cNvPicPr/>
                  </pic:nvPicPr>
                  <pic:blipFill>
                    <a:blip r:embed="rId374" cstate="print">
                      <a:extLst>
                        <a:ext uri="{28A0092B-C50C-407E-A947-70E740481C1C}">
                          <a14:useLocalDpi xmlns:a14="http://schemas.microsoft.com/office/drawing/2010/main" val="0"/>
                        </a:ext>
                      </a:extLst>
                    </a:blip>
                    <a:stretch>
                      <a:fillRect/>
                    </a:stretch>
                  </pic:blipFill>
                  <pic:spPr>
                    <a:xfrm>
                      <a:off x="0" y="0"/>
                      <a:ext cx="1383792" cy="304800"/>
                    </a:xfrm>
                    <a:prstGeom prst="rect">
                      <a:avLst/>
                    </a:prstGeom>
                  </pic:spPr>
                </pic:pic>
              </a:graphicData>
            </a:graphic>
          </wp:inline>
        </w:drawing>
      </w:r>
      <w:r w:rsidRPr="003C066E">
        <w:t xml:space="preserve">.  The pdf under H1 with n0 as a parameter is </w:t>
      </w:r>
      <w:r>
        <w:rPr>
          <w:noProof/>
        </w:rPr>
        <w:drawing>
          <wp:inline distT="0" distB="0" distL="0" distR="0" wp14:anchorId="60D0816F" wp14:editId="3A026B12">
            <wp:extent cx="77216" cy="10160"/>
            <wp:effectExtent l="0" t="0" r="0" b="0"/>
            <wp:docPr id="2134464692"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Although in continuous time the signal delay is acontinuous-valued variable, in discrete time it is not.Consequently, the maximum likelihood estimatecannot be found by differentiation, and wemust determine the maximum likelihood estimate of signal delayby the most fundamental expression of the maximizationprocedure.The MLE is determined by maximizing the logarithm of this pdf wrt n0 which enters only through the signal term and thus we may discard the data outside the signal interval which results in the estimate</w:t>
      </w:r>
    </w:p>
    <w:p w:rsidR="00894722" w:rsidRPr="003C066E" w:rsidRDefault="00894722" w:rsidP="002C66DD"/>
    <w:p w:rsidR="00894722" w:rsidRPr="003C066E" w:rsidRDefault="00894722" w:rsidP="002C66DD">
      <w:r w:rsidRPr="003C066E">
        <w:tab/>
      </w:r>
      <w:r>
        <w:rPr>
          <w:noProof/>
          <w:position w:val="-38"/>
        </w:rPr>
        <w:drawing>
          <wp:inline distT="0" distB="0" distL="0" distR="0" wp14:anchorId="09D27306" wp14:editId="69936CB7">
            <wp:extent cx="2747264" cy="558800"/>
            <wp:effectExtent l="0" t="0" r="0" b="0"/>
            <wp:docPr id="2134464693" name="Picture 1" descr="{&quot;mathml&quot;:&quot;&lt;math style=\&quot;font-family:stix;font-size:12px;\&quot;&gt;&lt;mrow&gt;&lt;msub&gt;&lt;mover accent=\&quot;true\&quot;&gt;&lt;mi&gt;n&lt;/mi&gt;&lt;mo&gt;^&lt;/mo&gt;&lt;/mover&gt;&lt;mn&gt;0&lt;/mn&gt;&lt;/msub&gt;&lt;mo&gt;=&lt;/mo&gt;&lt;mi&gt;arg&lt;/mi&gt;&lt;munder&gt;&lt;mrow&gt;&lt;mi&gt;max&lt;/mi&gt;&lt;/mrow&gt;&lt;mrow&gt;&lt;msub&gt;&lt;mi&gt;n&lt;/mi&gt;&lt;mn&gt;0&lt;/mn&gt;&lt;/msub&gt;&lt;mo&gt;∈&lt;/mo&gt;&lt;mfenced close=\&quot;]\&quot; open=\&quot;[\&quot; wrs:valign=\&quot;middle\&quot;&gt;&lt;mrow&gt;&lt;mn&gt;0&lt;/mn&gt;&lt;mo&gt;,&lt;/mo&gt;&lt;msub&gt;&lt;mi&gt;N&lt;/mi&gt;&lt;mi&gt;w&lt;/mi&gt;&lt;/msub&gt;&lt;mo&gt;−&lt;/mo&gt;&lt;mi&gt;N&lt;/mi&gt;&lt;/mrow&gt;&lt;/mfenced&gt;&lt;/mrow&gt;&lt;/munder&gt;&lt;mfenced close=\&quot;}\&quot; open=\&quot;{\&quot; wrs:valign=\&quot;middle\&quot;&gt;&lt;mrow&gt;&lt;munderover&gt;&lt;mo&gt;∑&lt;/mo&gt;&lt;mrow&gt;&lt;mi&gt;n&lt;/mi&gt;&lt;mo&gt;=&lt;/mo&gt;&lt;msub&gt;&lt;mi&gt;n&lt;/mi&gt;&lt;mn&gt;0&lt;/mn&gt;&lt;/msub&gt;&lt;/mrow&gt;&lt;mrow&gt;&lt;msub&gt;&lt;mi&gt;n&lt;/mi&gt;&lt;mn&gt;0&lt;/mn&gt;&lt;/msub&gt;&lt;mo&gt;+&lt;/mo&gt;&lt;mi&gt;N&lt;/mi&gt;&lt;mo&gt;−&lt;/mo&gt;&lt;mn&gt;1&lt;/mn&gt;&lt;/mrow&gt;&lt;/munderover&gt;&lt;mrow&gt;&lt;mi&gt;s&lt;/mi&gt;&lt;mo stretchy=\&quot;false\&quot;&gt;[&lt;/mo&gt;&lt;mi&gt;n&lt;/mi&gt;&lt;mo&gt;−&lt;/mo&gt;&lt;msub&gt;&lt;mi&gt;n&lt;/mi&gt;&lt;mn&gt;0&lt;/mn&gt;&lt;/msub&gt;&lt;mo stretchy=\&quot;false\&quot;&gt;]&lt;/mo&gt;&lt;mi&gt;y&lt;/mi&gt;&lt;mo stretchy=\&quot;false\&quot;&gt;[&lt;/mo&gt;&lt;mi&gt;n&lt;/mi&gt;&lt;mo stretchy=\&quot;false\&quot;&gt;]&lt;/mo&gt;&lt;/mrow&gt;&lt;/mrow&gt;&lt;/mfenced&gt;&lt;/mrow&gt;&lt;/math&gt;&quot;,&quot;origin&quot;:&quot;MathType for Microsoft Add-in&quot;,&quot;version&quot;:&quot;v3.20.0&quot;}" title="n with hat on top subscript 0 equals arg stack max with n subscript 0 element of open square brackets 0 comma N subscript w minus N close square brackets below open curly brackets sum from n equals n subscript 0 to n subscript 0 plus N minus 1 of s not stretchy left square bracket n minus n subscript 0 not stretchy right square bracket y not stretchy left square bracket n not stretchy right square bracket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over accent=\&quot;true\&quot;&gt;&lt;mi&gt;n&lt;/mi&gt;&lt;mo&gt;^&lt;/mo&gt;&lt;/mover&gt;&lt;mn&gt;0&lt;/mn&gt;&lt;/msub&gt;&lt;mo&gt;=&lt;/mo&gt;&lt;mi&gt;arg&lt;/mi&gt;&lt;munder&gt;&lt;mrow&gt;&lt;mi&gt;max&lt;/mi&gt;&lt;/mrow&gt;&lt;mrow&gt;&lt;msub&gt;&lt;mi&gt;n&lt;/mi&gt;&lt;mn&gt;0&lt;/mn&gt;&lt;/msub&gt;&lt;mo&gt;∈&lt;/mo&gt;&lt;mfenced close=\&quot;]\&quot; open=\&quot;[\&quot; wrs:valign=\&quot;middle\&quot;&gt;&lt;mrow&gt;&lt;mn&gt;0&lt;/mn&gt;&lt;mo&gt;,&lt;/mo&gt;&lt;msub&gt;&lt;mi&gt;N&lt;/mi&gt;&lt;mi&gt;w&lt;/mi&gt;&lt;/msub&gt;&lt;mo&gt;−&lt;/mo&gt;&lt;mi&gt;N&lt;/mi&gt;&lt;/mrow&gt;&lt;/mfenced&gt;&lt;/mrow&gt;&lt;/munder&gt;&lt;mfenced close=\&quot;}\&quot; open=\&quot;{\&quot; wrs:valign=\&quot;middle\&quot;&gt;&lt;mrow&gt;&lt;munderover&gt;&lt;mo&gt;∑&lt;/mo&gt;&lt;mrow&gt;&lt;mi&gt;n&lt;/mi&gt;&lt;mo&gt;=&lt;/mo&gt;&lt;msub&gt;&lt;mi&gt;n&lt;/mi&gt;&lt;mn&gt;0&lt;/mn&gt;&lt;/msub&gt;&lt;/mrow&gt;&lt;mrow&gt;&lt;msub&gt;&lt;mi&gt;n&lt;/mi&gt;&lt;mn&gt;0&lt;/mn&gt;&lt;/msub&gt;&lt;mo&gt;+&lt;/mo&gt;&lt;mi&gt;N&lt;/mi&gt;&lt;mo&gt;−&lt;/mo&gt;&lt;mn&gt;1&lt;/mn&gt;&lt;/mrow&gt;&lt;/munderover&gt;&lt;mrow&gt;&lt;mi&gt;s&lt;/mi&gt;&lt;mo stretchy=\&quot;false\&quot;&gt;[&lt;/mo&gt;&lt;mi&gt;n&lt;/mi&gt;&lt;mo&gt;−&lt;/mo&gt;&lt;msub&gt;&lt;mi&gt;n&lt;/mi&gt;&lt;mn&gt;0&lt;/mn&gt;&lt;/msub&gt;&lt;mo stretchy=\&quot;false\&quot;&gt;]&lt;/mo&gt;&lt;mi&gt;y&lt;/mi&gt;&lt;mo stretchy=\&quot;false\&quot;&gt;[&lt;/mo&gt;&lt;mi&gt;n&lt;/mi&gt;&lt;mo stretchy=\&quot;false\&quot;&gt;]&lt;/mo&gt;&lt;/mrow&gt;&lt;/mrow&gt;&lt;/mfenced&gt;&lt;/mrow&gt;&lt;/math&gt;&quot;,&quot;origin&quot;:&quot;MathType for Microsoft Add-in&quot;,&quot;version&quot;:&quot;v3.20.0&quot;}" title="n with hat on top subscript 0 equals arg stack max with n subscript 0 element of open square brackets 0 comma N subscript w minus N close square brackets below open curly brackets sum from n equals n subscript 0 to n subscript 0 plus N minus 1 of s not stretchy left square bracket n minus n subscript 0 not stretchy right square bracket y not stretchy left square bracket n not stretchy right square bracket close curly brackets"/>
                    <pic:cNvPicPr/>
                  </pic:nvPicPr>
                  <pic:blipFill>
                    <a:blip r:embed="rId375" cstate="print">
                      <a:extLst>
                        <a:ext uri="{28A0092B-C50C-407E-A947-70E740481C1C}">
                          <a14:useLocalDpi xmlns:a14="http://schemas.microsoft.com/office/drawing/2010/main" val="0"/>
                        </a:ext>
                      </a:extLst>
                    </a:blip>
                    <a:stretch>
                      <a:fillRect/>
                    </a:stretch>
                  </pic:blipFill>
                  <pic:spPr>
                    <a:xfrm>
                      <a:off x="0" y="0"/>
                      <a:ext cx="2747264" cy="5588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we have ignored the terms</w:t>
      </w:r>
      <w:r>
        <w:rPr>
          <w:noProof/>
          <w:position w:val="-33"/>
        </w:rPr>
        <w:drawing>
          <wp:inline distT="0" distB="0" distL="0" distR="0" wp14:anchorId="57BEA9E1" wp14:editId="4888112D">
            <wp:extent cx="1117600" cy="540512"/>
            <wp:effectExtent l="0" t="0" r="0" b="0"/>
            <wp:docPr id="2134464694" name="Picture 1" descr="{&quot;mathml&quot;:&quot;&lt;math display=\&quot;block\&quot; style=\&quot;font-family:stix;font-size:12px;\&quot;&gt;&lt;mrow&gt;&lt;munderover&gt;&lt;mo&gt;∑&lt;/mo&gt;&lt;mrow&gt;&lt;mi&gt;n&lt;/mi&gt;&lt;mo&gt;=&lt;/mo&gt;&lt;msub&gt;&lt;mi&gt;n&lt;/mi&gt;&lt;mn&gt;0&lt;/mn&gt;&lt;/msub&gt;&lt;/mrow&gt;&lt;mrow&gt;&lt;msub&gt;&lt;mi&gt;n&lt;/mi&gt;&lt;mn&gt;0&lt;/mn&gt;&lt;/msub&gt;&lt;mo&gt;+&lt;/mo&gt;&lt;mi&gt;N&lt;/mi&gt;&lt;mo&gt;−&lt;/mo&gt;&lt;mn&gt;1&lt;/mn&gt;&lt;/mrow&gt;&lt;/munderover&gt;&lt;mrow&gt;&lt;msup&gt;&lt;mi&gt;s&lt;/mi&gt;&lt;mn&gt;2&lt;/mn&gt;&lt;/msup&gt;&lt;mo stretchy=\&quot;false\&quot;&gt;[&lt;/mo&gt;&lt;mi&gt;n&lt;/mi&gt;&lt;mo&gt;−&lt;/mo&gt;&lt;msub&gt;&lt;mi&gt;n&lt;/mi&gt;&lt;mn&gt;0&lt;/mn&gt;&lt;/msub&gt;&lt;mo stretchy=\&quot;false\&quot;&gt;]&lt;/mo&gt;&lt;/mrow&gt;&lt;/mrow&gt;&lt;/math&gt;&quot;,&quot;origin&quot;:&quot;MathType for Microsoft Add-in&quot;,&quot;version&quot;:&quot;v3.20.0&quot;}" title="sum from n equals n subscript 0 to n subscript 0 plus N minus 1 of s squared not stretchy left square bracket n minus n subscript 0 not stretchy right square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underover&gt;&lt;mo&gt;∑&lt;/mo&gt;&lt;mrow&gt;&lt;mi&gt;n&lt;/mi&gt;&lt;mo&gt;=&lt;/mo&gt;&lt;msub&gt;&lt;mi&gt;n&lt;/mi&gt;&lt;mn&gt;0&lt;/mn&gt;&lt;/msub&gt;&lt;/mrow&gt;&lt;mrow&gt;&lt;msub&gt;&lt;mi&gt;n&lt;/mi&gt;&lt;mn&gt;0&lt;/mn&gt;&lt;/msub&gt;&lt;mo&gt;+&lt;/mo&gt;&lt;mi&gt;N&lt;/mi&gt;&lt;mo&gt;−&lt;/mo&gt;&lt;mn&gt;1&lt;/mn&gt;&lt;/mrow&gt;&lt;/munderover&gt;&lt;mrow&gt;&lt;msup&gt;&lt;mi&gt;s&lt;/mi&gt;&lt;mn&gt;2&lt;/mn&gt;&lt;/msup&gt;&lt;mo stretchy=\&quot;false\&quot;&gt;[&lt;/mo&gt;&lt;mi&gt;n&lt;/mi&gt;&lt;mo&gt;−&lt;/mo&gt;&lt;msub&gt;&lt;mi&gt;n&lt;/mi&gt;&lt;mn&gt;0&lt;/mn&gt;&lt;/msub&gt;&lt;mo stretchy=\&quot;false\&quot;&gt;]&lt;/mo&gt;&lt;/mrow&gt;&lt;/mrow&gt;&lt;/math&gt;&quot;,&quot;origin&quot;:&quot;MathType for Microsoft Add-in&quot;,&quot;version&quot;:&quot;v3.20.0&quot;}" title="sum from n equals n subscript 0 to n subscript 0 plus N minus 1 of s squared not stretchy left square bracket n minus n subscript 0 not stretchy right square bracket"/>
                    <pic:cNvPicPr/>
                  </pic:nvPicPr>
                  <pic:blipFill>
                    <a:blip r:embed="rId376" cstate="print">
                      <a:extLst>
                        <a:ext uri="{28A0092B-C50C-407E-A947-70E740481C1C}">
                          <a14:useLocalDpi xmlns:a14="http://schemas.microsoft.com/office/drawing/2010/main" val="0"/>
                        </a:ext>
                      </a:extLst>
                    </a:blip>
                    <a:stretch>
                      <a:fillRect/>
                    </a:stretch>
                  </pic:blipFill>
                  <pic:spPr>
                    <a:xfrm>
                      <a:off x="0" y="0"/>
                      <a:ext cx="1117600" cy="540512"/>
                    </a:xfrm>
                    <a:prstGeom prst="rect">
                      <a:avLst/>
                    </a:prstGeom>
                  </pic:spPr>
                </pic:pic>
              </a:graphicData>
            </a:graphic>
          </wp:inline>
        </w:drawing>
      </w:r>
      <w:r w:rsidRPr="003C066E">
        <w:t xml:space="preserve">which is simply the energy of the signal and </w:t>
      </w:r>
      <w:r>
        <w:rPr>
          <w:noProof/>
          <w:position w:val="-33"/>
        </w:rPr>
        <w:drawing>
          <wp:inline distT="0" distB="0" distL="0" distR="0" wp14:anchorId="2707CF87" wp14:editId="71B14242">
            <wp:extent cx="818896" cy="540512"/>
            <wp:effectExtent l="0" t="0" r="0" b="0"/>
            <wp:docPr id="2134464695" name="Picture 1" descr="{&quot;mathml&quot;:&quot;&lt;math display=\&quot;block\&quot; style=\&quot;font-family:stix;font-size:12px;\&quot;&gt;&lt;mrow&gt;&lt;munderover&gt;&lt;mo&gt;∑&lt;/mo&gt;&lt;mrow&gt;&lt;mi&gt;n&lt;/mi&gt;&lt;mo&gt;=&lt;/mo&gt;&lt;msub&gt;&lt;mi&gt;n&lt;/mi&gt;&lt;mn&gt;0&lt;/mn&gt;&lt;/msub&gt;&lt;/mrow&gt;&lt;mrow&gt;&lt;msub&gt;&lt;mi&gt;n&lt;/mi&gt;&lt;mn&gt;0&lt;/mn&gt;&lt;/msub&gt;&lt;mo&gt;+&lt;/mo&gt;&lt;mi&gt;N&lt;/mi&gt;&lt;mo&gt;−&lt;/mo&gt;&lt;mn&gt;1&lt;/mn&gt;&lt;/mrow&gt;&lt;/munderover&gt;&lt;mrow&gt;&lt;msup&gt;&lt;mi&gt;y&lt;/mi&gt;&lt;mn&gt;2&lt;/mn&gt;&lt;/msup&gt;&lt;mo stretchy=\&quot;false\&quot;&gt;[&lt;/mo&gt;&lt;mi&gt;n&lt;/mi&gt;&lt;mo stretchy=\&quot;false\&quot;&gt;]&lt;/mo&gt;&lt;/mrow&gt;&lt;/mrow&gt;&lt;/math&gt;&quot;,&quot;origin&quot;:&quot;MathType for Microsoft Add-in&quot;,&quot;version&quot;:&quot;v3.20.0&quot;}" title="sum from n equals n subscript 0 to n subscript 0 plus N minus 1 of y squared not stretchy left square bracket n not stretchy right square bra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underover&gt;&lt;mo&gt;∑&lt;/mo&gt;&lt;mrow&gt;&lt;mi&gt;n&lt;/mi&gt;&lt;mo&gt;=&lt;/mo&gt;&lt;msub&gt;&lt;mi&gt;n&lt;/mi&gt;&lt;mn&gt;0&lt;/mn&gt;&lt;/msub&gt;&lt;/mrow&gt;&lt;mrow&gt;&lt;msub&gt;&lt;mi&gt;n&lt;/mi&gt;&lt;mn&gt;0&lt;/mn&gt;&lt;/msub&gt;&lt;mo&gt;+&lt;/mo&gt;&lt;mi&gt;N&lt;/mi&gt;&lt;mo&gt;−&lt;/mo&gt;&lt;mn&gt;1&lt;/mn&gt;&lt;/mrow&gt;&lt;/munderover&gt;&lt;mrow&gt;&lt;msup&gt;&lt;mi&gt;y&lt;/mi&gt;&lt;mn&gt;2&lt;/mn&gt;&lt;/msup&gt;&lt;mo stretchy=\&quot;false\&quot;&gt;[&lt;/mo&gt;&lt;mi&gt;n&lt;/mi&gt;&lt;mo stretchy=\&quot;false\&quot;&gt;]&lt;/mo&gt;&lt;/mrow&gt;&lt;/mrow&gt;&lt;/math&gt;&quot;,&quot;origin&quot;:&quot;MathType for Microsoft Add-in&quot;,&quot;version&quot;:&quot;v3.20.0&quot;}" title="sum from n equals n subscript 0 to n subscript 0 plus N minus 1 of y squared not stretchy left square bracket n not stretchy right square bracket"/>
                    <pic:cNvPicPr/>
                  </pic:nvPicPr>
                  <pic:blipFill>
                    <a:blip r:embed="rId377" cstate="print">
                      <a:extLst>
                        <a:ext uri="{28A0092B-C50C-407E-A947-70E740481C1C}">
                          <a14:useLocalDpi xmlns:a14="http://schemas.microsoft.com/office/drawing/2010/main" val="0"/>
                        </a:ext>
                      </a:extLst>
                    </a:blip>
                    <a:stretch>
                      <a:fillRect/>
                    </a:stretch>
                  </pic:blipFill>
                  <pic:spPr>
                    <a:xfrm>
                      <a:off x="0" y="0"/>
                      <a:ext cx="818896" cy="540512"/>
                    </a:xfrm>
                    <a:prstGeom prst="rect">
                      <a:avLst/>
                    </a:prstGeom>
                  </pic:spPr>
                </pic:pic>
              </a:graphicData>
            </a:graphic>
          </wp:inline>
        </w:drawing>
      </w:r>
      <w:r w:rsidRPr="003C066E">
        <w:t xml:space="preserve"> both of which are independent of n0.  This operation forms all possible correlations over the signal interval contained in the data window and selects the value of n0 that achieves the maximum as an estimate of the delay.  The estimate is unbiased because the maximum of the expected value of () is the signal energy which occurs at the actual delay.  The GLRT is formed by substituting the MLE into the LRT to yield the decision rule</w:t>
      </w:r>
    </w:p>
    <w:p w:rsidR="00894722" w:rsidRPr="003C066E" w:rsidRDefault="00894722" w:rsidP="002C66DD"/>
    <w:p w:rsidR="00894722" w:rsidRPr="003C066E" w:rsidRDefault="00894722" w:rsidP="002C66DD">
      <w:r w:rsidRPr="003C066E">
        <w:tab/>
      </w:r>
      <w:r>
        <w:rPr>
          <w:noProof/>
          <w:position w:val="-33"/>
        </w:rPr>
        <w:drawing>
          <wp:inline distT="0" distB="0" distL="0" distR="0" wp14:anchorId="3847E479" wp14:editId="3914D198">
            <wp:extent cx="2021840" cy="548640"/>
            <wp:effectExtent l="0" t="0" r="0" b="0"/>
            <wp:docPr id="2134464696" name="Picture 1" descr="{&quot;mathml&quot;:&quot;&lt;math style=\&quot;font-family:stix;font-size:12px;\&quot;&gt;&lt;mrow&gt;&lt;mover accent=\&quot;true\&quot;&gt;&lt;mi&gt;z&lt;/mi&gt;&lt;mo&gt;^&lt;/mo&gt;&lt;/mover&gt;&lt;mo stretchy=\&quot;false\&quot;&gt;(&lt;/mo&gt;&lt;mi&gt;y&lt;/mi&gt;&lt;mo stretchy=\&quot;false\&quot;&gt;)&lt;/mo&gt;&lt;mo&gt;=&lt;/mo&gt;&lt;munderover&gt;&lt;mo&gt;∑&lt;/mo&gt;&lt;mrow&gt;&lt;mi&gt;n&lt;/mi&gt;&lt;mo&gt;=&lt;/mo&gt;&lt;msub&gt;&lt;mover accent=\&quot;true\&quot;&gt;&lt;mi&gt;n&lt;/mi&gt;&lt;mo&gt;^&lt;/mo&gt;&lt;/mover&gt;&lt;mn&gt;0&lt;/mn&gt;&lt;/msub&gt;&lt;/mrow&gt;&lt;mrow&gt;&lt;msub&gt;&lt;mover accent=\&quot;true\&quot;&gt;&lt;mi&gt;n&lt;/mi&gt;&lt;mo&gt;^&lt;/mo&gt;&lt;/mover&gt;&lt;mn&gt;0&lt;/mn&gt;&lt;/msub&gt;&lt;mo&gt;+&lt;/mo&gt;&lt;mi&gt;N&lt;/mi&gt;&lt;mo&gt;−&lt;/mo&gt;&lt;mn&gt;1&lt;/mn&gt;&lt;/mrow&gt;&lt;/munderover&gt;&lt;mrow&gt;&lt;mi&gt;s&lt;/mi&gt;&lt;mo stretchy=\&quot;false\&quot;&gt;[&lt;/mo&gt;&lt;mi&gt;n&lt;/mi&gt;&lt;mo&gt;−&lt;/mo&gt;&lt;msub&gt;&lt;mover accent=\&quot;true\&quot;&gt;&lt;mi&gt;n&lt;/mi&gt;&lt;mo&gt;^&lt;/mo&gt;&lt;/mover&gt;&lt;mn&gt;0&lt;/mn&gt;&lt;/msub&gt;&lt;mo stretchy=\&quot;false\&quot;&gt;]&lt;/mo&gt;&lt;mi&gt;y&lt;/mi&gt;&lt;mo stretchy=\&quot;false\&quot;&gt;[&lt;/mo&gt;&lt;mi&gt;n&lt;/mi&gt;&lt;mo stretchy=\&quot;false\&quot;&gt;]&lt;/mo&gt;&lt;/mrow&gt;&lt;mo&gt;&amp;gt;&lt;/mo&gt;&lt;mi&gt;ϒ&lt;/mi&gt;&lt;/mrow&gt;&lt;/math&gt;&quot;,&quot;origin&quot;:&quot;MathType for Microsoft Add-in&quot;,&quot;version&quot;:&quot;v3.20.0&quot;}" title="z with hat on top not stretchy left parenthesis y not stretchy right parenthesis equals sum from n equals n with hat on top subscript 0 to n with hat on top subscript 0 plus N minus 1 of s not stretchy left square bracket n minus n with hat on top subscript 0 not stretchy right square bracket y not stretchy left square bracket n not stretchy right square bracket greater than 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z&lt;/mi&gt;&lt;mo&gt;^&lt;/mo&gt;&lt;/mover&gt;&lt;mo stretchy=\&quot;false\&quot;&gt;(&lt;/mo&gt;&lt;mi&gt;y&lt;/mi&gt;&lt;mo stretchy=\&quot;false\&quot;&gt;)&lt;/mo&gt;&lt;mo&gt;=&lt;/mo&gt;&lt;munderover&gt;&lt;mo&gt;∑&lt;/mo&gt;&lt;mrow&gt;&lt;mi&gt;n&lt;/mi&gt;&lt;mo&gt;=&lt;/mo&gt;&lt;msub&gt;&lt;mover accent=\&quot;true\&quot;&gt;&lt;mi&gt;n&lt;/mi&gt;&lt;mo&gt;^&lt;/mo&gt;&lt;/mover&gt;&lt;mn&gt;0&lt;/mn&gt;&lt;/msub&gt;&lt;/mrow&gt;&lt;mrow&gt;&lt;msub&gt;&lt;mover accent=\&quot;true\&quot;&gt;&lt;mi&gt;n&lt;/mi&gt;&lt;mo&gt;^&lt;/mo&gt;&lt;/mover&gt;&lt;mn&gt;0&lt;/mn&gt;&lt;/msub&gt;&lt;mo&gt;+&lt;/mo&gt;&lt;mi&gt;N&lt;/mi&gt;&lt;mo&gt;−&lt;/mo&gt;&lt;mn&gt;1&lt;/mn&gt;&lt;/mrow&gt;&lt;/munderover&gt;&lt;mrow&gt;&lt;mi&gt;s&lt;/mi&gt;&lt;mo stretchy=\&quot;false\&quot;&gt;[&lt;/mo&gt;&lt;mi&gt;n&lt;/mi&gt;&lt;mo&gt;−&lt;/mo&gt;&lt;msub&gt;&lt;mover accent=\&quot;true\&quot;&gt;&lt;mi&gt;n&lt;/mi&gt;&lt;mo&gt;^&lt;/mo&gt;&lt;/mover&gt;&lt;mn&gt;0&lt;/mn&gt;&lt;/msub&gt;&lt;mo stretchy=\&quot;false\&quot;&gt;]&lt;/mo&gt;&lt;mi&gt;y&lt;/mi&gt;&lt;mo stretchy=\&quot;false\&quot;&gt;[&lt;/mo&gt;&lt;mi&gt;n&lt;/mi&gt;&lt;mo stretchy=\&quot;false\&quot;&gt;]&lt;/mo&gt;&lt;/mrow&gt;&lt;mo&gt;&amp;gt;&lt;/mo&gt;&lt;mi&gt;ϒ&lt;/mi&gt;&lt;/mrow&gt;&lt;/math&gt;&quot;,&quot;origin&quot;:&quot;MathType for Microsoft Add-in&quot;,&quot;version&quot;:&quot;v3.20.0&quot;}" title="z with hat on top not stretchy left parenthesis y not stretchy right parenthesis equals sum from n equals n with hat on top subscript 0 to n with hat on top subscript 0 plus N minus 1 of s not stretchy left square bracket n minus n with hat on top subscript 0 not stretchy right square bracket y not stretchy left square bracket n not stretchy right square bracket greater than ϒ"/>
                    <pic:cNvPicPr/>
                  </pic:nvPicPr>
                  <pic:blipFill>
                    <a:blip r:embed="rId378" cstate="print">
                      <a:extLst>
                        <a:ext uri="{28A0092B-C50C-407E-A947-70E740481C1C}">
                          <a14:useLocalDpi xmlns:a14="http://schemas.microsoft.com/office/drawing/2010/main" val="0"/>
                        </a:ext>
                      </a:extLst>
                    </a:blip>
                    <a:stretch>
                      <a:fillRect/>
                    </a:stretch>
                  </pic:blipFill>
                  <pic:spPr>
                    <a:xfrm>
                      <a:off x="0" y="0"/>
                      <a:ext cx="2021840" cy="54864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Owing to the similarity with () we can write () as</w:t>
      </w:r>
    </w:p>
    <w:p w:rsidR="00894722" w:rsidRPr="003C066E" w:rsidRDefault="00894722" w:rsidP="002C66DD"/>
    <w:p w:rsidR="00894722" w:rsidRPr="003C066E" w:rsidRDefault="00894722" w:rsidP="002C66DD">
      <w:r w:rsidRPr="003C066E">
        <w:tab/>
      </w:r>
      <w:r>
        <w:rPr>
          <w:noProof/>
          <w:position w:val="-38"/>
        </w:rPr>
        <w:drawing>
          <wp:inline distT="0" distB="0" distL="0" distR="0" wp14:anchorId="6EB993AD" wp14:editId="60633D6C">
            <wp:extent cx="2731008" cy="558800"/>
            <wp:effectExtent l="0" t="0" r="0" b="0"/>
            <wp:docPr id="2134464697" name="Picture 1" descr="{&quot;mathml&quot;:&quot;&lt;math style=\&quot;font-family:stix;font-size:12px;\&quot;&gt;&lt;mrow&gt;&lt;mover accent=\&quot;true\&quot;&gt;&lt;mi&gt;z&lt;/mi&gt;&lt;mo&gt;^&lt;/mo&gt;&lt;/mover&gt;&lt;mo stretchy=\&quot;false\&quot;&gt;(&lt;/mo&gt;&lt;mi&gt;y&lt;/mi&gt;&lt;mo stretchy=\&quot;false\&quot;&gt;)&lt;/mo&gt;&lt;mo&gt;=&lt;/mo&gt;&lt;munder&gt;&lt;mrow&gt;&lt;mi&gt;max&lt;/mi&gt;&lt;/mrow&gt;&lt;mrow&gt;&lt;msub&gt;&lt;mi&gt;n&lt;/mi&gt;&lt;mn&gt;0&lt;/mn&gt;&lt;/msub&gt;&lt;mo&gt;∈&lt;/mo&gt;&lt;mfenced close=\&quot;]\&quot; open=\&quot;[\&quot; wrs:valign=\&quot;middle\&quot;&gt;&lt;mrow&gt;&lt;mn&gt;0&lt;/mn&gt;&lt;mo&gt;,&lt;/mo&gt;&lt;msub&gt;&lt;mi&gt;N&lt;/mi&gt;&lt;mi&gt;w&lt;/mi&gt;&lt;/msub&gt;&lt;mo&gt;−&lt;/mo&gt;&lt;mi&gt;N&lt;/mi&gt;&lt;/mrow&gt;&lt;/mfenced&gt;&lt;/mrow&gt;&lt;/munder&gt;&lt;mfenced close=\&quot;}\&quot; open=\&quot;{\&quot; wrs:valign=\&quot;middle\&quot;&gt;&lt;mrow&gt;&lt;munderover&gt;&lt;mo&gt;∑&lt;/mo&gt;&lt;mrow&gt;&lt;mi&gt;n&lt;/mi&gt;&lt;mo&gt;=&lt;/mo&gt;&lt;msub&gt;&lt;mi&gt;n&lt;/mi&gt;&lt;mn&gt;0&lt;/mn&gt;&lt;/msub&gt;&lt;/mrow&gt;&lt;mrow&gt;&lt;msub&gt;&lt;mi&gt;n&lt;/mi&gt;&lt;mn&gt;0&lt;/mn&gt;&lt;/msub&gt;&lt;mo&gt;+&lt;/mo&gt;&lt;mi&gt;N&lt;/mi&gt;&lt;mo&gt;−&lt;/mo&gt;&lt;mn&gt;1&lt;/mn&gt;&lt;/mrow&gt;&lt;/munderover&gt;&lt;mrow&gt;&lt;mi&gt;s&lt;/mi&gt;&lt;mo stretchy=\&quot;false\&quot;&gt;[&lt;/mo&gt;&lt;mi&gt;n&lt;/mi&gt;&lt;mo&gt;−&lt;/mo&gt;&lt;msub&gt;&lt;mi&gt;n&lt;/mi&gt;&lt;mn&gt;0&lt;/mn&gt;&lt;/msub&gt;&lt;mo stretchy=\&quot;false\&quot;&gt;]&lt;/mo&gt;&lt;mi&gt;y&lt;/mi&gt;&lt;mo stretchy=\&quot;false\&quot;&gt;[&lt;/mo&gt;&lt;mi&gt;n&lt;/mi&gt;&lt;mo stretchy=\&quot;false\&quot;&gt;]&lt;/mo&gt;&lt;/mrow&gt;&lt;/mrow&gt;&lt;/mfenced&gt;&lt;/mrow&gt;&lt;/math&gt;&quot;,&quot;origin&quot;:&quot;MathType for Microsoft Add-in&quot;,&quot;version&quot;:&quot;v3.20.0&quot;}" title="z with hat on top not stretchy left parenthesis y not stretchy right parenthesis equals stack max with n subscript 0 element of open square brackets 0 comma N subscript w minus N close square brackets below open curly brackets sum from n equals n subscript 0 to n subscript 0 plus N minus 1 of s not stretchy left square bracket n minus n subscript 0 not stretchy right square bracket y not stretchy left square bracket n not stretchy right square bracket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z&lt;/mi&gt;&lt;mo&gt;^&lt;/mo&gt;&lt;/mover&gt;&lt;mo stretchy=\&quot;false\&quot;&gt;(&lt;/mo&gt;&lt;mi&gt;y&lt;/mi&gt;&lt;mo stretchy=\&quot;false\&quot;&gt;)&lt;/mo&gt;&lt;mo&gt;=&lt;/mo&gt;&lt;munder&gt;&lt;mrow&gt;&lt;mi&gt;max&lt;/mi&gt;&lt;/mrow&gt;&lt;mrow&gt;&lt;msub&gt;&lt;mi&gt;n&lt;/mi&gt;&lt;mn&gt;0&lt;/mn&gt;&lt;/msub&gt;&lt;mo&gt;∈&lt;/mo&gt;&lt;mfenced close=\&quot;]\&quot; open=\&quot;[\&quot; wrs:valign=\&quot;middle\&quot;&gt;&lt;mrow&gt;&lt;mn&gt;0&lt;/mn&gt;&lt;mo&gt;,&lt;/mo&gt;&lt;msub&gt;&lt;mi&gt;N&lt;/mi&gt;&lt;mi&gt;w&lt;/mi&gt;&lt;/msub&gt;&lt;mo&gt;−&lt;/mo&gt;&lt;mi&gt;N&lt;/mi&gt;&lt;/mrow&gt;&lt;/mfenced&gt;&lt;/mrow&gt;&lt;/munder&gt;&lt;mfenced close=\&quot;}\&quot; open=\&quot;{\&quot; wrs:valign=\&quot;middle\&quot;&gt;&lt;mrow&gt;&lt;munderover&gt;&lt;mo&gt;∑&lt;/mo&gt;&lt;mrow&gt;&lt;mi&gt;n&lt;/mi&gt;&lt;mo&gt;=&lt;/mo&gt;&lt;msub&gt;&lt;mi&gt;n&lt;/mi&gt;&lt;mn&gt;0&lt;/mn&gt;&lt;/msub&gt;&lt;/mrow&gt;&lt;mrow&gt;&lt;msub&gt;&lt;mi&gt;n&lt;/mi&gt;&lt;mn&gt;0&lt;/mn&gt;&lt;/msub&gt;&lt;mo&gt;+&lt;/mo&gt;&lt;mi&gt;N&lt;/mi&gt;&lt;mo&gt;−&lt;/mo&gt;&lt;mn&gt;1&lt;/mn&gt;&lt;/mrow&gt;&lt;/munderover&gt;&lt;mrow&gt;&lt;mi&gt;s&lt;/mi&gt;&lt;mo stretchy=\&quot;false\&quot;&gt;[&lt;/mo&gt;&lt;mi&gt;n&lt;/mi&gt;&lt;mo&gt;−&lt;/mo&gt;&lt;msub&gt;&lt;mi&gt;n&lt;/mi&gt;&lt;mn&gt;0&lt;/mn&gt;&lt;/msub&gt;&lt;mo stretchy=\&quot;false\&quot;&gt;]&lt;/mo&gt;&lt;mi&gt;y&lt;/mi&gt;&lt;mo stretchy=\&quot;false\&quot;&gt;[&lt;/mo&gt;&lt;mi&gt;n&lt;/mi&gt;&lt;mo stretchy=\&quot;false\&quot;&gt;]&lt;/mo&gt;&lt;/mrow&gt;&lt;/mrow&gt;&lt;/mfenced&gt;&lt;/mrow&gt;&lt;/math&gt;&quot;,&quot;origin&quot;:&quot;MathType for Microsoft Add-in&quot;,&quot;version&quot;:&quot;v3.20.0&quot;}" title="z with hat on top not stretchy left parenthesis y not stretchy right parenthesis equals stack max with n subscript 0 element of open square brackets 0 comma N subscript w minus N close square brackets below open curly brackets sum from n equals n subscript 0 to n subscript 0 plus N minus 1 of s not stretchy left square bracket n minus n subscript 0 not stretchy right square bracket y not stretchy left square bracket n not stretchy right square bracket close curly brackets"/>
                    <pic:cNvPicPr/>
                  </pic:nvPicPr>
                  <pic:blipFill>
                    <a:blip r:embed="rId379" cstate="print">
                      <a:extLst>
                        <a:ext uri="{28A0092B-C50C-407E-A947-70E740481C1C}">
                          <a14:useLocalDpi xmlns:a14="http://schemas.microsoft.com/office/drawing/2010/main" val="0"/>
                        </a:ext>
                      </a:extLst>
                    </a:blip>
                    <a:stretch>
                      <a:fillRect/>
                    </a:stretch>
                  </pic:blipFill>
                  <pic:spPr>
                    <a:xfrm>
                      <a:off x="0" y="0"/>
                      <a:ext cx="2731008" cy="5588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119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is a search over all possible shifted signal replicas contained in the window.  The degree of accuracy of the delay estimation will depend on the signal auto correlation function, or equivalently its bandwidth.</w:t>
      </w:r>
    </w:p>
    <w:p w:rsidR="00894722" w:rsidRPr="003C066E" w:rsidRDefault="00894722" w:rsidP="002C66DD"/>
    <w:p w:rsidR="00894722" w:rsidRPr="003C066E" w:rsidRDefault="00894722" w:rsidP="002C66DD">
      <w:r>
        <w:rPr>
          <w:noProof/>
        </w:rPr>
        <mc:AlternateContent>
          <mc:Choice Requires="wpc">
            <w:drawing>
              <wp:inline distT="0" distB="0" distL="0" distR="0" wp14:anchorId="5A382F86" wp14:editId="388418F9">
                <wp:extent cx="4784090" cy="1930400"/>
                <wp:effectExtent l="0" t="0" r="0" b="0"/>
                <wp:docPr id="847515636"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49248941" name="Line 159"/>
                        <wps:cNvCnPr>
                          <a:cxnSpLocks/>
                        </wps:cNvCnPr>
                        <wps:spPr bwMode="auto">
                          <a:xfrm>
                            <a:off x="478561" y="1405313"/>
                            <a:ext cx="3892503"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48392062" name="Line 160"/>
                        <wps:cNvCnPr>
                          <a:cxnSpLocks/>
                        </wps:cNvCnPr>
                        <wps:spPr bwMode="auto">
                          <a:xfrm>
                            <a:off x="457986" y="1361111"/>
                            <a:ext cx="762" cy="762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54540136" name="Object 161"/>
                          <pic:cNvPicPr>
                            <a:picLocks/>
                          </pic:cNvPicPr>
                        </pic:nvPicPr>
                        <pic:blipFill>
                          <a:blip r:embed="rId361" cstate="print">
                            <a:extLst>
                              <a:ext uri="{28A0092B-C50C-407E-A947-70E740481C1C}">
                                <a14:useLocalDpi xmlns:a14="http://schemas.microsoft.com/office/drawing/2010/main" val="0"/>
                              </a:ext>
                            </a:extLst>
                          </a:blip>
                          <a:srcRect/>
                          <a:stretch>
                            <a:fillRect/>
                          </a:stretch>
                        </pic:blipFill>
                        <pic:spPr bwMode="auto">
                          <a:xfrm>
                            <a:off x="370352" y="1454849"/>
                            <a:ext cx="124975" cy="1798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38351152" name="Object 162"/>
                          <pic:cNvPicPr>
                            <a:picLocks/>
                          </pic:cNvPicPr>
                        </pic:nvPicPr>
                        <pic:blipFill>
                          <a:blip r:embed="rId380">
                            <a:extLst>
                              <a:ext uri="{28A0092B-C50C-407E-A947-70E740481C1C}">
                                <a14:useLocalDpi xmlns:a14="http://schemas.microsoft.com/office/drawing/2010/main" val="0"/>
                              </a:ext>
                            </a:extLst>
                          </a:blip>
                          <a:srcRect/>
                          <a:stretch>
                            <a:fillRect/>
                          </a:stretch>
                        </pic:blipFill>
                        <pic:spPr bwMode="auto">
                          <a:xfrm>
                            <a:off x="4393163" y="1275756"/>
                            <a:ext cx="86873" cy="179856"/>
                          </a:xfrm>
                          <a:prstGeom prst="rect">
                            <a:avLst/>
                          </a:prstGeom>
                          <a:noFill/>
                          <a:extLst>
                            <a:ext uri="{909E8E84-426E-40DD-AFC4-6F175D3DCCD1}">
                              <a14:hiddenFill xmlns:a14="http://schemas.microsoft.com/office/drawing/2010/main">
                                <a:solidFill>
                                  <a:srgbClr val="FFFFFF"/>
                                </a:solidFill>
                              </a14:hiddenFill>
                            </a:ext>
                          </a:extLst>
                        </pic:spPr>
                      </pic:pic>
                      <wps:wsp>
                        <wps:cNvPr id="1761160277" name="AutoShape 163"/>
                        <wps:cNvSpPr>
                          <a:spLocks/>
                        </wps:cNvSpPr>
                        <wps:spPr bwMode="auto">
                          <a:xfrm>
                            <a:off x="1932535" y="480885"/>
                            <a:ext cx="1360242" cy="925190"/>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1094611892" name="Object 164"/>
                          <pic:cNvPicPr>
                            <a:picLocks/>
                          </pic:cNvPicPr>
                        </pic:nvPicPr>
                        <pic:blipFill>
                          <a:blip r:embed="rId381">
                            <a:extLst>
                              <a:ext uri="{28A0092B-C50C-407E-A947-70E740481C1C}">
                                <a14:useLocalDpi xmlns:a14="http://schemas.microsoft.com/office/drawing/2010/main" val="0"/>
                              </a:ext>
                            </a:extLst>
                          </a:blip>
                          <a:srcRect/>
                          <a:stretch>
                            <a:fillRect/>
                          </a:stretch>
                        </pic:blipFill>
                        <pic:spPr bwMode="auto">
                          <a:xfrm>
                            <a:off x="2520068" y="1412172"/>
                            <a:ext cx="162315" cy="23244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62082593" name="Object 165"/>
                          <pic:cNvPicPr>
                            <a:picLocks/>
                          </pic:cNvPicPr>
                        </pic:nvPicPr>
                        <pic:blipFill>
                          <a:blip r:embed="rId382">
                            <a:extLst>
                              <a:ext uri="{28A0092B-C50C-407E-A947-70E740481C1C}">
                                <a14:useLocalDpi xmlns:a14="http://schemas.microsoft.com/office/drawing/2010/main" val="0"/>
                              </a:ext>
                            </a:extLst>
                          </a:blip>
                          <a:srcRect/>
                          <a:stretch>
                            <a:fillRect/>
                          </a:stretch>
                        </pic:blipFill>
                        <pic:spPr bwMode="auto">
                          <a:xfrm>
                            <a:off x="3119032" y="1352728"/>
                            <a:ext cx="560862" cy="4397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67402904" name="Object 166"/>
                          <pic:cNvPicPr>
                            <a:picLocks/>
                          </pic:cNvPicPr>
                        </pic:nvPicPr>
                        <pic:blipFill>
                          <a:blip r:embed="rId383">
                            <a:extLst>
                              <a:ext uri="{28A0092B-C50C-407E-A947-70E740481C1C}">
                                <a14:useLocalDpi xmlns:a14="http://schemas.microsoft.com/office/drawing/2010/main" val="0"/>
                              </a:ext>
                            </a:extLst>
                          </a:blip>
                          <a:srcRect/>
                          <a:stretch>
                            <a:fillRect/>
                          </a:stretch>
                        </pic:blipFill>
                        <pic:spPr bwMode="auto">
                          <a:xfrm>
                            <a:off x="1617050" y="1364922"/>
                            <a:ext cx="560100" cy="4389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4374820" name="Object 167"/>
                          <pic:cNvPicPr>
                            <a:picLocks/>
                          </pic:cNvPicPr>
                        </pic:nvPicPr>
                        <pic:blipFill>
                          <a:blip r:embed="rId384">
                            <a:extLst>
                              <a:ext uri="{28A0092B-C50C-407E-A947-70E740481C1C}">
                                <a14:useLocalDpi xmlns:a14="http://schemas.microsoft.com/office/drawing/2010/main" val="0"/>
                              </a:ext>
                            </a:extLst>
                          </a:blip>
                          <a:srcRect/>
                          <a:stretch>
                            <a:fillRect/>
                          </a:stretch>
                        </pic:blipFill>
                        <pic:spPr bwMode="auto">
                          <a:xfrm>
                            <a:off x="2052937" y="322368"/>
                            <a:ext cx="325391" cy="231678"/>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FEE64BF" id="Canvas 1" o:spid="_x0000_s1026" editas="canvas" style="width:376.7pt;height:152pt;mso-position-horizontal-relative:char;mso-position-vertical-relative:line" coordsize="47840,1930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">
                <v:shape id="_x0000_s1027" type="#_x0000_t75" style="position:absolute;width:47840;height:19304;visibility:visible;mso-wrap-style:square">
                  <v:fill o:detectmouseclick="t"/>
                  <v:path o:connecttype="none"/>
                </v:shape>
                <v:line id="Line 159" o:spid="_x0000_s1028" style="position:absolute;visibility:visible;mso-wrap-style:square" from="4785,14053" to="43710,140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">
                  <v:stroke endarrow="block"/>
                  <o:lock v:ext="edit" shapetype="f"/>
                </v:line>
                <v:line id="Line 160" o:spid="_x0000_s1029" style="position:absolute;visibility:visible;mso-wrap-style:square" from="4579,13611" to="4587,143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">
                  <o:lock v:ext="edit" shapetype="f"/>
                </v:line>
                <v:shape id="Object 161" o:spid="_x0000_s1030" type="#_x0000_t75" style="position:absolute;left:3703;top:14548;width:1250;height:17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">
                  <v:imagedata r:id="rId366" o:title=""/>
                  <o:lock v:ext="edit" aspectratio="f"/>
                </v:shape>
                <v:shape id="Object 162" o:spid="_x0000_s1031" type="#_x0000_t75" style="position:absolute;left:43931;top:12757;width:869;height:17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">
                  <v:imagedata r:id="rId385" o:title=""/>
                  <o:lock v:ext="edit" aspectratio="f"/>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63" o:spid="_x0000_s1032" type="#_x0000_t5" style="position:absolute;left:19325;top:4808;width:13602;height:92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">
                  <v:path arrowok="t"/>
                </v:shape>
                <v:shape id="Object 164" o:spid="_x0000_s1033" type="#_x0000_t75" style="position:absolute;left:25200;top:14121;width:1623;height:23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">
                  <v:imagedata r:id="rId386" o:title=""/>
                  <o:lock v:ext="edit" aspectratio="f"/>
                </v:shape>
                <v:shape id="Object 165" o:spid="_x0000_s1034" type="#_x0000_t75" style="position:absolute;left:31190;top:13527;width:5608;height:439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">
                  <v:imagedata r:id="rId387" o:title=""/>
                  <o:lock v:ext="edit" aspectratio="f"/>
                </v:shape>
                <v:shape id="Object 166" o:spid="_x0000_s1035" type="#_x0000_t75" style="position:absolute;left:16170;top:13649;width:5601;height:43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">
                  <v:imagedata r:id="rId388" o:title=""/>
                  <o:lock v:ext="edit" aspectratio="f"/>
                </v:shape>
                <v:shape id="Object 167" o:spid="_x0000_s1036" type="#_x0000_t75" style="position:absolute;left:20529;top:3223;width:3254;height:23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">
                  <v:imagedata r:id="rId389" o:title=""/>
                  <o:lock v:ext="edit" aspectratio="f"/>
                </v:shape>
                <w10:anchorlock/>
              </v:group>
            </w:pict>
          </mc:Fallback>
        </mc:AlternateContent>
      </w:r>
    </w:p>
    <w:p w:rsidR="00894722" w:rsidRPr="003C066E" w:rsidRDefault="00894722" w:rsidP="002C66DD">
      <w:r w:rsidRPr="003C066E">
        <w:t>In addition to the complexity of finding the maximum likelihood estimate, the discrete-valued nature of the parameter also callsinto question the use of the Cramér-Rao bound.  One ofthe fundamental assumptions of the bound's derivation is thedifferentiability of the likelihood function with respect to theparameter.  Mathematically, a sequence cannot be differentiatedwith respect to the integers.  A sequence can be differentiatedwith respect to its argument if we consider the variable to becontinuous valued.  This approximation can be used only if thesampling interval, unity for the integers, is dense with respecto variations of the sequence.  This condition means that thesignal must be oversampled to apply the Cramér-Rao boundin a meaningful way.  From 15-() the CRLB for the continuous delay</w:t>
      </w:r>
      <w:r>
        <w:rPr>
          <w:noProof/>
          <w:position w:val="-10"/>
        </w:rPr>
        <w:drawing>
          <wp:inline distT="0" distB="0" distL="0" distR="0" wp14:anchorId="3EBED482" wp14:editId="39EB6714">
            <wp:extent cx="138176" cy="130048"/>
            <wp:effectExtent l="0" t="0" r="0" b="0"/>
            <wp:docPr id="2134464698" name="Picture 1" descr="{&quot;mathml&quot;:&quot;&lt;math display=\&quot;block\&quot; style=\&quot;font-family:stix;font-size:12px;\&quot;&gt;&lt;mrow&gt;&lt;msub&gt;&lt;mi&gt;τ&lt;/mi&gt;&lt;mn&gt;0&lt;/mn&gt;&lt;/msub&gt;&lt;/mrow&gt;&lt;/math&gt;&quot;,&quot;origin&quot;:&quot;MathType for Microsoft Add-in&quot;,&quot;version&quot;:&quot;v3.20.0&quot;}" title="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row&gt;&lt;/math&gt;&quot;,&quot;origin&quot;:&quot;MathType for Microsoft Add-in&quot;,&quot;version&quot;:&quot;v3.20.0&quot;}" title="tau subscript 0"/>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38176" cy="130048"/>
                    </a:xfrm>
                    <a:prstGeom prst="rect">
                      <a:avLst/>
                    </a:prstGeom>
                  </pic:spPr>
                </pic:pic>
              </a:graphicData>
            </a:graphic>
          </wp:inline>
        </w:drawing>
      </w:r>
      <w:r w:rsidRPr="003C066E">
        <w:t>is</w:t>
      </w:r>
    </w:p>
    <w:p w:rsidR="00894722" w:rsidRPr="003C066E" w:rsidRDefault="00894722" w:rsidP="002C66DD"/>
    <w:p w:rsidR="00894722" w:rsidRPr="003C066E" w:rsidRDefault="00894722" w:rsidP="002C66DD">
      <w:r w:rsidRPr="003C066E">
        <w:tab/>
      </w:r>
      <w:r>
        <w:rPr>
          <w:noProof/>
          <w:position w:val="-293"/>
        </w:rPr>
        <w:drawing>
          <wp:inline distT="0" distB="0" distL="0" distR="0" wp14:anchorId="16DE3AAB" wp14:editId="667D61C6">
            <wp:extent cx="2257789" cy="3811744"/>
            <wp:effectExtent l="0" t="0" r="0" b="0"/>
            <wp:docPr id="2134464699" name="Picture 1" descr="{&quot;mathml&quot;:&quot;&lt;math style=\&quot;font-family:stix;font-size:12px;\&quot;&gt;&lt;mtable wrs:columnalign=\&quot;relation\&quot;&gt;&lt;mtr&gt;&lt;mtd&gt;&lt;msubsup&gt;&lt;mi&gt;σ&lt;/mi&gt;&lt;mrow&gt;&lt;msub&gt;&lt;mover accent=\&quot;true\&quot;&gt;&lt;mi&gt;τ&lt;/mi&gt;&lt;mo&gt;˜&lt;/mo&gt;&lt;/mover&gt;&lt;mn&gt;0&lt;/mn&gt;&lt;/msub&gt;&lt;/mrow&gt;&lt;mn&gt;2&lt;/mn&gt;&lt;/msubsup&gt;&lt;mo&gt;≥&lt;/mo&gt;&lt;mfrac&gt;&lt;mrow&gt;&lt;msup&gt;&lt;mi&gt;σ&lt;/mi&gt;&lt;mn&gt;2&lt;/mn&gt;&lt;/msup&gt;&lt;/mrow&gt;&lt;mrow&gt;&lt;munderover&gt;&lt;mo&gt;∑&lt;/mo&gt;&lt;mrow&gt;&lt;mi&gt;n&lt;/mi&gt;&lt;mo&gt;=&lt;/mo&gt;&lt;msub&gt;&lt;mi&gt;n&lt;/mi&gt;&lt;mn&gt;0&lt;/mn&gt;&lt;/msub&gt;&lt;/mrow&gt;&lt;mrow&gt;&lt;msub&gt;&lt;mi&gt;n&lt;/mi&gt;&lt;mn&gt;0&lt;/mn&gt;&lt;/msub&gt;&lt;mo&gt;+&lt;/mo&gt;&lt;mi&gt;N&lt;/mi&gt;&lt;mo&gt;−&lt;/mo&gt;&lt;mn&gt;1&lt;/mn&gt;&lt;/mrow&gt;&lt;/munderover&gt;&lt;mrow&gt;&lt;msup&gt;&lt;mfenced wrs:valign=\&quot;middle\&quot;&gt;&lt;mrow&gt;&lt;mfrac&gt;&lt;mrow&gt;&lt;mo&gt;∂&lt;/mo&gt;&lt;mi&gt;s&lt;/mi&gt;&lt;mo stretchy=\&quot;false\&quot;&gt;(&lt;/mo&gt;&lt;msub&gt;&lt;mi&gt;f&lt;/mi&gt;&lt;mi&gt;S&lt;/mi&gt;&lt;/msub&gt;&lt;mi&gt;n&lt;/mi&gt;&lt;mo&gt;−&lt;/mo&gt;&lt;msub&gt;&lt;mi&gt;τ&lt;/mi&gt;&lt;mn&gt;0&lt;/mn&gt;&lt;/msub&gt;&lt;mo stretchy=\&quot;false\&quot;&gt;)&lt;/mo&gt;&lt;/mrow&gt;&lt;mrow&gt;&lt;mo&gt;∂&lt;/mo&gt;&lt;msub&gt;&lt;mi&gt;τ&lt;/mi&gt;&lt;mn&gt;0&lt;/mn&gt;&lt;/msub&gt;&lt;/mrow&gt;&lt;/mfrac&gt;&lt;/mrow&gt;&lt;/mfenced&gt;&lt;mn&gt;2&lt;/mn&gt;&lt;/msup&gt;&lt;/mrow&gt;&lt;/mrow&gt;&lt;/mfrac&gt;&lt;/mtd&gt;&lt;/mtr&gt;&lt;mtr&gt;&lt;mtd&gt;&lt;mo&gt;=&lt;/mo&gt;&lt;mfrac&gt;&lt;mrow&gt;&lt;msub&gt;&lt;mi&gt;N&lt;/mi&gt;&lt;mn&gt;0&lt;/mn&gt;&lt;/msub&gt;&lt;mi&gt;B&lt;/mi&gt;&lt;/mrow&gt;&lt;mrow&gt;&lt;mn&gt;2&lt;/mn&gt;&lt;mi&gt;B&lt;/mi&gt;&lt;mrow&gt;&lt;munderover&gt;&lt;mo&gt;∫&lt;/mo&gt;&lt;mrow&gt;&lt;msub&gt;&lt;mi&gt;τ&lt;/mi&gt;&lt;mn&gt;0&lt;/mn&gt;&lt;/msub&gt;&lt;/mrow&gt;&lt;mrow&gt;&lt;msub&gt;&lt;mi&gt;τ&lt;/mi&gt;&lt;mn&gt;0&lt;/mn&gt;&lt;/msub&gt;&lt;mo&gt;+&lt;/mo&gt;&lt;mi&gt;T&lt;/mi&gt;&lt;/mrow&gt;&lt;/munderover&gt;&lt;mrow&gt;&lt;msup&gt;&lt;mfenced wrs:valign=\&quot;middle\&quot;&gt;&lt;mrow&gt;&lt;mfrac&gt;&lt;mrow&gt;&lt;mo&gt;∂&lt;/mo&gt;&lt;mi&gt;s&lt;/mi&gt;&lt;mo stretchy=\&quot;false\&quot;&gt;(&lt;/mo&gt;&lt;mi&gt;t&lt;/mi&gt;&lt;mo&gt;−&lt;/mo&gt;&lt;msub&gt;&lt;mi&gt;τ&lt;/mi&gt;&lt;mn&gt;0&lt;/mn&gt;&lt;/msub&gt;&lt;mo stretchy=\&quot;false\&quot;&gt;)&lt;/mo&gt;&lt;/mrow&gt;&lt;mrow&gt;&lt;mo&gt;∂&lt;/mo&gt;&lt;msub&gt;&lt;mi&gt;τ&lt;/mi&gt;&lt;mn&gt;0&lt;/mn&gt;&lt;/msub&gt;&lt;/mrow&gt;&lt;/mfrac&gt;&lt;/mrow&gt;&lt;/mfenced&gt;&lt;mn&gt;2&lt;/mn&gt;&lt;/msup&gt;&lt;mi&gt;d&lt;/mi&gt;&lt;mi&gt;t&lt;/mi&gt;&lt;/mrow&gt;&lt;/mrow&gt;&lt;/mrow&gt;&lt;/mfrac&gt;&lt;/mtd&gt;&lt;/mtr&gt;&lt;mtr&gt;&lt;mtd&gt;&lt;mo&gt;=&lt;/mo&gt;&lt;mfrac&gt;&lt;mrow&gt;&lt;msub&gt;&lt;mi&gt;N&lt;/mi&gt;&lt;mn&gt;0&lt;/mn&gt;&lt;/msub&gt;&lt;mo&gt;/&lt;/mo&gt;&lt;mn&gt;2&lt;/mn&gt;&lt;/mrow&gt;&lt;mrow&gt;&lt;mrow&gt;&lt;munderover&gt;&lt;mo&gt;∫&lt;/mo&gt;&lt;mn&gt;0&lt;/mn&gt;&lt;mi&gt;T&lt;/mi&gt;&lt;/munderover&gt;&lt;mrow&gt;&lt;msup&gt;&lt;mfenced wrs:valign=\&quot;middle\&quot;&gt;&lt;mrow&gt;&lt;mfrac&gt;&lt;mrow&gt;&lt;mo&gt;∂&lt;/mo&gt;&lt;mi&gt;s&lt;/mi&gt;&lt;mo stretchy=\&quot;false\&quot;&gt;(&lt;/mo&gt;&lt;mi&gt;t&lt;/mi&gt;&lt;mo&gt;&amp;apos;&lt;/mo&gt;&lt;mo stretchy=\&quot;false\&quot;&gt;)&lt;/mo&gt;&lt;/mrow&gt;&lt;mrow&gt;&lt;mo&gt;∂&lt;/mo&gt;&lt;msub&gt;&lt;mi&gt;τ&lt;/mi&gt;&lt;mn&gt;0&lt;/mn&gt;&lt;/msub&gt;&lt;/mrow&gt;&lt;/mfrac&gt;&lt;/mrow&gt;&lt;/mfenced&gt;&lt;mn&gt;2&lt;/mn&gt;&lt;/msup&gt;&lt;mi&gt;d&lt;/mi&gt;&lt;mi&gt;t&lt;/mi&gt;&lt;mo&gt;&amp;apos;&lt;/mo&gt;&lt;/mrow&gt;&lt;/mrow&gt;&lt;/mrow&gt;&lt;/mfrac&gt;&lt;/mtd&gt;&lt;/mtr&gt;&lt;mtr&gt;&lt;mtd&gt;&lt;mo&gt;=&lt;/mo&gt;&lt;mfrac&gt;&lt;mrow&gt;&lt;msub&gt;&lt;mi&gt;N&lt;/mi&gt;&lt;mn&gt;0&lt;/mn&gt;&lt;/msub&gt;&lt;mo&gt;/&lt;/mo&gt;&lt;mn&gt;2&lt;/mn&gt;&lt;/mrow&gt;&lt;mrow&gt;&lt;mrow&gt;&lt;munderover&gt;&lt;mo&gt;∫&lt;/mo&gt;&lt;mn&gt;0&lt;/mn&gt;&lt;mi&gt;T&lt;/mi&gt;&lt;/munderover&gt;&lt;mrow&gt;&lt;msup&gt;&lt;mfenced wrs:valign=\&quot;middle\&quot;&gt;&lt;mrow&gt;&lt;mfrac&gt;&lt;mrow&gt;&lt;mo&gt;∂&lt;/mo&gt;&lt;mi&gt;s&lt;/mi&gt;&lt;mo stretchy=\&quot;false\&quot;&gt;(&lt;/mo&gt;&lt;mi&gt;t&lt;/mi&gt;&lt;mo&gt;&amp;apos;&lt;/mo&gt;&lt;mo stretchy=\&quot;false\&quot;&gt;)&lt;/mo&gt;&lt;/mrow&gt;&lt;mrow&gt;&lt;mo&gt;∂&lt;/mo&gt;&lt;mi&gt;t&lt;/mi&gt;&lt;mo&gt;&amp;apos;&lt;/mo&gt;&lt;/mrow&gt;&lt;/mfrac&gt;&lt;/mrow&gt;&lt;/mfenced&gt;&lt;mn&gt;2&lt;/mn&gt;&lt;/msup&gt;&lt;mi&gt;d&lt;/mi&gt;&lt;mi&gt;t&lt;/mi&gt;&lt;mo&gt;&amp;apos;&lt;/mo&gt;&lt;/mrow&gt;&lt;/mrow&gt;&lt;/mrow&gt;&lt;/mfrac&gt;&lt;/mtd&gt;&lt;/mtr&gt;&lt;/mtable&gt;&lt;/math&gt;&quot;,&quot;origin&quot;:&quot;MathType for Microsoft Add-in&quot;,&quot;version&quot;:&quot;v3.20.0&quot;}" title="table row cell sigma subscript tau with ˜ on top subscript 0 end subscript superscript 2 greater or equal than fraction numerator sigma squared over denominator sum from n equals n subscript 0 to n subscript 0 plus N minus 1 of open parentheses fraction numerator partial differential s not stretchy left parenthesis f subscript S n minus tau subscript 0 not stretchy right parenthesis over denominator partial differential tau subscript 0 end fraction close parentheses squared end fraction end cell row cell equals fraction numerator N subscript 0 B over denominator 2 B integral from tau subscript 0 to tau subscript 0 plus T of open parentheses fraction numerator partial differential s not stretchy left parenthesis t minus tau subscript 0 not stretchy right parenthesis over denominator partial differential tau subscript 0 end fraction close parentheses squared d t end fraction end cell row cell equals fraction numerator N subscript 0 divided by 2 over denominator integral from 0 to T of open parentheses fraction numerator partial differential s not stretchy left parenthesis t apostrophe not stretchy right parenthesis over denominator partial differential tau subscript 0 end fraction close parentheses squared d t apostrophe end fraction end cell row cell equals fraction numerator N subscript 0 divided by 2 over denominator integral from 0 to T of open parentheses fraction numerator partial differential s not stretchy left parenthesis t apostrophe not stretchy right parenthesis over denominator partial differential t apostrophe end fraction close parentheses squared d t apostrophe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subsup&gt;&lt;mi&gt;σ&lt;/mi&gt;&lt;mrow&gt;&lt;msub&gt;&lt;mover accent=\&quot;true\&quot;&gt;&lt;mi&gt;τ&lt;/mi&gt;&lt;mo&gt;˜&lt;/mo&gt;&lt;/mover&gt;&lt;mn&gt;0&lt;/mn&gt;&lt;/msub&gt;&lt;/mrow&gt;&lt;mn&gt;2&lt;/mn&gt;&lt;/msubsup&gt;&lt;mo&gt;≥&lt;/mo&gt;&lt;mfrac&gt;&lt;mrow&gt;&lt;msup&gt;&lt;mi&gt;σ&lt;/mi&gt;&lt;mn&gt;2&lt;/mn&gt;&lt;/msup&gt;&lt;/mrow&gt;&lt;mrow&gt;&lt;munderover&gt;&lt;mo&gt;∑&lt;/mo&gt;&lt;mrow&gt;&lt;mi&gt;n&lt;/mi&gt;&lt;mo&gt;=&lt;/mo&gt;&lt;msub&gt;&lt;mi&gt;n&lt;/mi&gt;&lt;mn&gt;0&lt;/mn&gt;&lt;/msub&gt;&lt;/mrow&gt;&lt;mrow&gt;&lt;msub&gt;&lt;mi&gt;n&lt;/mi&gt;&lt;mn&gt;0&lt;/mn&gt;&lt;/msub&gt;&lt;mo&gt;+&lt;/mo&gt;&lt;mi&gt;N&lt;/mi&gt;&lt;mo&gt;−&lt;/mo&gt;&lt;mn&gt;1&lt;/mn&gt;&lt;/mrow&gt;&lt;/munderover&gt;&lt;mrow&gt;&lt;msup&gt;&lt;mfenced wrs:valign=\&quot;middle\&quot;&gt;&lt;mrow&gt;&lt;mfrac&gt;&lt;mrow&gt;&lt;mo&gt;∂&lt;/mo&gt;&lt;mi&gt;s&lt;/mi&gt;&lt;mo stretchy=\&quot;false\&quot;&gt;(&lt;/mo&gt;&lt;msub&gt;&lt;mi&gt;f&lt;/mi&gt;&lt;mi&gt;S&lt;/mi&gt;&lt;/msub&gt;&lt;mi&gt;n&lt;/mi&gt;&lt;mo&gt;−&lt;/mo&gt;&lt;msub&gt;&lt;mi&gt;τ&lt;/mi&gt;&lt;mn&gt;0&lt;/mn&gt;&lt;/msub&gt;&lt;mo stretchy=\&quot;false\&quot;&gt;)&lt;/mo&gt;&lt;/mrow&gt;&lt;mrow&gt;&lt;mo&gt;∂&lt;/mo&gt;&lt;msub&gt;&lt;mi&gt;τ&lt;/mi&gt;&lt;mn&gt;0&lt;/mn&gt;&lt;/msub&gt;&lt;/mrow&gt;&lt;/mfrac&gt;&lt;/mrow&gt;&lt;/mfenced&gt;&lt;mn&gt;2&lt;/mn&gt;&lt;/msup&gt;&lt;/mrow&gt;&lt;/mrow&gt;&lt;/mfrac&gt;&lt;/mtd&gt;&lt;/mtr&gt;&lt;mtr&gt;&lt;mtd&gt;&lt;mo&gt;=&lt;/mo&gt;&lt;mfrac&gt;&lt;mrow&gt;&lt;msub&gt;&lt;mi&gt;N&lt;/mi&gt;&lt;mn&gt;0&lt;/mn&gt;&lt;/msub&gt;&lt;mi&gt;B&lt;/mi&gt;&lt;/mrow&gt;&lt;mrow&gt;&lt;mn&gt;2&lt;/mn&gt;&lt;mi&gt;B&lt;/mi&gt;&lt;mrow&gt;&lt;munderover&gt;&lt;mo&gt;∫&lt;/mo&gt;&lt;mrow&gt;&lt;msub&gt;&lt;mi&gt;τ&lt;/mi&gt;&lt;mn&gt;0&lt;/mn&gt;&lt;/msub&gt;&lt;/mrow&gt;&lt;mrow&gt;&lt;msub&gt;&lt;mi&gt;τ&lt;/mi&gt;&lt;mn&gt;0&lt;/mn&gt;&lt;/msub&gt;&lt;mo&gt;+&lt;/mo&gt;&lt;mi&gt;T&lt;/mi&gt;&lt;/mrow&gt;&lt;/munderover&gt;&lt;mrow&gt;&lt;msup&gt;&lt;mfenced wrs:valign=\&quot;middle\&quot;&gt;&lt;mrow&gt;&lt;mfrac&gt;&lt;mrow&gt;&lt;mo&gt;∂&lt;/mo&gt;&lt;mi&gt;s&lt;/mi&gt;&lt;mo stretchy=\&quot;false\&quot;&gt;(&lt;/mo&gt;&lt;mi&gt;t&lt;/mi&gt;&lt;mo&gt;−&lt;/mo&gt;&lt;msub&gt;&lt;mi&gt;τ&lt;/mi&gt;&lt;mn&gt;0&lt;/mn&gt;&lt;/msub&gt;&lt;mo stretchy=\&quot;false\&quot;&gt;)&lt;/mo&gt;&lt;/mrow&gt;&lt;mrow&gt;&lt;mo&gt;∂&lt;/mo&gt;&lt;msub&gt;&lt;mi&gt;τ&lt;/mi&gt;&lt;mn&gt;0&lt;/mn&gt;&lt;/msub&gt;&lt;/mrow&gt;&lt;/mfrac&gt;&lt;/mrow&gt;&lt;/mfenced&gt;&lt;mn&gt;2&lt;/mn&gt;&lt;/msup&gt;&lt;mi&gt;d&lt;/mi&gt;&lt;mi&gt;t&lt;/mi&gt;&lt;/mrow&gt;&lt;/mrow&gt;&lt;/mrow&gt;&lt;/mfrac&gt;&lt;/mtd&gt;&lt;/mtr&gt;&lt;mtr&gt;&lt;mtd&gt;&lt;mo&gt;=&lt;/mo&gt;&lt;mfrac&gt;&lt;mrow&gt;&lt;msub&gt;&lt;mi&gt;N&lt;/mi&gt;&lt;mn&gt;0&lt;/mn&gt;&lt;/msub&gt;&lt;mo&gt;/&lt;/mo&gt;&lt;mn&gt;2&lt;/mn&gt;&lt;/mrow&gt;&lt;mrow&gt;&lt;mrow&gt;&lt;munderover&gt;&lt;mo&gt;∫&lt;/mo&gt;&lt;mn&gt;0&lt;/mn&gt;&lt;mi&gt;T&lt;/mi&gt;&lt;/munderover&gt;&lt;mrow&gt;&lt;msup&gt;&lt;mfenced wrs:valign=\&quot;middle\&quot;&gt;&lt;mrow&gt;&lt;mfrac&gt;&lt;mrow&gt;&lt;mo&gt;∂&lt;/mo&gt;&lt;mi&gt;s&lt;/mi&gt;&lt;mo stretchy=\&quot;false\&quot;&gt;(&lt;/mo&gt;&lt;mi&gt;t&lt;/mi&gt;&lt;mo&gt;&amp;apos;&lt;/mo&gt;&lt;mo stretchy=\&quot;false\&quot;&gt;)&lt;/mo&gt;&lt;/mrow&gt;&lt;mrow&gt;&lt;mo&gt;∂&lt;/mo&gt;&lt;msub&gt;&lt;mi&gt;τ&lt;/mi&gt;&lt;mn&gt;0&lt;/mn&gt;&lt;/msub&gt;&lt;/mrow&gt;&lt;/mfrac&gt;&lt;/mrow&gt;&lt;/mfenced&gt;&lt;mn&gt;2&lt;/mn&gt;&lt;/msup&gt;&lt;mi&gt;d&lt;/mi&gt;&lt;mi&gt;t&lt;/mi&gt;&lt;mo&gt;&amp;apos;&lt;/mo&gt;&lt;/mrow&gt;&lt;/mrow&gt;&lt;/mrow&gt;&lt;/mfrac&gt;&lt;/mtd&gt;&lt;/mtr&gt;&lt;mtr&gt;&lt;mtd&gt;&lt;mo&gt;=&lt;/mo&gt;&lt;mfrac&gt;&lt;mrow&gt;&lt;msub&gt;&lt;mi&gt;N&lt;/mi&gt;&lt;mn&gt;0&lt;/mn&gt;&lt;/msub&gt;&lt;mo&gt;/&lt;/mo&gt;&lt;mn&gt;2&lt;/mn&gt;&lt;/mrow&gt;&lt;mrow&gt;&lt;mrow&gt;&lt;munderover&gt;&lt;mo&gt;∫&lt;/mo&gt;&lt;mn&gt;0&lt;/mn&gt;&lt;mi&gt;T&lt;/mi&gt;&lt;/munderover&gt;&lt;mrow&gt;&lt;msup&gt;&lt;mfenced wrs:valign=\&quot;middle\&quot;&gt;&lt;mrow&gt;&lt;mfrac&gt;&lt;mrow&gt;&lt;mo&gt;∂&lt;/mo&gt;&lt;mi&gt;s&lt;/mi&gt;&lt;mo stretchy=\&quot;false\&quot;&gt;(&lt;/mo&gt;&lt;mi&gt;t&lt;/mi&gt;&lt;mo&gt;&amp;apos;&lt;/mo&gt;&lt;mo stretchy=\&quot;false\&quot;&gt;)&lt;/mo&gt;&lt;/mrow&gt;&lt;mrow&gt;&lt;mo&gt;∂&lt;/mo&gt;&lt;mi&gt;t&lt;/mi&gt;&lt;mo&gt;&amp;apos;&lt;/mo&gt;&lt;/mrow&gt;&lt;/mfrac&gt;&lt;/mrow&gt;&lt;/mfenced&gt;&lt;mn&gt;2&lt;/mn&gt;&lt;/msup&gt;&lt;mi&gt;d&lt;/mi&gt;&lt;mi&gt;t&lt;/mi&gt;&lt;mo&gt;&amp;apos;&lt;/mo&gt;&lt;/mrow&gt;&lt;/mrow&gt;&lt;/mrow&gt;&lt;/mfrac&gt;&lt;/mtd&gt;&lt;/mtr&gt;&lt;/mtable&gt;&lt;/math&gt;&quot;,&quot;origin&quot;:&quot;MathType for Microsoft Add-in&quot;,&quot;version&quot;:&quot;v3.20.0&quot;}" title="table row cell sigma subscript tau with ˜ on top subscript 0 end subscript superscript 2 greater or equal than fraction numerator sigma squared over denominator sum from n equals n subscript 0 to n subscript 0 plus N minus 1 of open parentheses fraction numerator partial differential s not stretchy left parenthesis f subscript S n minus tau subscript 0 not stretchy right parenthesis over denominator partial differential tau subscript 0 end fraction close parentheses squared end fraction end cell row cell equals fraction numerator N subscript 0 B over denominator 2 B integral from tau subscript 0 to tau subscript 0 plus T of open parentheses fraction numerator partial differential s not stretchy left parenthesis t minus tau subscript 0 not stretchy right parenthesis over denominator partial differential tau subscript 0 end fraction close parentheses squared d t end fraction end cell row cell equals fraction numerator N subscript 0 divided by 2 over denominator integral from 0 to T of open parentheses fraction numerator partial differential s not stretchy left parenthesis t apostrophe not stretchy right parenthesis over denominator partial differential tau subscript 0 end fraction close parentheses squared d t apostrophe end fraction end cell row cell equals fraction numerator N subscript 0 divided by 2 over denominator integral from 0 to T of open parentheses fraction numerator partial differential s not stretchy left parenthesis t apostrophe not stretchy right parenthesis over denominator partial differential t apostrophe end fraction close parentheses squared d t apostrophe end fraction end cell end table"/>
                    <pic:cNvPicPr/>
                  </pic:nvPicPr>
                  <pic:blipFill>
                    <a:blip r:embed="rId390" cstate="print">
                      <a:extLst>
                        <a:ext uri="{28A0092B-C50C-407E-A947-70E740481C1C}">
                          <a14:useLocalDpi xmlns:a14="http://schemas.microsoft.com/office/drawing/2010/main" val="0"/>
                        </a:ext>
                      </a:extLst>
                    </a:blip>
                    <a:stretch>
                      <a:fillRect/>
                    </a:stretch>
                  </pic:blipFill>
                  <pic:spPr>
                    <a:xfrm>
                      <a:off x="0" y="0"/>
                      <a:ext cx="2257789" cy="381174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we have used the chain rule</w:t>
      </w:r>
    </w:p>
    <w:p w:rsidR="00894722" w:rsidRPr="003C066E" w:rsidRDefault="00894722" w:rsidP="002C66DD"/>
    <w:p w:rsidR="00894722" w:rsidRPr="003C066E" w:rsidRDefault="00894722" w:rsidP="002C66DD">
      <w:r w:rsidRPr="003C066E">
        <w:tab/>
      </w:r>
      <w:r>
        <w:rPr>
          <w:noProof/>
          <w:position w:val="-80"/>
        </w:rPr>
        <w:drawing>
          <wp:inline distT="0" distB="0" distL="0" distR="0" wp14:anchorId="731CD6D9" wp14:editId="346B2E94">
            <wp:extent cx="1318768" cy="1109472"/>
            <wp:effectExtent l="0" t="0" r="0" b="0"/>
            <wp:docPr id="2134464700" name="Picture 1" descr="{&quot;mathml&quot;:&quot;&lt;math style=\&quot;font-family:stix;font-size:12px;\&quot;&gt;&lt;mtable columnalign=\&quot;left\&quot;&gt;&lt;mtr&gt;&lt;mtd&gt;&lt;mfrac&gt;&lt;mrow&gt;&lt;mo&gt;∂&lt;/mo&gt;&lt;mi&gt;s&lt;/mi&gt;&lt;mo stretchy=\&quot;false\&quot;&gt;(&lt;/mo&gt;&lt;mi&gt;t&lt;/mi&gt;&lt;mo&gt;&amp;apos;&lt;/mo&gt;&lt;mo stretchy=\&quot;false\&quot;&gt;)&lt;/mo&gt;&lt;/mrow&gt;&lt;mrow&gt;&lt;mo&gt;∂&lt;/mo&gt;&lt;mi&gt;τ&lt;/mi&gt;&lt;/mrow&gt;&lt;/mfrac&gt;&lt;mo&gt;=&lt;/mo&gt;&lt;mfrac&gt;&lt;mrow&gt;&lt;mo&gt;∂&lt;/mo&gt;&lt;mi&gt;s&lt;/mi&gt;&lt;/mrow&gt;&lt;mrow&gt;&lt;mo&gt;∂&lt;/mo&gt;&lt;mi&gt;t&lt;/mi&gt;&lt;mo&gt;&amp;apos;&lt;/mo&gt;&lt;/mrow&gt;&lt;/mfrac&gt;&lt;mfrac&gt;&lt;mrow&gt;&lt;mo&gt;∂&lt;/mo&gt;&lt;mi&gt;t&lt;/mi&gt;&lt;mo&gt;&amp;apos;&lt;/mo&gt;&lt;/mrow&gt;&lt;mrow&gt;&lt;mo&gt;∂&lt;/mo&gt;&lt;mi&gt;τ&lt;/mi&gt;&lt;/mrow&gt;&lt;/mfrac&gt;&lt;/mtd&gt;&lt;/mtr&gt;&lt;mtr&gt;&lt;mtd&gt;&lt;mi&gt;t&lt;/mi&gt;&lt;mo&gt;&amp;apos;&lt;/mo&gt;&lt;mo&gt;=&lt;/mo&gt;&lt;mi&gt;t&lt;/mi&gt;&lt;mo&gt;−&lt;/mo&gt;&lt;mi&gt;τ&lt;/mi&gt;&lt;/mtd&gt;&lt;/mtr&gt;&lt;mtr&gt;&lt;mtd&gt;&lt;mfrac&gt;&lt;mrow&gt;&lt;mo&gt;∂&lt;/mo&gt;&lt;mi&gt;t&lt;/mi&gt;&lt;mo&gt;&amp;apos;&lt;/mo&gt;&lt;/mrow&gt;&lt;mrow&gt;&lt;mo&gt;∂&lt;/mo&gt;&lt;mi&gt;τ&lt;/mi&gt;&lt;/mrow&gt;&lt;/mfrac&gt;&lt;mo&gt;=&lt;/mo&gt;&lt;mo&gt;−&lt;/mo&gt;&lt;mn&gt;1&lt;/mn&gt;&lt;/mtd&gt;&lt;/mtr&gt;&lt;/mtable&gt;&lt;/math&gt;&quot;,&quot;origin&quot;:&quot;MathType for Microsoft Add-in&quot;,&quot;version&quot;:&quot;v3.20.0&quot;}" title="table row cell fraction numerator partial differential s not stretchy left parenthesis t apostrophe not stretchy right parenthesis over denominator partial differential tau end fraction equals fraction numerator partial differential s over denominator partial differential t apostrophe end fraction fraction numerator partial differential t apostrophe over denominator partial differential tau end fraction end cell row cell t apostrophe equals t minus tau end cell row cell fraction numerator partial differential t apostrophe over denominator partial differential tau end fraction equals negative 1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frac&gt;&lt;mrow&gt;&lt;mo&gt;∂&lt;/mo&gt;&lt;mi&gt;s&lt;/mi&gt;&lt;mo stretchy=\&quot;false\&quot;&gt;(&lt;/mo&gt;&lt;mi&gt;t&lt;/mi&gt;&lt;mo&gt;&amp;apos;&lt;/mo&gt;&lt;mo stretchy=\&quot;false\&quot;&gt;)&lt;/mo&gt;&lt;/mrow&gt;&lt;mrow&gt;&lt;mo&gt;∂&lt;/mo&gt;&lt;mi&gt;τ&lt;/mi&gt;&lt;/mrow&gt;&lt;/mfrac&gt;&lt;mo&gt;=&lt;/mo&gt;&lt;mfrac&gt;&lt;mrow&gt;&lt;mo&gt;∂&lt;/mo&gt;&lt;mi&gt;s&lt;/mi&gt;&lt;/mrow&gt;&lt;mrow&gt;&lt;mo&gt;∂&lt;/mo&gt;&lt;mi&gt;t&lt;/mi&gt;&lt;mo&gt;&amp;apos;&lt;/mo&gt;&lt;/mrow&gt;&lt;/mfrac&gt;&lt;mfrac&gt;&lt;mrow&gt;&lt;mo&gt;∂&lt;/mo&gt;&lt;mi&gt;t&lt;/mi&gt;&lt;mo&gt;&amp;apos;&lt;/mo&gt;&lt;/mrow&gt;&lt;mrow&gt;&lt;mo&gt;∂&lt;/mo&gt;&lt;mi&gt;τ&lt;/mi&gt;&lt;/mrow&gt;&lt;/mfrac&gt;&lt;/mtd&gt;&lt;/mtr&gt;&lt;mtr&gt;&lt;mtd&gt;&lt;mi&gt;t&lt;/mi&gt;&lt;mo&gt;&amp;apos;&lt;/mo&gt;&lt;mo&gt;=&lt;/mo&gt;&lt;mi&gt;t&lt;/mi&gt;&lt;mo&gt;−&lt;/mo&gt;&lt;mi&gt;τ&lt;/mi&gt;&lt;/mtd&gt;&lt;/mtr&gt;&lt;mtr&gt;&lt;mtd&gt;&lt;mfrac&gt;&lt;mrow&gt;&lt;mo&gt;∂&lt;/mo&gt;&lt;mi&gt;t&lt;/mi&gt;&lt;mo&gt;&amp;apos;&lt;/mo&gt;&lt;/mrow&gt;&lt;mrow&gt;&lt;mo&gt;∂&lt;/mo&gt;&lt;mi&gt;τ&lt;/mi&gt;&lt;/mrow&gt;&lt;/mfrac&gt;&lt;mo&gt;=&lt;/mo&gt;&lt;mo&gt;−&lt;/mo&gt;&lt;mn&gt;1&lt;/mn&gt;&lt;/mtd&gt;&lt;/mtr&gt;&lt;/mtable&gt;&lt;/math&gt;&quot;,&quot;origin&quot;:&quot;MathType for Microsoft Add-in&quot;,&quot;version&quot;:&quot;v3.20.0&quot;}" title="table row cell fraction numerator partial differential s not stretchy left parenthesis t apostrophe not stretchy right parenthesis over denominator partial differential tau end fraction equals fraction numerator partial differential s over denominator partial differential t apostrophe end fraction fraction numerator partial differential t apostrophe over denominator partial differential tau end fraction end cell row cell t apostrophe equals t minus tau end cell row cell fraction numerator partial differential t apostrophe over denominator partial differential tau end fraction equals negative 1 end cell end table"/>
                    <pic:cNvPicPr/>
                  </pic:nvPicPr>
                  <pic:blipFill>
                    <a:blip r:embed="rId391" cstate="print">
                      <a:extLst>
                        <a:ext uri="{28A0092B-C50C-407E-A947-70E740481C1C}">
                          <a14:useLocalDpi xmlns:a14="http://schemas.microsoft.com/office/drawing/2010/main" val="0"/>
                        </a:ext>
                      </a:extLst>
                    </a:blip>
                    <a:stretch>
                      <a:fillRect/>
                    </a:stretch>
                  </pic:blipFill>
                  <pic:spPr>
                    <a:xfrm>
                      <a:off x="0" y="0"/>
                      <a:ext cx="1318768" cy="1109472"/>
                    </a:xfrm>
                    <a:prstGeom prst="rect">
                      <a:avLst/>
                    </a:prstGeom>
                  </pic:spPr>
                </pic:pic>
              </a:graphicData>
            </a:graphic>
          </wp:inline>
        </w:drawing>
      </w:r>
    </w:p>
    <w:p w:rsidR="00894722" w:rsidRPr="003C066E" w:rsidRDefault="00894722" w:rsidP="002C66DD"/>
    <w:p w:rsidR="00894722" w:rsidRPr="003C066E" w:rsidRDefault="00894722" w:rsidP="002C66DD">
      <w:r w:rsidRPr="003C066E">
        <w:t xml:space="preserve">Using Parseval’s Identity for the function </w:t>
      </w:r>
      <w:r>
        <w:rPr>
          <w:noProof/>
          <w:position w:val="-21"/>
        </w:rPr>
        <w:drawing>
          <wp:inline distT="0" distB="0" distL="0" distR="0" wp14:anchorId="0EE6C540" wp14:editId="4629E7CA">
            <wp:extent cx="938784" cy="351536"/>
            <wp:effectExtent l="0" t="0" r="0" b="0"/>
            <wp:docPr id="2134464701" name="Picture 1" descr="{&quot;mathml&quot;:&quot;&lt;math display=\&quot;block\&quot; style=\&quot;font-family:stix;font-size:12px;\&quot;&gt;&lt;mrow&gt;&lt;mi&gt;x&lt;/mi&gt;&lt;mo stretchy=\&quot;false\&quot;&gt;(&lt;/mo&gt;&lt;mi&gt;t&lt;/mi&gt;&lt;mo stretchy=\&quot;false\&quot;&gt;)&lt;/mo&gt;&lt;mo&gt;=&lt;/mo&gt;&lt;mfrac&gt;&lt;mrow&gt;&lt;mo&gt;∂&lt;/mo&gt;&lt;mi&gt;s&lt;/mi&gt;&lt;mo stretchy=\&quot;false\&quot;&gt;(&lt;/mo&gt;&lt;mi&gt;t&lt;/mi&gt;&lt;mo stretchy=\&quot;false\&quot;&gt;)&lt;/mo&gt;&lt;/mrow&gt;&lt;mrow&gt;&lt;mo&gt;∂&lt;/mo&gt;&lt;mi&gt;t&lt;/mi&gt;&lt;/mrow&gt;&lt;/mfrac&gt;&lt;/mrow&gt;&lt;/math&gt;&quot;,&quot;origin&quot;:&quot;MathType for Microsoft Add-in&quot;,&quot;version&quot;:&quot;v3.20.0&quot;}" title="x not stretchy left parenthesis t not stretchy right parenthesis equals fraction numerator partial differential s not stretchy left parenthesis t not stretchy right parenthesis over denominator partial differential 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x&lt;/mi&gt;&lt;mo stretchy=\&quot;false\&quot;&gt;(&lt;/mo&gt;&lt;mi&gt;t&lt;/mi&gt;&lt;mo stretchy=\&quot;false\&quot;&gt;)&lt;/mo&gt;&lt;mo&gt;=&lt;/mo&gt;&lt;mfrac&gt;&lt;mrow&gt;&lt;mo&gt;∂&lt;/mo&gt;&lt;mi&gt;s&lt;/mi&gt;&lt;mo stretchy=\&quot;false\&quot;&gt;(&lt;/mo&gt;&lt;mi&gt;t&lt;/mi&gt;&lt;mo stretchy=\&quot;false\&quot;&gt;)&lt;/mo&gt;&lt;/mrow&gt;&lt;mrow&gt;&lt;mo&gt;∂&lt;/mo&gt;&lt;mi&gt;t&lt;/mi&gt;&lt;/mrow&gt;&lt;/mfrac&gt;&lt;/mrow&gt;&lt;/math&gt;&quot;,&quot;origin&quot;:&quot;MathType for Microsoft Add-in&quot;,&quot;version&quot;:&quot;v3.20.0&quot;}" title="x not stretchy left parenthesis t not stretchy right parenthesis equals fraction numerator partial differential s not stretchy left parenthesis t not stretchy right parenthesis over denominator partial differential t end fraction"/>
                    <pic:cNvPicPr/>
                  </pic:nvPicPr>
                  <pic:blipFill>
                    <a:blip r:embed="rId392" cstate="print">
                      <a:extLst>
                        <a:ext uri="{28A0092B-C50C-407E-A947-70E740481C1C}">
                          <a14:useLocalDpi xmlns:a14="http://schemas.microsoft.com/office/drawing/2010/main" val="0"/>
                        </a:ext>
                      </a:extLst>
                    </a:blip>
                    <a:stretch>
                      <a:fillRect/>
                    </a:stretch>
                  </pic:blipFill>
                  <pic:spPr>
                    <a:xfrm>
                      <a:off x="0" y="0"/>
                      <a:ext cx="938784" cy="351536"/>
                    </a:xfrm>
                    <a:prstGeom prst="rect">
                      <a:avLst/>
                    </a:prstGeom>
                  </pic:spPr>
                </pic:pic>
              </a:graphicData>
            </a:graphic>
          </wp:inline>
        </w:drawing>
      </w:r>
      <w:r w:rsidRPr="003C066E">
        <w:t>, we switch to the frequency domain</w:t>
      </w:r>
    </w:p>
    <w:p w:rsidR="00894722" w:rsidRPr="003C066E" w:rsidRDefault="00894722" w:rsidP="002C66DD">
      <w:r w:rsidRPr="003C066E">
        <w:tab/>
      </w:r>
      <w:r>
        <w:rPr>
          <w:noProof/>
          <w:position w:val="-25"/>
        </w:rPr>
        <w:drawing>
          <wp:inline distT="0" distB="0" distL="0" distR="0" wp14:anchorId="50AE0B6C" wp14:editId="3FF8FC4F">
            <wp:extent cx="2497328" cy="416560"/>
            <wp:effectExtent l="0" t="0" r="0" b="0"/>
            <wp:docPr id="2134464702" name="Picture 1" descr="{&quot;mathml&quot;:&quot;&lt;math style=\&quot;font-family:stix;font-size:12px;\&quot;&gt;&lt;mrow&gt;&lt;mrow&gt;&lt;mo&gt;∫&lt;/mo&gt;&lt;mrow&gt;&lt;msup&gt;&lt;mfenced close=\&quot;|\&quot; open=\&quot;|\&quot; wrs:valign=\&quot;middle\&quot;&gt;&lt;mrow&gt;&lt;mfrac&gt;&lt;mrow&gt;&lt;mo&gt;∂&lt;/mo&gt;&lt;mi&gt;s&lt;/mi&gt;&lt;mo stretchy=\&quot;false\&quot;&gt;(&lt;/mo&gt;&lt;mi&gt;t&lt;/mi&gt;&lt;mo stretchy=\&quot;false\&quot;&gt;)&lt;/mo&gt;&lt;/mrow&gt;&lt;mrow&gt;&lt;mo&gt;∂&lt;/mo&gt;&lt;mi&gt;t&lt;/mi&gt;&lt;/mrow&gt;&lt;/mfrac&gt;&lt;/mrow&gt;&lt;/mfenced&gt;&lt;mn&gt;2&lt;/mn&gt;&lt;/msup&gt;&lt;mi&gt;d&lt;/mi&gt;&lt;mi&gt;t&lt;/mi&gt;&lt;mo&gt;=&lt;/mo&gt;&lt;/mrow&gt;&lt;/mrow&gt;&lt;mrow&gt;&lt;mo&gt;∫&lt;/mo&gt;&lt;mrow&gt;&lt;mo stretchy=\&quot;false\&quot;&gt;(&lt;/mo&gt;&lt;mn&gt;2&lt;/mn&gt;&lt;mi&gt;π&lt;/mi&gt;&lt;mi&gt;f&lt;/mi&gt;&lt;msup&gt;&lt;mo stretchy=\&quot;false\&quot;&gt;)&lt;/mo&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ath&gt;&quot;,&quot;origin&quot;:&quot;MathType for Microsoft Add-in&quot;,&quot;version&quot;:&quot;v3.20.0&quot;}" title="integral open vertical bar fraction numerator partial differential s not stretchy left parenthesis t not stretchy right parenthesis over denominator partial differential t end fraction close vertical bar squared d t equals integral not stretchy left parenthesis 2 pi f not stretchy right parenthesis squared open vertical bar S not stretchy left parenthesis f not stretchy right parenthesis close vertical bar squared d 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row&gt;&lt;mo&gt;∫&lt;/mo&gt;&lt;mrow&gt;&lt;msup&gt;&lt;mfenced close=\&quot;|\&quot; open=\&quot;|\&quot; wrs:valign=\&quot;middle\&quot;&gt;&lt;mrow&gt;&lt;mfrac&gt;&lt;mrow&gt;&lt;mo&gt;∂&lt;/mo&gt;&lt;mi&gt;s&lt;/mi&gt;&lt;mo stretchy=\&quot;false\&quot;&gt;(&lt;/mo&gt;&lt;mi&gt;t&lt;/mi&gt;&lt;mo stretchy=\&quot;false\&quot;&gt;)&lt;/mo&gt;&lt;/mrow&gt;&lt;mrow&gt;&lt;mo&gt;∂&lt;/mo&gt;&lt;mi&gt;t&lt;/mi&gt;&lt;/mrow&gt;&lt;/mfrac&gt;&lt;/mrow&gt;&lt;/mfenced&gt;&lt;mn&gt;2&lt;/mn&gt;&lt;/msup&gt;&lt;mi&gt;d&lt;/mi&gt;&lt;mi&gt;t&lt;/mi&gt;&lt;mo&gt;=&lt;/mo&gt;&lt;/mrow&gt;&lt;/mrow&gt;&lt;mrow&gt;&lt;mo&gt;∫&lt;/mo&gt;&lt;mrow&gt;&lt;mo stretchy=\&quot;false\&quot;&gt;(&lt;/mo&gt;&lt;mn&gt;2&lt;/mn&gt;&lt;mi&gt;π&lt;/mi&gt;&lt;mi&gt;f&lt;/mi&gt;&lt;msup&gt;&lt;mo stretchy=\&quot;false\&quot;&gt;)&lt;/mo&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ath&gt;&quot;,&quot;origin&quot;:&quot;MathType for Microsoft Add-in&quot;,&quot;version&quot;:&quot;v3.20.0&quot;}" title="integral open vertical bar fraction numerator partial differential s not stretchy left parenthesis t not stretchy right parenthesis over denominator partial differential t end fraction close vertical bar squared d t equals integral not stretchy left parenthesis 2 pi f not stretchy right parenthesis squared open vertical bar S not stretchy left parenthesis f not stretchy right parenthesis close vertical bar squared d f"/>
                    <pic:cNvPicPr/>
                  </pic:nvPicPr>
                  <pic:blipFill>
                    <a:blip r:embed="rId393" cstate="print">
                      <a:extLst>
                        <a:ext uri="{28A0092B-C50C-407E-A947-70E740481C1C}">
                          <a14:useLocalDpi xmlns:a14="http://schemas.microsoft.com/office/drawing/2010/main" val="0"/>
                        </a:ext>
                      </a:extLst>
                    </a:blip>
                    <a:stretch>
                      <a:fillRect/>
                    </a:stretch>
                  </pic:blipFill>
                  <pic:spPr>
                    <a:xfrm>
                      <a:off x="0" y="0"/>
                      <a:ext cx="2497328" cy="4165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Defing the root mean square bandwidth as</w:t>
      </w:r>
    </w:p>
    <w:p w:rsidR="00894722" w:rsidRPr="003C066E" w:rsidRDefault="00894722" w:rsidP="002C66DD"/>
    <w:p w:rsidR="00894722" w:rsidRPr="003C066E" w:rsidRDefault="00894722" w:rsidP="002C66DD">
      <w:r w:rsidRPr="003C066E">
        <w:tab/>
      </w:r>
      <w:r>
        <w:rPr>
          <w:noProof/>
          <w:position w:val="-65"/>
        </w:rPr>
        <w:drawing>
          <wp:inline distT="0" distB="0" distL="0" distR="0" wp14:anchorId="4DF446E1" wp14:editId="2F4FF9F6">
            <wp:extent cx="3697216" cy="907788"/>
            <wp:effectExtent l="0" t="0" r="0" b="0"/>
            <wp:docPr id="2134464703" name="Picture 1" descr="{&quot;mathml&quot;:&quot;&lt;math style=\&quot;font-family:stix;font-size:12px;\&quot;&gt;&lt;mrow&gt;&lt;mi&gt;W&lt;/mi&gt;&lt;mo&gt;=&lt;/mo&gt;&lt;msqrt&gt;&lt;mrow&gt;&lt;mfrac&gt;&lt;mrow&gt;&lt;mrow&gt;&lt;mo&gt;∫&lt;/mo&gt;&lt;mrow&gt;&lt;mo stretchy=\&quot;false\&quot;&gt;(&lt;/mo&gt;&lt;mn&gt;2&lt;/mn&gt;&lt;mi&gt;π&lt;/mi&gt;&lt;mi&gt;f&lt;/mi&gt;&lt;msup&gt;&lt;mo stretchy=\&quot;false\&quot;&gt;)&lt;/mo&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row&gt;&lt;mrow&gt;&lt;mo&gt;∫&lt;/mo&gt;&lt;mrow&gt;&lt;msup&gt;&lt;mfenced close=\&quot;|\&quot; open=\&quot;|\&quot; wrs:valign=\&quot;middle\&quot;&gt;&lt;mrow&gt;&lt;mi&gt;S&lt;/mi&gt;&lt;mo stretchy=\&quot;false\&quot;&gt;(&lt;/mo&gt;&lt;mi&gt;f&lt;/mi&gt;&lt;mo stretchy=\&quot;false\&quot;&gt;)&lt;/mo&gt;&lt;/mrow&gt;&lt;/mfenced&gt;&lt;mn&gt;2&lt;/mn&gt;&lt;/msup&gt;&lt;mi&gt;d&lt;/mi&gt;&lt;mi&gt;f&lt;/mi&gt;&lt;/mrow&gt;&lt;/mrow&gt;&lt;/mrow&gt;&lt;/mfrac&gt;&lt;/mrow&gt;&lt;/msqrt&gt;&lt;mo&gt;=&lt;/mo&gt;&lt;mfrac&gt;&lt;mrow&gt;&lt;mn&gt;2&lt;/mn&gt;&lt;mi&gt;π&lt;/mi&gt;&lt;/mrow&gt;&lt;mrow&gt;&lt;msqrt&gt;&lt;mi&gt;E&lt;/mi&gt;&lt;/msqrt&gt;&lt;/mrow&gt;&lt;/mfrac&gt;&lt;msqrt&gt;&lt;mrow&gt;&lt;mrow&gt;&lt;mo&gt;∫&lt;/mo&gt;&lt;mrow&gt;&lt;msup&gt;&lt;mi&gt;f&lt;/mi&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sqrt&gt;&lt;/mrow&gt;&lt;/math&gt;&quot;,&quot;origin&quot;:&quot;MathType for Microsoft Add-in&quot;,&quot;version&quot;:&quot;v3.20.0&quot;}" title="W equals square root of fraction numerator integral not stretchy left parenthesis 2 pi f not stretchy right parenthesis squared open vertical bar S not stretchy left parenthesis f not stretchy right parenthesis close vertical bar squared d f over denominator integral open vertical bar S not stretchy left parenthesis f not stretchy right parenthesis close vertical bar squared d f end fraction end root equals fraction numerator 2 pi over denominator square root of E end fraction square root of integral f squared open vertical bar S not stretchy left parenthesis f not stretchy right parenthesis close vertical bar squared d f end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W&lt;/mi&gt;&lt;mo&gt;=&lt;/mo&gt;&lt;msqrt&gt;&lt;mrow&gt;&lt;mfrac&gt;&lt;mrow&gt;&lt;mrow&gt;&lt;mo&gt;∫&lt;/mo&gt;&lt;mrow&gt;&lt;mo stretchy=\&quot;false\&quot;&gt;(&lt;/mo&gt;&lt;mn&gt;2&lt;/mn&gt;&lt;mi&gt;π&lt;/mi&gt;&lt;mi&gt;f&lt;/mi&gt;&lt;msup&gt;&lt;mo stretchy=\&quot;false\&quot;&gt;)&lt;/mo&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row&gt;&lt;mrow&gt;&lt;mo&gt;∫&lt;/mo&gt;&lt;mrow&gt;&lt;msup&gt;&lt;mfenced close=\&quot;|\&quot; open=\&quot;|\&quot; wrs:valign=\&quot;middle\&quot;&gt;&lt;mrow&gt;&lt;mi&gt;S&lt;/mi&gt;&lt;mo stretchy=\&quot;false\&quot;&gt;(&lt;/mo&gt;&lt;mi&gt;f&lt;/mi&gt;&lt;mo stretchy=\&quot;false\&quot;&gt;)&lt;/mo&gt;&lt;/mrow&gt;&lt;/mfenced&gt;&lt;mn&gt;2&lt;/mn&gt;&lt;/msup&gt;&lt;mi&gt;d&lt;/mi&gt;&lt;mi&gt;f&lt;/mi&gt;&lt;/mrow&gt;&lt;/mrow&gt;&lt;/mrow&gt;&lt;/mfrac&gt;&lt;/mrow&gt;&lt;/msqrt&gt;&lt;mo&gt;=&lt;/mo&gt;&lt;mfrac&gt;&lt;mrow&gt;&lt;mn&gt;2&lt;/mn&gt;&lt;mi&gt;π&lt;/mi&gt;&lt;/mrow&gt;&lt;mrow&gt;&lt;msqrt&gt;&lt;mi&gt;E&lt;/mi&gt;&lt;/msqrt&gt;&lt;/mrow&gt;&lt;/mfrac&gt;&lt;msqrt&gt;&lt;mrow&gt;&lt;mrow&gt;&lt;mo&gt;∫&lt;/mo&gt;&lt;mrow&gt;&lt;msup&gt;&lt;mi&gt;f&lt;/mi&gt;&lt;mn&gt;2&lt;/mn&gt;&lt;/msup&gt;&lt;msup&gt;&lt;mfenced close=\&quot;|\&quot; open=\&quot;|\&quot; wrs:valign=\&quot;middle\&quot;&gt;&lt;mrow&gt;&lt;mi&gt;S&lt;/mi&gt;&lt;mo stretchy=\&quot;false\&quot;&gt;(&lt;/mo&gt;&lt;mi&gt;f&lt;/mi&gt;&lt;mo stretchy=\&quot;false\&quot;&gt;)&lt;/mo&gt;&lt;/mrow&gt;&lt;/mfenced&gt;&lt;mn&gt;2&lt;/mn&gt;&lt;/msup&gt;&lt;mi&gt;d&lt;/mi&gt;&lt;mi&gt;f&lt;/mi&gt;&lt;/mrow&gt;&lt;/mrow&gt;&lt;/mrow&gt;&lt;/msqrt&gt;&lt;/mrow&gt;&lt;/math&gt;&quot;,&quot;origin&quot;:&quot;MathType for Microsoft Add-in&quot;,&quot;version&quot;:&quot;v3.20.0&quot;}" title="W equals square root of fraction numerator integral not stretchy left parenthesis 2 pi f not stretchy right parenthesis squared open vertical bar S not stretchy left parenthesis f not stretchy right parenthesis close vertical bar squared d f over denominator integral open vertical bar S not stretchy left parenthesis f not stretchy right parenthesis close vertical bar squared d f end fraction end root equals fraction numerator 2 pi over denominator square root of E end fraction square root of integral f squared open vertical bar S not stretchy left parenthesis f not stretchy right parenthesis close vertical bar squared d f end root"/>
                    <pic:cNvPicPr/>
                  </pic:nvPicPr>
                  <pic:blipFill>
                    <a:blip r:embed="rId394" cstate="print">
                      <a:extLst>
                        <a:ext uri="{28A0092B-C50C-407E-A947-70E740481C1C}">
                          <a14:useLocalDpi xmlns:a14="http://schemas.microsoft.com/office/drawing/2010/main" val="0"/>
                        </a:ext>
                      </a:extLst>
                    </a:blip>
                    <a:stretch>
                      <a:fillRect/>
                    </a:stretch>
                  </pic:blipFill>
                  <pic:spPr>
                    <a:xfrm>
                      <a:off x="0" y="0"/>
                      <a:ext cx="3697216" cy="9077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is seen to be the normalized square root of second spectral moment about f=0 with units of Hertz, results in the bound</w:t>
      </w:r>
    </w:p>
    <w:p w:rsidR="00894722" w:rsidRPr="003C066E" w:rsidRDefault="00894722" w:rsidP="002C66DD"/>
    <w:p w:rsidR="00894722" w:rsidRPr="003C066E" w:rsidRDefault="00894722" w:rsidP="002C66DD">
      <w:r w:rsidRPr="003C066E">
        <w:tab/>
      </w:r>
      <w:r>
        <w:rPr>
          <w:noProof/>
          <w:position w:val="-27"/>
        </w:rPr>
        <w:drawing>
          <wp:inline distT="0" distB="0" distL="0" distR="0" wp14:anchorId="2A350C23" wp14:editId="501F7647">
            <wp:extent cx="747776" cy="392176"/>
            <wp:effectExtent l="0" t="0" r="0" b="0"/>
            <wp:docPr id="2134464704" name="Picture 1" descr="{&quot;mathml&quot;:&quot;&lt;math style=\&quot;font-family:stix;font-size:12px;\&quot;&gt;&lt;mrow&gt;&lt;msubsup&gt;&lt;mi&gt;σ&lt;/mi&gt;&lt;mrow&gt;&lt;msub&gt;&lt;mover accent=\&quot;true\&quot;&gt;&lt;mi&gt;τ&lt;/mi&gt;&lt;mo&gt;˜&lt;/mo&gt;&lt;/mover&gt;&lt;mn&gt;0&lt;/mn&gt;&lt;/msub&gt;&lt;/mrow&gt;&lt;mn&gt;2&lt;/mn&gt;&lt;/msubsup&gt;&lt;mo&gt;≥&lt;/mo&gt;&lt;mfrac&gt;&lt;mn&gt;1&lt;/mn&gt;&lt;mrow&gt;&lt;mi&gt;η&lt;/mi&gt;&lt;msup&gt;&lt;mi&gt;W&lt;/mi&gt;&lt;mn&gt;2&lt;/mn&gt;&lt;/msup&gt;&lt;/mrow&gt;&lt;/mfrac&gt;&lt;/mrow&gt;&lt;/math&gt;&quot;,&quot;origin&quot;:&quot;MathType for Microsoft Add-in&quot;,&quot;version&quot;:&quot;v3.20.0&quot;}" title="sigma subscript tau with ˜ on top subscript 0 end subscript superscript 2 greater or equal than fraction numerator 1 over denominator eta W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sup&gt;&lt;mi&gt;σ&lt;/mi&gt;&lt;mrow&gt;&lt;msub&gt;&lt;mover accent=\&quot;true\&quot;&gt;&lt;mi&gt;τ&lt;/mi&gt;&lt;mo&gt;˜&lt;/mo&gt;&lt;/mover&gt;&lt;mn&gt;0&lt;/mn&gt;&lt;/msub&gt;&lt;/mrow&gt;&lt;mn&gt;2&lt;/mn&gt;&lt;/msubsup&gt;&lt;mo&gt;≥&lt;/mo&gt;&lt;mfrac&gt;&lt;mn&gt;1&lt;/mn&gt;&lt;mrow&gt;&lt;mi&gt;η&lt;/mi&gt;&lt;msup&gt;&lt;mi&gt;W&lt;/mi&gt;&lt;mn&gt;2&lt;/mn&gt;&lt;/msup&gt;&lt;/mrow&gt;&lt;/mfrac&gt;&lt;/mrow&gt;&lt;/math&gt;&quot;,&quot;origin&quot;:&quot;MathType for Microsoft Add-in&quot;,&quot;version&quot;:&quot;v3.20.0&quot;}" title="sigma subscript tau with ˜ on top subscript 0 end subscript superscript 2 greater or equal than fraction numerator 1 over denominator eta W squared end fraction"/>
                    <pic:cNvPicPr/>
                  </pic:nvPicPr>
                  <pic:blipFill>
                    <a:blip r:embed="rId395" cstate="print">
                      <a:extLst>
                        <a:ext uri="{28A0092B-C50C-407E-A947-70E740481C1C}">
                          <a14:useLocalDpi xmlns:a14="http://schemas.microsoft.com/office/drawing/2010/main" val="0"/>
                        </a:ext>
                      </a:extLst>
                    </a:blip>
                    <a:stretch>
                      <a:fillRect/>
                    </a:stretch>
                  </pic:blipFill>
                  <pic:spPr>
                    <a:xfrm>
                      <a:off x="0" y="0"/>
                      <a:ext cx="747776" cy="39217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10"/>
        </w:rPr>
        <w:drawing>
          <wp:inline distT="0" distB="0" distL="0" distR="0" wp14:anchorId="62095A48" wp14:editId="1BD969DB">
            <wp:extent cx="650240" cy="170688"/>
            <wp:effectExtent l="0" t="0" r="0" b="0"/>
            <wp:docPr id="2134464705" name="Picture 1" descr="{&quot;mathml&quot;:&quot;&lt;math display=\&quot;block\&quot; style=\&quot;font-family:stix;font-size:12px;\&quot;&gt;&lt;mrow&gt;&lt;mi&gt;η&lt;/mi&gt;&lt;mo&gt;=&lt;/mo&gt;&lt;mn&gt;2&lt;/mn&gt;&lt;mi&gt;E&lt;/mi&gt;&lt;mo&gt;/&lt;/mo&gt;&lt;msub&gt;&lt;mi&gt;N&lt;/mi&gt;&lt;mn&gt;0&lt;/mn&gt;&lt;/msub&gt;&lt;/mrow&gt;&lt;/math&gt;&quot;,&quot;origin&quot;:&quot;MathType for Microsoft Add-in&quot;,&quot;version&quot;:&quot;v3.20.0&quot;}" title="eta equals 2 E divided by N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n&gt;2&lt;/mn&gt;&lt;mi&gt;E&lt;/mi&gt;&lt;mo&gt;/&lt;/mo&gt;&lt;msub&gt;&lt;mi&gt;N&lt;/mi&gt;&lt;mn&gt;0&lt;/mn&gt;&lt;/msub&gt;&lt;/mrow&gt;&lt;/math&gt;&quot;,&quot;origin&quot;:&quot;MathType for Microsoft Add-in&quot;,&quot;version&quot;:&quot;v3.20.0&quot;}" title="eta equals 2 E divided by N subscript 0"/>
                    <pic:cNvPicPr/>
                  </pic:nvPicPr>
                  <pic:blipFill>
                    <a:blip r:embed="rId396" cstate="print">
                      <a:extLst>
                        <a:ext uri="{28A0092B-C50C-407E-A947-70E740481C1C}">
                          <a14:useLocalDpi xmlns:a14="http://schemas.microsoft.com/office/drawing/2010/main" val="0"/>
                        </a:ext>
                      </a:extLst>
                    </a:blip>
                    <a:stretch>
                      <a:fillRect/>
                    </a:stretch>
                  </pic:blipFill>
                  <pic:spPr>
                    <a:xfrm>
                      <a:off x="0" y="0"/>
                      <a:ext cx="650240" cy="170688"/>
                    </a:xfrm>
                    <a:prstGeom prst="rect">
                      <a:avLst/>
                    </a:prstGeom>
                  </pic:spPr>
                </pic:pic>
              </a:graphicData>
            </a:graphic>
          </wp:inline>
        </w:drawing>
      </w:r>
      <w:r w:rsidRPr="003C066E">
        <w:t xml:space="preserve">is the input SNR to the matched filter. The range error is </w:t>
      </w:r>
    </w:p>
    <w:p w:rsidR="00894722" w:rsidRPr="003C066E" w:rsidRDefault="00894722" w:rsidP="002C66DD"/>
    <w:p w:rsidR="00894722" w:rsidRPr="003C066E" w:rsidRDefault="00894722" w:rsidP="002C66DD">
      <w:r w:rsidRPr="003C066E">
        <w:tab/>
      </w:r>
      <w:r>
        <w:rPr>
          <w:noProof/>
          <w:position w:val="-27"/>
        </w:rPr>
        <w:drawing>
          <wp:inline distT="0" distB="0" distL="0" distR="0" wp14:anchorId="7EBEA709" wp14:editId="731AF21D">
            <wp:extent cx="1233424" cy="505968"/>
            <wp:effectExtent l="0" t="0" r="0" b="0"/>
            <wp:docPr id="2134464706" name="Picture 1" descr="{&quot;mathml&quot;:&quot;&lt;math style=\&quot;font-family:stix;font-size:12px;\&quot;&gt;&lt;mrow&gt;&lt;msubsup&gt;&lt;mi&gt;σ&lt;/mi&gt;&lt;mrow&gt;&lt;msub&gt;&lt;mover accent=\&quot;true\&quot;&gt;&lt;mi&gt;R&lt;/mi&gt;&lt;mo&gt;˜&lt;/mo&gt;&lt;/mover&gt;&lt;mn&gt;0&lt;/mn&gt;&lt;/msub&gt;&lt;/mrow&gt;&lt;mn&gt;2&lt;/mn&gt;&lt;/msubsup&gt;&lt;mo&gt;=&lt;/mo&gt;&lt;mfrac&gt;&lt;mrow&gt;&lt;mi&gt;c&lt;/mi&gt;&lt;msubsup&gt;&lt;mi&gt;σ&lt;/mi&gt;&lt;mrow&gt;&lt;msub&gt;&lt;mover accent=\&quot;true\&quot;&gt;&lt;mi&gt;τ&lt;/mi&gt;&lt;mo&gt;˜&lt;/mo&gt;&lt;/mover&gt;&lt;mn&gt;0&lt;/mn&gt;&lt;/msub&gt;&lt;/mrow&gt;&lt;mn&gt;2&lt;/mn&gt;&lt;/msubsup&gt;&lt;/mrow&gt;&lt;mn&gt;2&lt;/mn&gt;&lt;/mfrac&gt;&lt;mo&gt;=&lt;/mo&gt;&lt;mfrac&gt;&lt;mrow&gt;&lt;mn&gt;2&lt;/mn&gt;&lt;mi&gt;c&lt;/mi&gt;&lt;/mrow&gt;&lt;mrow&gt;&lt;mi&gt;η&lt;/mi&gt;&lt;msup&gt;&lt;mi&gt;W&lt;/mi&gt;&lt;mn&gt;2&lt;/mn&gt;&lt;/msup&gt;&lt;/mrow&gt;&lt;/mfrac&gt;&lt;/mrow&gt;&lt;/math&gt;&quot;,&quot;origin&quot;:&quot;MathType for Microsoft Add-in&quot;,&quot;version&quot;:&quot;v3.20.0&quot;}" title="sigma subscript R with ˜ on top subscript 0 end subscript superscript 2 equals fraction numerator c sigma subscript tau with ˜ on top subscript 0 end subscript superscript 2 over denominator 2 end fraction equals fraction numerator 2 c over denominator eta W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sup&gt;&lt;mi&gt;σ&lt;/mi&gt;&lt;mrow&gt;&lt;msub&gt;&lt;mover accent=\&quot;true\&quot;&gt;&lt;mi&gt;R&lt;/mi&gt;&lt;mo&gt;˜&lt;/mo&gt;&lt;/mover&gt;&lt;mn&gt;0&lt;/mn&gt;&lt;/msub&gt;&lt;/mrow&gt;&lt;mn&gt;2&lt;/mn&gt;&lt;/msubsup&gt;&lt;mo&gt;=&lt;/mo&gt;&lt;mfrac&gt;&lt;mrow&gt;&lt;mi&gt;c&lt;/mi&gt;&lt;msubsup&gt;&lt;mi&gt;σ&lt;/mi&gt;&lt;mrow&gt;&lt;msub&gt;&lt;mover accent=\&quot;true\&quot;&gt;&lt;mi&gt;τ&lt;/mi&gt;&lt;mo&gt;˜&lt;/mo&gt;&lt;/mover&gt;&lt;mn&gt;0&lt;/mn&gt;&lt;/msub&gt;&lt;/mrow&gt;&lt;mn&gt;2&lt;/mn&gt;&lt;/msubsup&gt;&lt;/mrow&gt;&lt;mn&gt;2&lt;/mn&gt;&lt;/mfrac&gt;&lt;mo&gt;=&lt;/mo&gt;&lt;mfrac&gt;&lt;mrow&gt;&lt;mn&gt;2&lt;/mn&gt;&lt;mi&gt;c&lt;/mi&gt;&lt;/mrow&gt;&lt;mrow&gt;&lt;mi&gt;η&lt;/mi&gt;&lt;msup&gt;&lt;mi&gt;W&lt;/mi&gt;&lt;mn&gt;2&lt;/mn&gt;&lt;/msup&gt;&lt;/mrow&gt;&lt;/mfrac&gt;&lt;/mrow&gt;&lt;/math&gt;&quot;,&quot;origin&quot;:&quot;MathType for Microsoft Add-in&quot;,&quot;version&quot;:&quot;v3.20.0&quot;}" title="sigma subscript R with ˜ on top subscript 0 end subscript superscript 2 equals fraction numerator c sigma subscript tau with ˜ on top subscript 0 end subscript superscript 2 over denominator 2 end fraction equals fraction numerator 2 c over denominator eta W squared end fraction"/>
                    <pic:cNvPicPr/>
                  </pic:nvPicPr>
                  <pic:blipFill>
                    <a:blip r:embed="rId397" cstate="print">
                      <a:extLst>
                        <a:ext uri="{28A0092B-C50C-407E-A947-70E740481C1C}">
                          <a14:useLocalDpi xmlns:a14="http://schemas.microsoft.com/office/drawing/2010/main" val="0"/>
                        </a:ext>
                      </a:extLst>
                    </a:blip>
                    <a:stretch>
                      <a:fillRect/>
                    </a:stretch>
                  </pic:blipFill>
                  <pic:spPr>
                    <a:xfrm>
                      <a:off x="0" y="0"/>
                      <a:ext cx="1233424" cy="5059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124</w:instrText>
      </w:r>
      <w:r w:rsidRPr="003C066E">
        <w:rPr>
          <w:noProof/>
        </w:rPr>
        <w:fldChar w:fldCharType="end"/>
      </w:r>
      <w:r w:rsidRPr="003C066E">
        <w:instrText>)</w:instrText>
      </w:r>
      <w:r w:rsidRPr="003C066E">
        <w:fldChar w:fldCharType="end"/>
      </w:r>
    </w:p>
    <w:p w:rsidR="00894722" w:rsidRPr="003C066E" w:rsidRDefault="00894722" w:rsidP="002C66DD"/>
    <w:p w:rsidR="00894722" w:rsidRPr="00873837" w:rsidRDefault="00894722" w:rsidP="002C66DD">
      <w:pPr>
        <w:pStyle w:val="Heading3"/>
      </w:pPr>
      <w:bookmarkStart w:id="65" w:name="_Toc280363840"/>
      <w:bookmarkStart w:id="66" w:name="_Toc209787684"/>
      <w:bookmarkStart w:id="67" w:name="_Toc229857341"/>
      <w:bookmarkStart w:id="68" w:name="_Toc229926394"/>
      <w:r w:rsidRPr="00873837">
        <w:t>Unknown Noise Parameters</w:t>
      </w:r>
      <w:bookmarkEnd w:id="65"/>
      <w:bookmarkEnd w:id="66"/>
      <w:bookmarkEnd w:id="67"/>
      <w:bookmarkEnd w:id="68"/>
    </w:p>
    <w:p w:rsidR="00894722" w:rsidRPr="003C066E" w:rsidRDefault="00894722" w:rsidP="002C66DD"/>
    <w:p w:rsidR="00894722" w:rsidRPr="00873837" w:rsidRDefault="00894722" w:rsidP="002C66DD">
      <w:pPr>
        <w:pStyle w:val="Heading2"/>
      </w:pPr>
      <w:bookmarkStart w:id="69" w:name="_Toc280363841"/>
      <w:bookmarkStart w:id="70" w:name="_Toc209787685"/>
      <w:bookmarkStart w:id="71" w:name="_Toc229857342"/>
      <w:bookmarkStart w:id="72" w:name="_Toc229926395"/>
      <w:r w:rsidRPr="00873837">
        <w:t>Subspace Signals</w:t>
      </w:r>
      <w:bookmarkEnd w:id="69"/>
      <w:bookmarkEnd w:id="70"/>
      <w:bookmarkEnd w:id="71"/>
      <w:bookmarkEnd w:id="72"/>
    </w:p>
    <w:p w:rsidR="00894722" w:rsidRPr="003C066E" w:rsidRDefault="00894722" w:rsidP="002C66DD"/>
    <w:p w:rsidR="00894722" w:rsidRPr="003C066E" w:rsidRDefault="00894722" w:rsidP="002C66DD">
      <w:r w:rsidRPr="003C066E">
        <w:t>Often the signals of interest can be described as belonging to a low dimensional vector subspace.  Thus the linear structure of the signal is exploited to improve detection.  If the subspace is known aprior then only the modes weights need be estimated.  Often the entire subspace is unknown and then it too must be estimated.</w:t>
      </w:r>
    </w:p>
    <w:p w:rsidR="00894722" w:rsidRPr="00873837" w:rsidRDefault="00894722" w:rsidP="002C66DD">
      <w:pPr>
        <w:pStyle w:val="Heading2"/>
      </w:pPr>
      <w:bookmarkStart w:id="73" w:name="_Toc280363842"/>
      <w:bookmarkStart w:id="74" w:name="_Toc209787686"/>
      <w:bookmarkStart w:id="75" w:name="_Toc229857343"/>
      <w:bookmarkStart w:id="76" w:name="_Toc229926396"/>
      <w:r w:rsidRPr="00873837">
        <w:t>Detection of Stochastic Signals</w:t>
      </w:r>
      <w:bookmarkEnd w:id="73"/>
      <w:bookmarkEnd w:id="74"/>
      <w:bookmarkEnd w:id="75"/>
      <w:bookmarkEnd w:id="76"/>
    </w:p>
    <w:p w:rsidR="00894722" w:rsidRPr="003C066E" w:rsidRDefault="00894722" w:rsidP="002C66DD"/>
    <w:p w:rsidR="00894722" w:rsidRPr="00873837" w:rsidRDefault="00894722" w:rsidP="002C66DD">
      <w:pPr>
        <w:pStyle w:val="Heading2"/>
      </w:pPr>
      <w:bookmarkStart w:id="77" w:name="_Toc280363843"/>
      <w:bookmarkStart w:id="78" w:name="_Toc209787687"/>
      <w:bookmarkStart w:id="79" w:name="_Toc229857344"/>
      <w:bookmarkStart w:id="80" w:name="_Toc229926397"/>
      <w:r w:rsidRPr="00873837">
        <w:t>Spectral Detection</w:t>
      </w:r>
      <w:bookmarkEnd w:id="77"/>
      <w:bookmarkEnd w:id="78"/>
      <w:bookmarkEnd w:id="79"/>
      <w:bookmarkEnd w:id="80"/>
    </w:p>
    <w:p w:rsidR="00894722" w:rsidRPr="003C066E" w:rsidRDefault="00894722" w:rsidP="002C66DD"/>
    <w:p w:rsidR="00894722" w:rsidRPr="003C066E" w:rsidRDefault="00894722" w:rsidP="002C66DD">
      <w:r w:rsidRPr="003C066E">
        <w:t>by the now familiar double symmetric sum formula.</w:t>
      </w:r>
    </w:p>
    <w:p w:rsidR="00894722" w:rsidRPr="003C066E" w:rsidRDefault="00894722" w:rsidP="002C66DD"/>
    <w:p w:rsidR="00894722" w:rsidRPr="003C066E" w:rsidRDefault="00894722" w:rsidP="002C66DD">
      <w:r w:rsidRPr="003C066E">
        <w:t xml:space="preserve">From section () we know that if the observation time is chose to be large compared to the inverse noise bandwidth, then in the Fourier domain, the resulting noise coefficients are approximately uncorrelated.  Thus, in the frequency domain the colored noise problem can be converted into a white noise problem.  If in addition the PSD of the processIf the correlation structure is much less than the observation time.  Define the FT of the signal </w:t>
      </w:r>
      <w:r>
        <w:rPr>
          <w:noProof/>
        </w:rPr>
        <w:drawing>
          <wp:inline distT="0" distB="0" distL="0" distR="0" wp14:anchorId="6BC72750" wp14:editId="523C0DBD">
            <wp:extent cx="67056" cy="69088"/>
            <wp:effectExtent l="0" t="0" r="0" b="0"/>
            <wp:docPr id="2134464708" name="Picture 1" descr="{&quot;mathml&quot;:&quot;&lt;math display=\&quot;block\&quot; style=\&quot;font-family:stix;font-size:12px;\&quot;&gt;&lt;mi&gt;s&lt;/mi&gt;&lt;/math&gt;&quot;,&quot;origin&quot;:&quot;MathType for Microsoft Add-in&quot;,&quot;version&quot;:&quot;v3.20.0&quot;}"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s&lt;/mi&gt;&lt;/math&gt;&quot;,&quot;origin&quot;:&quot;MathType for Microsoft Add-in&quot;,&quot;version&quot;:&quot;v3.20.0&quot;}" title="s"/>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67056" cy="69088"/>
                    </a:xfrm>
                    <a:prstGeom prst="rect">
                      <a:avLst/>
                    </a:prstGeom>
                  </pic:spPr>
                </pic:pic>
              </a:graphicData>
            </a:graphic>
          </wp:inline>
        </w:drawing>
      </w:r>
      <w:r w:rsidRPr="003C066E">
        <w:t xml:space="preserve">at frequency k as </w:t>
      </w:r>
      <w:r>
        <w:rPr>
          <w:noProof/>
          <w:position w:val="-4"/>
        </w:rPr>
        <w:drawing>
          <wp:inline distT="0" distB="0" distL="0" distR="0" wp14:anchorId="64E7F83B" wp14:editId="322AD0D7">
            <wp:extent cx="347472" cy="134112"/>
            <wp:effectExtent l="0" t="0" r="0" b="0"/>
            <wp:docPr id="2134464709" name="Picture 1" descr="{&quot;mathml&quot;:&quot;&lt;math display=\&quot;block\&quot; style=\&quot;font-family:stix;font-size:12px;\&quot;&gt;&lt;mrow&gt;&lt;mi&gt;S&lt;/mi&gt;&lt;mo stretchy=\&quot;false\&quot;&gt;(&lt;/mo&gt;&lt;mi&gt;k&lt;/mi&gt;&lt;mo stretchy=\&quot;false\&quot;&gt;)&lt;/mo&gt;&lt;/mrow&gt;&lt;/math&gt;&quot;,&quot;origin&quot;:&quot;MathType for Microsoft Add-in&quot;,&quot;version&quot;:&quot;v3.20.0&quot;}" title="S not stretchy left parenthesis k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 stretchy=\&quot;false\&quot;&gt;(&lt;/mo&gt;&lt;mi&gt;k&lt;/mi&gt;&lt;mo stretchy=\&quot;false\&quot;&gt;)&lt;/mo&gt;&lt;/mrow&gt;&lt;/math&gt;&quot;,&quot;origin&quot;:&quot;MathType for Microsoft Add-in&quot;,&quot;version&quot;:&quot;v3.20.0&quot;}" title="S not stretchy left parenthesis k not stretchy right parenthesis"/>
                    <pic:cNvPicPr/>
                  </pic:nvPicPr>
                  <pic:blipFill>
                    <a:blip r:embed="rId398" cstate="print">
                      <a:extLst>
                        <a:ext uri="{28A0092B-C50C-407E-A947-70E740481C1C}">
                          <a14:useLocalDpi xmlns:a14="http://schemas.microsoft.com/office/drawing/2010/main" val="0"/>
                        </a:ext>
                      </a:extLst>
                    </a:blip>
                    <a:stretch>
                      <a:fillRect/>
                    </a:stretch>
                  </pic:blipFill>
                  <pic:spPr>
                    <a:xfrm>
                      <a:off x="0" y="0"/>
                      <a:ext cx="347472" cy="134112"/>
                    </a:xfrm>
                    <a:prstGeom prst="rect">
                      <a:avLst/>
                    </a:prstGeom>
                  </pic:spPr>
                </pic:pic>
              </a:graphicData>
            </a:graphic>
          </wp:inline>
        </w:drawing>
      </w:r>
      <w:r w:rsidRPr="003C066E">
        <w:t xml:space="preserve"> and the noise spectral covariance matrix is identity.  Then for a known deterministic signal we simply compute the complex correlation and take the real part</w:t>
      </w:r>
    </w:p>
    <w:p w:rsidR="00894722" w:rsidRPr="003C066E" w:rsidRDefault="00894722" w:rsidP="002C66DD"/>
    <w:p w:rsidR="00894722" w:rsidRPr="003C066E" w:rsidRDefault="00894722" w:rsidP="002C66DD">
      <w:r w:rsidRPr="003C066E">
        <w:tab/>
      </w:r>
      <w:r>
        <w:rPr>
          <w:noProof/>
          <w:position w:val="-6"/>
        </w:rPr>
        <w:drawing>
          <wp:inline distT="0" distB="0" distL="0" distR="0" wp14:anchorId="2F9AA70A" wp14:editId="5B0709CA">
            <wp:extent cx="1524000" cy="152400"/>
            <wp:effectExtent l="0" t="0" r="0" b="0"/>
            <wp:docPr id="2134464710" name="Picture 1" descr="{&quot;mathml&quot;:&quot;&lt;math style=\&quot;font-family:stix;font-size:12px;\&quot;&gt;&lt;mrow&gt;&lt;mi&gt;Z&lt;/mi&gt;&lt;mo stretchy=\&quot;false\&quot;&gt;(&lt;/mo&gt;&lt;mi&gt;k&lt;/mi&gt;&lt;mo stretchy=\&quot;false\&quot;&gt;)&lt;/mo&gt;&lt;mo&gt;=&lt;/mo&gt;&lt;mtext&gt;ℝ&lt;/mtext&gt;&lt;mfenced close=\&quot;}\&quot; open=\&quot;{\&quot; wrs:valign=\&quot;middle\&quot;&gt;&lt;mrow&gt;&lt;msup&gt;&lt;mi&gt;S&lt;/mi&gt;&lt;mtext&gt;†&lt;/mtext&gt;&lt;/msup&gt;&lt;mo stretchy=\&quot;false\&quot;&gt;(&lt;/mo&gt;&lt;mi&gt;k&lt;/mi&gt;&lt;mo stretchy=\&quot;false\&quot;&gt;)&lt;/mo&gt;&lt;mi&gt;Y&lt;/mi&gt;&lt;mo stretchy=\&quot;false\&quot;&gt;(&lt;/mo&gt;&lt;mi&gt;k&lt;/mi&gt;&lt;mo stretchy=\&quot;false\&quot;&gt;)&lt;/mo&gt;&lt;/mrow&gt;&lt;/mfenced&gt;&lt;/mrow&gt;&lt;/math&gt;&quot;,&quot;origin&quot;:&quot;MathType for Microsoft Add-in&quot;,&quot;version&quot;:&quot;v3.20.0&quot;}" title="Z not stretchy left parenthesis k not stretchy right parenthesis equals text ℝ end text open curly brackets S to the power of text † end text end exponent not stretchy left parenthesis k not stretchy right parenthesis Y not stretchy left parenthesis k not stretchy right parenthesi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 stretchy=\&quot;false\&quot;&gt;(&lt;/mo&gt;&lt;mi&gt;k&lt;/mi&gt;&lt;mo stretchy=\&quot;false\&quot;&gt;)&lt;/mo&gt;&lt;mo&gt;=&lt;/mo&gt;&lt;mtext&gt;ℝ&lt;/mtext&gt;&lt;mfenced close=\&quot;}\&quot; open=\&quot;{\&quot; wrs:valign=\&quot;middle\&quot;&gt;&lt;mrow&gt;&lt;msup&gt;&lt;mi&gt;S&lt;/mi&gt;&lt;mtext&gt;†&lt;/mtext&gt;&lt;/msup&gt;&lt;mo stretchy=\&quot;false\&quot;&gt;(&lt;/mo&gt;&lt;mi&gt;k&lt;/mi&gt;&lt;mo stretchy=\&quot;false\&quot;&gt;)&lt;/mo&gt;&lt;mi&gt;Y&lt;/mi&gt;&lt;mo stretchy=\&quot;false\&quot;&gt;(&lt;/mo&gt;&lt;mi&gt;k&lt;/mi&gt;&lt;mo stretchy=\&quot;false\&quot;&gt;)&lt;/mo&gt;&lt;/mrow&gt;&lt;/mfenced&gt;&lt;/mrow&gt;&lt;/math&gt;&quot;,&quot;origin&quot;:&quot;MathType for Microsoft Add-in&quot;,&quot;version&quot;:&quot;v3.20.0&quot;}" title="Z not stretchy left parenthesis k not stretchy right parenthesis equals text ℝ end text open curly brackets S to the power of text † end text end exponent not stretchy left parenthesis k not stretchy right parenthesis Y not stretchy left parenthesis k not stretchy right parenthesis close curly brackets"/>
                    <pic:cNvPicPr/>
                  </pic:nvPicPr>
                  <pic:blipFill>
                    <a:blip r:embed="rId399" cstate="print">
                      <a:extLst>
                        <a:ext uri="{28A0092B-C50C-407E-A947-70E740481C1C}">
                          <a14:useLocalDpi xmlns:a14="http://schemas.microsoft.com/office/drawing/2010/main" val="0"/>
                        </a:ext>
                      </a:extLst>
                    </a:blip>
                    <a:stretch>
                      <a:fillRect/>
                    </a:stretch>
                  </pic:blipFill>
                  <pic:spPr>
                    <a:xfrm>
                      <a:off x="0" y="0"/>
                      <a:ext cx="1524000" cy="1524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125</w:instrText>
      </w:r>
      <w:r w:rsidRPr="003C066E">
        <w:rPr>
          <w:noProof/>
        </w:rPr>
        <w:fldChar w:fldCharType="end"/>
      </w:r>
      <w:r w:rsidRPr="003C066E">
        <w:instrText>)</w:instrText>
      </w:r>
      <w:r w:rsidRPr="003C066E">
        <w:fldChar w:fldCharType="end"/>
      </w:r>
    </w:p>
    <w:p w:rsidR="00894722" w:rsidRPr="003C066E" w:rsidRDefault="00894722" w:rsidP="002C66DD">
      <w:r w:rsidRPr="003C066E">
        <w:t xml:space="preserve">The frequency of the signal equals one of the analysis frequencies, </w:t>
      </w:r>
      <w:r>
        <w:rPr>
          <w:noProof/>
          <w:position w:val="-10"/>
        </w:rPr>
        <w:drawing>
          <wp:inline distT="0" distB="0" distL="0" distR="0" wp14:anchorId="380F7E73" wp14:editId="4572C31D">
            <wp:extent cx="652272" cy="170688"/>
            <wp:effectExtent l="0" t="0" r="0" b="0"/>
            <wp:docPr id="2134464711" name="Picture 1" descr="{&quot;mathml&quot;:&quot;&lt;math display=\&quot;block\&quot; style=\&quot;font-family:stix;font-size:12px;\&quot;&gt;&lt;mrow&gt;&lt;msub&gt;&lt;mi&gt;f&lt;/mi&gt;&lt;mn&gt;0&lt;/mn&gt;&lt;/msub&gt;&lt;mo&gt;=&lt;/mo&gt;&lt;msub&gt;&lt;mi&gt;k&lt;/mi&gt;&lt;mn&gt;0&lt;/mn&gt;&lt;/msub&gt;&lt;mo&gt;/&lt;/mo&gt;&lt;mi&gt;N&lt;/mi&gt;&lt;/mrow&gt;&lt;/math&gt;&quot;,&quot;origin&quot;:&quot;MathType for Microsoft Add-in&quot;,&quot;version&quot;:&quot;v3.20.0&quot;}" title="f subscript 0 equals k subscript 0 divided by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f&lt;/mi&gt;&lt;mn&gt;0&lt;/mn&gt;&lt;/msub&gt;&lt;mo&gt;=&lt;/mo&gt;&lt;msub&gt;&lt;mi&gt;k&lt;/mi&gt;&lt;mn&gt;0&lt;/mn&gt;&lt;/msub&gt;&lt;mo&gt;/&lt;/mo&gt;&lt;mi&gt;N&lt;/mi&gt;&lt;/mrow&gt;&lt;/math&gt;&quot;,&quot;origin&quot;:&quot;MathType for Microsoft Add-in&quot;,&quot;version&quot;:&quot;v3.20.0&quot;}" title="f subscript 0 equals k subscript 0 divided by N"/>
                    <pic:cNvPicPr/>
                  </pic:nvPicPr>
                  <pic:blipFill>
                    <a:blip r:embed="rId400" cstate="print">
                      <a:extLst>
                        <a:ext uri="{28A0092B-C50C-407E-A947-70E740481C1C}">
                          <a14:useLocalDpi xmlns:a14="http://schemas.microsoft.com/office/drawing/2010/main" val="0"/>
                        </a:ext>
                      </a:extLst>
                    </a:blip>
                    <a:stretch>
                      <a:fillRect/>
                    </a:stretch>
                  </pic:blipFill>
                  <pic:spPr>
                    <a:xfrm>
                      <a:off x="0" y="0"/>
                      <a:ext cx="652272" cy="170688"/>
                    </a:xfrm>
                    <a:prstGeom prst="rect">
                      <a:avLst/>
                    </a:prstGeom>
                  </pic:spPr>
                </pic:pic>
              </a:graphicData>
            </a:graphic>
          </wp:inline>
        </w:drawing>
      </w:r>
      <w:r w:rsidRPr="003C066E">
        <w:t>, then all other coefficients are zero and we may replace () by</w:t>
      </w:r>
    </w:p>
    <w:p w:rsidR="00894722" w:rsidRPr="003C066E" w:rsidRDefault="00894722" w:rsidP="002C66DD"/>
    <w:p w:rsidR="00894722" w:rsidRPr="003C066E" w:rsidRDefault="00894722" w:rsidP="002C66DD">
      <w:r w:rsidRPr="003C066E">
        <w:tab/>
      </w:r>
      <w:r>
        <w:rPr>
          <w:noProof/>
          <w:position w:val="-13"/>
        </w:rPr>
        <w:drawing>
          <wp:inline distT="0" distB="0" distL="0" distR="0" wp14:anchorId="5EB4185C" wp14:editId="3E175FAF">
            <wp:extent cx="1757680" cy="254000"/>
            <wp:effectExtent l="0" t="0" r="0" b="0"/>
            <wp:docPr id="2134464712" name="Picture 1" descr="{&quot;mathml&quot;:&quot;&lt;math style=\&quot;font-family:stix;font-size:12px;\&quot;&gt;&lt;mrow&gt;&lt;mi&gt;Z&lt;/mi&gt;&lt;mo stretchy=\&quot;false\&quot;&gt;(&lt;/mo&gt;&lt;msub&gt;&lt;mi&gt;k&lt;/mi&gt;&lt;mn&gt;0&lt;/mn&gt;&lt;/msub&gt;&lt;mo stretchy=\&quot;false\&quot;&gt;)&lt;/mo&gt;&lt;mo&gt;=&lt;/mo&gt;&lt;mtext&gt;ℝ&lt;/mtext&gt;&lt;mfenced close=\&quot;}\&quot; open=\&quot;{\&quot; wrs:valign=\&quot;middle\&quot;&gt;&lt;mrow&gt;&lt;msup&gt;&lt;mi&gt;S&lt;/mi&gt;&lt;mtext&gt;*&lt;/mtext&gt;&lt;/msup&gt;&lt;mo stretchy=\&quot;false\&quot;&gt;(&lt;/mo&gt;&lt;msub&gt;&lt;mi&gt;k&lt;/mi&gt;&lt;mn&gt;0&lt;/mn&gt;&lt;/msub&gt;&lt;mo stretchy=\&quot;false\&quot;&gt;)&lt;/mo&gt;&lt;mi&gt;Y&lt;/mi&gt;&lt;mo stretchy=\&quot;false\&quot;&gt;(&lt;/mo&gt;&lt;msub&gt;&lt;mi&gt;k&lt;/mi&gt;&lt;mn&gt;0&lt;/mn&gt;&lt;/msub&gt;&lt;mo stretchy=\&quot;false\&quot;&gt;)&lt;/mo&gt;&lt;/mrow&gt;&lt;/mfenced&gt;&lt;/mrow&gt;&lt;/math&gt;&quot;,&quot;origin&quot;:&quot;MathType for Microsoft Add-in&quot;,&quot;version&quot;:&quot;v3.20.0&quot;}" title="Z not stretchy left parenthesis k subscript 0 not stretchy right parenthesis equals text ℝ end text open curly brackets S to the power of text * end text end exponent not stretchy left parenthesis k subscript 0 not stretchy right parenthesis Y not stretchy left parenthesis k subscript 0 not stretchy right parenthesi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 stretchy=\&quot;false\&quot;&gt;(&lt;/mo&gt;&lt;msub&gt;&lt;mi&gt;k&lt;/mi&gt;&lt;mn&gt;0&lt;/mn&gt;&lt;/msub&gt;&lt;mo stretchy=\&quot;false\&quot;&gt;)&lt;/mo&gt;&lt;mo&gt;=&lt;/mo&gt;&lt;mtext&gt;ℝ&lt;/mtext&gt;&lt;mfenced close=\&quot;}\&quot; open=\&quot;{\&quot; wrs:valign=\&quot;middle\&quot;&gt;&lt;mrow&gt;&lt;msup&gt;&lt;mi&gt;S&lt;/mi&gt;&lt;mtext&gt;*&lt;/mtext&gt;&lt;/msup&gt;&lt;mo stretchy=\&quot;false\&quot;&gt;(&lt;/mo&gt;&lt;msub&gt;&lt;mi&gt;k&lt;/mi&gt;&lt;mn&gt;0&lt;/mn&gt;&lt;/msub&gt;&lt;mo stretchy=\&quot;false\&quot;&gt;)&lt;/mo&gt;&lt;mi&gt;Y&lt;/mi&gt;&lt;mo stretchy=\&quot;false\&quot;&gt;(&lt;/mo&gt;&lt;msub&gt;&lt;mi&gt;k&lt;/mi&gt;&lt;mn&gt;0&lt;/mn&gt;&lt;/msub&gt;&lt;mo stretchy=\&quot;false\&quot;&gt;)&lt;/mo&gt;&lt;/mrow&gt;&lt;/mfenced&gt;&lt;/mrow&gt;&lt;/math&gt;&quot;,&quot;origin&quot;:&quot;MathType for Microsoft Add-in&quot;,&quot;version&quot;:&quot;v3.20.0&quot;}" title="Z not stretchy left parenthesis k subscript 0 not stretchy right parenthesis equals text ℝ end text open curly brackets S to the power of text * end text end exponent not stretchy left parenthesis k subscript 0 not stretchy right parenthesis Y not stretchy left parenthesis k subscript 0 not stretchy right parenthesis close curly brackets"/>
                    <pic:cNvPicPr/>
                  </pic:nvPicPr>
                  <pic:blipFill>
                    <a:blip r:embed="rId401" cstate="print">
                      <a:extLst>
                        <a:ext uri="{28A0092B-C50C-407E-A947-70E740481C1C}">
                          <a14:useLocalDpi xmlns:a14="http://schemas.microsoft.com/office/drawing/2010/main" val="0"/>
                        </a:ext>
                      </a:extLst>
                    </a:blip>
                    <a:stretch>
                      <a:fillRect/>
                    </a:stretch>
                  </pic:blipFill>
                  <pic:spPr>
                    <a:xfrm>
                      <a:off x="0" y="0"/>
                      <a:ext cx="1757680" cy="254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p w:rsidR="00894722" w:rsidRPr="003C066E" w:rsidRDefault="00894722" w:rsidP="002C66DD"/>
    <w:p w:rsidR="00894722" w:rsidRPr="00873837" w:rsidRDefault="00894722" w:rsidP="002C66DD">
      <w:pPr>
        <w:pStyle w:val="Heading2"/>
      </w:pPr>
      <w:bookmarkStart w:id="81" w:name="_Toc280363844"/>
      <w:bookmarkStart w:id="82" w:name="_Toc209787688"/>
      <w:bookmarkStart w:id="83" w:name="_Toc229857345"/>
      <w:bookmarkStart w:id="84" w:name="_Toc229926398"/>
      <w:r w:rsidRPr="00873837">
        <w:t>Signal Parameter Estimation</w:t>
      </w:r>
      <w:bookmarkEnd w:id="81"/>
      <w:bookmarkEnd w:id="82"/>
      <w:bookmarkEnd w:id="83"/>
      <w:bookmarkEnd w:id="84"/>
    </w:p>
    <w:p w:rsidR="00894722" w:rsidRPr="003C066E" w:rsidRDefault="00894722" w:rsidP="002C66DD"/>
    <w:p w:rsidR="00894722" w:rsidRPr="00873837" w:rsidRDefault="00894722" w:rsidP="002C66DD">
      <w:pPr>
        <w:pStyle w:val="Heading3"/>
      </w:pPr>
      <w:bookmarkStart w:id="85" w:name="_Toc280363845"/>
      <w:bookmarkStart w:id="86" w:name="_Toc209787689"/>
      <w:bookmarkStart w:id="87" w:name="_Toc229857346"/>
      <w:bookmarkStart w:id="88" w:name="_Toc229926399"/>
      <w:r w:rsidRPr="00873837">
        <w:t>Spectral Estimation</w:t>
      </w:r>
      <w:bookmarkEnd w:id="85"/>
      <w:bookmarkEnd w:id="86"/>
      <w:bookmarkEnd w:id="87"/>
      <w:bookmarkEnd w:id="88"/>
    </w:p>
    <w:p w:rsidR="00894722" w:rsidRPr="003C066E" w:rsidRDefault="00894722" w:rsidP="002C66DD"/>
    <w:p w:rsidR="00894722" w:rsidRPr="00873837" w:rsidRDefault="00894722" w:rsidP="002C66DD">
      <w:pPr>
        <w:pStyle w:val="Heading2"/>
      </w:pPr>
      <w:bookmarkStart w:id="89" w:name="_Toc280363846"/>
      <w:bookmarkStart w:id="90" w:name="_Toc209787690"/>
      <w:bookmarkStart w:id="91" w:name="_Toc229857347"/>
      <w:bookmarkStart w:id="92" w:name="_Toc229926400"/>
      <w:r w:rsidRPr="00873837">
        <w:t>Signal Design</w:t>
      </w:r>
      <w:bookmarkEnd w:id="89"/>
      <w:bookmarkEnd w:id="90"/>
      <w:bookmarkEnd w:id="91"/>
      <w:bookmarkEnd w:id="92"/>
    </w:p>
    <w:p w:rsidR="00894722" w:rsidRPr="003C066E" w:rsidRDefault="00894722" w:rsidP="002C66DD"/>
    <w:p w:rsidR="00894722" w:rsidRPr="003C066E" w:rsidRDefault="00894722" w:rsidP="002C66DD">
      <w:r w:rsidRPr="003C066E">
        <w:t xml:space="preserve">Signal design refers to choosing the parameters of a transmitted waveform, i.e. duration, bandwidth, shape, etc, to achieve the desired system performance, i.e. range/Doppler resolution, clutter rejection, maximum range, etc.  </w:t>
      </w:r>
    </w:p>
    <w:p w:rsidR="00894722" w:rsidRPr="003C066E" w:rsidRDefault="00894722" w:rsidP="002C66DD"/>
    <w:p w:rsidR="00894722" w:rsidRPr="003C066E" w:rsidRDefault="00894722" w:rsidP="002C66DD">
      <w:r w:rsidRPr="003C066E">
        <w:t xml:space="preserve">We begin with the narrowband signal model for a baseband complex transmitted waveform </w:t>
      </w:r>
      <w:r>
        <w:rPr>
          <w:noProof/>
          <w:position w:val="-4"/>
        </w:rPr>
        <w:drawing>
          <wp:inline distT="0" distB="0" distL="0" distR="0" wp14:anchorId="21BE8362" wp14:editId="24C31308">
            <wp:extent cx="1351280" cy="134112"/>
            <wp:effectExtent l="0" t="0" r="0" b="0"/>
            <wp:docPr id="2134464713" name="Picture 1" descr="{&quot;mathml&quot;:&quot;&lt;math display=\&quot;block\&quot; style=\&quot;font-family:stix;font-size:12px;\&quot;&gt;&lt;mrow&gt;&lt;mi&gt;s&lt;/mi&gt;&lt;mo stretchy=\&quot;false\&quot;&gt;(&lt;/mo&gt;&lt;mi&gt;t&lt;/mi&gt;&lt;mo stretchy=\&quot;false\&quot;&gt;)&lt;/mo&gt;&lt;mo&gt;,&lt;/mo&gt;&lt;mtext&gt; &lt;/mtext&gt;&lt;mo&gt;−&lt;/mo&gt;&lt;mi&gt;T&lt;/mi&gt;&lt;mo&gt;/&lt;/mo&gt;&lt;mn&gt;2&lt;/mn&gt;&lt;mo&gt;&amp;lt;&lt;/mo&gt;&lt;mi&gt;t&lt;/mi&gt;&lt;mo&gt;&amp;lt;&lt;/mo&gt;&lt;mi&gt;T&lt;/mi&gt;&lt;mo&gt;/&lt;/mo&gt;&lt;mn&gt;2&lt;/mn&gt;&lt;/mrow&gt;&lt;/math&gt;&quot;,&quot;origin&quot;:&quot;MathType for Microsoft Add-in&quot;,&quot;version&quot;:&quot;v3.20.0&quot;}" title="s not stretchy left parenthesis t not stretchy right parenthesis comma text end text minus T divided by 2 less than t less than T divided b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s&lt;/mi&gt;&lt;mo stretchy=\&quot;false\&quot;&gt;(&lt;/mo&gt;&lt;mi&gt;t&lt;/mi&gt;&lt;mo stretchy=\&quot;false\&quot;&gt;)&lt;/mo&gt;&lt;mo&gt;,&lt;/mo&gt;&lt;mtext&gt; &lt;/mtext&gt;&lt;mo&gt;−&lt;/mo&gt;&lt;mi&gt;T&lt;/mi&gt;&lt;mo&gt;/&lt;/mo&gt;&lt;mn&gt;2&lt;/mn&gt;&lt;mo&gt;&amp;lt;&lt;/mo&gt;&lt;mi&gt;t&lt;/mi&gt;&lt;mo&gt;&amp;lt;&lt;/mo&gt;&lt;mi&gt;T&lt;/mi&gt;&lt;mo&gt;/&lt;/mo&gt;&lt;mn&gt;2&lt;/mn&gt;&lt;/mrow&gt;&lt;/math&gt;&quot;,&quot;origin&quot;:&quot;MathType for Microsoft Add-in&quot;,&quot;version&quot;:&quot;v3.20.0&quot;}" title="s not stretchy left parenthesis t not stretchy right parenthesis comma text end text minus T divided by 2 less than t less than T divided by 2"/>
                    <pic:cNvPicPr/>
                  </pic:nvPicPr>
                  <pic:blipFill>
                    <a:blip r:embed="rId402" cstate="print">
                      <a:extLst>
                        <a:ext uri="{28A0092B-C50C-407E-A947-70E740481C1C}">
                          <a14:useLocalDpi xmlns:a14="http://schemas.microsoft.com/office/drawing/2010/main" val="0"/>
                        </a:ext>
                      </a:extLst>
                    </a:blip>
                    <a:stretch>
                      <a:fillRect/>
                    </a:stretch>
                  </pic:blipFill>
                  <pic:spPr>
                    <a:xfrm>
                      <a:off x="0" y="0"/>
                      <a:ext cx="1351280" cy="134112"/>
                    </a:xfrm>
                    <a:prstGeom prst="rect">
                      <a:avLst/>
                    </a:prstGeom>
                  </pic:spPr>
                </pic:pic>
              </a:graphicData>
            </a:graphic>
          </wp:inline>
        </w:drawing>
      </w:r>
      <w:r w:rsidRPr="003C066E">
        <w:t xml:space="preserve">, received in AWGN after impinging on a target which produces an unknown round trip delay time </w:t>
      </w:r>
      <w:r>
        <w:rPr>
          <w:noProof/>
          <w:position w:val="-10"/>
        </w:rPr>
        <w:drawing>
          <wp:inline distT="0" distB="0" distL="0" distR="0" wp14:anchorId="6ABDD7DF" wp14:editId="100F682C">
            <wp:extent cx="674624" cy="170688"/>
            <wp:effectExtent l="0" t="0" r="0" b="0"/>
            <wp:docPr id="2134464714" name="Picture 1" descr="{&quot;mathml&quot;:&quot;&lt;math display=\&quot;block\&quot; style=\&quot;font-family:stix;font-size:12px;\&quot;&gt;&lt;mrow&gt;&lt;msub&gt;&lt;mi&gt;τ&lt;/mi&gt;&lt;mn&gt;0&lt;/mn&gt;&lt;/msub&gt;&lt;mo&gt;=&lt;/mo&gt;&lt;mn&gt;2&lt;/mn&gt;&lt;msub&gt;&lt;mi&gt;R&lt;/mi&gt;&lt;mn&gt;0&lt;/mn&gt;&lt;/msub&gt;&lt;mo&gt;/&lt;/mo&gt;&lt;mi&gt;c&lt;/mi&gt;&lt;/mrow&gt;&lt;/math&gt;&quot;,&quot;origin&quot;:&quot;MathType for Microsoft Add-in&quot;,&quot;version&quot;:&quot;v3.20.0&quot;}" title="tau subscript 0 equals 2 R subscript 0 divided by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o&gt;=&lt;/mo&gt;&lt;mn&gt;2&lt;/mn&gt;&lt;msub&gt;&lt;mi&gt;R&lt;/mi&gt;&lt;mn&gt;0&lt;/mn&gt;&lt;/msub&gt;&lt;mo&gt;/&lt;/mo&gt;&lt;mi&gt;c&lt;/mi&gt;&lt;/mrow&gt;&lt;/math&gt;&quot;,&quot;origin&quot;:&quot;MathType for Microsoft Add-in&quot;,&quot;version&quot;:&quot;v3.20.0&quot;}" title="tau subscript 0 equals 2 R subscript 0 divided by c"/>
                    <pic:cNvPicPr/>
                  </pic:nvPicPr>
                  <pic:blipFill>
                    <a:blip r:embed="rId403" cstate="print">
                      <a:extLst>
                        <a:ext uri="{28A0092B-C50C-407E-A947-70E740481C1C}">
                          <a14:useLocalDpi xmlns:a14="http://schemas.microsoft.com/office/drawing/2010/main" val="0"/>
                        </a:ext>
                      </a:extLst>
                    </a:blip>
                    <a:stretch>
                      <a:fillRect/>
                    </a:stretch>
                  </pic:blipFill>
                  <pic:spPr>
                    <a:xfrm>
                      <a:off x="0" y="0"/>
                      <a:ext cx="674624" cy="170688"/>
                    </a:xfrm>
                    <a:prstGeom prst="rect">
                      <a:avLst/>
                    </a:prstGeom>
                  </pic:spPr>
                </pic:pic>
              </a:graphicData>
            </a:graphic>
          </wp:inline>
        </w:drawing>
      </w:r>
      <w:r w:rsidRPr="003C066E">
        <w:t xml:space="preserve">and unknown Doppler shift </w:t>
      </w:r>
      <w:r>
        <w:rPr>
          <w:noProof/>
          <w:position w:val="-10"/>
        </w:rPr>
        <w:drawing>
          <wp:inline distT="0" distB="0" distL="0" distR="0" wp14:anchorId="3A1C1183" wp14:editId="61D8AAE6">
            <wp:extent cx="751840" cy="170688"/>
            <wp:effectExtent l="0" t="0" r="0" b="0"/>
            <wp:docPr id="2134464715" name="Picture 1" descr="{&quot;mathml&quot;:&quot;&lt;math display=\&quot;block\&quot; style=\&quot;font-family:stix;font-size:12px;\&quot;&gt;&lt;mrow&gt;&lt;msub&gt;&lt;mi&gt;ν&lt;/mi&gt;&lt;mn&gt;0&lt;/mn&gt;&lt;/msub&gt;&lt;mo&gt;=&lt;/mo&gt;&lt;mn&gt;2&lt;/mn&gt;&lt;msub&gt;&lt;mi&gt;f&lt;/mi&gt;&lt;mn&gt;0&lt;/mn&gt;&lt;/msub&gt;&lt;mi&gt;v&lt;/mi&gt;&lt;mo&gt;/&lt;/mo&gt;&lt;mi&gt;c&lt;/mi&gt;&lt;/mrow&gt;&lt;/math&gt;&quot;,&quot;origin&quot;:&quot;MathType for Microsoft Add-in&quot;,&quot;version&quot;:&quot;v3.20.0&quot;}" title="nu subscript 0 equals 2 f subscript 0 v divided by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ν&lt;/mi&gt;&lt;mn&gt;0&lt;/mn&gt;&lt;/msub&gt;&lt;mo&gt;=&lt;/mo&gt;&lt;mn&gt;2&lt;/mn&gt;&lt;msub&gt;&lt;mi&gt;f&lt;/mi&gt;&lt;mn&gt;0&lt;/mn&gt;&lt;/msub&gt;&lt;mi&gt;v&lt;/mi&gt;&lt;mo&gt;/&lt;/mo&gt;&lt;mi&gt;c&lt;/mi&gt;&lt;/mrow&gt;&lt;/math&gt;&quot;,&quot;origin&quot;:&quot;MathType for Microsoft Add-in&quot;,&quot;version&quot;:&quot;v3.20.0&quot;}" title="nu subscript 0 equals 2 f subscript 0 v divided by c"/>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751840" cy="170688"/>
                    </a:xfrm>
                    <a:prstGeom prst="rect">
                      <a:avLst/>
                    </a:prstGeom>
                  </pic:spPr>
                </pic:pic>
              </a:graphicData>
            </a:graphic>
          </wp:inline>
        </w:drawing>
      </w:r>
      <w:r w:rsidRPr="003C066E">
        <w:t>in the received signal</w:t>
      </w:r>
    </w:p>
    <w:p w:rsidR="00894722" w:rsidRPr="003C066E" w:rsidRDefault="00894722" w:rsidP="002C66DD"/>
    <w:p w:rsidR="00894722" w:rsidRPr="003C066E" w:rsidRDefault="00894722" w:rsidP="002C66DD">
      <w:r w:rsidRPr="003C066E">
        <w:tab/>
      </w:r>
      <w:r>
        <w:rPr>
          <w:noProof/>
          <w:position w:val="-10"/>
        </w:rPr>
        <w:drawing>
          <wp:inline distT="0" distB="0" distL="0" distR="0" wp14:anchorId="5021315D" wp14:editId="246FA7A3">
            <wp:extent cx="2027936" cy="233680"/>
            <wp:effectExtent l="0" t="0" r="0" b="0"/>
            <wp:docPr id="2134464716" name="Picture 1" descr="{&quot;mathml&quot;:&quot;&lt;math style=\&quot;font-family:stix;font-size:12px;\&quot;&gt;&lt;mrow&gt;&lt;mi&gt;y&lt;/mi&gt;&lt;mo stretchy=\&quot;false\&quot;&gt;(&lt;/mo&gt;&lt;mi&gt;t&lt;/mi&gt;&lt;mo stretchy=\&quot;false\&quot;&gt;)&lt;/mo&gt;&lt;mo&gt;=&lt;/mo&gt;&lt;mi&gt;α&lt;/mi&gt;&lt;mi&gt;s&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o&gt;+&lt;/mo&gt;&lt;mi&gt;w&lt;/mi&gt;&lt;mo stretchy=\&quot;false\&quot;&gt;(&lt;/mo&gt;&lt;mi&gt;t&lt;/mi&gt;&lt;mo stretchy=\&quot;false\&quot;&gt;)&lt;/mo&gt;&lt;/mrow&gt;&lt;/math&gt;&quot;,&quot;origin&quot;:&quot;MathType for Microsoft Add-in&quot;,&quot;version&quot;:&quot;v3.20.0&quot;}" title="y not stretchy left parenthesis t not stretchy right parenthesis equals alpha s not stretchy left parenthesis t minus tau subscript 0 not stretchy right parenthesis e to the power of j 2 pi nu subscript 0 t end exponent plus w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 stretchy=\&quot;false\&quot;&gt;(&lt;/mo&gt;&lt;mi&gt;t&lt;/mi&gt;&lt;mo stretchy=\&quot;false\&quot;&gt;)&lt;/mo&gt;&lt;mo&gt;=&lt;/mo&gt;&lt;mi&gt;α&lt;/mi&gt;&lt;mi&gt;s&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o&gt;+&lt;/mo&gt;&lt;mi&gt;w&lt;/mi&gt;&lt;mo stretchy=\&quot;false\&quot;&gt;(&lt;/mo&gt;&lt;mi&gt;t&lt;/mi&gt;&lt;mo stretchy=\&quot;false\&quot;&gt;)&lt;/mo&gt;&lt;/mrow&gt;&lt;/math&gt;&quot;,&quot;origin&quot;:&quot;MathType for Microsoft Add-in&quot;,&quot;version&quot;:&quot;v3.20.0&quot;}" title="y not stretchy left parenthesis t not stretchy right parenthesis equals alpha s not stretchy left parenthesis t minus tau subscript 0 not stretchy right parenthesis e to the power of j 2 pi nu subscript 0 t end exponent plus w not stretchy left parenthesis t not stretchy right parenthesis"/>
                    <pic:cNvPicPr/>
                  </pic:nvPicPr>
                  <pic:blipFill>
                    <a:blip r:embed="rId405" cstate="print">
                      <a:extLst>
                        <a:ext uri="{28A0092B-C50C-407E-A947-70E740481C1C}">
                          <a14:useLocalDpi xmlns:a14="http://schemas.microsoft.com/office/drawing/2010/main" val="0"/>
                        </a:ext>
                      </a:extLst>
                    </a:blip>
                    <a:stretch>
                      <a:fillRect/>
                    </a:stretch>
                  </pic:blipFill>
                  <pic:spPr>
                    <a:xfrm>
                      <a:off x="0" y="0"/>
                      <a:ext cx="2027936"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rPr>
        <w:drawing>
          <wp:inline distT="0" distB="0" distL="0" distR="0" wp14:anchorId="6A7ECC70" wp14:editId="1D75D5AF">
            <wp:extent cx="91440" cy="69088"/>
            <wp:effectExtent l="0" t="0" r="0" b="0"/>
            <wp:docPr id="2134464717" name="Picture 1" descr="{&quot;mathml&quot;:&quot;&lt;math display=\&quot;block\&quot; style=\&quot;font-family:stix;font-size:12px;\&quot;&gt;&lt;mi&gt;α&lt;/mi&gt;&lt;/math&gt;&quot;,&quot;origin&quot;:&quot;MathType for Microsoft Add-in&quot;,&quot;version&quot;:&quot;v3.20.0&quot;}" title="alp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α&lt;/mi&gt;&lt;/math&gt;&quot;,&quot;origin&quot;:&quot;MathType for Microsoft Add-in&quot;,&quot;version&quot;:&quot;v3.20.0&quot;}" title="alpha"/>
                    <pic:cNvPicPr/>
                  </pic:nvPicPr>
                  <pic:blipFill>
                    <a:blip r:embed="rId406" cstate="print">
                      <a:extLst>
                        <a:ext uri="{28A0092B-C50C-407E-A947-70E740481C1C}">
                          <a14:useLocalDpi xmlns:a14="http://schemas.microsoft.com/office/drawing/2010/main" val="0"/>
                        </a:ext>
                      </a:extLst>
                    </a:blip>
                    <a:stretch>
                      <a:fillRect/>
                    </a:stretch>
                  </pic:blipFill>
                  <pic:spPr>
                    <a:xfrm>
                      <a:off x="0" y="0"/>
                      <a:ext cx="91440" cy="69088"/>
                    </a:xfrm>
                    <a:prstGeom prst="rect">
                      <a:avLst/>
                    </a:prstGeom>
                  </pic:spPr>
                </pic:pic>
              </a:graphicData>
            </a:graphic>
          </wp:inline>
        </w:drawing>
      </w:r>
      <w:r w:rsidRPr="003C066E">
        <w:t xml:space="preserve">is an unknown deterministic (or random) complex amplitude which accounts for the unknown received signal level and phase.  The ML detector for this signal model is the normed correlator </w:t>
      </w:r>
    </w:p>
    <w:p w:rsidR="00894722" w:rsidRPr="003C066E" w:rsidRDefault="00894722" w:rsidP="002C66DD"/>
    <w:p w:rsidR="00894722" w:rsidRPr="003C066E" w:rsidRDefault="00894722" w:rsidP="002C66DD">
      <w:r w:rsidRPr="003C066E">
        <w:tab/>
      </w:r>
      <w:r>
        <w:rPr>
          <w:noProof/>
          <w:position w:val="-47"/>
        </w:rPr>
        <w:drawing>
          <wp:inline distT="0" distB="0" distL="0" distR="0" wp14:anchorId="4C934AC1" wp14:editId="49A7A016">
            <wp:extent cx="2109216" cy="670560"/>
            <wp:effectExtent l="0" t="0" r="0" b="0"/>
            <wp:docPr id="2134464718"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underover&gt;&lt;mo&gt;∫&lt;/mo&gt;&lt;mrow&gt;&lt;mo&gt;−&lt;/mo&gt;&lt;mo&gt;∞&lt;/mo&gt;&lt;/mrow&gt;&lt;mo&gt;∞&lt;/mo&gt;&lt;/munderover&gt;&lt;mrow&gt;&lt;mi&gt;r&lt;/mi&gt;&lt;mo stretchy=\&quot;false\&quot;&gt;(&lt;/mo&gt;&lt;mi&gt;t&lt;/mi&gt;&lt;mo&gt;;&lt;/mo&gt;&lt;mi&gt;τ&lt;/mi&gt;&lt;mo&gt;,&lt;/mo&gt;&lt;mi&gt;ν&lt;/mi&gt;&lt;mo stretchy=\&quot;false\&quot;&gt;)&lt;/mo&gt;&lt;msup&gt;&lt;mi&gt;y&lt;/mi&gt;&lt;mo&gt;*&lt;/mo&gt;&lt;/msup&gt;&lt;mo stretchy=\&quot;false\&quot;&gt;(&lt;/mo&gt;&lt;mi&gt;t&lt;/mi&gt;&lt;mo stretchy=\&quot;false\&quot;&gt;)&lt;/mo&gt;&lt;mi&gt;d&lt;/mi&gt;&lt;mi&gt;t&lt;/mi&gt;&lt;/mrow&gt;&lt;/mrow&gt;&lt;/mrow&gt;&lt;/mfenced&gt;&lt;mn&gt;2&lt;/mn&gt;&lt;/msup&gt;&lt;/mrow&gt;&lt;/math&gt;&quot;,&quot;origin&quot;:&quot;MathType for Microsoft Add-in&quot;,&quot;version&quot;:&quot;v3.20.0&quot;}" title="z not stretchy left parenthesis tau comma nu not stretchy right parenthesis equals open vertical bar integral from negative infinity to infinity of r not stretchy left parenthesis t semicolon tau comma nu not stretchy right parenthesis y to the power of asterisk times not stretchy left parenthesis t not stretchy right parenthesis d t close vertical bar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underover&gt;&lt;mo&gt;∫&lt;/mo&gt;&lt;mrow&gt;&lt;mo&gt;−&lt;/mo&gt;&lt;mo&gt;∞&lt;/mo&gt;&lt;/mrow&gt;&lt;mo&gt;∞&lt;/mo&gt;&lt;/munderover&gt;&lt;mrow&gt;&lt;mi&gt;r&lt;/mi&gt;&lt;mo stretchy=\&quot;false\&quot;&gt;(&lt;/mo&gt;&lt;mi&gt;t&lt;/mi&gt;&lt;mo&gt;;&lt;/mo&gt;&lt;mi&gt;τ&lt;/mi&gt;&lt;mo&gt;,&lt;/mo&gt;&lt;mi&gt;ν&lt;/mi&gt;&lt;mo stretchy=\&quot;false\&quot;&gt;)&lt;/mo&gt;&lt;msup&gt;&lt;mi&gt;y&lt;/mi&gt;&lt;mo&gt;*&lt;/mo&gt;&lt;/msup&gt;&lt;mo stretchy=\&quot;false\&quot;&gt;(&lt;/mo&gt;&lt;mi&gt;t&lt;/mi&gt;&lt;mo stretchy=\&quot;false\&quot;&gt;)&lt;/mo&gt;&lt;mi&gt;d&lt;/mi&gt;&lt;mi&gt;t&lt;/mi&gt;&lt;/mrow&gt;&lt;/mrow&gt;&lt;/mrow&gt;&lt;/mfenced&gt;&lt;mn&gt;2&lt;/mn&gt;&lt;/msup&gt;&lt;/mrow&gt;&lt;/math&gt;&quot;,&quot;origin&quot;:&quot;MathType for Microsoft Add-in&quot;,&quot;version&quot;:&quot;v3.20.0&quot;}" title="z not stretchy left parenthesis tau comma nu not stretchy right parenthesis equals open vertical bar integral from negative infinity to infinity of r not stretchy left parenthesis t semicolon tau comma nu not stretchy right parenthesis y to the power of asterisk times not stretchy left parenthesis t not stretchy right parenthesis d t close vertical bar squared"/>
                    <pic:cNvPicPr/>
                  </pic:nvPicPr>
                  <pic:blipFill>
                    <a:blip r:embed="rId407" cstate="print">
                      <a:extLst>
                        <a:ext uri="{28A0092B-C50C-407E-A947-70E740481C1C}">
                          <a14:useLocalDpi xmlns:a14="http://schemas.microsoft.com/office/drawing/2010/main" val="0"/>
                        </a:ext>
                      </a:extLst>
                    </a:blip>
                    <a:stretch>
                      <a:fillRect/>
                    </a:stretch>
                  </pic:blipFill>
                  <pic:spPr>
                    <a:xfrm>
                      <a:off x="0" y="0"/>
                      <a:ext cx="2109216" cy="6705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bookmarkStart w:id="93" w:name="ZEqnNum635784"/>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128</w:instrText>
      </w:r>
      <w:r w:rsidRPr="003C066E">
        <w:rPr>
          <w:noProof/>
        </w:rPr>
        <w:fldChar w:fldCharType="end"/>
      </w:r>
      <w:r w:rsidRPr="003C066E">
        <w:instrText>)</w:instrText>
      </w:r>
      <w:bookmarkEnd w:id="93"/>
      <w:r w:rsidRPr="003C066E">
        <w:fldChar w:fldCharType="end"/>
      </w:r>
    </w:p>
    <w:p w:rsidR="00894722" w:rsidRPr="003C066E" w:rsidRDefault="00894722" w:rsidP="002C66DD">
      <w:r w:rsidRPr="003C066E">
        <w:tab/>
      </w:r>
    </w:p>
    <w:p w:rsidR="00894722" w:rsidRPr="003C066E" w:rsidRDefault="00894722" w:rsidP="002C66DD"/>
    <w:p w:rsidR="00894722" w:rsidRPr="003C066E" w:rsidRDefault="00894722" w:rsidP="002C66DD">
      <w:r w:rsidRPr="003C066E">
        <w:t>with replica</w:t>
      </w:r>
    </w:p>
    <w:p w:rsidR="00894722" w:rsidRPr="003C066E" w:rsidRDefault="00894722" w:rsidP="002C66DD"/>
    <w:p w:rsidR="00894722" w:rsidRPr="003C066E" w:rsidRDefault="00894722" w:rsidP="002C66DD">
      <w:r w:rsidRPr="003C066E">
        <w:tab/>
      </w:r>
      <w:r>
        <w:rPr>
          <w:noProof/>
          <w:position w:val="-4"/>
        </w:rPr>
        <w:drawing>
          <wp:inline distT="0" distB="0" distL="0" distR="0" wp14:anchorId="3EB53AE4" wp14:editId="49A120EF">
            <wp:extent cx="1302512" cy="152400"/>
            <wp:effectExtent l="0" t="0" r="0" b="0"/>
            <wp:docPr id="2134464719" name="Picture 1" descr="{&quot;mathml&quot;:&quot;&lt;math style=\&quot;font-family:stix;font-size:12px;\&quot;&gt;&lt;mrow&gt;&lt;mi&gt;r&lt;/mi&gt;&lt;mo stretchy=\&quot;false\&quot;&gt;(&lt;/mo&gt;&lt;mi&gt;t&lt;/mi&gt;&lt;mo stretchy=\&quot;false\&quot;&gt;)&lt;/mo&gt;&lt;mo&gt;=&lt;/mo&gt;&lt;mi&gt;s&lt;/mi&gt;&lt;mo stretchy=\&quot;false\&quot;&gt;(&lt;/mo&gt;&lt;mi&gt;t&lt;/mi&gt;&lt;mo&gt;−&lt;/mo&gt;&lt;mi&gt;τ&lt;/mi&gt;&lt;mo stretchy=\&quot;false\&quot;&gt;)&lt;/mo&gt;&lt;msup&gt;&lt;mi&gt;e&lt;/mi&gt;&lt;mrow&gt;&lt;mi&gt;j&lt;/mi&gt;&lt;mn&gt;2&lt;/mn&gt;&lt;mi&gt;π&lt;/mi&gt;&lt;mi&gt;ν&lt;/mi&gt;&lt;mi&gt;t&lt;/mi&gt;&lt;/mrow&gt;&lt;/msup&gt;&lt;/mrow&gt;&lt;/math&gt;&quot;,&quot;origin&quot;:&quot;MathType for Microsoft Add-in&quot;,&quot;version&quot;:&quot;v3.20.0&quot;}" title="r not stretchy left parenthesis t not stretchy right parenthesis equals s not stretchy left parenthesis t minus tau not stretchy right parenthesis e to the power of j 2 pi nu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r&lt;/mi&gt;&lt;mo stretchy=\&quot;false\&quot;&gt;(&lt;/mo&gt;&lt;mi&gt;t&lt;/mi&gt;&lt;mo stretchy=\&quot;false\&quot;&gt;)&lt;/mo&gt;&lt;mo&gt;=&lt;/mo&gt;&lt;mi&gt;s&lt;/mi&gt;&lt;mo stretchy=\&quot;false\&quot;&gt;(&lt;/mo&gt;&lt;mi&gt;t&lt;/mi&gt;&lt;mo&gt;−&lt;/mo&gt;&lt;mi&gt;τ&lt;/mi&gt;&lt;mo stretchy=\&quot;false\&quot;&gt;)&lt;/mo&gt;&lt;msup&gt;&lt;mi&gt;e&lt;/mi&gt;&lt;mrow&gt;&lt;mi&gt;j&lt;/mi&gt;&lt;mn&gt;2&lt;/mn&gt;&lt;mi&gt;π&lt;/mi&gt;&lt;mi&gt;ν&lt;/mi&gt;&lt;mi&gt;t&lt;/mi&gt;&lt;/mrow&gt;&lt;/msup&gt;&lt;/mrow&gt;&lt;/math&gt;&quot;,&quot;origin&quot;:&quot;MathType for Microsoft Add-in&quot;,&quot;version&quot;:&quot;v3.20.0&quot;}" title="r not stretchy left parenthesis t not stretchy right parenthesis equals s not stretchy left parenthesis t minus tau not stretchy right parenthesis e to the power of j 2 pi nu t end exponent"/>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1302512" cy="1524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129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whose output is maximized over all possible delays and Doppler shifts with the resulting maximum values </w:t>
      </w:r>
      <w:r>
        <w:rPr>
          <w:noProof/>
          <w:position w:val="-10"/>
        </w:rPr>
        <w:drawing>
          <wp:inline distT="0" distB="0" distL="0" distR="0" wp14:anchorId="45793E13" wp14:editId="574F4328">
            <wp:extent cx="142240" cy="178816"/>
            <wp:effectExtent l="0" t="0" r="0" b="0"/>
            <wp:docPr id="2134464720" name="Picture 1" descr="{&quot;mathml&quot;:&quot;&lt;math display=\&quot;block\&quot; style=\&quot;font-family:stix;font-size:12px;\&quot;&gt;&lt;mrow&gt;&lt;msub&gt;&lt;mover accent=\&quot;true\&quot;&gt;&lt;mi&gt;τ&lt;/mi&gt;&lt;mo&gt;^&lt;/mo&gt;&lt;/mover&gt;&lt;mn&gt;0&lt;/mn&gt;&lt;/msub&gt;&lt;/mrow&gt;&lt;/math&gt;&quot;,&quot;origin&quot;:&quot;MathType for Microsoft Add-in&quot;,&quot;version&quot;:&quot;v3.20.0&quot;}" title="tau with hat on top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over accent=\&quot;true\&quot;&gt;&lt;mi&gt;τ&lt;/mi&gt;&lt;mo&gt;^&lt;/mo&gt;&lt;/mover&gt;&lt;mn&gt;0&lt;/mn&gt;&lt;/msub&gt;&lt;/mrow&gt;&lt;/math&gt;&quot;,&quot;origin&quot;:&quot;MathType for Microsoft Add-in&quot;,&quot;version&quot;:&quot;v3.20.0&quot;}" title="tau with hat on top subscript 0"/>
                    <pic:cNvPicPr/>
                  </pic:nvPicPr>
                  <pic:blipFill>
                    <a:blip r:embed="rId409" cstate="print">
                      <a:extLst>
                        <a:ext uri="{28A0092B-C50C-407E-A947-70E740481C1C}">
                          <a14:useLocalDpi xmlns:a14="http://schemas.microsoft.com/office/drawing/2010/main" val="0"/>
                        </a:ext>
                      </a:extLst>
                    </a:blip>
                    <a:stretch>
                      <a:fillRect/>
                    </a:stretch>
                  </pic:blipFill>
                  <pic:spPr>
                    <a:xfrm>
                      <a:off x="0" y="0"/>
                      <a:ext cx="142240" cy="178816"/>
                    </a:xfrm>
                    <a:prstGeom prst="rect">
                      <a:avLst/>
                    </a:prstGeom>
                  </pic:spPr>
                </pic:pic>
              </a:graphicData>
            </a:graphic>
          </wp:inline>
        </w:drawing>
      </w:r>
      <w:r w:rsidRPr="003C066E">
        <w:t xml:space="preserve">and </w:t>
      </w:r>
      <w:r>
        <w:rPr>
          <w:noProof/>
          <w:position w:val="-10"/>
        </w:rPr>
        <w:drawing>
          <wp:inline distT="0" distB="0" distL="0" distR="0" wp14:anchorId="16D030B9" wp14:editId="4BE9DEDB">
            <wp:extent cx="150368" cy="178816"/>
            <wp:effectExtent l="0" t="0" r="0" b="0"/>
            <wp:docPr id="2134464721" name="Picture 1" descr="{&quot;mathml&quot;:&quot;&lt;math display=\&quot;block\&quot; style=\&quot;font-family:stix;font-size:12px;\&quot;&gt;&lt;mrow&gt;&lt;msub&gt;&lt;mover accent=\&quot;true\&quot;&gt;&lt;mi&gt;ν&lt;/mi&gt;&lt;mo&gt;^&lt;/mo&gt;&lt;/mover&gt;&lt;mn&gt;0&lt;/mn&gt;&lt;/msub&gt;&lt;/mrow&gt;&lt;/math&gt;&quot;,&quot;origin&quot;:&quot;MathType for Microsoft Add-in&quot;,&quot;version&quot;:&quot;v3.20.0&quot;}" title="nu with hat on top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over accent=\&quot;true\&quot;&gt;&lt;mi&gt;ν&lt;/mi&gt;&lt;mo&gt;^&lt;/mo&gt;&lt;/mover&gt;&lt;mn&gt;0&lt;/mn&gt;&lt;/msub&gt;&lt;/mrow&gt;&lt;/math&gt;&quot;,&quot;origin&quot;:&quot;MathType for Microsoft Add-in&quot;,&quot;version&quot;:&quot;v3.20.0&quot;}" title="nu with hat on top subscript 0"/>
                    <pic:cNvPicPr/>
                  </pic:nvPicPr>
                  <pic:blipFill>
                    <a:blip r:embed="rId410" cstate="print">
                      <a:extLst>
                        <a:ext uri="{28A0092B-C50C-407E-A947-70E740481C1C}">
                          <a14:useLocalDpi xmlns:a14="http://schemas.microsoft.com/office/drawing/2010/main" val="0"/>
                        </a:ext>
                      </a:extLst>
                    </a:blip>
                    <a:stretch>
                      <a:fillRect/>
                    </a:stretch>
                  </pic:blipFill>
                  <pic:spPr>
                    <a:xfrm>
                      <a:off x="0" y="0"/>
                      <a:ext cx="150368" cy="178816"/>
                    </a:xfrm>
                    <a:prstGeom prst="rect">
                      <a:avLst/>
                    </a:prstGeom>
                  </pic:spPr>
                </pic:pic>
              </a:graphicData>
            </a:graphic>
          </wp:inline>
        </w:drawing>
      </w:r>
      <w:r w:rsidRPr="003C066E">
        <w:t xml:space="preserve">serving as estimates of the delay and Doppler, respectively.  Expanding out </w:t>
      </w:r>
      <w:r w:rsidRPr="003C066E">
        <w:fldChar w:fldCharType="begin"/>
      </w:r>
      <w:r w:rsidRPr="003C066E">
        <w:instrText xml:space="preserve"> GOTOBUTTON ZEqnNum635784  \* MERGEFORMAT </w:instrText>
      </w:r>
      <w:fldSimple w:instr=" REF ZEqnNum635784 \! \* MERGEFORMAT ">
        <w:r w:rsidRPr="003C066E">
          <w:instrText>(</w:instrText>
        </w:r>
        <w:r>
          <w:instrText>18</w:instrText>
        </w:r>
        <w:r w:rsidRPr="003C066E">
          <w:instrText>.</w:instrText>
        </w:r>
        <w:r>
          <w:instrText>128</w:instrText>
        </w:r>
        <w:r w:rsidRPr="003C066E">
          <w:instrText>)</w:instrText>
        </w:r>
      </w:fldSimple>
      <w:r w:rsidRPr="003C066E">
        <w:fldChar w:fldCharType="end"/>
      </w:r>
      <w:r w:rsidRPr="003C066E">
        <w:t xml:space="preserve"> yields</w:t>
      </w:r>
    </w:p>
    <w:p w:rsidR="00894722" w:rsidRPr="003C066E" w:rsidRDefault="00894722" w:rsidP="002C66DD"/>
    <w:p w:rsidR="00894722" w:rsidRPr="003C066E" w:rsidRDefault="00894722" w:rsidP="002C66DD">
      <w:r w:rsidRPr="003C066E">
        <w:tab/>
      </w:r>
      <w:r>
        <w:rPr>
          <w:noProof/>
          <w:position w:val="-46"/>
        </w:rPr>
        <w:drawing>
          <wp:inline distT="0" distB="0" distL="0" distR="0" wp14:anchorId="6617537E" wp14:editId="27EB041B">
            <wp:extent cx="4193913" cy="660569"/>
            <wp:effectExtent l="0" t="0" r="0" b="0"/>
            <wp:docPr id="2134464722"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underover&gt;&lt;mo&gt;∫&lt;/mo&gt;&lt;mrow&gt;&lt;mo&gt;−&lt;/mo&gt;&lt;mo&gt;∞&lt;/mo&gt;&lt;/mrow&gt;&lt;mo&gt;∞&lt;/mo&gt;&lt;/munderover&gt;&lt;mrow&gt;&lt;mi&gt;s&lt;/mi&gt;&lt;mo stretchy=\&quot;false\&quot;&gt;(&lt;/mo&gt;&lt;mi&gt;t&lt;/mi&gt;&lt;mo stretchy=\&quot;false\&quot;&gt;)&lt;/mo&gt;&lt;msup&gt;&lt;mi&gt;s&lt;/mi&gt;&lt;mo&gt;*&lt;/mo&gt;&lt;/msup&gt;&lt;mfenced wrs:valign=\&quot;middle\&quot;&gt;&lt;mrow&gt;&lt;mi&gt;t&lt;/mi&gt;&lt;mo&gt;−&lt;/mo&gt;&lt;mo stretchy=\&quot;false\&quot;&gt;(&lt;/mo&gt;&lt;mi&gt;τ&lt;/mi&gt;&lt;mo&gt;−&lt;/mo&gt;&lt;msub&gt;&lt;mi&gt;τ&lt;/mi&gt;&lt;mn&gt;0&lt;/mn&gt;&lt;/msub&gt;&lt;mo stretchy=\&quot;false\&quot;&gt;)&lt;/mo&gt;&lt;/mrow&gt;&lt;/mfenced&gt;&lt;msup&gt;&lt;mi&gt;e&lt;/mi&gt;&lt;mrow&gt;&lt;mo&gt;−&lt;/mo&gt;&lt;mi&gt;j&lt;/mi&gt;&lt;mn&gt;2&lt;/mn&gt;&lt;mi&gt;π&lt;/mi&gt;&lt;mo stretchy=\&quot;false\&quot;&gt;(&lt;/mo&gt;&lt;mi&gt;ν&lt;/mi&gt;&lt;mo&gt;−&lt;/mo&gt;&lt;msub&gt;&lt;mi&gt;ν&lt;/mi&gt;&lt;mn&gt;0&lt;/mn&gt;&lt;/msub&gt;&lt;mo stretchy=\&quot;false\&quot;&gt;)&lt;/mo&gt;&lt;mi&gt;t&lt;/mi&gt;&lt;/mrow&gt;&lt;/msup&gt;&lt;mi&gt;d&lt;/mi&gt;&lt;mi&gt;t&lt;/mi&gt;&lt;/mrow&gt;&lt;/mrow&gt;&lt;/mrow&gt;&lt;/mfenced&gt;&lt;mn&gt;2&lt;/mn&gt;&lt;/msup&gt;&lt;mo&gt;+&lt;/mo&gt;&lt;mtext&gt; noise terms&lt;/mtext&gt;&lt;/mrow&gt;&lt;/math&gt;&quot;,&quot;origin&quot;:&quot;MathType for Microsoft Add-in&quot;,&quot;version&quot;:&quot;v3.20.0&quot;}" title="z not stretchy left parenthesis tau comma nu not stretchy right parenthesis equals open vertical bar integral from negative infinity to infinity of s not stretchy left parenthesis t not stretchy right parenthesis s to the power of asterisk times open parentheses t minus not stretchy left parenthesis tau minus tau subscript 0 not stretchy right parenthesis close parentheses e to the power of negative j 2 pi not stretchy left parenthesis nu minus nu subscript 0 not stretchy right parenthesis t end exponent d t close vertical bar squared plus text  noise terms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underover&gt;&lt;mo&gt;∫&lt;/mo&gt;&lt;mrow&gt;&lt;mo&gt;−&lt;/mo&gt;&lt;mo&gt;∞&lt;/mo&gt;&lt;/mrow&gt;&lt;mo&gt;∞&lt;/mo&gt;&lt;/munderover&gt;&lt;mrow&gt;&lt;mi&gt;s&lt;/mi&gt;&lt;mo stretchy=\&quot;false\&quot;&gt;(&lt;/mo&gt;&lt;mi&gt;t&lt;/mi&gt;&lt;mo stretchy=\&quot;false\&quot;&gt;)&lt;/mo&gt;&lt;msup&gt;&lt;mi&gt;s&lt;/mi&gt;&lt;mo&gt;*&lt;/mo&gt;&lt;/msup&gt;&lt;mfenced wrs:valign=\&quot;middle\&quot;&gt;&lt;mrow&gt;&lt;mi&gt;t&lt;/mi&gt;&lt;mo&gt;−&lt;/mo&gt;&lt;mo stretchy=\&quot;false\&quot;&gt;(&lt;/mo&gt;&lt;mi&gt;τ&lt;/mi&gt;&lt;mo&gt;−&lt;/mo&gt;&lt;msub&gt;&lt;mi&gt;τ&lt;/mi&gt;&lt;mn&gt;0&lt;/mn&gt;&lt;/msub&gt;&lt;mo stretchy=\&quot;false\&quot;&gt;)&lt;/mo&gt;&lt;/mrow&gt;&lt;/mfenced&gt;&lt;msup&gt;&lt;mi&gt;e&lt;/mi&gt;&lt;mrow&gt;&lt;mo&gt;−&lt;/mo&gt;&lt;mi&gt;j&lt;/mi&gt;&lt;mn&gt;2&lt;/mn&gt;&lt;mi&gt;π&lt;/mi&gt;&lt;mo stretchy=\&quot;false\&quot;&gt;(&lt;/mo&gt;&lt;mi&gt;ν&lt;/mi&gt;&lt;mo&gt;−&lt;/mo&gt;&lt;msub&gt;&lt;mi&gt;ν&lt;/mi&gt;&lt;mn&gt;0&lt;/mn&gt;&lt;/msub&gt;&lt;mo stretchy=\&quot;false\&quot;&gt;)&lt;/mo&gt;&lt;mi&gt;t&lt;/mi&gt;&lt;/mrow&gt;&lt;/msup&gt;&lt;mi&gt;d&lt;/mi&gt;&lt;mi&gt;t&lt;/mi&gt;&lt;/mrow&gt;&lt;/mrow&gt;&lt;/mrow&gt;&lt;/mfenced&gt;&lt;mn&gt;2&lt;/mn&gt;&lt;/msup&gt;&lt;mo&gt;+&lt;/mo&gt;&lt;mtext&gt; noise terms&lt;/mtext&gt;&lt;/mrow&gt;&lt;/math&gt;&quot;,&quot;origin&quot;:&quot;MathType for Microsoft Add-in&quot;,&quot;version&quot;:&quot;v3.20.0&quot;}" title="z not stretchy left parenthesis tau comma nu not stretchy right parenthesis equals open vertical bar integral from negative infinity to infinity of s not stretchy left parenthesis t not stretchy right parenthesis s to the power of asterisk times open parentheses t minus not stretchy left parenthesis tau minus tau subscript 0 not stretchy right parenthesis close parentheses e to the power of negative j 2 pi not stretchy left parenthesis nu minus nu subscript 0 not stretchy right parenthesis t end exponent d t close vertical bar squared plus text  noise terms end text"/>
                    <pic:cNvPicPr/>
                  </pic:nvPicPr>
                  <pic:blipFill>
                    <a:blip r:embed="rId411" cstate="print">
                      <a:extLst>
                        <a:ext uri="{28A0092B-C50C-407E-A947-70E740481C1C}">
                          <a14:useLocalDpi xmlns:a14="http://schemas.microsoft.com/office/drawing/2010/main" val="0"/>
                        </a:ext>
                      </a:extLst>
                    </a:blip>
                    <a:stretch>
                      <a:fillRect/>
                    </a:stretch>
                  </pic:blipFill>
                  <pic:spPr>
                    <a:xfrm>
                      <a:off x="0" y="0"/>
                      <a:ext cx="4193913" cy="660569"/>
                    </a:xfrm>
                    <a:prstGeom prst="rect">
                      <a:avLst/>
                    </a:prstGeom>
                  </pic:spPr>
                </pic:pic>
              </a:graphicData>
            </a:graphic>
          </wp:inline>
        </w:drawing>
      </w:r>
    </w:p>
    <w:p w:rsidR="00894722" w:rsidRPr="003C066E" w:rsidRDefault="00894722" w:rsidP="002C66DD"/>
    <w:p w:rsidR="00894722" w:rsidRPr="003C066E" w:rsidRDefault="00894722" w:rsidP="002C66DD">
      <w:r w:rsidRPr="003C066E">
        <w:t xml:space="preserve">which we may cast in terms of the </w:t>
      </w:r>
      <w:r w:rsidRPr="003C066E">
        <w:rPr>
          <w:i/>
        </w:rPr>
        <w:t>central</w:t>
      </w:r>
      <w:r w:rsidRPr="003C066E">
        <w:t xml:space="preserve"> </w:t>
      </w:r>
      <w:r w:rsidRPr="003C066E">
        <w:rPr>
          <w:i/>
        </w:rPr>
        <w:t>ambiguity function</w:t>
      </w:r>
      <w:r w:rsidRPr="003C066E">
        <w:t xml:space="preserve"> defined as</w:t>
      </w:r>
    </w:p>
    <w:p w:rsidR="00894722" w:rsidRPr="003C066E" w:rsidRDefault="00894722" w:rsidP="002C66DD"/>
    <w:p w:rsidR="00894722" w:rsidRPr="003C066E" w:rsidRDefault="00894722" w:rsidP="002C66DD">
      <w:r w:rsidRPr="003C066E">
        <w:tab/>
      </w:r>
      <w:r>
        <w:rPr>
          <w:noProof/>
          <w:position w:val="-33"/>
        </w:rPr>
        <w:drawing>
          <wp:inline distT="0" distB="0" distL="0" distR="0" wp14:anchorId="7E0958E5" wp14:editId="47A44845">
            <wp:extent cx="2485136" cy="611632"/>
            <wp:effectExtent l="0" t="0" r="0" b="0"/>
            <wp:docPr id="2134464723" name="Picture 1" descr="{&quot;mathml&quot;:&quot;&lt;math style=\&quot;font-family:stix;font-size:12px;\&quot;&gt;&lt;mrow&gt;&lt;mi&gt;χ&lt;/mi&gt;&lt;mo stretchy=\&quot;false\&quot;&gt;(&lt;/mo&gt;&lt;mover accent=\&quot;true\&quot;&gt;&lt;mi&gt;τ&lt;/mi&gt;&lt;mo&gt;˜&lt;/mo&gt;&lt;/mover&gt;&lt;mo&gt;,&lt;/mo&gt;&lt;mover accent=\&quot;true\&quot;&gt;&lt;mi&gt;ν&lt;/mi&gt;&lt;mo&gt;˜&lt;/mo&gt;&lt;/mover&gt;&lt;mo stretchy=\&quot;false\&quot;&gt;)&lt;/mo&gt;&lt;mo&gt;=&lt;/mo&gt;&lt;mrow&gt;&lt;munderover&gt;&lt;mo&gt;∫&lt;/mo&gt;&lt;mrow&gt;&lt;mo&gt;−&lt;/mo&gt;&lt;mo&gt;∞&lt;/mo&gt;&lt;/mrow&gt;&lt;mo&gt;∞&lt;/mo&gt;&lt;/munderover&gt;&lt;mrow&gt;&lt;mi&gt;s&lt;/mi&gt;&lt;mo stretchy=\&quot;false\&quot;&gt;(&lt;/mo&gt;&lt;mi&gt;t&lt;/mi&gt;&lt;mo stretchy=\&quot;false\&quot;&gt;)&lt;/mo&gt;&lt;msup&gt;&lt;mi&gt;s&lt;/mi&gt;&lt;mo&gt;*&lt;/mo&gt;&lt;/msup&gt;&lt;mo stretchy=\&quot;false\&quot;&gt;(&lt;/mo&gt;&lt;mi&gt;t&lt;/mi&gt;&lt;mo&gt;−&lt;/mo&gt;&lt;mover accent=\&quot;true\&quot;&gt;&lt;mi&gt;τ&lt;/mi&gt;&lt;mo&gt;˜&lt;/mo&gt;&lt;/mover&gt;&lt;mo stretchy=\&quot;false\&quot;&gt;)&lt;/mo&gt;&lt;msup&gt;&lt;mi&gt;e&lt;/mi&gt;&lt;mrow&gt;&lt;mo&gt;−&lt;/mo&gt;&lt;mi&gt;j&lt;/mi&gt;&lt;mn&gt;2&lt;/mn&gt;&lt;mi&gt;π&lt;/mi&gt;&lt;mover accent=\&quot;true\&quot;&gt;&lt;mi&gt;ν&lt;/mi&gt;&lt;mo&gt;˜&lt;/mo&gt;&lt;/mover&gt;&lt;mi&gt;t&lt;/mi&gt;&lt;/mrow&gt;&lt;/msup&gt;&lt;mi&gt;d&lt;/mi&gt;&lt;mi&gt;t&lt;/mi&gt;&lt;/mrow&gt;&lt;/mrow&gt;&lt;/mrow&gt;&lt;/math&gt;&quot;,&quot;origin&quot;:&quot;MathType for Microsoft Add-in&quot;,&quot;version&quot;:&quot;v3.20.0&quot;}" title="chi not stretchy left parenthesis tau with ˜ on top comma nu with ˜ on top not stretchy right parenthesis equals integral from negative infinity to infinity of s not stretchy left parenthesis t not stretchy right parenthesis s to the power of asterisk times not stretchy left parenthesis t minus tau with ˜ on top not stretchy right parenthesis e to the power of negative j 2 pi nu with ˜ on top t end exponent 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χ&lt;/mi&gt;&lt;mo stretchy=\&quot;false\&quot;&gt;(&lt;/mo&gt;&lt;mover accent=\&quot;true\&quot;&gt;&lt;mi&gt;τ&lt;/mi&gt;&lt;mo&gt;˜&lt;/mo&gt;&lt;/mover&gt;&lt;mo&gt;,&lt;/mo&gt;&lt;mover accent=\&quot;true\&quot;&gt;&lt;mi&gt;ν&lt;/mi&gt;&lt;mo&gt;˜&lt;/mo&gt;&lt;/mover&gt;&lt;mo stretchy=\&quot;false\&quot;&gt;)&lt;/mo&gt;&lt;mo&gt;=&lt;/mo&gt;&lt;mrow&gt;&lt;munderover&gt;&lt;mo&gt;∫&lt;/mo&gt;&lt;mrow&gt;&lt;mo&gt;−&lt;/mo&gt;&lt;mo&gt;∞&lt;/mo&gt;&lt;/mrow&gt;&lt;mo&gt;∞&lt;/mo&gt;&lt;/munderover&gt;&lt;mrow&gt;&lt;mi&gt;s&lt;/mi&gt;&lt;mo stretchy=\&quot;false\&quot;&gt;(&lt;/mo&gt;&lt;mi&gt;t&lt;/mi&gt;&lt;mo stretchy=\&quot;false\&quot;&gt;)&lt;/mo&gt;&lt;msup&gt;&lt;mi&gt;s&lt;/mi&gt;&lt;mo&gt;*&lt;/mo&gt;&lt;/msup&gt;&lt;mo stretchy=\&quot;false\&quot;&gt;(&lt;/mo&gt;&lt;mi&gt;t&lt;/mi&gt;&lt;mo&gt;−&lt;/mo&gt;&lt;mover accent=\&quot;true\&quot;&gt;&lt;mi&gt;τ&lt;/mi&gt;&lt;mo&gt;˜&lt;/mo&gt;&lt;/mover&gt;&lt;mo stretchy=\&quot;false\&quot;&gt;)&lt;/mo&gt;&lt;msup&gt;&lt;mi&gt;e&lt;/mi&gt;&lt;mrow&gt;&lt;mo&gt;−&lt;/mo&gt;&lt;mi&gt;j&lt;/mi&gt;&lt;mn&gt;2&lt;/mn&gt;&lt;mi&gt;π&lt;/mi&gt;&lt;mover accent=\&quot;true\&quot;&gt;&lt;mi&gt;ν&lt;/mi&gt;&lt;mo&gt;˜&lt;/mo&gt;&lt;/mover&gt;&lt;mi&gt;t&lt;/mi&gt;&lt;/mrow&gt;&lt;/msup&gt;&lt;mi&gt;d&lt;/mi&gt;&lt;mi&gt;t&lt;/mi&gt;&lt;/mrow&gt;&lt;/mrow&gt;&lt;/mrow&gt;&lt;/math&gt;&quot;,&quot;origin&quot;:&quot;MathType for Microsoft Add-in&quot;,&quot;version&quot;:&quot;v3.20.0&quot;}" title="chi not stretchy left parenthesis tau with ˜ on top comma nu with ˜ on top not stretchy right parenthesis equals integral from negative infinity to infinity of s not stretchy left parenthesis t not stretchy right parenthesis s to the power of asterisk times not stretchy left parenthesis t minus tau with ˜ on top not stretchy right parenthesis e to the power of negative j 2 pi nu with ˜ on top t end exponent d t"/>
                    <pic:cNvPicPr/>
                  </pic:nvPicPr>
                  <pic:blipFill>
                    <a:blip r:embed="rId412" cstate="print">
                      <a:extLst>
                        <a:ext uri="{28A0092B-C50C-407E-A947-70E740481C1C}">
                          <a14:useLocalDpi xmlns:a14="http://schemas.microsoft.com/office/drawing/2010/main" val="0"/>
                        </a:ext>
                      </a:extLst>
                    </a:blip>
                    <a:stretch>
                      <a:fillRect/>
                    </a:stretch>
                  </pic:blipFill>
                  <pic:spPr>
                    <a:xfrm>
                      <a:off x="0" y="0"/>
                      <a:ext cx="2485136" cy="6116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10"/>
        </w:rPr>
        <w:drawing>
          <wp:inline distT="0" distB="0" distL="0" distR="0" wp14:anchorId="04755B4F" wp14:editId="253C89D1">
            <wp:extent cx="615696" cy="164592"/>
            <wp:effectExtent l="0" t="0" r="0" b="0"/>
            <wp:docPr id="2134464724" name="Picture 1" descr="{&quot;mathml&quot;:&quot;&lt;math style=\&quot;font-family:stix;font-size:12px;\&quot;&gt;&lt;mrow&gt;&lt;mover accent=\&quot;true\&quot;&gt;&lt;mi&gt;ν&lt;/mi&gt;&lt;mo&gt;˜&lt;/mo&gt;&lt;/mover&gt;&lt;mo&gt;=&lt;/mo&gt;&lt;mi&gt;ν&lt;/mi&gt;&lt;mo&gt;−&lt;/mo&gt;&lt;msub&gt;&lt;mi&gt;ν&lt;/mi&gt;&lt;mn&gt;0&lt;/mn&gt;&lt;/msub&gt;&lt;/mrow&gt;&lt;/math&gt;&quot;,&quot;origin&quot;:&quot;MathType for Microsoft Add-in&quot;,&quot;version&quot;:&quot;v3.20.0&quot;}" title="nu with ˜ on top equals nu minus n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over accent=\&quot;true\&quot;&gt;&lt;mi&gt;ν&lt;/mi&gt;&lt;mo&gt;˜&lt;/mo&gt;&lt;/mover&gt;&lt;mo&gt;=&lt;/mo&gt;&lt;mi&gt;ν&lt;/mi&gt;&lt;mo&gt;−&lt;/mo&gt;&lt;msub&gt;&lt;mi&gt;ν&lt;/mi&gt;&lt;mn&gt;0&lt;/mn&gt;&lt;/msub&gt;&lt;/mrow&gt;&lt;/math&gt;&quot;,&quot;origin&quot;:&quot;MathType for Microsoft Add-in&quot;,&quot;version&quot;:&quot;v3.20.0&quot;}" title="nu with ˜ on top equals nu minus nu subscript 0"/>
                    <pic:cNvPicPr/>
                  </pic:nvPicPr>
                  <pic:blipFill>
                    <a:blip r:embed="rId413" cstate="print">
                      <a:extLst>
                        <a:ext uri="{28A0092B-C50C-407E-A947-70E740481C1C}">
                          <a14:useLocalDpi xmlns:a14="http://schemas.microsoft.com/office/drawing/2010/main" val="0"/>
                        </a:ext>
                      </a:extLst>
                    </a:blip>
                    <a:stretch>
                      <a:fillRect/>
                    </a:stretch>
                  </pic:blipFill>
                  <pic:spPr>
                    <a:xfrm>
                      <a:off x="0" y="0"/>
                      <a:ext cx="615696" cy="164592"/>
                    </a:xfrm>
                    <a:prstGeom prst="rect">
                      <a:avLst/>
                    </a:prstGeom>
                  </pic:spPr>
                </pic:pic>
              </a:graphicData>
            </a:graphic>
          </wp:inline>
        </w:drawing>
      </w:r>
      <w:r w:rsidRPr="003C066E">
        <w:t xml:space="preserve">and </w:t>
      </w:r>
      <w:r>
        <w:rPr>
          <w:noProof/>
          <w:position w:val="-10"/>
        </w:rPr>
        <w:drawing>
          <wp:inline distT="0" distB="0" distL="0" distR="0" wp14:anchorId="1E7FDF89" wp14:editId="2AAF3E9F">
            <wp:extent cx="599440" cy="164592"/>
            <wp:effectExtent l="0" t="0" r="0" b="0"/>
            <wp:docPr id="2134464725" name="Picture 1" descr="{&quot;mathml&quot;:&quot;&lt;math display=\&quot;block\&quot; style=\&quot;font-family:stix;font-size:12px;\&quot;&gt;&lt;mrow&gt;&lt;mover accent=\&quot;true\&quot;&gt;&lt;mi&gt;τ&lt;/mi&gt;&lt;mo&gt;˜&lt;/mo&gt;&lt;/mover&gt;&lt;mo&gt;=&lt;/mo&gt;&lt;mi&gt;τ&lt;/mi&gt;&lt;mo&gt;−&lt;/mo&gt;&lt;msub&gt;&lt;mi&gt;τ&lt;/mi&gt;&lt;mn&gt;0&lt;/mn&gt;&lt;/msub&gt;&lt;/mrow&gt;&lt;/math&gt;&quot;,&quot;origin&quot;:&quot;MathType for Microsoft Add-in&quot;,&quot;version&quot;:&quot;v3.20.0&quot;}" title="tau with ˜ on top equals tau minus 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ver accent=\&quot;true\&quot;&gt;&lt;mi&gt;τ&lt;/mi&gt;&lt;mo&gt;˜&lt;/mo&gt;&lt;/mover&gt;&lt;mo&gt;=&lt;/mo&gt;&lt;mi&gt;τ&lt;/mi&gt;&lt;mo&gt;−&lt;/mo&gt;&lt;msub&gt;&lt;mi&gt;τ&lt;/mi&gt;&lt;mn&gt;0&lt;/mn&gt;&lt;/msub&gt;&lt;/mrow&gt;&lt;/math&gt;&quot;,&quot;origin&quot;:&quot;MathType for Microsoft Add-in&quot;,&quot;version&quot;:&quot;v3.20.0&quot;}" title="tau with ˜ on top equals tau minus tau subscript 0"/>
                    <pic:cNvPicPr/>
                  </pic:nvPicPr>
                  <pic:blipFill>
                    <a:blip r:embed="rId414" cstate="print">
                      <a:extLst>
                        <a:ext uri="{28A0092B-C50C-407E-A947-70E740481C1C}">
                          <a14:useLocalDpi xmlns:a14="http://schemas.microsoft.com/office/drawing/2010/main" val="0"/>
                        </a:ext>
                      </a:extLst>
                    </a:blip>
                    <a:stretch>
                      <a:fillRect/>
                    </a:stretch>
                  </pic:blipFill>
                  <pic:spPr>
                    <a:xfrm>
                      <a:off x="0" y="0"/>
                      <a:ext cx="599440" cy="164592"/>
                    </a:xfrm>
                    <a:prstGeom prst="rect">
                      <a:avLst/>
                    </a:prstGeom>
                  </pic:spPr>
                </pic:pic>
              </a:graphicData>
            </a:graphic>
          </wp:inline>
        </w:drawing>
      </w:r>
      <w:r w:rsidRPr="003C066E">
        <w:t>are the mismatch displacements in Doppler and delay, respectively.  Note that () is the magnitude squared of the Fourier transform of the shifted waveform product wrt to Doppler shift, i.e. the frequency domain representation is</w:t>
      </w:r>
    </w:p>
    <w:p w:rsidR="00894722" w:rsidRPr="003C066E" w:rsidRDefault="00894722" w:rsidP="002C66DD"/>
    <w:p w:rsidR="00894722" w:rsidRPr="003C066E" w:rsidRDefault="00894722" w:rsidP="002C66DD">
      <w:r w:rsidRPr="003C066E">
        <w:tab/>
      </w:r>
      <w:r>
        <w:rPr>
          <w:noProof/>
          <w:position w:val="-33"/>
        </w:rPr>
        <w:drawing>
          <wp:inline distT="0" distB="0" distL="0" distR="0" wp14:anchorId="200227EA" wp14:editId="0DC200CC">
            <wp:extent cx="2513584" cy="611632"/>
            <wp:effectExtent l="0" t="0" r="0" b="0"/>
            <wp:docPr id="2134464726" name="Picture 1" descr="{&quot;mathml&quot;:&quot;&lt;math style=\&quot;font-family:stix;font-size:12px;\&quot;&gt;&lt;mrow&gt;&lt;mi&gt;χ&lt;/mi&gt;&lt;mo stretchy=\&quot;false\&quot;&gt;(&lt;/mo&gt;&lt;mover accent=\&quot;true\&quot;&gt;&lt;mi&gt;τ&lt;/mi&gt;&lt;mo&gt;˜&lt;/mo&gt;&lt;/mover&gt;&lt;mo&gt;,&lt;/mo&gt;&lt;mover accent=\&quot;true\&quot;&gt;&lt;mi&gt;ν&lt;/mi&gt;&lt;mo&gt;˜&lt;/mo&gt;&lt;/mover&gt;&lt;mo stretchy=\&quot;false\&quot;&gt;)&lt;/mo&gt;&lt;mo&gt;=&lt;/mo&gt;&lt;mrow&gt;&lt;munderover&gt;&lt;mo&gt;∫&lt;/mo&gt;&lt;mrow&gt;&lt;mo&gt;−&lt;/mo&gt;&lt;mo&gt;∞&lt;/mo&gt;&lt;/mrow&gt;&lt;mo&gt;∞&lt;/mo&gt;&lt;/munderover&gt;&lt;mrow&gt;&lt;mi&gt;S&lt;/mi&gt;&lt;mo stretchy=\&quot;false\&quot;&gt;(&lt;/mo&gt;&lt;mi&gt;ξ&lt;/mi&gt;&lt;mo stretchy=\&quot;false\&quot;&gt;)&lt;/mo&gt;&lt;msup&gt;&lt;mi&gt;S&lt;/mi&gt;&lt;mo&gt;*&lt;/mo&gt;&lt;/msup&gt;&lt;mo stretchy=\&quot;false\&quot;&gt;(&lt;/mo&gt;&lt;mover accent=\&quot;true\&quot;&gt;&lt;mi&gt;ν&lt;/mi&gt;&lt;mo&gt;˜&lt;/mo&gt;&lt;/mover&gt;&lt;mo&gt;−&lt;/mo&gt;&lt;mi&gt;ξ&lt;/mi&gt;&lt;mo stretchy=\&quot;false\&quot;&gt;)&lt;/mo&gt;&lt;msup&gt;&lt;mi&gt;e&lt;/mi&gt;&lt;mrow&gt;&lt;mi&gt;j&lt;/mi&gt;&lt;mn&gt;2&lt;/mn&gt;&lt;mi&gt;π&lt;/mi&gt;&lt;mi&gt;ξ&lt;/mi&gt;&lt;mover accent=\&quot;true\&quot;&gt;&lt;mi&gt;τ&lt;/mi&gt;&lt;mo&gt;˜&lt;/mo&gt;&lt;/mover&gt;&lt;/mrow&gt;&lt;/msup&gt;&lt;mi&gt;d&lt;/mi&gt;&lt;mi&gt;ξ&lt;/mi&gt;&lt;/mrow&gt;&lt;/mrow&gt;&lt;/mrow&gt;&lt;/math&gt;&quot;,&quot;origin&quot;:&quot;MathType for Microsoft Add-in&quot;,&quot;version&quot;:&quot;v3.20.0&quot;}" title="chi not stretchy left parenthesis tau with ˜ on top comma nu with ˜ on top not stretchy right parenthesis equals integral from negative infinity to infinity of S not stretchy left parenthesis xi not stretchy right parenthesis S to the power of asterisk times not stretchy left parenthesis nu with ˜ on top minus xi not stretchy right parenthesis e to the power of j 2 pi xi tau with ˜ on top end exponent d x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χ&lt;/mi&gt;&lt;mo stretchy=\&quot;false\&quot;&gt;(&lt;/mo&gt;&lt;mover accent=\&quot;true\&quot;&gt;&lt;mi&gt;τ&lt;/mi&gt;&lt;mo&gt;˜&lt;/mo&gt;&lt;/mover&gt;&lt;mo&gt;,&lt;/mo&gt;&lt;mover accent=\&quot;true\&quot;&gt;&lt;mi&gt;ν&lt;/mi&gt;&lt;mo&gt;˜&lt;/mo&gt;&lt;/mover&gt;&lt;mo stretchy=\&quot;false\&quot;&gt;)&lt;/mo&gt;&lt;mo&gt;=&lt;/mo&gt;&lt;mrow&gt;&lt;munderover&gt;&lt;mo&gt;∫&lt;/mo&gt;&lt;mrow&gt;&lt;mo&gt;−&lt;/mo&gt;&lt;mo&gt;∞&lt;/mo&gt;&lt;/mrow&gt;&lt;mo&gt;∞&lt;/mo&gt;&lt;/munderover&gt;&lt;mrow&gt;&lt;mi&gt;S&lt;/mi&gt;&lt;mo stretchy=\&quot;false\&quot;&gt;(&lt;/mo&gt;&lt;mi&gt;ξ&lt;/mi&gt;&lt;mo stretchy=\&quot;false\&quot;&gt;)&lt;/mo&gt;&lt;msup&gt;&lt;mi&gt;S&lt;/mi&gt;&lt;mo&gt;*&lt;/mo&gt;&lt;/msup&gt;&lt;mo stretchy=\&quot;false\&quot;&gt;(&lt;/mo&gt;&lt;mover accent=\&quot;true\&quot;&gt;&lt;mi&gt;ν&lt;/mi&gt;&lt;mo&gt;˜&lt;/mo&gt;&lt;/mover&gt;&lt;mo&gt;−&lt;/mo&gt;&lt;mi&gt;ξ&lt;/mi&gt;&lt;mo stretchy=\&quot;false\&quot;&gt;)&lt;/mo&gt;&lt;msup&gt;&lt;mi&gt;e&lt;/mi&gt;&lt;mrow&gt;&lt;mi&gt;j&lt;/mi&gt;&lt;mn&gt;2&lt;/mn&gt;&lt;mi&gt;π&lt;/mi&gt;&lt;mi&gt;ξ&lt;/mi&gt;&lt;mover accent=\&quot;true\&quot;&gt;&lt;mi&gt;τ&lt;/mi&gt;&lt;mo&gt;˜&lt;/mo&gt;&lt;/mover&gt;&lt;/mrow&gt;&lt;/msup&gt;&lt;mi&gt;d&lt;/mi&gt;&lt;mi&gt;ξ&lt;/mi&gt;&lt;/mrow&gt;&lt;/mrow&gt;&lt;/mrow&gt;&lt;/math&gt;&quot;,&quot;origin&quot;:&quot;MathType for Microsoft Add-in&quot;,&quot;version&quot;:&quot;v3.20.0&quot;}" title="chi not stretchy left parenthesis tau with ˜ on top comma nu with ˜ on top not stretchy right parenthesis equals integral from negative infinity to infinity of S not stretchy left parenthesis xi not stretchy right parenthesis S to the power of asterisk times not stretchy left parenthesis nu with ˜ on top minus xi not stretchy right parenthesis e to the power of j 2 pi xi tau with ˜ on top end exponent d xi"/>
                    <pic:cNvPicPr/>
                  </pic:nvPicPr>
                  <pic:blipFill>
                    <a:blip r:embed="rId415" cstate="print">
                      <a:extLst>
                        <a:ext uri="{28A0092B-C50C-407E-A947-70E740481C1C}">
                          <a14:useLocalDpi xmlns:a14="http://schemas.microsoft.com/office/drawing/2010/main" val="0"/>
                        </a:ext>
                      </a:extLst>
                    </a:blip>
                    <a:stretch>
                      <a:fillRect/>
                    </a:stretch>
                  </pic:blipFill>
                  <pic:spPr>
                    <a:xfrm>
                      <a:off x="0" y="0"/>
                      <a:ext cx="2513584" cy="6116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It is essentially a correlation performed in both time and frequency.  The ambiguity function is centered at the origin, i.e. zero mismatch between actual delay and Doppler values and the search space variables.  The level curves of the ambiguity function, known as ambiguity diagrams, determine a region of uncertainty about the actual values of delay and Doppler for a specified mismatch.  It defines a two dimensional region in the the delay-Doppler plane as illustrated in Figure () corresponding to a particular value below the maximum value of </w:t>
      </w:r>
      <w:r>
        <w:rPr>
          <w:noProof/>
          <w:position w:val="-5"/>
        </w:rPr>
        <w:drawing>
          <wp:inline distT="0" distB="0" distL="0" distR="0" wp14:anchorId="66A53BD8" wp14:editId="6BF5ADF9">
            <wp:extent cx="501904" cy="136144"/>
            <wp:effectExtent l="0" t="0" r="0" b="0"/>
            <wp:docPr id="2134464727" name="Picture 1" descr="{&quot;mathml&quot;:&quot;&lt;math display=\&quot;block\&quot; style=\&quot;font-family:stix;font-size:12px;\&quot;&gt;&lt;mrow&gt;&lt;mi&gt;χ&lt;/mi&gt;&lt;mo stretchy=\&quot;false\&quot;&gt;(&lt;/mo&gt;&lt;mn&gt;0&lt;/mn&gt;&lt;mo&gt;,&lt;/mo&gt;&lt;mn&gt;0&lt;/mn&gt;&lt;mo stretchy=\&quot;false\&quot;&gt;)&lt;/mo&gt;&lt;/mrow&gt;&lt;/math&gt;&quot;,&quot;origin&quot;:&quot;MathType for Microsoft Add-in&quot;,&quot;version&quot;:&quot;v3.20.0&quot;}" title="chi not stretchy left parenthesis 0 comma 0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χ&lt;/mi&gt;&lt;mo stretchy=\&quot;false\&quot;&gt;(&lt;/mo&gt;&lt;mn&gt;0&lt;/mn&gt;&lt;mo&gt;,&lt;/mo&gt;&lt;mn&gt;0&lt;/mn&gt;&lt;mo stretchy=\&quot;false\&quot;&gt;)&lt;/mo&gt;&lt;/mrow&gt;&lt;/math&gt;&quot;,&quot;origin&quot;:&quot;MathType for Microsoft Add-in&quot;,&quot;version&quot;:&quot;v3.20.0&quot;}" title="chi not stretchy left parenthesis 0 comma 0 not stretchy right parenthesis"/>
                    <pic:cNvPicPr/>
                  </pic:nvPicPr>
                  <pic:blipFill>
                    <a:blip r:embed="rId416" cstate="print">
                      <a:extLst>
                        <a:ext uri="{28A0092B-C50C-407E-A947-70E740481C1C}">
                          <a14:useLocalDpi xmlns:a14="http://schemas.microsoft.com/office/drawing/2010/main" val="0"/>
                        </a:ext>
                      </a:extLst>
                    </a:blip>
                    <a:stretch>
                      <a:fillRect/>
                    </a:stretch>
                  </pic:blipFill>
                  <pic:spPr>
                    <a:xfrm>
                      <a:off x="0" y="0"/>
                      <a:ext cx="501904" cy="136144"/>
                    </a:xfrm>
                    <a:prstGeom prst="rect">
                      <a:avLst/>
                    </a:prstGeom>
                  </pic:spPr>
                </pic:pic>
              </a:graphicData>
            </a:graphic>
          </wp:inline>
        </w:drawing>
      </w:r>
      <w:r w:rsidRPr="003C066E">
        <w:t>, for example the half power level.  Thus the origin is the point in the delay –Doppler plane corresponding to no estimation error.  The decay of the function in two-space determines the loss in the matched filter output caused by mismatch in the replica or error due to additive noise.  The noise terms can shift this maximum erroneously and thus cause errors in the parameter estimates.  However, only noise values of sufficient power to shift the maximum outside the ambiguity region contribute to an error.</w:t>
      </w:r>
    </w:p>
    <w:p w:rsidR="00894722" w:rsidRPr="003C066E" w:rsidRDefault="00894722" w:rsidP="002C66DD">
      <w:r w:rsidRPr="003C066E">
        <w:rPr>
          <w:noProof/>
        </w:rPr>
        <w:drawing>
          <wp:inline distT="0" distB="0" distL="0" distR="0" wp14:anchorId="4B2027DC" wp14:editId="2BA60D3F">
            <wp:extent cx="4924425" cy="8220075"/>
            <wp:effectExtent l="0" t="0" r="9525" b="9525"/>
            <wp:docPr id="366881459" name="Picture 36688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924425" cy="8220075"/>
                    </a:xfrm>
                    <a:prstGeom prst="rect">
                      <a:avLst/>
                    </a:prstGeom>
                    <a:noFill/>
                    <a:ln>
                      <a:noFill/>
                    </a:ln>
                  </pic:spPr>
                </pic:pic>
              </a:graphicData>
            </a:graphic>
          </wp:inline>
        </w:drawing>
      </w:r>
    </w:p>
    <w:p w:rsidR="00894722" w:rsidRPr="003C066E" w:rsidRDefault="00894722" w:rsidP="002C66DD">
      <w:r w:rsidRPr="003C066E">
        <w:rPr>
          <w:noProof/>
        </w:rPr>
        <w:drawing>
          <wp:inline distT="0" distB="0" distL="0" distR="0" wp14:anchorId="1C56FA10" wp14:editId="4FC3F8ED">
            <wp:extent cx="5486400" cy="3467100"/>
            <wp:effectExtent l="0" t="0" r="0" b="0"/>
            <wp:docPr id="1588435717" name="Picture 158843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5486400" cy="3467100"/>
                    </a:xfrm>
                    <a:prstGeom prst="rect">
                      <a:avLst/>
                    </a:prstGeom>
                    <a:noFill/>
                    <a:ln>
                      <a:noFill/>
                    </a:ln>
                  </pic:spPr>
                </pic:pic>
              </a:graphicData>
            </a:graphic>
          </wp:inline>
        </w:drawing>
      </w:r>
    </w:p>
    <w:p w:rsidR="00894722" w:rsidRPr="003C066E" w:rsidRDefault="00894722" w:rsidP="002C66DD">
      <w:r w:rsidRPr="003C066E">
        <w:rPr>
          <w:noProof/>
        </w:rPr>
        <w:drawing>
          <wp:inline distT="0" distB="0" distL="0" distR="0" wp14:anchorId="2C317005" wp14:editId="7FA33413">
            <wp:extent cx="5210175" cy="3800475"/>
            <wp:effectExtent l="0" t="0" r="9525" b="9525"/>
            <wp:docPr id="2071630529" name="Picture 207163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5210175" cy="3800475"/>
                    </a:xfrm>
                    <a:prstGeom prst="rect">
                      <a:avLst/>
                    </a:prstGeom>
                    <a:noFill/>
                    <a:ln>
                      <a:noFill/>
                    </a:ln>
                  </pic:spPr>
                </pic:pic>
              </a:graphicData>
            </a:graphic>
          </wp:inline>
        </w:drawing>
      </w:r>
    </w:p>
    <w:p w:rsidR="00894722" w:rsidRPr="003C066E" w:rsidRDefault="00894722" w:rsidP="002C66DD">
      <w:r>
        <w:rPr>
          <w:noProof/>
        </w:rPr>
        <mc:AlternateContent>
          <mc:Choice Requires="wpc">
            <w:drawing>
              <wp:inline distT="0" distB="0" distL="0" distR="0" wp14:anchorId="3311A8F3" wp14:editId="478B4945">
                <wp:extent cx="5486400" cy="3291840"/>
                <wp:effectExtent l="0" t="0" r="0" b="0"/>
                <wp:docPr id="678804973" name="Canvas 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430270102" name="Oval 18"/>
                        <wps:cNvSpPr>
                          <a:spLocks/>
                        </wps:cNvSpPr>
                        <wps:spPr bwMode="auto">
                          <a:xfrm>
                            <a:off x="633984" y="1237488"/>
                            <a:ext cx="1267968" cy="397002"/>
                          </a:xfrm>
                          <a:prstGeom prst="ellipse">
                            <a:avLst/>
                          </a:prstGeom>
                          <a:solidFill>
                            <a:srgbClr val="FF9900"/>
                          </a:solidFill>
                          <a:ln w="9525">
                            <a:solidFill>
                              <a:srgbClr val="000000"/>
                            </a:solidFill>
                            <a:round/>
                            <a:headEnd/>
                            <a:tailEnd/>
                          </a:ln>
                        </wps:spPr>
                        <wps:bodyPr rot="0" vert="horz" wrap="square" lIns="91440" tIns="45720" rIns="91440" bIns="45720" anchor="t" anchorCtr="0" upright="1">
                          <a:noAutofit/>
                        </wps:bodyPr>
                      </wps:wsp>
                      <wps:wsp>
                        <wps:cNvPr id="1475417580" name="Line 19"/>
                        <wps:cNvCnPr>
                          <a:cxnSpLocks/>
                        </wps:cNvCnPr>
                        <wps:spPr bwMode="auto">
                          <a:xfrm>
                            <a:off x="249936" y="1436370"/>
                            <a:ext cx="20360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9429453" name="Line 20"/>
                        <wps:cNvCnPr>
                          <a:cxnSpLocks/>
                        </wps:cNvCnPr>
                        <wps:spPr bwMode="auto">
                          <a:xfrm>
                            <a:off x="1267968" y="535686"/>
                            <a:ext cx="0" cy="18013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73305755" name="Object 21"/>
                          <pic:cNvPicPr>
                            <a:picLocks/>
                          </pic:cNvPicPr>
                        </pic:nvPicPr>
                        <pic:blipFill>
                          <a:blip r:embed="rId420" cstate="print">
                            <a:extLst>
                              <a:ext uri="{28A0092B-C50C-407E-A947-70E740481C1C}">
                                <a14:useLocalDpi xmlns:a14="http://schemas.microsoft.com/office/drawing/2010/main" val="0"/>
                              </a:ext>
                            </a:extLst>
                          </a:blip>
                          <a:srcRect/>
                          <a:stretch>
                            <a:fillRect/>
                          </a:stretch>
                        </pic:blipFill>
                        <pic:spPr bwMode="auto">
                          <a:xfrm>
                            <a:off x="2084832" y="1499616"/>
                            <a:ext cx="128778" cy="1798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6935803" name="Object 22"/>
                          <pic:cNvPicPr>
                            <a:picLocks/>
                          </pic:cNvPicPr>
                        </pic:nvPicPr>
                        <pic:blipFill>
                          <a:blip r:embed="rId421">
                            <a:extLst>
                              <a:ext uri="{28A0092B-C50C-407E-A947-70E740481C1C}">
                                <a14:useLocalDpi xmlns:a14="http://schemas.microsoft.com/office/drawing/2010/main" val="0"/>
                              </a:ext>
                            </a:extLst>
                          </a:blip>
                          <a:srcRect/>
                          <a:stretch>
                            <a:fillRect/>
                          </a:stretch>
                        </pic:blipFill>
                        <pic:spPr bwMode="auto">
                          <a:xfrm>
                            <a:off x="1094232" y="563880"/>
                            <a:ext cx="128778" cy="179832"/>
                          </a:xfrm>
                          <a:prstGeom prst="rect">
                            <a:avLst/>
                          </a:prstGeom>
                          <a:noFill/>
                          <a:extLst>
                            <a:ext uri="{909E8E84-426E-40DD-AFC4-6F175D3DCCD1}">
                              <a14:hiddenFill xmlns:a14="http://schemas.microsoft.com/office/drawing/2010/main">
                                <a:solidFill>
                                  <a:srgbClr val="FFFFFF"/>
                                </a:solidFill>
                              </a14:hiddenFill>
                            </a:ext>
                          </a:extLst>
                        </pic:spPr>
                      </pic:pic>
                      <wps:wsp>
                        <wps:cNvPr id="343955391" name="Oval 23"/>
                        <wps:cNvSpPr>
                          <a:spLocks/>
                        </wps:cNvSpPr>
                        <wps:spPr bwMode="auto">
                          <a:xfrm>
                            <a:off x="3741420" y="677418"/>
                            <a:ext cx="1267968" cy="397002"/>
                          </a:xfrm>
                          <a:prstGeom prst="ellipse">
                            <a:avLst/>
                          </a:prstGeom>
                          <a:solidFill>
                            <a:srgbClr val="FF9900"/>
                          </a:solidFill>
                          <a:ln w="9525">
                            <a:solidFill>
                              <a:srgbClr val="000000"/>
                            </a:solidFill>
                            <a:round/>
                            <a:headEnd/>
                            <a:tailEnd/>
                          </a:ln>
                        </wps:spPr>
                        <wps:bodyPr rot="0" vert="horz" wrap="square" lIns="91440" tIns="45720" rIns="91440" bIns="45720" anchor="t" anchorCtr="0" upright="1">
                          <a:noAutofit/>
                        </wps:bodyPr>
                      </wps:wsp>
                      <wps:wsp>
                        <wps:cNvPr id="917505890" name="Line 24"/>
                        <wps:cNvCnPr>
                          <a:cxnSpLocks/>
                        </wps:cNvCnPr>
                        <wps:spPr bwMode="auto">
                          <a:xfrm>
                            <a:off x="2688336" y="1453134"/>
                            <a:ext cx="2036064" cy="76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0912325" name="Line 25"/>
                        <wps:cNvCnPr>
                          <a:cxnSpLocks/>
                        </wps:cNvCnPr>
                        <wps:spPr bwMode="auto">
                          <a:xfrm>
                            <a:off x="3706368" y="552450"/>
                            <a:ext cx="762" cy="18006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5145185" name="Object 26"/>
                          <pic:cNvPicPr>
                            <a:picLocks/>
                          </pic:cNvPicPr>
                        </pic:nvPicPr>
                        <pic:blipFill>
                          <a:blip r:embed="rId422">
                            <a:extLst>
                              <a:ext uri="{28A0092B-C50C-407E-A947-70E740481C1C}">
                                <a14:useLocalDpi xmlns:a14="http://schemas.microsoft.com/office/drawing/2010/main" val="0"/>
                              </a:ext>
                            </a:extLst>
                          </a:blip>
                          <a:srcRect/>
                          <a:stretch>
                            <a:fillRect/>
                          </a:stretch>
                        </pic:blipFill>
                        <pic:spPr bwMode="auto">
                          <a:xfrm>
                            <a:off x="4523232" y="1516380"/>
                            <a:ext cx="128778" cy="1417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43701865" name="Object 27"/>
                          <pic:cNvPicPr>
                            <a:picLocks/>
                          </pic:cNvPicPr>
                        </pic:nvPicPr>
                        <pic:blipFill>
                          <a:blip r:embed="rId423">
                            <a:extLst>
                              <a:ext uri="{28A0092B-C50C-407E-A947-70E740481C1C}">
                                <a14:useLocalDpi xmlns:a14="http://schemas.microsoft.com/office/drawing/2010/main" val="0"/>
                              </a:ext>
                            </a:extLst>
                          </a:blip>
                          <a:srcRect/>
                          <a:stretch>
                            <a:fillRect/>
                          </a:stretch>
                        </pic:blipFill>
                        <pic:spPr bwMode="auto">
                          <a:xfrm>
                            <a:off x="3532632" y="580644"/>
                            <a:ext cx="128778" cy="141732"/>
                          </a:xfrm>
                          <a:prstGeom prst="rect">
                            <a:avLst/>
                          </a:prstGeom>
                          <a:noFill/>
                          <a:extLst>
                            <a:ext uri="{909E8E84-426E-40DD-AFC4-6F175D3DCCD1}">
                              <a14:hiddenFill xmlns:a14="http://schemas.microsoft.com/office/drawing/2010/main">
                                <a:solidFill>
                                  <a:srgbClr val="FFFFFF"/>
                                </a:solidFill>
                              </a14:hiddenFill>
                            </a:ext>
                          </a:extLst>
                        </pic:spPr>
                      </pic:pic>
                      <wps:wsp>
                        <wps:cNvPr id="250806051" name="Oval 28"/>
                        <wps:cNvSpPr>
                          <a:spLocks/>
                        </wps:cNvSpPr>
                        <wps:spPr bwMode="auto">
                          <a:xfrm>
                            <a:off x="4330446" y="830580"/>
                            <a:ext cx="72390" cy="7239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36613379" name="Object 29"/>
                          <pic:cNvPicPr>
                            <a:picLocks/>
                          </pic:cNvPicPr>
                        </pic:nvPicPr>
                        <pic:blipFill>
                          <a:blip r:embed="rId424">
                            <a:extLst>
                              <a:ext uri="{28A0092B-C50C-407E-A947-70E740481C1C}">
                                <a14:useLocalDpi xmlns:a14="http://schemas.microsoft.com/office/drawing/2010/main" val="0"/>
                              </a:ext>
                            </a:extLst>
                          </a:blip>
                          <a:srcRect/>
                          <a:stretch>
                            <a:fillRect/>
                          </a:stretch>
                        </pic:blipFill>
                        <pic:spPr bwMode="auto">
                          <a:xfrm>
                            <a:off x="4468368" y="760476"/>
                            <a:ext cx="477774" cy="232410"/>
                          </a:xfrm>
                          <a:prstGeom prst="rect">
                            <a:avLst/>
                          </a:prstGeom>
                          <a:noFill/>
                          <a:extLst>
                            <a:ext uri="{909E8E84-426E-40DD-AFC4-6F175D3DCCD1}">
                              <a14:hiddenFill xmlns:a14="http://schemas.microsoft.com/office/drawing/2010/main">
                                <a:solidFill>
                                  <a:srgbClr val="FFFFFF"/>
                                </a:solidFill>
                              </a14:hiddenFill>
                            </a:ext>
                          </a:extLst>
                        </pic:spPr>
                      </pic:pic>
                      <wps:wsp>
                        <wps:cNvPr id="2058009148" name="Line 30"/>
                        <wps:cNvCnPr>
                          <a:cxnSpLocks/>
                        </wps:cNvCnPr>
                        <wps:spPr bwMode="auto">
                          <a:xfrm flipH="1">
                            <a:off x="4387596" y="399288"/>
                            <a:ext cx="434340" cy="4518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99577470" name="Text Box 31"/>
                        <wps:cNvSpPr txBox="1">
                          <a:spLocks/>
                        </wps:cNvSpPr>
                        <wps:spPr bwMode="auto">
                          <a:xfrm>
                            <a:off x="3800094" y="78486"/>
                            <a:ext cx="1664970" cy="277368"/>
                          </a:xfrm>
                          <a:prstGeom prst="rect">
                            <a:avLst/>
                          </a:prstGeom>
                          <a:solidFill>
                            <a:srgbClr val="FFFFFF">
                              <a:alpha val="89999"/>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t>actual target location</w:t>
                              </w:r>
                            </w:p>
                          </w:txbxContent>
                        </wps:txbx>
                        <wps:bodyPr rot="0" vert="horz" wrap="square" lIns="91440" tIns="45720" rIns="91440" bIns="45720" anchor="t" anchorCtr="0" upright="1">
                          <a:noAutofit/>
                        </wps:bodyPr>
                      </wps:wsp>
                    </wpc:wpc>
                  </a:graphicData>
                </a:graphic>
              </wp:inline>
            </w:drawing>
          </mc:Choice>
          <mc:Fallback>
            <w:pict>
              <v:group w14:anchorId="3311A8F3" id="Canvas 16" o:spid="_x0000_s1067" editas="canvas" style="width:6in;height:259.2pt;mso-position-horizontal-relative:char;mso-position-vertical-relative:line" coordsize="54864,3291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">
                <v:shape id="_x0000_s1068" type="#_x0000_t75" style="position:absolute;width:54864;height:32918;visibility:visible;mso-wrap-style:square">
                  <v:fill o:detectmouseclick="t"/>
                  <v:path o:connecttype="none"/>
                </v:shape>
                <v:oval id="Oval 18" o:spid="_x0000_s1069" style="position:absolute;left:6339;top:12374;width:12680;height:3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" fillcolor="#f90">
                  <v:path arrowok="t"/>
                </v:oval>
                <v:line id="Line 19" o:spid="_x0000_s1070" style="position:absolute;visibility:visible;mso-wrap-style:square" from="2499,14363" to="22860,14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">
                  <o:lock v:ext="edit" shapetype="f"/>
                </v:line>
                <v:line id="Line 20" o:spid="_x0000_s1071" style="position:absolute;visibility:visible;mso-wrap-style:square" from="12679,5356" to="12679,233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">
                  <o:lock v:ext="edit" shapetype="f"/>
                </v:line>
                <v:shape id="Object 21" o:spid="_x0000_s1072" type="#_x0000_t75" style="position:absolute;left:20848;top:14996;width:1288;height:179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">
                  <v:imagedata r:id="rId425" o:title=""/>
                  <o:lock v:ext="edit" aspectratio="f"/>
                </v:shape>
                <v:shape id="Object 22" o:spid="_x0000_s1073" type="#_x0000_t75" style="position:absolute;left:10942;top:5638;width:1288;height:17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">
                  <v:imagedata r:id="rId426" o:title=""/>
                  <o:lock v:ext="edit" aspectratio="f"/>
                </v:shape>
                <v:oval id="Oval 23" o:spid="_x0000_s1074" style="position:absolute;left:37414;top:6774;width:12679;height:3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" fillcolor="#f90">
                  <v:path arrowok="t"/>
                </v:oval>
                <v:line id="Line 24" o:spid="_x0000_s1075" style="position:absolute;visibility:visible;mso-wrap-style:square" from="26883,14531" to="47244,1453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">
                  <o:lock v:ext="edit" shapetype="f"/>
                </v:line>
                <v:line id="Line 25" o:spid="_x0000_s1076" style="position:absolute;visibility:visible;mso-wrap-style:square" from="37063,5524" to="37071,235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">
                  <o:lock v:ext="edit" shapetype="f"/>
                </v:line>
                <v:shape id="Object 26" o:spid="_x0000_s1077" type="#_x0000_t75" style="position:absolute;left:45232;top:15163;width:1288;height:141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">
                  <v:imagedata r:id="rId427" o:title=""/>
                  <o:lock v:ext="edit" aspectratio="f"/>
                </v:shape>
                <v:shape id="Object 27" o:spid="_x0000_s1078" type="#_x0000_t75" style="position:absolute;left:35326;top:5806;width:1288;height:14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">
                  <v:imagedata r:id="rId428" o:title=""/>
                  <o:lock v:ext="edit" aspectratio="f"/>
                </v:shape>
                <v:oval id="Oval 28" o:spid="_x0000_s1079" style="position:absolute;left:43304;top:8305;width:724;height:7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" fillcolor="black">
                  <v:path arrowok="t"/>
                </v:oval>
                <v:shape id="Object 29" o:spid="_x0000_s1080" type="#_x0000_t75" style="position:absolute;left:44683;top:7604;width:4778;height:23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">
                  <v:imagedata r:id="rId429" o:title=""/>
                  <o:lock v:ext="edit" aspectratio="f"/>
                </v:shape>
                <v:line id="Line 30" o:spid="_x0000_s1081" style="position:absolute;flip:x;visibility:visible;mso-wrap-style:square" from="43875,3992" to="48219,85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">
                  <v:stroke endarrow="block"/>
                  <o:lock v:ext="edit" shapetype="f"/>
                </v:line>
                <v:shape id="Text Box 31" o:spid="_x0000_s1082" type="#_x0000_t202" style="position:absolute;left:38000;top:784;width:16650;height:27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" stroked="f">
                  <v:fill opacity="58853f"/>
                  <v:path arrowok="t"/>
                  <v:textbox>
                    <w:txbxContent>
                      <w:p w:rsidR="00894722" w:rsidRDefault="00894722" w:rsidP="002C66DD">
                        <w:r>
                          <w:t>actual target location</w:t>
                        </w:r>
                      </w:p>
                    </w:txbxContent>
                  </v:textbox>
                </v:shape>
                <w10:anchorlock/>
              </v:group>
            </w:pict>
          </mc:Fallback>
        </mc:AlternateContent>
      </w:r>
    </w:p>
    <w:p w:rsidR="00894722" w:rsidRPr="003C066E" w:rsidRDefault="00894722" w:rsidP="002C66DD">
      <w:r w:rsidRPr="003C066E">
        <w:t>Because any noise will superpose with the signal term at the output of the detection, given by the ambiguity function, the ideal ambiguity function would be one which was concentrated at a single point and zero elsewhere, i.e. a delta function.  But of course this function is not realizeable because it must have an infinite duration in both time and frequency which is impossible.</w:t>
      </w:r>
    </w:p>
    <w:p w:rsidR="00894722" w:rsidRPr="003C066E" w:rsidRDefault="00894722" w:rsidP="002C66DD"/>
    <w:p w:rsidR="00894722" w:rsidRPr="003C066E" w:rsidRDefault="00894722" w:rsidP="002C66DD"/>
    <w:p w:rsidR="00894722" w:rsidRPr="003C066E" w:rsidRDefault="00894722" w:rsidP="002C66DD">
      <w:r w:rsidRPr="003C066E">
        <w:t>From Figure () one can see that if the noise is sufficient to maneuver the maximum value from the origin to some other point in the delay-Doppler plane an error will be made at the output of the ML detector.  Therefore,the ideal signal would be one which minimizes the potential for noise to shift the nominal maximum value.  This occurs for a signal with an ambiguity function that has zero amplitude everywhere except at the origin.</w:t>
      </w:r>
    </w:p>
    <w:p w:rsidR="00894722" w:rsidRPr="003C066E" w:rsidRDefault="00894722" w:rsidP="002C66DD"/>
    <w:p w:rsidR="00894722" w:rsidRPr="003C066E" w:rsidRDefault="00894722" w:rsidP="002C66DD">
      <w:r w:rsidRPr="003C066E">
        <w:t>The next important value of the ambiguity function is that it allows one to determine the global accuracy of an estimate.  This analysis corresponds to the situation where we want to determine if the range Doppler estimate occurs in the correct cell.  A cell divides the range Doppler plane into rectangles whose widths are proportional to the dimenstions of the central peak of signal ambiguity function.</w:t>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p w:rsidR="00894722" w:rsidRDefault="00894722" w:rsidP="002C66DD"/>
    <w:p w:rsidR="00894722" w:rsidRPr="009750B0" w:rsidRDefault="00894722" w:rsidP="009750B0"/>
    <w:p w:rsidR="00894722" w:rsidRPr="00873837" w:rsidRDefault="00894722" w:rsidP="002C66DD">
      <w:pPr>
        <w:pStyle w:val="Heading2"/>
      </w:pPr>
      <w:bookmarkStart w:id="94" w:name="_Toc280363849"/>
      <w:bookmarkStart w:id="95" w:name="_Toc209787692"/>
      <w:bookmarkStart w:id="96" w:name="_Toc229857348"/>
      <w:bookmarkStart w:id="97" w:name="_Toc229926401"/>
      <w:r w:rsidRPr="00873837">
        <w:t>Detection In Reverberation</w:t>
      </w:r>
      <w:bookmarkEnd w:id="94"/>
      <w:bookmarkEnd w:id="95"/>
      <w:bookmarkEnd w:id="96"/>
      <w:bookmarkEnd w:id="97"/>
    </w:p>
    <w:p w:rsidR="00894722" w:rsidRPr="003C066E" w:rsidRDefault="00894722" w:rsidP="002C66DD"/>
    <w:p w:rsidR="00894722" w:rsidRPr="003C066E" w:rsidRDefault="00894722" w:rsidP="002C66DD">
      <w:r w:rsidRPr="003C066E">
        <w:t>Here we complicate the active sonar/radar problem of detecting a slowly function target by augmenting the signal model to include a structured noise term in addition to the standard white Gaussian noise.  This new term is structured in the sense that it can well defined enough by an appropriate model, either a deterministic one, such as a coherent multipath environment, or a colored Gaussian noise with known or estimable covariance function.  This noise is termed clutter/reverberation/interference.  Interference will be taken to mean a coherent term such as multipath or coherent scattering.  Reverberation is the result of the transmitted signal propagating through the channel and encountering distributed scatters such as volume, bottom, surface scatterering inhomogieties.  Clutter is radar nomenclature for sonar reverberation.  These scatterers cause unwanted reflections which superpose with the desired target signal.  The task of the receiver is to optimally distinguish between the wanted and unwanted portion of the signal, i.e. target and white noise plus reverberation.  We formulate the problem in continuous time for theoretical simplicity, and then develop a vector model for implemenations subsequently.  One might surmise that because the reverberation term is a result of the intial active sonar pulse the detector will depend on knowledge of the correlation between the signal and the channel response filter.</w:t>
      </w:r>
    </w:p>
    <w:p w:rsidR="00894722" w:rsidRPr="003C066E" w:rsidRDefault="00894722" w:rsidP="002C66DD"/>
    <w:p w:rsidR="00894722" w:rsidRPr="003C066E" w:rsidRDefault="00894722" w:rsidP="002C66DD"/>
    <w:p w:rsidR="00894722" w:rsidRPr="003C066E" w:rsidRDefault="00894722" w:rsidP="002C66DD">
      <w:r w:rsidRPr="003C066E">
        <w:t>The detector must perform the following hypothesis test for the presence or absence of target signal x(t)</w:t>
      </w:r>
    </w:p>
    <w:p w:rsidR="00894722" w:rsidRPr="003C066E" w:rsidRDefault="00894722" w:rsidP="002C66DD"/>
    <w:p w:rsidR="00894722" w:rsidRPr="003C066E" w:rsidRDefault="00894722" w:rsidP="002C66DD">
      <w:r w:rsidRPr="003C066E">
        <w:tab/>
      </w:r>
      <w:r>
        <w:rPr>
          <w:noProof/>
          <w:position w:val="-31"/>
        </w:rPr>
        <w:drawing>
          <wp:inline distT="0" distB="0" distL="0" distR="0" wp14:anchorId="4586B17C" wp14:editId="5B53BE95">
            <wp:extent cx="2989072" cy="465328"/>
            <wp:effectExtent l="0" t="0" r="0" b="0"/>
            <wp:docPr id="2134464728" name="Picture 1" descr="{&quot;mathml&quot;:&quot;&lt;math style=\&quot;font-family:stix;font-size:12px;\&quot;&gt;&lt;mtable columnalign=\&quot;left\&quot;&gt;&lt;mtr&gt;&lt;mtd&gt;&lt;msub&gt;&lt;mtext&gt;ℋ&lt;/mtext&gt;&lt;mn&gt;1&lt;/mn&gt;&lt;/msub&gt;&lt;mo&gt;:&lt;/mo&gt;&lt;mi&gt;y&lt;/mi&gt;&lt;mo stretchy=\&quot;false\&quot;&gt;(&lt;/mo&gt;&lt;mi&gt;t&lt;/mi&gt;&lt;mo stretchy=\&quot;false\&quot;&gt;)&lt;/mo&gt;&lt;mo&gt;=&lt;/mo&gt;&lt;mi&gt;x&lt;/mi&gt;&lt;mo stretchy=\&quot;false\&quot;&gt;(&lt;/mo&gt;&lt;mi&gt;t&lt;/mi&gt;&lt;mo stretchy=\&quot;false\&quot;&gt;)&lt;/mo&gt;&lt;mo&gt;+&lt;/mo&gt;&lt;mi&gt;i&lt;/mi&gt;&lt;mo stretchy=\&quot;false\&quot;&gt;(&lt;/mo&gt;&lt;mi&gt;t&lt;/mi&gt;&lt;mo stretchy=\&quot;false\&quot;&gt;)&lt;/mo&gt;&lt;mo&gt;+&lt;/mo&gt;&lt;mi&gt;q&lt;/mi&gt;&lt;mo stretchy=\&quot;false\&quot;&gt;(&lt;/mo&gt;&lt;mi&gt;t&lt;/mi&gt;&lt;mo stretchy=\&quot;false\&quot;&gt;)&lt;/mo&gt;&lt;mo&gt;,&lt;/mo&gt;&lt;mo&gt;−&lt;/mo&gt;&lt;mo&gt;∞&lt;/mo&gt;&lt;mo&gt;&amp;lt;&lt;/mo&gt;&lt;mi&gt;t&lt;/mi&gt;&lt;mo&gt;&amp;lt;&lt;/mo&gt;&lt;mo&gt;∞&lt;/mo&gt;&lt;/mtd&gt;&lt;/mtr&gt;&lt;mtr&gt;&lt;mtd&gt;&lt;msub&gt;&lt;mtext&gt;ℋ&lt;/mtext&gt;&lt;mn&gt;0&lt;/mn&gt;&lt;/msub&gt;&lt;mo&gt;:&lt;/mo&gt;&lt;mi&gt;y&lt;/mi&gt;&lt;mo stretchy=\&quot;false\&quot;&gt;(&lt;/mo&gt;&lt;mi&gt;t&lt;/mi&gt;&lt;mo stretchy=\&quot;false\&quot;&gt;)&lt;/mo&gt;&lt;mo&gt;=&lt;/mo&gt;&lt;mi&gt;i&lt;/mi&gt;&lt;mo stretchy=\&quot;false\&quot;&gt;(&lt;/mo&gt;&lt;mi&gt;t&lt;/mi&gt;&lt;mo stretchy=\&quot;false\&quot;&gt;)&lt;/mo&gt;&lt;mo&gt;+&lt;/mo&gt;&lt;mi&gt;q&lt;/mi&gt;&lt;mo stretchy=\&quot;false\&quot;&gt;(&lt;/mo&gt;&lt;mi&gt;t&lt;/mi&gt;&lt;mo stretchy=\&quot;false\&quot;&gt;)&lt;/mo&gt;&lt;mo&gt;,&lt;/mo&gt;&lt;mo&gt;−&lt;/mo&gt;&lt;mo&gt;∞&lt;/mo&gt;&lt;mo&gt;&amp;lt;&lt;/mo&gt;&lt;mi&gt;t&lt;/mi&gt;&lt;mo&gt;&amp;lt;&lt;/mo&gt;&lt;mo&gt;∞&lt;/mo&gt;&lt;/mtd&gt;&lt;/mtr&gt;&lt;/mtable&gt;&lt;/math&gt;&quot;,&quot;origin&quot;:&quot;MathType for Microsoft Add-in&quot;,&quot;version&quot;:&quot;v3.20.0&quot;}" title="table row cell text ℋ end text subscript 1 colon y not stretchy left parenthesis t not stretchy right parenthesis equals x not stretchy left parenthesis t not stretchy right parenthesis plus i not stretchy left parenthesis t not stretchy right parenthesis plus q not stretchy left parenthesis t not stretchy right parenthesis comma negative infinity less than t less than infinity end cell row cell text ℋ end text subscript 0 colon y not stretchy left parenthesis t not stretchy right parenthesis equals i not stretchy left parenthesis t not stretchy right parenthesis plus q not stretchy left parenthesis t not stretchy right parenthesis comma negative infinity less than t less than infinity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sub&gt;&lt;mtext&gt;ℋ&lt;/mtext&gt;&lt;mn&gt;1&lt;/mn&gt;&lt;/msub&gt;&lt;mo&gt;:&lt;/mo&gt;&lt;mi&gt;y&lt;/mi&gt;&lt;mo stretchy=\&quot;false\&quot;&gt;(&lt;/mo&gt;&lt;mi&gt;t&lt;/mi&gt;&lt;mo stretchy=\&quot;false\&quot;&gt;)&lt;/mo&gt;&lt;mo&gt;=&lt;/mo&gt;&lt;mi&gt;x&lt;/mi&gt;&lt;mo stretchy=\&quot;false\&quot;&gt;(&lt;/mo&gt;&lt;mi&gt;t&lt;/mi&gt;&lt;mo stretchy=\&quot;false\&quot;&gt;)&lt;/mo&gt;&lt;mo&gt;+&lt;/mo&gt;&lt;mi&gt;i&lt;/mi&gt;&lt;mo stretchy=\&quot;false\&quot;&gt;(&lt;/mo&gt;&lt;mi&gt;t&lt;/mi&gt;&lt;mo stretchy=\&quot;false\&quot;&gt;)&lt;/mo&gt;&lt;mo&gt;+&lt;/mo&gt;&lt;mi&gt;q&lt;/mi&gt;&lt;mo stretchy=\&quot;false\&quot;&gt;(&lt;/mo&gt;&lt;mi&gt;t&lt;/mi&gt;&lt;mo stretchy=\&quot;false\&quot;&gt;)&lt;/mo&gt;&lt;mo&gt;,&lt;/mo&gt;&lt;mo&gt;−&lt;/mo&gt;&lt;mo&gt;∞&lt;/mo&gt;&lt;mo&gt;&amp;lt;&lt;/mo&gt;&lt;mi&gt;t&lt;/mi&gt;&lt;mo&gt;&amp;lt;&lt;/mo&gt;&lt;mo&gt;∞&lt;/mo&gt;&lt;/mtd&gt;&lt;/mtr&gt;&lt;mtr&gt;&lt;mtd&gt;&lt;msub&gt;&lt;mtext&gt;ℋ&lt;/mtext&gt;&lt;mn&gt;0&lt;/mn&gt;&lt;/msub&gt;&lt;mo&gt;:&lt;/mo&gt;&lt;mi&gt;y&lt;/mi&gt;&lt;mo stretchy=\&quot;false\&quot;&gt;(&lt;/mo&gt;&lt;mi&gt;t&lt;/mi&gt;&lt;mo stretchy=\&quot;false\&quot;&gt;)&lt;/mo&gt;&lt;mo&gt;=&lt;/mo&gt;&lt;mi&gt;i&lt;/mi&gt;&lt;mo stretchy=\&quot;false\&quot;&gt;(&lt;/mo&gt;&lt;mi&gt;t&lt;/mi&gt;&lt;mo stretchy=\&quot;false\&quot;&gt;)&lt;/mo&gt;&lt;mo&gt;+&lt;/mo&gt;&lt;mi&gt;q&lt;/mi&gt;&lt;mo stretchy=\&quot;false\&quot;&gt;(&lt;/mo&gt;&lt;mi&gt;t&lt;/mi&gt;&lt;mo stretchy=\&quot;false\&quot;&gt;)&lt;/mo&gt;&lt;mo&gt;,&lt;/mo&gt;&lt;mo&gt;−&lt;/mo&gt;&lt;mo&gt;∞&lt;/mo&gt;&lt;mo&gt;&amp;lt;&lt;/mo&gt;&lt;mi&gt;t&lt;/mi&gt;&lt;mo&gt;&amp;lt;&lt;/mo&gt;&lt;mo&gt;∞&lt;/mo&gt;&lt;/mtd&gt;&lt;/mtr&gt;&lt;/mtable&gt;&lt;/math&gt;&quot;,&quot;origin&quot;:&quot;MathType for Microsoft Add-in&quot;,&quot;version&quot;:&quot;v3.20.0&quot;}" title="table row cell text ℋ end text subscript 1 colon y not stretchy left parenthesis t not stretchy right parenthesis equals x not stretchy left parenthesis t not stretchy right parenthesis plus i not stretchy left parenthesis t not stretchy right parenthesis plus q not stretchy left parenthesis t not stretchy right parenthesis comma negative infinity less than t less than infinity end cell row cell text ℋ end text subscript 0 colon y not stretchy left parenthesis t not stretchy right parenthesis equals i not stretchy left parenthesis t not stretchy right parenthesis plus q not stretchy left parenthesis t not stretchy right parenthesis comma negative infinity less than t less than infinity end cell end table"/>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2989072" cy="4653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rPr>
          <w:noProof/>
        </w:rPr>
        <w:drawing>
          <wp:inline distT="0" distB="0" distL="0" distR="0" wp14:anchorId="36C3407B" wp14:editId="7B8D8D2A">
            <wp:extent cx="5486400" cy="3581400"/>
            <wp:effectExtent l="0" t="0" r="0" b="0"/>
            <wp:docPr id="539931421" name="Picture 539931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rsidR="00894722" w:rsidRPr="003C066E" w:rsidRDefault="00894722" w:rsidP="002C66DD"/>
    <w:p w:rsidR="00894722" w:rsidRPr="003C066E" w:rsidRDefault="00894722" w:rsidP="002C66DD">
      <w:r>
        <w:rPr>
          <w:noProof/>
        </w:rPr>
        <mc:AlternateContent>
          <mc:Choice Requires="wpc">
            <w:drawing>
              <wp:inline distT="0" distB="0" distL="0" distR="0" wp14:anchorId="006D8656" wp14:editId="04C7514F">
                <wp:extent cx="5486400" cy="3291840"/>
                <wp:effectExtent l="0" t="0" r="0" b="0"/>
                <wp:docPr id="301505960" name="Canvas 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886672687" name="AutoShape 4"/>
                        <wps:cNvSpPr>
                          <a:spLocks/>
                        </wps:cNvSpPr>
                        <wps:spPr bwMode="auto">
                          <a:xfrm>
                            <a:off x="931164" y="1293114"/>
                            <a:ext cx="3183636" cy="816102"/>
                          </a:xfrm>
                          <a:prstGeom prst="roundRect">
                            <a:avLst>
                              <a:gd name="adj" fmla="val 16667"/>
                            </a:avLst>
                          </a:prstGeom>
                          <a:blipFill dpi="0" rotWithShape="0">
                            <a:blip r:embed="rId432"/>
                            <a:srcRect/>
                            <a:tile tx="0" ty="0" sx="100000" sy="100000" flip="none" algn="tl"/>
                          </a:blipFill>
                          <a:ln w="9525">
                            <a:solidFill>
                              <a:srgbClr val="000000"/>
                            </a:solidFill>
                            <a:round/>
                            <a:headEnd/>
                            <a:tailEnd/>
                          </a:ln>
                        </wps:spPr>
                        <wps:bodyPr rot="0" vert="horz" wrap="square" lIns="91440" tIns="45720" rIns="91440" bIns="45720" anchor="t" anchorCtr="0" upright="1">
                          <a:noAutofit/>
                        </wps:bodyPr>
                      </wps:wsp>
                      <wps:wsp>
                        <wps:cNvPr id="962148018" name="Line 5"/>
                        <wps:cNvCnPr>
                          <a:cxnSpLocks/>
                        </wps:cNvCnPr>
                        <wps:spPr bwMode="auto">
                          <a:xfrm>
                            <a:off x="501396" y="1712214"/>
                            <a:ext cx="3989070"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s:wsp>
                        <wps:cNvPr id="1919676147" name="Line 6"/>
                        <wps:cNvCnPr>
                          <a:cxnSpLocks/>
                        </wps:cNvCnPr>
                        <wps:spPr bwMode="auto">
                          <a:xfrm>
                            <a:off x="2522982" y="122682"/>
                            <a:ext cx="0" cy="3031236"/>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pic:pic xmlns:pic="http://schemas.openxmlformats.org/drawingml/2006/picture">
                        <pic:nvPicPr>
                          <pic:cNvPr id="1991250427" name="Object 7"/>
                          <pic:cNvPicPr>
                            <a:picLocks/>
                          </pic:cNvPicPr>
                        </pic:nvPicPr>
                        <pic:blipFill>
                          <a:blip r:embed="rId433">
                            <a:extLst>
                              <a:ext uri="{28A0092B-C50C-407E-A947-70E740481C1C}">
                                <a14:useLocalDpi xmlns:a14="http://schemas.microsoft.com/office/drawing/2010/main" val="0"/>
                              </a:ext>
                            </a:extLst>
                          </a:blip>
                          <a:srcRect/>
                          <a:stretch>
                            <a:fillRect/>
                          </a:stretch>
                        </pic:blipFill>
                        <pic:spPr bwMode="auto">
                          <a:xfrm>
                            <a:off x="2307336" y="265176"/>
                            <a:ext cx="125730" cy="14097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9956904" name="Object 8"/>
                          <pic:cNvPicPr>
                            <a:picLocks/>
                          </pic:cNvPicPr>
                        </pic:nvPicPr>
                        <pic:blipFill>
                          <a:blip r:embed="rId434">
                            <a:extLst>
                              <a:ext uri="{28A0092B-C50C-407E-A947-70E740481C1C}">
                                <a14:useLocalDpi xmlns:a14="http://schemas.microsoft.com/office/drawing/2010/main" val="0"/>
                              </a:ext>
                            </a:extLst>
                          </a:blip>
                          <a:srcRect/>
                          <a:stretch>
                            <a:fillRect/>
                          </a:stretch>
                        </pic:blipFill>
                        <pic:spPr bwMode="auto">
                          <a:xfrm>
                            <a:off x="4207002" y="1789176"/>
                            <a:ext cx="125730" cy="140970"/>
                          </a:xfrm>
                          <a:prstGeom prst="rect">
                            <a:avLst/>
                          </a:prstGeom>
                          <a:noFill/>
                          <a:extLst>
                            <a:ext uri="{909E8E84-426E-40DD-AFC4-6F175D3DCCD1}">
                              <a14:hiddenFill xmlns:a14="http://schemas.microsoft.com/office/drawing/2010/main">
                                <a:solidFill>
                                  <a:srgbClr val="FFFFFF"/>
                                </a:solidFill>
                              </a14:hiddenFill>
                            </a:ext>
                          </a:extLst>
                        </pic:spPr>
                      </pic:pic>
                      <wps:wsp>
                        <wps:cNvPr id="750952477" name="Text Box 9"/>
                        <wps:cNvSpPr txBox="1">
                          <a:spLocks/>
                        </wps:cNvSpPr>
                        <wps:spPr bwMode="auto">
                          <a:xfrm>
                            <a:off x="941832" y="1324356"/>
                            <a:ext cx="1791462" cy="4869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4722" w:rsidRDefault="00894722" w:rsidP="002C66DD">
                              <w:r>
                                <w:t>distributed interference</w:t>
                              </w:r>
                            </w:p>
                          </w:txbxContent>
                        </wps:txbx>
                        <wps:bodyPr rot="0" vert="horz" wrap="square" lIns="91440" tIns="45720" rIns="91440" bIns="45720" anchor="t" anchorCtr="0" upright="1">
                          <a:noAutofit/>
                        </wps:bodyPr>
                      </wps:wsp>
                      <wps:wsp>
                        <wps:cNvPr id="419168595" name="Oval 10"/>
                        <wps:cNvSpPr>
                          <a:spLocks/>
                        </wps:cNvSpPr>
                        <wps:spPr bwMode="auto">
                          <a:xfrm>
                            <a:off x="2705862" y="611886"/>
                            <a:ext cx="91440" cy="90678"/>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09363779" name="Text Box 11"/>
                        <wps:cNvSpPr txBox="1">
                          <a:spLocks/>
                        </wps:cNvSpPr>
                        <wps:spPr bwMode="auto">
                          <a:xfrm>
                            <a:off x="3228594" y="590550"/>
                            <a:ext cx="1800606" cy="294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4722" w:rsidRPr="00E60BA6" w:rsidRDefault="00894722" w:rsidP="002C66DD">
                              <w:pPr>
                                <w:rPr>
                                  <w:sz w:val="20"/>
                                  <w:szCs w:val="20"/>
                                </w:rPr>
                              </w:pPr>
                              <w:r>
                                <w:rPr>
                                  <w:sz w:val="20"/>
                                  <w:szCs w:val="20"/>
                                </w:rPr>
                                <w:t>Doppler discriminable target</w:t>
                              </w:r>
                            </w:p>
                          </w:txbxContent>
                        </wps:txbx>
                        <wps:bodyPr rot="0" vert="horz" wrap="square" lIns="91440" tIns="45720" rIns="91440" bIns="45720" anchor="t" anchorCtr="0" upright="1">
                          <a:noAutofit/>
                        </wps:bodyPr>
                      </wps:wsp>
                      <wps:wsp>
                        <wps:cNvPr id="20500753" name="Oval 12"/>
                        <wps:cNvSpPr>
                          <a:spLocks/>
                        </wps:cNvSpPr>
                        <wps:spPr bwMode="auto">
                          <a:xfrm>
                            <a:off x="3211830" y="1467612"/>
                            <a:ext cx="91440" cy="8991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403663478" name="Line 13"/>
                        <wps:cNvCnPr>
                          <a:cxnSpLocks/>
                        </wps:cNvCnPr>
                        <wps:spPr bwMode="auto">
                          <a:xfrm flipH="1" flipV="1">
                            <a:off x="2830068" y="672084"/>
                            <a:ext cx="408432" cy="32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8083311" name="Text Box 14"/>
                        <wps:cNvSpPr txBox="1">
                          <a:spLocks/>
                        </wps:cNvSpPr>
                        <wps:spPr bwMode="auto">
                          <a:xfrm>
                            <a:off x="3717798" y="949452"/>
                            <a:ext cx="1768602" cy="2720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94722" w:rsidRPr="00E60BA6" w:rsidRDefault="00894722" w:rsidP="002C66DD">
                              <w:pPr>
                                <w:rPr>
                                  <w:sz w:val="20"/>
                                  <w:szCs w:val="20"/>
                                </w:rPr>
                              </w:pPr>
                              <w:r w:rsidRPr="00E60BA6">
                                <w:rPr>
                                  <w:sz w:val="20"/>
                                  <w:szCs w:val="20"/>
                                </w:rPr>
                                <w:t>Doppler nondiscrimable target</w:t>
                              </w:r>
                            </w:p>
                          </w:txbxContent>
                        </wps:txbx>
                        <wps:bodyPr rot="0" vert="horz" wrap="square" lIns="91440" tIns="45720" rIns="91440" bIns="45720" anchor="t" anchorCtr="0" upright="1">
                          <a:noAutofit/>
                        </wps:bodyPr>
                      </wps:wsp>
                      <wps:wsp>
                        <wps:cNvPr id="1781466422" name="Line 15"/>
                        <wps:cNvCnPr>
                          <a:cxnSpLocks/>
                        </wps:cNvCnPr>
                        <wps:spPr bwMode="auto">
                          <a:xfrm flipH="1">
                            <a:off x="3314700" y="1080516"/>
                            <a:ext cx="452628" cy="369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06D8656" id="Canvas 2" o:spid="_x0000_s1083" editas="canvas" style="width:6in;height:259.2pt;mso-position-horizontal-relative:char;mso-position-vertical-relative:line" coordsize="54864,32918" o:gfxdata="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">
                <v:shape id="_x0000_s1084" type="#_x0000_t75" style="position:absolute;width:54864;height:32918;visibility:visible;mso-wrap-style:square">
                  <v:fill o:detectmouseclick="t"/>
                  <v:path o:connecttype="none"/>
                </v:shape>
                <v:roundrect id="AutoShape 4" o:spid="_x0000_s1085" style="position:absolute;left:9311;top:12931;width:31837;height:8161;visibility:visible;mso-wrap-style:square;v-text-anchor:top"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">
                  <v:fill r:id="rId435" o:title="" recolor="t" type="tile"/>
                  <v:path arrowok="t"/>
                </v:roundrect>
                <v:line id="Line 5" o:spid="_x0000_s1086" style="position:absolute;visibility:visible;mso-wrap-style:square" from="5013,17122" to="44904,171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">
                  <v:stroke endarrow="open"/>
                  <o:lock v:ext="edit" shapetype="f"/>
                </v:line>
                <v:line id="Line 6" o:spid="_x0000_s1087" style="position:absolute;visibility:visible;mso-wrap-style:square" from="25229,1226" to="25229,315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">
                  <v:stroke startarrow="open"/>
                  <o:lock v:ext="edit" shapetype="f"/>
                </v:line>
                <v:shape id="Object 7" o:spid="_x0000_s1088" type="#_x0000_t75" style="position:absolute;left:23073;top:2651;width:1257;height:14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">
                  <v:imagedata r:id="rId436" o:title=""/>
                  <o:lock v:ext="edit" aspectratio="f"/>
                </v:shape>
                <v:shape id="Object 8" o:spid="_x0000_s1089" type="#_x0000_t75" style="position:absolute;left:42070;top:17891;width:1257;height:14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">
                  <v:imagedata r:id="rId437" o:title=""/>
                  <o:lock v:ext="edit" aspectratio="f"/>
                </v:shape>
                <v:shape id="Text Box 9" o:spid="_x0000_s1090" type="#_x0000_t202" style="position:absolute;left:9418;top:13243;width:17914;height:4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" filled="f" stroked="f">
                  <v:path arrowok="t"/>
                  <v:textbox>
                    <w:txbxContent>
                      <w:p w:rsidR="00894722" w:rsidRDefault="00894722" w:rsidP="002C66DD">
                        <w:r>
                          <w:t>distributed interference</w:t>
                        </w:r>
                      </w:p>
                    </w:txbxContent>
                  </v:textbox>
                </v:shape>
                <v:oval id="Oval 10" o:spid="_x0000_s1091" style="position:absolute;left:27058;top:6118;width:915;height:90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" fillcolor="black">
                  <v:path arrowok="t"/>
                </v:oval>
                <v:shape id="Text Box 11" o:spid="_x0000_s1092" type="#_x0000_t202" style="position:absolute;left:32285;top:5905;width:18007;height:29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" filled="f" stroked="f">
                  <v:path arrowok="t"/>
                  <v:textbox>
                    <w:txbxContent>
                      <w:p w:rsidR="00894722" w:rsidRPr="00E60BA6" w:rsidRDefault="00894722" w:rsidP="002C66DD">
                        <w:pPr>
                          <w:rPr>
                            <w:sz w:val="20"/>
                            <w:szCs w:val="20"/>
                          </w:rPr>
                        </w:pPr>
                        <w:r>
                          <w:rPr>
                            <w:sz w:val="20"/>
                            <w:szCs w:val="20"/>
                          </w:rPr>
                          <w:t>Doppler discriminable target</w:t>
                        </w:r>
                      </w:p>
                    </w:txbxContent>
                  </v:textbox>
                </v:shape>
                <v:oval id="Oval 12" o:spid="_x0000_s1093" style="position:absolute;left:32118;top:14676;width:914;height: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" fillcolor="black">
                  <v:path arrowok="t"/>
                </v:oval>
                <v:line id="Line 13" o:spid="_x0000_s1094" style="position:absolute;flip:x y;visibility:visible;mso-wrap-style:square" from="28300,6720" to="32385,704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">
                  <v:stroke endarrow="block"/>
                  <o:lock v:ext="edit" shapetype="f"/>
                </v:line>
                <v:shape id="Text Box 14" o:spid="_x0000_s1095" type="#_x0000_t202" style="position:absolute;left:37177;top:9494;width:17687;height:27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" filled="f" stroked="f">
                  <v:path arrowok="t"/>
                  <v:textbox>
                    <w:txbxContent>
                      <w:p w:rsidR="00894722" w:rsidRPr="00E60BA6" w:rsidRDefault="00894722" w:rsidP="002C66DD">
                        <w:pPr>
                          <w:rPr>
                            <w:sz w:val="20"/>
                            <w:szCs w:val="20"/>
                          </w:rPr>
                        </w:pPr>
                        <w:r w:rsidRPr="00E60BA6">
                          <w:rPr>
                            <w:sz w:val="20"/>
                            <w:szCs w:val="20"/>
                          </w:rPr>
                          <w:t>Doppler nondiscrimable target</w:t>
                        </w:r>
                      </w:p>
                    </w:txbxContent>
                  </v:textbox>
                </v:shape>
                <v:line id="Line 15" o:spid="_x0000_s1096" style="position:absolute;flip:x;visibility:visible;mso-wrap-style:square" from="33147,10805" to="37673,14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">
                  <v:stroke endarrow="block"/>
                  <o:lock v:ext="edit" shapetype="f"/>
                </v:line>
                <w10:anchorlock/>
              </v:group>
            </w:pict>
          </mc:Fallback>
        </mc:AlternateContent>
      </w:r>
    </w:p>
    <w:p w:rsidR="00894722" w:rsidRPr="003C066E" w:rsidRDefault="00894722" w:rsidP="002C66DD">
      <w:r w:rsidRPr="003C066E">
        <w:t>where x is the target signal described by the target impulse response</w:t>
      </w:r>
    </w:p>
    <w:p w:rsidR="00894722" w:rsidRPr="003C066E" w:rsidRDefault="00894722" w:rsidP="002C66DD"/>
    <w:p w:rsidR="00894722" w:rsidRPr="003C066E" w:rsidRDefault="00894722" w:rsidP="002C66DD">
      <w:r w:rsidRPr="003C066E">
        <w:tab/>
      </w:r>
      <w:r>
        <w:rPr>
          <w:noProof/>
          <w:position w:val="-32"/>
        </w:rPr>
        <w:drawing>
          <wp:inline distT="0" distB="0" distL="0" distR="0" wp14:anchorId="6D8702CA" wp14:editId="6F82E279">
            <wp:extent cx="1954784" cy="438912"/>
            <wp:effectExtent l="0" t="0" r="0" b="0"/>
            <wp:docPr id="2134464729" name="Picture 1" descr="{&quot;mathml&quot;:&quot;&lt;math style=\&quot;font-family:stix;font-size:12px;\&quot;&gt;&lt;mrow&gt;&lt;mi&gt;g&lt;/mi&gt;&lt;mo stretchy=\&quot;false\&quot;&gt;(&lt;/mo&gt;&lt;mi&gt;t&lt;/mi&gt;&lt;mo&gt;,&lt;/mo&gt;&lt;mi&gt;τ&lt;/mi&gt;&lt;mo stretchy=\&quot;false\&quot;&gt;)&lt;/mo&gt;&lt;mo&gt;=&lt;/mo&gt;&lt;mfrac&gt;&lt;mrow&gt;&lt;msub&gt;&lt;mi&gt;α&lt;/mi&gt;&lt;mn&gt;0&lt;/mn&gt;&lt;/msub&gt;&lt;/mrow&gt;&lt;mrow&gt;&lt;msqrt&gt;&lt;mi&gt;E&lt;/mi&gt;&lt;/msqrt&gt;&lt;/mrow&gt;&lt;/mfrac&gt;&lt;mi&gt;δ&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row&gt;&lt;/math&gt;&quot;,&quot;origin&quot;:&quot;MathType for Microsoft Add-in&quot;,&quot;version&quot;:&quot;v3.20.0&quot;}" title="g not stretchy left parenthesis t comma tau not stretchy right parenthesis equals fraction numerator alpha subscript 0 over denominator square root of E end fraction delta not stretchy left parenthesis t minus tau subscript 0 not stretchy right parenthesis e to the power of j 2 pi nu subscript 0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g&lt;/mi&gt;&lt;mo stretchy=\&quot;false\&quot;&gt;(&lt;/mo&gt;&lt;mi&gt;t&lt;/mi&gt;&lt;mo&gt;,&lt;/mo&gt;&lt;mi&gt;τ&lt;/mi&gt;&lt;mo stretchy=\&quot;false\&quot;&gt;)&lt;/mo&gt;&lt;mo&gt;=&lt;/mo&gt;&lt;mfrac&gt;&lt;mrow&gt;&lt;msub&gt;&lt;mi&gt;α&lt;/mi&gt;&lt;mn&gt;0&lt;/mn&gt;&lt;/msub&gt;&lt;/mrow&gt;&lt;mrow&gt;&lt;msqrt&gt;&lt;mi&gt;E&lt;/mi&gt;&lt;/msqrt&gt;&lt;/mrow&gt;&lt;/mfrac&gt;&lt;mi&gt;δ&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row&gt;&lt;/math&gt;&quot;,&quot;origin&quot;:&quot;MathType for Microsoft Add-in&quot;,&quot;version&quot;:&quot;v3.20.0&quot;}" title="g not stretchy left parenthesis t comma tau not stretchy right parenthesis equals fraction numerator alpha subscript 0 over denominator square root of E end fraction delta not stretchy left parenthesis t minus tau subscript 0 not stretchy right parenthesis e to the power of j 2 pi nu subscript 0 t end exponent"/>
                    <pic:cNvPicPr/>
                  </pic:nvPicPr>
                  <pic:blipFill>
                    <a:blip r:embed="rId438" cstate="print">
                      <a:extLst>
                        <a:ext uri="{28A0092B-C50C-407E-A947-70E740481C1C}">
                          <a14:useLocalDpi xmlns:a14="http://schemas.microsoft.com/office/drawing/2010/main" val="0"/>
                        </a:ext>
                      </a:extLst>
                    </a:blip>
                    <a:stretch>
                      <a:fillRect/>
                    </a:stretch>
                  </pic:blipFill>
                  <pic:spPr>
                    <a:xfrm>
                      <a:off x="0" y="0"/>
                      <a:ext cx="1954784" cy="4389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10"/>
        </w:rPr>
        <w:drawing>
          <wp:inline distT="0" distB="0" distL="0" distR="0" wp14:anchorId="0B373160" wp14:editId="5F6DD543">
            <wp:extent cx="158496" cy="132080"/>
            <wp:effectExtent l="0" t="0" r="0" b="0"/>
            <wp:docPr id="2134464730" name="Picture 1" descr="{&quot;mathml&quot;:&quot;&lt;math display=\&quot;block\&quot; style=\&quot;font-family:stix;font-size:12px;\&quot;&gt;&lt;mrow&gt;&lt;msub&gt;&lt;mi&gt;α&lt;/mi&gt;&lt;mn&gt;0&lt;/mn&gt;&lt;/msub&gt;&lt;/mrow&gt;&lt;/math&gt;&quot;,&quot;origin&quot;:&quot;MathType for Microsoft Add-in&quot;,&quot;version&quot;:&quot;v3.20.0&quot;}" title="alpha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α&lt;/mi&gt;&lt;mn&gt;0&lt;/mn&gt;&lt;/msub&gt;&lt;/mrow&gt;&lt;/math&gt;&quot;,&quot;origin&quot;:&quot;MathType for Microsoft Add-in&quot;,&quot;version&quot;:&quot;v3.20.0&quot;}" title="alpha subscript 0"/>
                    <pic:cNvPicPr/>
                  </pic:nvPicPr>
                  <pic:blipFill>
                    <a:blip r:embed="rId439" cstate="print">
                      <a:extLst>
                        <a:ext uri="{28A0092B-C50C-407E-A947-70E740481C1C}">
                          <a14:useLocalDpi xmlns:a14="http://schemas.microsoft.com/office/drawing/2010/main" val="0"/>
                        </a:ext>
                      </a:extLst>
                    </a:blip>
                    <a:stretch>
                      <a:fillRect/>
                    </a:stretch>
                  </pic:blipFill>
                  <pic:spPr>
                    <a:xfrm>
                      <a:off x="0" y="0"/>
                      <a:ext cx="158496" cy="132080"/>
                    </a:xfrm>
                    <a:prstGeom prst="rect">
                      <a:avLst/>
                    </a:prstGeom>
                  </pic:spPr>
                </pic:pic>
              </a:graphicData>
            </a:graphic>
          </wp:inline>
        </w:drawing>
      </w:r>
      <w:r w:rsidRPr="003C066E">
        <w:t xml:space="preserve">is an unknown complex constant which has been normalized by the signal energy, </w:t>
      </w:r>
      <w:r>
        <w:rPr>
          <w:noProof/>
          <w:position w:val="-10"/>
        </w:rPr>
        <w:drawing>
          <wp:inline distT="0" distB="0" distL="0" distR="0" wp14:anchorId="139B5DAF" wp14:editId="4A65BD18">
            <wp:extent cx="138176" cy="130048"/>
            <wp:effectExtent l="0" t="0" r="0" b="0"/>
            <wp:docPr id="2134464731" name="Picture 1" descr="{&quot;mathml&quot;:&quot;&lt;math display=\&quot;block\&quot; style=\&quot;font-family:stix;font-size:12px;\&quot;&gt;&lt;mrow&gt;&lt;msub&gt;&lt;mi&gt;τ&lt;/mi&gt;&lt;mn&gt;0&lt;/mn&gt;&lt;/msub&gt;&lt;/mrow&gt;&lt;/math&gt;&quot;,&quot;origin&quot;:&quot;MathType for Microsoft Add-in&quot;,&quot;version&quot;:&quot;v3.20.0&quot;}" title="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row&gt;&lt;/math&gt;&quot;,&quot;origin&quot;:&quot;MathType for Microsoft Add-in&quot;,&quot;version&quot;:&quot;v3.20.0&quot;}" title="tau subscript 0"/>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138176" cy="130048"/>
                    </a:xfrm>
                    <a:prstGeom prst="rect">
                      <a:avLst/>
                    </a:prstGeom>
                  </pic:spPr>
                </pic:pic>
              </a:graphicData>
            </a:graphic>
          </wp:inline>
        </w:drawing>
      </w:r>
      <w:r w:rsidRPr="003C066E">
        <w:t>is the target location interms of its two way delay,</w:t>
      </w:r>
      <w:r>
        <w:rPr>
          <w:noProof/>
          <w:position w:val="-10"/>
        </w:rPr>
        <w:drawing>
          <wp:inline distT="0" distB="0" distL="0" distR="0" wp14:anchorId="3C14163D" wp14:editId="69A5F7CD">
            <wp:extent cx="146304" cy="132080"/>
            <wp:effectExtent l="0" t="0" r="0" b="0"/>
            <wp:docPr id="2134464732" name="Picture 1" descr="{&quot;mathml&quot;:&quot;&lt;math display=\&quot;block\&quot; style=\&quot;font-family:stix;font-size:12px;\&quot;&gt;&lt;mrow&gt;&lt;msub&gt;&lt;mi&gt;ν&lt;/mi&gt;&lt;mn&gt;0&lt;/mn&gt;&lt;/msub&gt;&lt;/mrow&gt;&lt;/math&gt;&quot;,&quot;origin&quot;:&quot;MathType for Microsoft Add-in&quot;,&quot;version&quot;:&quot;v3.20.0&quot;}" title="n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ν&lt;/mi&gt;&lt;mn&gt;0&lt;/mn&gt;&lt;/msub&gt;&lt;/mrow&gt;&lt;/math&gt;&quot;,&quot;origin&quot;:&quot;MathType for Microsoft Add-in&quot;,&quot;version&quot;:&quot;v3.20.0&quot;}" title="nu subscript 0"/>
                    <pic:cNvPicPr/>
                  </pic:nvPicPr>
                  <pic:blipFill>
                    <a:blip r:embed="rId440" cstate="print">
                      <a:extLst>
                        <a:ext uri="{28A0092B-C50C-407E-A947-70E740481C1C}">
                          <a14:useLocalDpi xmlns:a14="http://schemas.microsoft.com/office/drawing/2010/main" val="0"/>
                        </a:ext>
                      </a:extLst>
                    </a:blip>
                    <a:stretch>
                      <a:fillRect/>
                    </a:stretch>
                  </pic:blipFill>
                  <pic:spPr>
                    <a:xfrm>
                      <a:off x="0" y="0"/>
                      <a:ext cx="146304" cy="132080"/>
                    </a:xfrm>
                    <a:prstGeom prst="rect">
                      <a:avLst/>
                    </a:prstGeom>
                  </pic:spPr>
                </pic:pic>
              </a:graphicData>
            </a:graphic>
          </wp:inline>
        </w:drawing>
      </w:r>
      <w:r w:rsidRPr="003C066E">
        <w:t>is the Doppler shift caused by relative radial motion between the target and receiver, and I and q are uncorrelated..  Note that we have not included any time or frequency distortion, or an multipath off the target.  We are operating in the narrowband regime where the only distortion is in amplitude, phase, delay and Doppler.  The received target signal is then</w:t>
      </w:r>
    </w:p>
    <w:p w:rsidR="00894722" w:rsidRPr="003C066E" w:rsidRDefault="00894722" w:rsidP="002C66DD"/>
    <w:p w:rsidR="00894722" w:rsidRPr="003C066E" w:rsidRDefault="00894722" w:rsidP="002C66DD">
      <w:r w:rsidRPr="003C066E">
        <w:tab/>
      </w:r>
      <w:r>
        <w:rPr>
          <w:noProof/>
          <w:position w:val="-10"/>
        </w:rPr>
        <w:drawing>
          <wp:inline distT="0" distB="0" distL="0" distR="0" wp14:anchorId="1F2064EB" wp14:editId="38CC3EFF">
            <wp:extent cx="2903728" cy="233680"/>
            <wp:effectExtent l="0" t="0" r="0" b="0"/>
            <wp:docPr id="2134464733" name="Picture 1" descr="{&quot;mathml&quot;:&quot;&lt;math style=\&quot;font-family:stix;font-size:12px;\&quot;&gt;&lt;mrow&gt;&lt;mi&gt;x&lt;/mi&gt;&lt;mo stretchy=\&quot;false\&quot;&gt;(&lt;/mo&gt;&lt;mi&gt;t&lt;/mi&gt;&lt;mo stretchy=\&quot;false\&quot;&gt;)&lt;/mo&gt;&lt;mo&gt;=&lt;/mo&gt;&lt;msqrt&gt;&lt;mi&gt;E&lt;/mi&gt;&lt;/msqrt&gt;&lt;mi&gt;s&lt;/mi&gt;&lt;mo stretchy=\&quot;false\&quot;&gt;(&lt;/mo&gt;&lt;mi&gt;t&lt;/mi&gt;&lt;mo stretchy=\&quot;false\&quot;&gt;)&lt;/mo&gt;&lt;mo&gt;*&lt;/mo&gt;&lt;mi&gt;g&lt;/mi&gt;&lt;mo stretchy=\&quot;false\&quot;&gt;(&lt;/mo&gt;&lt;mi&gt;t&lt;/mi&gt;&lt;mo&gt;,&lt;/mo&gt;&lt;mi&gt;τ&lt;/mi&gt;&lt;mo stretchy=\&quot;false\&quot;&gt;)&lt;/mo&gt;&lt;mo&gt;=&lt;/mo&gt;&lt;msub&gt;&lt;mi&gt;α&lt;/mi&gt;&lt;mn&gt;0&lt;/mn&gt;&lt;/msub&gt;&lt;mi&gt;s&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row&gt;&lt;/math&gt;&quot;,&quot;origin&quot;:&quot;MathType for Microsoft Add-in&quot;,&quot;version&quot;:&quot;v3.20.0&quot;}" title="x not stretchy left parenthesis t not stretchy right parenthesis equals square root of E s not stretchy left parenthesis t not stretchy right parenthesis asterisk times g not stretchy left parenthesis t comma tau not stretchy right parenthesis equals alpha subscript 0 s not stretchy left parenthesis t minus tau subscript 0 not stretchy right parenthesis e to the power of j 2 pi nu subscript 0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x&lt;/mi&gt;&lt;mo stretchy=\&quot;false\&quot;&gt;(&lt;/mo&gt;&lt;mi&gt;t&lt;/mi&gt;&lt;mo stretchy=\&quot;false\&quot;&gt;)&lt;/mo&gt;&lt;mo&gt;=&lt;/mo&gt;&lt;msqrt&gt;&lt;mi&gt;E&lt;/mi&gt;&lt;/msqrt&gt;&lt;mi&gt;s&lt;/mi&gt;&lt;mo stretchy=\&quot;false\&quot;&gt;(&lt;/mo&gt;&lt;mi&gt;t&lt;/mi&gt;&lt;mo stretchy=\&quot;false\&quot;&gt;)&lt;/mo&gt;&lt;mo&gt;*&lt;/mo&gt;&lt;mi&gt;g&lt;/mi&gt;&lt;mo stretchy=\&quot;false\&quot;&gt;(&lt;/mo&gt;&lt;mi&gt;t&lt;/mi&gt;&lt;mo&gt;,&lt;/mo&gt;&lt;mi&gt;τ&lt;/mi&gt;&lt;mo stretchy=\&quot;false\&quot;&gt;)&lt;/mo&gt;&lt;mo&gt;=&lt;/mo&gt;&lt;msub&gt;&lt;mi&gt;α&lt;/mi&gt;&lt;mn&gt;0&lt;/mn&gt;&lt;/msub&gt;&lt;mi&gt;s&lt;/mi&gt;&lt;mo stretchy=\&quot;false\&quot;&gt;(&lt;/mo&gt;&lt;mi&gt;t&lt;/mi&gt;&lt;mo&gt;−&lt;/mo&gt;&lt;msub&gt;&lt;mi&gt;τ&lt;/mi&gt;&lt;mn&gt;0&lt;/mn&gt;&lt;/msub&gt;&lt;mo stretchy=\&quot;false\&quot;&gt;)&lt;/mo&gt;&lt;msup&gt;&lt;mi&gt;e&lt;/mi&gt;&lt;mrow&gt;&lt;mi&gt;j&lt;/mi&gt;&lt;mn&gt;2&lt;/mn&gt;&lt;mi&gt;π&lt;/mi&gt;&lt;msub&gt;&lt;mi&gt;ν&lt;/mi&gt;&lt;mn&gt;0&lt;/mn&gt;&lt;/msub&gt;&lt;mi&gt;t&lt;/mi&gt;&lt;/mrow&gt;&lt;/msup&gt;&lt;/mrow&gt;&lt;/math&gt;&quot;,&quot;origin&quot;:&quot;MathType for Microsoft Add-in&quot;,&quot;version&quot;:&quot;v3.20.0&quot;}" title="x not stretchy left parenthesis t not stretchy right parenthesis equals square root of E s not stretchy left parenthesis t not stretchy right parenthesis asterisk times g not stretchy left parenthesis t comma tau not stretchy right parenthesis equals alpha subscript 0 s not stretchy left parenthesis t minus tau subscript 0 not stretchy right parenthesis e to the power of j 2 pi nu subscript 0 t end exponent"/>
                    <pic:cNvPicPr/>
                  </pic:nvPicPr>
                  <pic:blipFill>
                    <a:blip r:embed="rId441" cstate="print">
                      <a:extLst>
                        <a:ext uri="{28A0092B-C50C-407E-A947-70E740481C1C}">
                          <a14:useLocalDpi xmlns:a14="http://schemas.microsoft.com/office/drawing/2010/main" val="0"/>
                        </a:ext>
                      </a:extLst>
                    </a:blip>
                    <a:stretch>
                      <a:fillRect/>
                    </a:stretch>
                  </pic:blipFill>
                  <pic:spPr>
                    <a:xfrm>
                      <a:off x="0" y="0"/>
                      <a:ext cx="2903728"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E is the transmitted signal energy and s(t) is the unit energy waveform.  The reverberation is characterized by its time varying impulse response </w:t>
      </w:r>
      <w:r>
        <w:rPr>
          <w:noProof/>
          <w:position w:val="-4"/>
        </w:rPr>
        <w:drawing>
          <wp:inline distT="0" distB="0" distL="0" distR="0" wp14:anchorId="0E999C40" wp14:editId="360BEE09">
            <wp:extent cx="461264" cy="134112"/>
            <wp:effectExtent l="0" t="0" r="0" b="0"/>
            <wp:docPr id="2134464734" name="Picture 1" descr="{&quot;mathml&quot;:&quot;&lt;math display=\&quot;block\&quot; style=\&quot;font-family:stix;font-size:12px;\&quot;&gt;&lt;mrow&gt;&lt;mi&gt;h&lt;/mi&gt;&lt;mo stretchy=\&quot;false\&quot;&gt;(&lt;/mo&gt;&lt;mi&gt;t&lt;/mi&gt;&lt;mo&gt;,&lt;/mo&gt;&lt;mi&gt;τ&lt;/mi&gt;&lt;mo stretchy=\&quot;false\&quot;&gt;)&lt;/mo&gt;&lt;/mrow&gt;&lt;/math&gt;&quot;,&quot;origin&quot;:&quot;MathType for Microsoft Add-in&quot;,&quot;version&quot;:&quot;v3.20.0&quot;}" title="h not stretchy left parenthesis t comma tau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h&lt;/mi&gt;&lt;mo stretchy=\&quot;false\&quot;&gt;(&lt;/mo&gt;&lt;mi&gt;t&lt;/mi&gt;&lt;mo&gt;,&lt;/mo&gt;&lt;mi&gt;τ&lt;/mi&gt;&lt;mo stretchy=\&quot;false\&quot;&gt;)&lt;/mo&gt;&lt;/mrow&gt;&lt;/math&gt;&quot;,&quot;origin&quot;:&quot;MathType for Microsoft Add-in&quot;,&quot;version&quot;:&quot;v3.20.0&quot;}" title="h not stretchy left parenthesis t comma tau not stretchy right parenthesis"/>
                    <pic:cNvPicPr/>
                  </pic:nvPicPr>
                  <pic:blipFill>
                    <a:blip r:embed="rId442" cstate="print">
                      <a:extLst>
                        <a:ext uri="{28A0092B-C50C-407E-A947-70E740481C1C}">
                          <a14:useLocalDpi xmlns:a14="http://schemas.microsoft.com/office/drawing/2010/main" val="0"/>
                        </a:ext>
                      </a:extLst>
                    </a:blip>
                    <a:stretch>
                      <a:fillRect/>
                    </a:stretch>
                  </pic:blipFill>
                  <pic:spPr>
                    <a:xfrm>
                      <a:off x="0" y="0"/>
                      <a:ext cx="461264" cy="134112"/>
                    </a:xfrm>
                    <a:prstGeom prst="rect">
                      <a:avLst/>
                    </a:prstGeom>
                  </pic:spPr>
                </pic:pic>
              </a:graphicData>
            </a:graphic>
          </wp:inline>
        </w:drawing>
      </w:r>
      <w:r w:rsidRPr="003C066E">
        <w:t xml:space="preserve">which specifies the channel response at time t to an impulse at time </w:t>
      </w:r>
      <w:r>
        <w:rPr>
          <w:noProof/>
        </w:rPr>
        <w:drawing>
          <wp:inline distT="0" distB="0" distL="0" distR="0" wp14:anchorId="02B79E3F" wp14:editId="593E9B98">
            <wp:extent cx="278384" cy="85344"/>
            <wp:effectExtent l="0" t="0" r="0" b="0"/>
            <wp:docPr id="2134464735" name="Picture 1" descr="{&quot;mathml&quot;:&quot;&lt;math display=\&quot;block\&quot; style=\&quot;font-family:stix;font-size:12px;\&quot;&gt;&lt;mrow&gt;&lt;mi&gt;t&lt;/mi&gt;&lt;mo&gt;−&lt;/mo&gt;&lt;mi&gt;τ&lt;/mi&gt;&lt;/mrow&gt;&lt;/math&gt;&quot;,&quot;origin&quot;:&quot;MathType for Microsoft Add-in&quot;,&quot;version&quot;:&quot;v3.20.0&quot;}" title="t minus 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o&gt;−&lt;/mo&gt;&lt;mi&gt;τ&lt;/mi&gt;&lt;/mrow&gt;&lt;/math&gt;&quot;,&quot;origin&quot;:&quot;MathType for Microsoft Add-in&quot;,&quot;version&quot;:&quot;v3.20.0&quot;}" title="t minus tau"/>
                    <pic:cNvPicPr/>
                  </pic:nvPicPr>
                  <pic:blipFill>
                    <a:blip r:embed="rId443" cstate="print">
                      <a:extLst>
                        <a:ext uri="{28A0092B-C50C-407E-A947-70E740481C1C}">
                          <a14:useLocalDpi xmlns:a14="http://schemas.microsoft.com/office/drawing/2010/main" val="0"/>
                        </a:ext>
                      </a:extLst>
                    </a:blip>
                    <a:stretch>
                      <a:fillRect/>
                    </a:stretch>
                  </pic:blipFill>
                  <pic:spPr>
                    <a:xfrm>
                      <a:off x="0" y="0"/>
                      <a:ext cx="278384" cy="85344"/>
                    </a:xfrm>
                    <a:prstGeom prst="rect">
                      <a:avLst/>
                    </a:prstGeom>
                  </pic:spPr>
                </pic:pic>
              </a:graphicData>
            </a:graphic>
          </wp:inline>
        </w:drawing>
      </w:r>
      <w:r w:rsidRPr="003C066E">
        <w:t>.  The impulse response is characterized either by its ensemble or time average correlation over time and delay</w:t>
      </w:r>
    </w:p>
    <w:p w:rsidR="00894722" w:rsidRPr="003C066E" w:rsidRDefault="00894722" w:rsidP="002C66DD"/>
    <w:p w:rsidR="00894722" w:rsidRPr="003C066E" w:rsidRDefault="00894722" w:rsidP="002C66DD">
      <w:r w:rsidRPr="003C066E">
        <w:tab/>
      </w:r>
      <w:r>
        <w:rPr>
          <w:noProof/>
          <w:position w:val="-10"/>
        </w:rPr>
        <w:drawing>
          <wp:inline distT="0" distB="0" distL="0" distR="0" wp14:anchorId="51E405B7" wp14:editId="33BC12C0">
            <wp:extent cx="2542032" cy="195072"/>
            <wp:effectExtent l="0" t="0" r="0" b="0"/>
            <wp:docPr id="2134464736" name="Picture 1" descr="{&quot;mathml&quot;:&quot;&lt;math style=\&quot;font-family:stix;font-size:12px;\&quot;&gt;&lt;mrow&gt;&lt;msub&gt;&lt;mi&gt;φ&lt;/mi&gt;&lt;mi&gt;h&lt;/mi&gt;&lt;/msub&gt;&lt;mo stretchy=\&quot;false\&quot;&gt;(&lt;/mo&gt;&lt;mi&gt;t&lt;/mi&gt;&lt;mo&gt;−&lt;/mo&gt;&lt;mi&gt;t&lt;/mi&gt;&lt;mo&gt;&amp;apos;&lt;/mo&gt;&lt;mo&gt;,&lt;/mo&gt;&lt;mi&gt;τ&lt;/mi&gt;&lt;mo&gt;,&lt;/mo&gt;&lt;mi&gt;τ&lt;/mi&gt;&lt;mo&gt;&amp;apos;&lt;/mo&gt;&lt;mo stretchy=\&quot;false\&quot;&gt;)&lt;/mo&gt;&lt;mo&gt;≜&lt;/mo&gt;&lt;mtext&gt;𝔼&lt;/mtext&gt;&lt;mfenced close=\&quot;}\&quot; open=\&quot;{\&quot; wrs:valign=\&quot;middle\&quot;&gt;&lt;mrow&gt;&lt;mi&gt;h&lt;/mi&gt;&lt;mo stretchy=\&quot;false\&quot;&gt;(&lt;/mo&gt;&lt;mi&gt;t&lt;/mi&gt;&lt;mo&gt;,&lt;/mo&gt;&lt;mi&gt;τ&lt;/mi&gt;&lt;mo stretchy=\&quot;false\&quot;&gt;)&lt;/mo&gt;&lt;msup&gt;&lt;mi&gt;h&lt;/mi&gt;&lt;mo&gt;*&lt;/mo&gt;&lt;/msup&gt;&lt;mo stretchy=\&quot;false\&quot;&gt;(&lt;/mo&gt;&lt;mi&gt;t&lt;/mi&gt;&lt;mo&gt;&amp;apos;&lt;/mo&gt;&lt;mo&gt;,&lt;/mo&gt;&lt;mi&gt;τ&lt;/mi&gt;&lt;mo&gt;&amp;apos;&lt;/mo&gt;&lt;mo stretchy=\&quot;false\&quot;&gt;)&lt;/mo&gt;&lt;/mrow&gt;&lt;/mfenced&gt;&lt;/mrow&gt;&lt;/math&gt;&quot;,&quot;origin&quot;:&quot;MathType for Microsoft Add-in&quot;,&quot;version&quot;:&quot;v3.20.0&quot;}" title="phi subscript h not stretchy left parenthesis t minus t apostrophe comma tau comma tau apostrophe not stretchy right parenthesis ≜ text 𝔼 end text open curly brackets h not stretchy left parenthesis t comma tau not stretchy right parenthesis h to the power of asterisk times not stretchy left parenthesis t apostrophe comma tau apostrophe not stretchy right parenthesis close curly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φ&lt;/mi&gt;&lt;mi&gt;h&lt;/mi&gt;&lt;/msub&gt;&lt;mo stretchy=\&quot;false\&quot;&gt;(&lt;/mo&gt;&lt;mi&gt;t&lt;/mi&gt;&lt;mo&gt;−&lt;/mo&gt;&lt;mi&gt;t&lt;/mi&gt;&lt;mo&gt;&amp;apos;&lt;/mo&gt;&lt;mo&gt;,&lt;/mo&gt;&lt;mi&gt;τ&lt;/mi&gt;&lt;mo&gt;,&lt;/mo&gt;&lt;mi&gt;τ&lt;/mi&gt;&lt;mo&gt;&amp;apos;&lt;/mo&gt;&lt;mo stretchy=\&quot;false\&quot;&gt;)&lt;/mo&gt;&lt;mo&gt;≜&lt;/mo&gt;&lt;mtext&gt;𝔼&lt;/mtext&gt;&lt;mfenced close=\&quot;}\&quot; open=\&quot;{\&quot; wrs:valign=\&quot;middle\&quot;&gt;&lt;mrow&gt;&lt;mi&gt;h&lt;/mi&gt;&lt;mo stretchy=\&quot;false\&quot;&gt;(&lt;/mo&gt;&lt;mi&gt;t&lt;/mi&gt;&lt;mo&gt;,&lt;/mo&gt;&lt;mi&gt;τ&lt;/mi&gt;&lt;mo stretchy=\&quot;false\&quot;&gt;)&lt;/mo&gt;&lt;msup&gt;&lt;mi&gt;h&lt;/mi&gt;&lt;mo&gt;*&lt;/mo&gt;&lt;/msup&gt;&lt;mo stretchy=\&quot;false\&quot;&gt;(&lt;/mo&gt;&lt;mi&gt;t&lt;/mi&gt;&lt;mo&gt;&amp;apos;&lt;/mo&gt;&lt;mo&gt;,&lt;/mo&gt;&lt;mi&gt;τ&lt;/mi&gt;&lt;mo&gt;&amp;apos;&lt;/mo&gt;&lt;mo stretchy=\&quot;false\&quot;&gt;)&lt;/mo&gt;&lt;/mrow&gt;&lt;/mfenced&gt;&lt;/mrow&gt;&lt;/math&gt;&quot;,&quot;origin&quot;:&quot;MathType for Microsoft Add-in&quot;,&quot;version&quot;:&quot;v3.20.0&quot;}" title="phi subscript h not stretchy left parenthesis t minus t apostrophe comma tau comma tau apostrophe not stretchy right parenthesis ≜ text 𝔼 end text open curly brackets h not stretchy left parenthesis t comma tau not stretchy right parenthesis h to the power of asterisk times not stretchy left parenthesis t apostrophe comma tau apostrophe not stretchy right parenthesis close curly brackets"/>
                    <pic:cNvPicPr/>
                  </pic:nvPicPr>
                  <pic:blipFill>
                    <a:blip r:embed="rId444" cstate="print">
                      <a:extLst>
                        <a:ext uri="{28A0092B-C50C-407E-A947-70E740481C1C}">
                          <a14:useLocalDpi xmlns:a14="http://schemas.microsoft.com/office/drawing/2010/main" val="0"/>
                        </a:ext>
                      </a:extLst>
                    </a:blip>
                    <a:stretch>
                      <a:fillRect/>
                    </a:stretch>
                  </pic:blipFill>
                  <pic:spPr>
                    <a:xfrm>
                      <a:off x="0" y="0"/>
                      <a:ext cx="2542032" cy="19507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we have assumed the correlation depends only on a single variable </w:t>
      </w:r>
      <w:r>
        <w:rPr>
          <w:noProof/>
        </w:rPr>
        <w:drawing>
          <wp:inline distT="0" distB="0" distL="0" distR="0" wp14:anchorId="51281E59" wp14:editId="0B212AEE">
            <wp:extent cx="552704" cy="105664"/>
            <wp:effectExtent l="0" t="0" r="0" b="0"/>
            <wp:docPr id="2134464737" name="Picture 1" descr="{&quot;mathml&quot;:&quot;&lt;math display=\&quot;block\&quot; style=\&quot;font-family:stix;font-size:12px;\&quot;&gt;&lt;mrow&gt;&lt;mi&gt;Δ&lt;/mi&gt;&lt;mo&gt;=&lt;/mo&gt;&lt;mi&gt;t&lt;/mi&gt;&lt;mo&gt;−&lt;/mo&gt;&lt;mi&gt;t&lt;/mi&gt;&lt;mo&gt;&amp;apos;&lt;/mo&gt;&lt;/mrow&gt;&lt;/math&gt;&quot;,&quot;origin&quot;:&quot;MathType for Microsoft Add-in&quot;,&quot;version&quot;:&quot;v3.20.0&quot;}" title="capital delta equals t minus t apostrop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Δ&lt;/mi&gt;&lt;mo&gt;=&lt;/mo&gt;&lt;mi&gt;t&lt;/mi&gt;&lt;mo&gt;−&lt;/mo&gt;&lt;mi&gt;t&lt;/mi&gt;&lt;mo&gt;&amp;apos;&lt;/mo&gt;&lt;/mrow&gt;&lt;/math&gt;&quot;,&quot;origin&quot;:&quot;MathType for Microsoft Add-in&quot;,&quot;version&quot;:&quot;v3.20.0&quot;}" title="capital delta equals t minus t apostrophe"/>
                    <pic:cNvPicPr/>
                  </pic:nvPicPr>
                  <pic:blipFill>
                    <a:blip r:embed="rId445" cstate="print">
                      <a:extLst>
                        <a:ext uri="{28A0092B-C50C-407E-A947-70E740481C1C}">
                          <a14:useLocalDpi xmlns:a14="http://schemas.microsoft.com/office/drawing/2010/main" val="0"/>
                        </a:ext>
                      </a:extLst>
                    </a:blip>
                    <a:stretch>
                      <a:fillRect/>
                    </a:stretch>
                  </pic:blipFill>
                  <pic:spPr>
                    <a:xfrm>
                      <a:off x="0" y="0"/>
                      <a:ext cx="552704" cy="105664"/>
                    </a:xfrm>
                    <a:prstGeom prst="rect">
                      <a:avLst/>
                    </a:prstGeom>
                  </pic:spPr>
                </pic:pic>
              </a:graphicData>
            </a:graphic>
          </wp:inline>
        </w:drawing>
      </w:r>
      <w:r w:rsidRPr="003C066E">
        <w:t>, i.e. only on the relative time shift.  For a stochastic impulse response this is equivalent to a statement of WSS, and for a deterministic model it means correlations in time need only account for a relative offset.  We may approximate such a function by a two dimensional average over a time interval for fixed delay as</w:t>
      </w:r>
    </w:p>
    <w:p w:rsidR="00894722" w:rsidRPr="003C066E" w:rsidRDefault="00894722" w:rsidP="002C66DD"/>
    <w:p w:rsidR="00894722" w:rsidRPr="003C066E" w:rsidRDefault="00894722" w:rsidP="002C66DD">
      <w:r w:rsidRPr="003C066E">
        <w:tab/>
      </w:r>
      <w:r>
        <w:rPr>
          <w:noProof/>
          <w:position w:val="-33"/>
        </w:rPr>
        <w:drawing>
          <wp:inline distT="0" distB="0" distL="0" distR="0" wp14:anchorId="1278A3D6" wp14:editId="39320523">
            <wp:extent cx="4179367" cy="627041"/>
            <wp:effectExtent l="0" t="0" r="0" b="0"/>
            <wp:docPr id="2134464738" name="Picture 1" descr="{&quot;mathml&quot;:&quot;&lt;math style=\&quot;font-family:stix;font-size:12px;\&quot;&gt;&lt;mrow&gt;&lt;msub&gt;&lt;mi&gt;φ&lt;/mi&gt;&lt;mi&gt;h&lt;/mi&gt;&lt;/msub&gt;&lt;mo stretchy=\&quot;false\&quot;&gt;(&lt;/mo&gt;&lt;mi&gt;t&lt;/mi&gt;&lt;mo&gt;,&lt;/mo&gt;&lt;mi&gt;t&lt;/mi&gt;&lt;mo&gt;&amp;apos;&lt;/mo&gt;&lt;mo&gt;,&lt;/mo&gt;&lt;mi&gt;τ&lt;/mi&gt;&lt;mo&gt;,&lt;/mo&gt;&lt;mi&gt;τ&lt;/mi&gt;&lt;mo&gt;&amp;apos;&lt;/mo&gt;&lt;mo stretchy=\&quot;false\&quot;&gt;)&lt;/mo&gt;&lt;mo&gt;≈&lt;/mo&gt;&lt;mfrac&gt;&lt;mn&gt;1&lt;/mn&gt;&lt;mrow&gt;&lt;msup&gt;&lt;mi&gt;T&lt;/mi&gt;&lt;mn&gt;2&lt;/mn&gt;&lt;/msup&gt;&lt;/mrow&gt;&lt;/mfrac&gt;&lt;mrow&gt;&lt;munderover&gt;&lt;mo&gt;∫&lt;/mo&gt;&lt;mn&gt;0&lt;/mn&gt;&lt;mi&gt;T&lt;/mi&gt;&lt;/munderover&gt;&lt;mrow&gt;&lt;mstyle displaystyle=\&quot;true\&quot;&gt;&lt;mrow&gt;&lt;mo&gt;∫&lt;/mo&gt;&lt;mrow&gt;&lt;mstyle displaystyle=\&quot;true\&quot;&gt;&lt;mrow&gt;&lt;mo&gt;∫&lt;/mo&gt;&lt;mrow&gt;&lt;mstyle displaystyle=\&quot;true\&quot;&gt;&lt;mrow&gt;&lt;munderover&gt;&lt;mo&gt;∫&lt;/mo&gt;&lt;mn&gt;0&lt;/mn&gt;&lt;mi&gt;T&lt;/mi&gt;&lt;/munderover&gt;&lt;mrow&gt;&lt;mi&gt;h&lt;/mi&gt;&lt;mo stretchy=\&quot;false\&quot;&gt;(&lt;/mo&gt;&lt;mi&gt;t&lt;/mi&gt;&lt;mo&gt;,&lt;/mo&gt;&lt;mi&gt;τ&lt;/mi&gt;&lt;mo stretchy=\&quot;false\&quot;&gt;)&lt;/mo&gt;&lt;mi&gt;h&lt;/mi&gt;&lt;mo stretchy=\&quot;false\&quot;&gt;(&lt;/mo&gt;&lt;mi&gt;t&lt;/mi&gt;&lt;mo&gt;&amp;apos;&lt;/mo&gt;&lt;mo&gt;,&lt;/mo&gt;&lt;mi&gt;τ&lt;/mi&gt;&lt;mo&gt;&amp;apos;&lt;/mo&gt;&lt;mo stretchy=\&quot;false\&quot;&gt;)&lt;/mo&gt;&lt;mi&gt;d&lt;/mi&gt;&lt;mi&gt;t&lt;/mi&gt;&lt;mi&gt;d&lt;/mi&gt;&lt;mi&gt;t&lt;/mi&gt;&lt;mo&gt;&amp;apos;&lt;/mo&gt;&lt;/mrow&gt;&lt;/mrow&gt;&lt;/mstyle&gt;&lt;/mrow&gt;&lt;/mrow&gt;&lt;/mstyle&gt;&lt;/mrow&gt;&lt;/mrow&gt;&lt;/mstyle&gt;&lt;/mrow&gt;&lt;/mrow&gt;&lt;mi&gt;d&lt;/mi&gt;&lt;mi&gt;τ&lt;/mi&gt;&lt;mi&gt;d&lt;/mi&gt;&lt;mi&gt;τ&lt;/mi&gt;&lt;mo&gt;&amp;apos;&lt;/mo&gt;&lt;mo&gt;?&lt;/mo&gt;&lt;mo&gt;?&lt;/mo&gt;&lt;mo&gt;?&lt;/mo&gt;&lt;mo&gt;?&lt;/mo&gt;&lt;mo&gt;?&lt;/mo&gt;&lt;mo&gt;?&lt;/mo&gt;&lt;mo&gt;?&lt;/mo&gt;&lt;/mrow&gt;&lt;/math&gt;&quot;,&quot;origin&quot;:&quot;MathType for Microsoft Add-in&quot;,&quot;version&quot;:&quot;v3.20.0&quot;}" title="phi subscript h not stretchy left parenthesis t comma t apostrophe comma tau comma tau apostrophe not stretchy right parenthesis almost equal to fraction numerator 1 over denominator T squared end fraction integral from 0 to T of integral integral integral from 0 to T of h not stretchy left parenthesis t comma tau not stretchy right parenthesis h not stretchy left parenthesis t apostrophe comma tau apostrophe not stretchy right parenthesis d t d t apostrophe d tau d tau apostrophe ? ? ? ? ?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φ&lt;/mi&gt;&lt;mi&gt;h&lt;/mi&gt;&lt;/msub&gt;&lt;mo stretchy=\&quot;false\&quot;&gt;(&lt;/mo&gt;&lt;mi&gt;t&lt;/mi&gt;&lt;mo&gt;,&lt;/mo&gt;&lt;mi&gt;t&lt;/mi&gt;&lt;mo&gt;&amp;apos;&lt;/mo&gt;&lt;mo&gt;,&lt;/mo&gt;&lt;mi&gt;τ&lt;/mi&gt;&lt;mo&gt;,&lt;/mo&gt;&lt;mi&gt;τ&lt;/mi&gt;&lt;mo&gt;&amp;apos;&lt;/mo&gt;&lt;mo stretchy=\&quot;false\&quot;&gt;)&lt;/mo&gt;&lt;mo&gt;≈&lt;/mo&gt;&lt;mfrac&gt;&lt;mn&gt;1&lt;/mn&gt;&lt;mrow&gt;&lt;msup&gt;&lt;mi&gt;T&lt;/mi&gt;&lt;mn&gt;2&lt;/mn&gt;&lt;/msup&gt;&lt;/mrow&gt;&lt;/mfrac&gt;&lt;mrow&gt;&lt;munderover&gt;&lt;mo&gt;∫&lt;/mo&gt;&lt;mn&gt;0&lt;/mn&gt;&lt;mi&gt;T&lt;/mi&gt;&lt;/munderover&gt;&lt;mrow&gt;&lt;mstyle displaystyle=\&quot;true\&quot;&gt;&lt;mrow&gt;&lt;mo&gt;∫&lt;/mo&gt;&lt;mrow&gt;&lt;mstyle displaystyle=\&quot;true\&quot;&gt;&lt;mrow&gt;&lt;mo&gt;∫&lt;/mo&gt;&lt;mrow&gt;&lt;mstyle displaystyle=\&quot;true\&quot;&gt;&lt;mrow&gt;&lt;munderover&gt;&lt;mo&gt;∫&lt;/mo&gt;&lt;mn&gt;0&lt;/mn&gt;&lt;mi&gt;T&lt;/mi&gt;&lt;/munderover&gt;&lt;mrow&gt;&lt;mi&gt;h&lt;/mi&gt;&lt;mo stretchy=\&quot;false\&quot;&gt;(&lt;/mo&gt;&lt;mi&gt;t&lt;/mi&gt;&lt;mo&gt;,&lt;/mo&gt;&lt;mi&gt;τ&lt;/mi&gt;&lt;mo stretchy=\&quot;false\&quot;&gt;)&lt;/mo&gt;&lt;mi&gt;h&lt;/mi&gt;&lt;mo stretchy=\&quot;false\&quot;&gt;(&lt;/mo&gt;&lt;mi&gt;t&lt;/mi&gt;&lt;mo&gt;&amp;apos;&lt;/mo&gt;&lt;mo&gt;,&lt;/mo&gt;&lt;mi&gt;τ&lt;/mi&gt;&lt;mo&gt;&amp;apos;&lt;/mo&gt;&lt;mo stretchy=\&quot;false\&quot;&gt;)&lt;/mo&gt;&lt;mi&gt;d&lt;/mi&gt;&lt;mi&gt;t&lt;/mi&gt;&lt;mi&gt;d&lt;/mi&gt;&lt;mi&gt;t&lt;/mi&gt;&lt;mo&gt;&amp;apos;&lt;/mo&gt;&lt;/mrow&gt;&lt;/mrow&gt;&lt;/mstyle&gt;&lt;/mrow&gt;&lt;/mrow&gt;&lt;/mstyle&gt;&lt;/mrow&gt;&lt;/mrow&gt;&lt;/mstyle&gt;&lt;/mrow&gt;&lt;/mrow&gt;&lt;mi&gt;d&lt;/mi&gt;&lt;mi&gt;τ&lt;/mi&gt;&lt;mi&gt;d&lt;/mi&gt;&lt;mi&gt;τ&lt;/mi&gt;&lt;mo&gt;&amp;apos;&lt;/mo&gt;&lt;mo&gt;?&lt;/mo&gt;&lt;mo&gt;?&lt;/mo&gt;&lt;mo&gt;?&lt;/mo&gt;&lt;mo&gt;?&lt;/mo&gt;&lt;mo&gt;?&lt;/mo&gt;&lt;mo&gt;?&lt;/mo&gt;&lt;mo&gt;?&lt;/mo&gt;&lt;/mrow&gt;&lt;/math&gt;&quot;,&quot;origin&quot;:&quot;MathType for Microsoft Add-in&quot;,&quot;version&quot;:&quot;v3.20.0&quot;}" title="phi subscript h not stretchy left parenthesis t comma t apostrophe comma tau comma tau apostrophe not stretchy right parenthesis almost equal to fraction numerator 1 over denominator T squared end fraction integral from 0 to T of integral integral integral from 0 to T of h not stretchy left parenthesis t comma tau not stretchy right parenthesis h not stretchy left parenthesis t apostrophe comma tau apostrophe not stretchy right parenthesis d t d t apostrophe d tau d tau apostrophe ? ? ? ? ? ? ?"/>
                    <pic:cNvPicPr/>
                  </pic:nvPicPr>
                  <pic:blipFill>
                    <a:blip r:embed="rId446" cstate="print">
                      <a:extLst>
                        <a:ext uri="{28A0092B-C50C-407E-A947-70E740481C1C}">
                          <a14:useLocalDpi xmlns:a14="http://schemas.microsoft.com/office/drawing/2010/main" val="0"/>
                        </a:ext>
                      </a:extLst>
                    </a:blip>
                    <a:stretch>
                      <a:fillRect/>
                    </a:stretch>
                  </pic:blipFill>
                  <pic:spPr>
                    <a:xfrm>
                      <a:off x="0" y="0"/>
                      <a:ext cx="4179367" cy="627041"/>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impulse response correlation function can also be represented in the range Doppler plane by FT wrt to time difference,</w:t>
      </w:r>
    </w:p>
    <w:p w:rsidR="00894722" w:rsidRPr="003C066E" w:rsidRDefault="00894722" w:rsidP="002C66DD"/>
    <w:p w:rsidR="00894722" w:rsidRPr="003C066E" w:rsidRDefault="00894722" w:rsidP="002C66DD">
      <w:r w:rsidRPr="003C066E">
        <w:tab/>
      </w:r>
      <w:r>
        <w:rPr>
          <w:noProof/>
          <w:position w:val="-33"/>
        </w:rPr>
        <w:drawing>
          <wp:inline distT="0" distB="0" distL="0" distR="0" wp14:anchorId="4EFBD2A0" wp14:editId="2DCC25D5">
            <wp:extent cx="2485136" cy="611632"/>
            <wp:effectExtent l="0" t="0" r="0" b="0"/>
            <wp:docPr id="2134464739" name="Picture 1" descr="{&quot;mathml&quot;:&quot;&lt;math style=\&quot;font-family:stix;font-size:12px;\&quot;&gt;&lt;mrow&gt;&lt;msub&gt;&lt;mi&gt;φ&lt;/mi&gt;&lt;mi&gt;h&lt;/mi&gt;&lt;/msub&gt;&lt;mo stretchy=\&quot;false\&quot;&gt;(&lt;/mo&gt;&lt;mi&gt;Δ&lt;/mi&gt;&lt;mo&gt;,&lt;/mo&gt;&lt;mi&gt;τ&lt;/mi&gt;&lt;mo&gt;,&lt;/mo&gt;&lt;mi&gt;τ&lt;/mi&gt;&lt;mo&gt;&amp;apos;&lt;/mo&gt;&lt;mo stretchy=\&quot;false\&quot;&gt;)&lt;/mo&gt;&lt;mo&gt;=&lt;/mo&gt;&lt;mrow&gt;&lt;munderover&gt;&lt;mo&gt;∫&lt;/mo&gt;&lt;mrow&gt;&lt;mo&gt;−&lt;/mo&gt;&lt;mo&gt;∞&lt;/mo&gt;&lt;/mrow&gt;&lt;mo&gt;∞&lt;/mo&gt;&lt;/munderover&gt;&lt;mrow&gt;&lt;msub&gt;&lt;mi&gt;Φ&lt;/mi&gt;&lt;mi&gt;h&lt;/mi&gt;&lt;/msub&gt;&lt;mo stretchy=\&quot;false\&quot;&gt;(&lt;/mo&gt;&lt;mi&gt;ν&lt;/mi&gt;&lt;mo&gt;,&lt;/mo&gt;&lt;mi&gt;τ&lt;/mi&gt;&lt;mo&gt;,&lt;/mo&gt;&lt;mi&gt;τ&lt;/mi&gt;&lt;mo&gt;&amp;apos;&lt;/mo&gt;&lt;mo stretchy=\&quot;false\&quot;&gt;)&lt;/mo&gt;&lt;msup&gt;&lt;mi&gt;e&lt;/mi&gt;&lt;mrow&gt;&lt;mi&gt;j&lt;/mi&gt;&lt;mn&gt;2&lt;/mn&gt;&lt;mi&gt;π&lt;/mi&gt;&lt;mi&gt;ν&lt;/mi&gt;&lt;mi&gt;Δ&lt;/mi&gt;&lt;/mrow&gt;&lt;/msup&gt;&lt;mi&gt;d&lt;/mi&gt;&lt;mi&gt;ν&lt;/mi&gt;&lt;/mrow&gt;&lt;/mrow&gt;&lt;/mrow&gt;&lt;/math&gt;&quot;,&quot;origin&quot;:&quot;MathType for Microsoft Add-in&quot;,&quot;version&quot;:&quot;v3.20.0&quot;}" title="phi subscript h not stretchy left parenthesis capital delta comma tau comma tau apostrophe not stretchy right parenthesis equals integral from negative infinity to infinity of capital phi subscript h not stretchy left parenthesis nu comma tau comma tau apostrophe not stretchy right parenthesis e to the power of j 2 pi nu capital delta end exponent d 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φ&lt;/mi&gt;&lt;mi&gt;h&lt;/mi&gt;&lt;/msub&gt;&lt;mo stretchy=\&quot;false\&quot;&gt;(&lt;/mo&gt;&lt;mi&gt;Δ&lt;/mi&gt;&lt;mo&gt;,&lt;/mo&gt;&lt;mi&gt;τ&lt;/mi&gt;&lt;mo&gt;,&lt;/mo&gt;&lt;mi&gt;τ&lt;/mi&gt;&lt;mo&gt;&amp;apos;&lt;/mo&gt;&lt;mo stretchy=\&quot;false\&quot;&gt;)&lt;/mo&gt;&lt;mo&gt;=&lt;/mo&gt;&lt;mrow&gt;&lt;munderover&gt;&lt;mo&gt;∫&lt;/mo&gt;&lt;mrow&gt;&lt;mo&gt;−&lt;/mo&gt;&lt;mo&gt;∞&lt;/mo&gt;&lt;/mrow&gt;&lt;mo&gt;∞&lt;/mo&gt;&lt;/munderover&gt;&lt;mrow&gt;&lt;msub&gt;&lt;mi&gt;Φ&lt;/mi&gt;&lt;mi&gt;h&lt;/mi&gt;&lt;/msub&gt;&lt;mo stretchy=\&quot;false\&quot;&gt;(&lt;/mo&gt;&lt;mi&gt;ν&lt;/mi&gt;&lt;mo&gt;,&lt;/mo&gt;&lt;mi&gt;τ&lt;/mi&gt;&lt;mo&gt;,&lt;/mo&gt;&lt;mi&gt;τ&lt;/mi&gt;&lt;mo&gt;&amp;apos;&lt;/mo&gt;&lt;mo stretchy=\&quot;false\&quot;&gt;)&lt;/mo&gt;&lt;msup&gt;&lt;mi&gt;e&lt;/mi&gt;&lt;mrow&gt;&lt;mi&gt;j&lt;/mi&gt;&lt;mn&gt;2&lt;/mn&gt;&lt;mi&gt;π&lt;/mi&gt;&lt;mi&gt;ν&lt;/mi&gt;&lt;mi&gt;Δ&lt;/mi&gt;&lt;/mrow&gt;&lt;/msup&gt;&lt;mi&gt;d&lt;/mi&gt;&lt;mi&gt;ν&lt;/mi&gt;&lt;/mrow&gt;&lt;/mrow&gt;&lt;/mrow&gt;&lt;/math&gt;&quot;,&quot;origin&quot;:&quot;MathType for Microsoft Add-in&quot;,&quot;version&quot;:&quot;v3.20.0&quot;}" title="phi subscript h not stretchy left parenthesis capital delta comma tau comma tau apostrophe not stretchy right parenthesis equals integral from negative infinity to infinity of capital phi subscript h not stretchy left parenthesis nu comma tau comma tau apostrophe not stretchy right parenthesis e to the power of j 2 pi nu capital delta end exponent d nu"/>
                    <pic:cNvPicPr/>
                  </pic:nvPicPr>
                  <pic:blipFill>
                    <a:blip r:embed="rId447" cstate="print">
                      <a:extLst>
                        <a:ext uri="{28A0092B-C50C-407E-A947-70E740481C1C}">
                          <a14:useLocalDpi xmlns:a14="http://schemas.microsoft.com/office/drawing/2010/main" val="0"/>
                        </a:ext>
                      </a:extLst>
                    </a:blip>
                    <a:stretch>
                      <a:fillRect/>
                    </a:stretch>
                  </pic:blipFill>
                  <pic:spPr>
                    <a:xfrm>
                      <a:off x="0" y="0"/>
                      <a:ext cx="2485136" cy="61163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9"/>
        </w:rPr>
        <w:drawing>
          <wp:inline distT="0" distB="0" distL="0" distR="0" wp14:anchorId="0BD430D4" wp14:editId="6661DD53">
            <wp:extent cx="812800" cy="166624"/>
            <wp:effectExtent l="0" t="0" r="0" b="0"/>
            <wp:docPr id="2134464740" name="Picture 1" descr="{&quot;mathml&quot;:&quot;&lt;math style=\&quot;font-family:stix;font-size:12px;\&quot;&gt;&lt;mrow&gt;&lt;msub&gt;&lt;mi&gt;Φ&lt;/mi&gt;&lt;mi&gt;H&lt;/mi&gt;&lt;/msub&gt;&lt;mo stretchy=\&quot;false\&quot;&gt;(&lt;/mo&gt;&lt;mi&gt;ν&lt;/mi&gt;&lt;mo&gt;,&lt;/mo&gt;&lt;mi&gt;τ&lt;/mi&gt;&lt;mo&gt;,&lt;/mo&gt;&lt;mi&gt;τ&lt;/mi&gt;&lt;mo&gt;&amp;apos;&lt;/mo&gt;&lt;mo stretchy=\&quot;false\&quot;&gt;)&lt;/mo&gt;&lt;/mrow&gt;&lt;/math&gt;&quot;,&quot;origin&quot;:&quot;MathType for Microsoft Add-in&quot;,&quot;version&quot;:&quot;v3.20.0&quot;}" title="capital phi subscript H not stretchy left parenthesis nu comma tau comma tau apostrophe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Φ&lt;/mi&gt;&lt;mi&gt;H&lt;/mi&gt;&lt;/msub&gt;&lt;mo stretchy=\&quot;false\&quot;&gt;(&lt;/mo&gt;&lt;mi&gt;ν&lt;/mi&gt;&lt;mo&gt;,&lt;/mo&gt;&lt;mi&gt;τ&lt;/mi&gt;&lt;mo&gt;,&lt;/mo&gt;&lt;mi&gt;τ&lt;/mi&gt;&lt;mo&gt;&amp;apos;&lt;/mo&gt;&lt;mo stretchy=\&quot;false\&quot;&gt;)&lt;/mo&gt;&lt;/mrow&gt;&lt;/math&gt;&quot;,&quot;origin&quot;:&quot;MathType for Microsoft Add-in&quot;,&quot;version&quot;:&quot;v3.20.0&quot;}" title="capital phi subscript H not stretchy left parenthesis nu comma tau comma tau apostrophe not stretchy right parenthesis"/>
                    <pic:cNvPicPr/>
                  </pic:nvPicPr>
                  <pic:blipFill>
                    <a:blip r:embed="rId448" cstate="print">
                      <a:extLst>
                        <a:ext uri="{28A0092B-C50C-407E-A947-70E740481C1C}">
                          <a14:useLocalDpi xmlns:a14="http://schemas.microsoft.com/office/drawing/2010/main" val="0"/>
                        </a:ext>
                      </a:extLst>
                    </a:blip>
                    <a:stretch>
                      <a:fillRect/>
                    </a:stretch>
                  </pic:blipFill>
                  <pic:spPr>
                    <a:xfrm>
                      <a:off x="0" y="0"/>
                      <a:ext cx="812800" cy="166624"/>
                    </a:xfrm>
                    <a:prstGeom prst="rect">
                      <a:avLst/>
                    </a:prstGeom>
                  </pic:spPr>
                </pic:pic>
              </a:graphicData>
            </a:graphic>
          </wp:inline>
        </w:drawing>
      </w:r>
      <w:r w:rsidRPr="003C066E">
        <w:t xml:space="preserve"> is the </w:t>
      </w:r>
      <w:r w:rsidRPr="003C066E">
        <w:rPr>
          <w:i/>
        </w:rPr>
        <w:t>scattering function</w:t>
      </w:r>
      <w:r w:rsidRPr="003C066E">
        <w:t>.</w:t>
      </w:r>
    </w:p>
    <w:p w:rsidR="00894722" w:rsidRPr="003C066E" w:rsidRDefault="00894722" w:rsidP="002C66DD"/>
    <w:p w:rsidR="00894722" w:rsidRPr="003C066E" w:rsidRDefault="00894722" w:rsidP="002C66DD">
      <w:r w:rsidRPr="003C066E">
        <w:t>The impulse response can be either deterministic or random, in which case time averages are used to approximate ensemble averages.  The interference term is then</w:t>
      </w:r>
    </w:p>
    <w:p w:rsidR="00894722" w:rsidRPr="003C066E" w:rsidRDefault="00894722" w:rsidP="002C66DD"/>
    <w:p w:rsidR="00894722" w:rsidRPr="003C066E" w:rsidRDefault="00894722" w:rsidP="002C66DD">
      <w:r w:rsidRPr="003C066E">
        <w:tab/>
      </w:r>
      <w:r>
        <w:rPr>
          <w:noProof/>
          <w:position w:val="-15"/>
        </w:rPr>
        <w:drawing>
          <wp:inline distT="0" distB="0" distL="0" distR="0" wp14:anchorId="5374AEB7" wp14:editId="3E5F7C18">
            <wp:extent cx="2143760" cy="349504"/>
            <wp:effectExtent l="0" t="0" r="0" b="0"/>
            <wp:docPr id="2134464741" name="Picture 1" descr="{&quot;mathml&quot;:&quot;&lt;math style=\&quot;font-family:stix;font-size:12px;\&quot;&gt;&lt;mrow&gt;&lt;mi&gt;i&lt;/mi&gt;&lt;mo stretchy=\&quot;false\&quot;&gt;(&lt;/mo&gt;&lt;mi&gt;t&lt;/mi&gt;&lt;mo stretchy=\&quot;false\&quot;&gt;)&lt;/mo&gt;&lt;mo&gt;=&lt;/mo&gt;&lt;msqrt&gt;&lt;mi&gt;E&lt;/mi&gt;&lt;/msqrt&gt;&lt;mrow&gt;&lt;mo&gt;∫&lt;/mo&gt;&lt;mrow&gt;&lt;mi&gt;s&lt;/mi&gt;&lt;mo stretchy=\&quot;false\&quot;&gt;(&lt;/mo&gt;&lt;mi&gt;t&lt;/mi&gt;&lt;mo&gt;−&lt;/mo&gt;&lt;mi&gt;τ&lt;/mi&gt;&lt;mo stretchy=\&quot;false\&quot;&gt;)&lt;/mo&gt;&lt;msup&gt;&lt;mi&gt;h&lt;/mi&gt;&lt;mo&gt;*&lt;/mo&gt;&lt;/msup&gt;&lt;mo stretchy=\&quot;false\&quot;&gt;(&lt;/mo&gt;&lt;mi&gt;t&lt;/mi&gt;&lt;mo&gt;,&lt;/mo&gt;&lt;mi&gt;τ&lt;/mi&gt;&lt;mo stretchy=\&quot;false\&quot;&gt;)&lt;/mo&gt;&lt;mi&gt;d&lt;/mi&gt;&lt;mi&gt;τ&lt;/mi&gt;&lt;/mrow&gt;&lt;/mrow&gt;&lt;/mrow&gt;&lt;/math&gt;&quot;,&quot;origin&quot;:&quot;MathType for Microsoft Add-in&quot;,&quot;version&quot;:&quot;v3.20.0&quot;}" title="i not stretchy left parenthesis t not stretchy right parenthesis equals square root of E integral s not stretchy left parenthesis t minus tau not stretchy right parenthesis h to the power of asterisk times not stretchy left parenthesis t comma tau not stretchy right parenthesis d t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i&lt;/mi&gt;&lt;mo stretchy=\&quot;false\&quot;&gt;(&lt;/mo&gt;&lt;mi&gt;t&lt;/mi&gt;&lt;mo stretchy=\&quot;false\&quot;&gt;)&lt;/mo&gt;&lt;mo&gt;=&lt;/mo&gt;&lt;msqrt&gt;&lt;mi&gt;E&lt;/mi&gt;&lt;/msqrt&gt;&lt;mrow&gt;&lt;mo&gt;∫&lt;/mo&gt;&lt;mrow&gt;&lt;mi&gt;s&lt;/mi&gt;&lt;mo stretchy=\&quot;false\&quot;&gt;(&lt;/mo&gt;&lt;mi&gt;t&lt;/mi&gt;&lt;mo&gt;−&lt;/mo&gt;&lt;mi&gt;τ&lt;/mi&gt;&lt;mo stretchy=\&quot;false\&quot;&gt;)&lt;/mo&gt;&lt;msup&gt;&lt;mi&gt;h&lt;/mi&gt;&lt;mo&gt;*&lt;/mo&gt;&lt;/msup&gt;&lt;mo stretchy=\&quot;false\&quot;&gt;(&lt;/mo&gt;&lt;mi&gt;t&lt;/mi&gt;&lt;mo&gt;,&lt;/mo&gt;&lt;mi&gt;τ&lt;/mi&gt;&lt;mo stretchy=\&quot;false\&quot;&gt;)&lt;/mo&gt;&lt;mi&gt;d&lt;/mi&gt;&lt;mi&gt;τ&lt;/mi&gt;&lt;/mrow&gt;&lt;/mrow&gt;&lt;/mrow&gt;&lt;/math&gt;&quot;,&quot;origin&quot;:&quot;MathType for Microsoft Add-in&quot;,&quot;version&quot;:&quot;v3.20.0&quot;}" title="i not stretchy left parenthesis t not stretchy right parenthesis equals square root of E integral s not stretchy left parenthesis t minus tau not stretchy right parenthesis h to the power of asterisk times not stretchy left parenthesis t comma tau not stretchy right parenthesis d tau"/>
                    <pic:cNvPicPr/>
                  </pic:nvPicPr>
                  <pic:blipFill>
                    <a:blip r:embed="rId449" cstate="print">
                      <a:extLst>
                        <a:ext uri="{28A0092B-C50C-407E-A947-70E740481C1C}">
                          <a14:useLocalDpi xmlns:a14="http://schemas.microsoft.com/office/drawing/2010/main" val="0"/>
                        </a:ext>
                      </a:extLst>
                    </a:blip>
                    <a:stretch>
                      <a:fillRect/>
                    </a:stretch>
                  </pic:blipFill>
                  <pic:spPr>
                    <a:xfrm>
                      <a:off x="0" y="0"/>
                      <a:ext cx="2143760" cy="34950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time correlation function of the interference is</w:t>
      </w:r>
    </w:p>
    <w:p w:rsidR="00894722" w:rsidRPr="003C066E" w:rsidRDefault="00894722" w:rsidP="002C66DD"/>
    <w:p w:rsidR="00894722" w:rsidRPr="003C066E" w:rsidRDefault="00894722" w:rsidP="002C66DD">
      <w:r w:rsidRPr="003C066E">
        <w:tab/>
      </w:r>
      <w:r>
        <w:rPr>
          <w:noProof/>
          <w:position w:val="-84"/>
        </w:rPr>
        <w:drawing>
          <wp:inline distT="0" distB="0" distL="0" distR="0" wp14:anchorId="702887D9" wp14:editId="5DF07595">
            <wp:extent cx="4204479" cy="1119158"/>
            <wp:effectExtent l="0" t="0" r="0" b="0"/>
            <wp:docPr id="2134464742" name="Picture 1" descr="{&quot;mathml&quot;:&quot;&lt;math style=\&quot;font-family:stix;font-size:12px;\&quot;&gt;&lt;mtable wrs:columnalign=\&quot;relation\&quot;&gt;&lt;mtr&gt;&lt;mtd&gt;&lt;msub&gt;&lt;mi&gt;φ&lt;/mi&gt;&lt;mi&gt;i&lt;/mi&gt;&lt;/msub&gt;&lt;mo stretchy=\&quot;false\&quot;&gt;(&lt;/mo&gt;&lt;mi&gt;t&lt;/mi&gt;&lt;mo&gt;,&lt;/mo&gt;&lt;mi&gt;t&lt;/mi&gt;&lt;mo&gt;&amp;apos;&lt;/mo&gt;&lt;mo stretchy=\&quot;false\&quot;&gt;)&lt;/mo&gt;&lt;mo&gt;=&lt;/mo&gt;&lt;mtext&gt;𝔼&lt;/mtext&gt;&lt;mfenced close=\&quot;}\&quot; open=\&quot;{\&quot; wrs:valign=\&quot;middle\&quot;&gt;&lt;mrow&gt;&lt;mi&gt;i&lt;/mi&gt;&lt;mo stretchy=\&quot;false\&quot;&gt;(&lt;/mo&gt;&lt;mi&gt;t&lt;/mi&gt;&lt;mo stretchy=\&quot;false\&quot;&gt;)&lt;/mo&gt;&lt;msup&gt;&lt;mi&gt;i&lt;/mi&gt;&lt;mo&gt;*&lt;/mo&gt;&lt;/msup&gt;&lt;mo stretchy=\&quot;false\&quot;&gt;(&lt;/mo&gt;&lt;mi&gt;t&lt;/mi&gt;&lt;mo&gt;&amp;apos;&lt;/mo&gt;&lt;mo stretchy=\&quot;false\&quot;&gt;)&lt;/mo&gt;&lt;/mrow&gt;&lt;/mfenced&gt;&lt;/mtd&gt;&lt;/mtr&gt;&lt;mtr&gt;&lt;mtd&gt;&lt;mo&gt;=&lt;/mo&gt;&lt;mi&gt;E&lt;/mi&gt;&lt;mrow&gt;&lt;mo&gt;∫&lt;/mo&gt;&lt;mrow&gt;&lt;mstyle displaystyle=\&quot;true\&quot;&gt;&lt;mrow&gt;&lt;mo&gt;∫&lt;/mo&gt;&lt;mrow&gt;&lt;mi&gt;s&lt;/mi&gt;&lt;mo stretchy=\&quot;false\&quot;&gt;(&lt;/mo&gt;&lt;mi&gt;t&lt;/mi&gt;&lt;mo&gt;−&lt;/mo&gt;&lt;mi&gt;τ&lt;/mi&gt;&lt;mo stretchy=\&quot;false\&quot;&gt;)&lt;/mo&gt;&lt;/mrow&gt;&lt;/mrow&gt;&lt;/mstyle&gt;&lt;mtext&gt;𝔼&lt;/mtext&gt;&lt;mfenced close=\&quot;}\&quot; open=\&quot;{\&quot; wrs:valign=\&quot;middle\&quot;&gt;&lt;mrow&gt;&lt;mi&gt;h&lt;/mi&gt;&lt;mo stretchy=\&quot;false\&quot;&gt;(&lt;/mo&gt;&lt;mi&gt;t&lt;/mi&gt;&lt;mo&gt;,&lt;/mo&gt;&lt;mi&gt;τ&lt;/mi&gt;&lt;mo stretchy=\&quot;false\&quot;&gt;)&lt;/mo&gt;&lt;msup&gt;&lt;mi&gt;h&lt;/mi&gt;&lt;mo&gt;*&lt;/mo&gt;&lt;/msup&gt;&lt;mo stretchy=\&quot;false\&quot;&gt;(&lt;/mo&gt;&lt;mi&gt;t&lt;/mi&gt;&lt;mo&gt;&amp;apos;&lt;/mo&gt;&lt;mo&gt;,&lt;/mo&gt;&lt;mi&gt;τ&lt;/mi&gt;&lt;mo&gt;&amp;apos;&lt;/mo&gt;&lt;mo stretchy=\&quot;false\&quot;&gt;)&lt;/mo&gt;&lt;/mrow&gt;&lt;/mfenced&gt;&lt;msup&gt;&lt;mi&gt;s&lt;/mi&gt;&lt;mo&gt;*&lt;/mo&gt;&lt;/msup&gt;&lt;mo stretchy=\&quot;false\&quot;&gt;(&lt;/mo&gt;&lt;mi&gt;t&lt;/mi&gt;&lt;mo&gt;&amp;apos;&lt;/mo&gt;&lt;mo&gt;−&lt;/mo&gt;&lt;mi&gt;τ&lt;/mi&gt;&lt;mo&gt;&amp;apos;&lt;/mo&gt;&lt;mo stretchy=\&quot;false\&quot;&gt;)&lt;/mo&gt;&lt;mi&gt;d&lt;/mi&gt;&lt;mi&gt;τ&lt;/mi&gt;&lt;mi&gt;d&lt;/mi&gt;&lt;mi&gt;τ&lt;/mi&gt;&lt;mo&gt;&amp;apos;&lt;/mo&gt;&lt;/mrow&gt;&lt;/mrow&gt;&lt;/mtd&gt;&lt;/mtr&gt;&lt;mtr&gt;&lt;mtd&gt;&lt;mo&gt;=&lt;/mo&gt;&lt;mi&gt;E&lt;/mi&gt;&lt;mrow&gt;&lt;mo&gt;∫&lt;/mo&gt;&lt;mrow&gt;&lt;mstyle displaystyle=\&quot;true\&quot;&gt;&lt;mrow&gt;&lt;mo&gt;∫&lt;/mo&gt;&lt;mrow&gt;&lt;mi&gt;s&lt;/mi&gt;&lt;mo stretchy=\&quot;false\&quot;&gt;(&lt;/mo&gt;&lt;mi&gt;t&lt;/mi&gt;&lt;mo&gt;−&lt;/mo&gt;&lt;mi&gt;τ&lt;/mi&gt;&lt;mo stretchy=\&quot;false\&quot;&gt;)&lt;/mo&gt;&lt;/mrow&gt;&lt;/mrow&gt;&lt;/mstyle&gt;&lt;msub&gt;&lt;mi&gt;φ&lt;/mi&gt;&lt;mi&gt;h&lt;/mi&gt;&lt;/msub&gt;&lt;mo stretchy=\&quot;false\&quot;&gt;(&lt;/mo&gt;&lt;mi&gt;t&lt;/mi&gt;&lt;mo&gt;−&lt;/mo&gt;&lt;mi&gt;t&lt;/mi&gt;&lt;mo&gt;&amp;apos;&lt;/mo&gt;&lt;mo&gt;,&lt;/mo&gt;&lt;mi&gt;τ&lt;/mi&gt;&lt;mo&gt;,&lt;/mo&gt;&lt;mi&gt;τ&lt;/mi&gt;&lt;mo&gt;&amp;apos;&lt;/mo&gt;&lt;mo stretchy=\&quot;false\&quot;&gt;)&lt;/mo&gt;&lt;msup&gt;&lt;mi&gt;s&lt;/mi&gt;&lt;mo&gt;*&lt;/mo&gt;&lt;/msup&gt;&lt;mo stretchy=\&quot;false\&quot;&gt;(&lt;/mo&gt;&lt;mi&gt;t&lt;/mi&gt;&lt;mo&gt;&amp;apos;&lt;/mo&gt;&lt;mo&gt;−&lt;/mo&gt;&lt;mi&gt;τ&lt;/mi&gt;&lt;mo&gt;&amp;apos;&lt;/mo&gt;&lt;mo stretchy=\&quot;false\&quot;&gt;)&lt;/mo&gt;&lt;mi&gt;d&lt;/mi&gt;&lt;mi&gt;τ&lt;/mi&gt;&lt;mi&gt;d&lt;/mi&gt;&lt;mi&gt;τ&lt;/mi&gt;&lt;mo&gt;&amp;apos;&lt;/mo&gt;&lt;/mrow&gt;&lt;/mrow&gt;&lt;/mtd&gt;&lt;/mtr&gt;&lt;/mtable&gt;&lt;/math&gt;&quot;,&quot;origin&quot;:&quot;MathType for Microsoft Add-in&quot;,&quot;version&quot;:&quot;v3.20.0&quot;}" title="table row cell phi subscript i not stretchy left parenthesis t comma t apostrophe not stretchy right parenthesis equals text 𝔼 end text open curly brackets i not stretchy left parenthesis t not stretchy right parenthesis i to the power of asterisk times not stretchy left parenthesis t apostrophe not stretchy right parenthesis close curly brackets end cell row cell equals E integral integral s not stretchy left parenthesis t minus tau not stretchy right parenthesis text 𝔼 end text open curly brackets h not stretchy left parenthesis t comma tau not stretchy right parenthesis h to the power of asterisk times not stretchy left parenthesis t apostrophe comma tau apostrophe not stretchy right parenthesis close curly brackets s to the power of asterisk times not stretchy left parenthesis t apostrophe minus tau apostrophe not stretchy right parenthesis d tau d tau apostrophe end cell row cell equals E integral integral s not stretchy left parenthesis t minus tau not stretchy right parenthesis phi subscript h not stretchy left parenthesis t minus t apostrophe comma tau comma tau apostrophe not stretchy right parenthesis s to the power of asterisk times not stretchy left parenthesis t apostrophe minus tau apostrophe not stretchy right parenthesis d tau d tau apostrophe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sub&gt;&lt;mi&gt;φ&lt;/mi&gt;&lt;mi&gt;i&lt;/mi&gt;&lt;/msub&gt;&lt;mo stretchy=\&quot;false\&quot;&gt;(&lt;/mo&gt;&lt;mi&gt;t&lt;/mi&gt;&lt;mo&gt;,&lt;/mo&gt;&lt;mi&gt;t&lt;/mi&gt;&lt;mo&gt;&amp;apos;&lt;/mo&gt;&lt;mo stretchy=\&quot;false\&quot;&gt;)&lt;/mo&gt;&lt;mo&gt;=&lt;/mo&gt;&lt;mtext&gt;𝔼&lt;/mtext&gt;&lt;mfenced close=\&quot;}\&quot; open=\&quot;{\&quot; wrs:valign=\&quot;middle\&quot;&gt;&lt;mrow&gt;&lt;mi&gt;i&lt;/mi&gt;&lt;mo stretchy=\&quot;false\&quot;&gt;(&lt;/mo&gt;&lt;mi&gt;t&lt;/mi&gt;&lt;mo stretchy=\&quot;false\&quot;&gt;)&lt;/mo&gt;&lt;msup&gt;&lt;mi&gt;i&lt;/mi&gt;&lt;mo&gt;*&lt;/mo&gt;&lt;/msup&gt;&lt;mo stretchy=\&quot;false\&quot;&gt;(&lt;/mo&gt;&lt;mi&gt;t&lt;/mi&gt;&lt;mo&gt;&amp;apos;&lt;/mo&gt;&lt;mo stretchy=\&quot;false\&quot;&gt;)&lt;/mo&gt;&lt;/mrow&gt;&lt;/mfenced&gt;&lt;/mtd&gt;&lt;/mtr&gt;&lt;mtr&gt;&lt;mtd&gt;&lt;mo&gt;=&lt;/mo&gt;&lt;mi&gt;E&lt;/mi&gt;&lt;mrow&gt;&lt;mo&gt;∫&lt;/mo&gt;&lt;mrow&gt;&lt;mstyle displaystyle=\&quot;true\&quot;&gt;&lt;mrow&gt;&lt;mo&gt;∫&lt;/mo&gt;&lt;mrow&gt;&lt;mi&gt;s&lt;/mi&gt;&lt;mo stretchy=\&quot;false\&quot;&gt;(&lt;/mo&gt;&lt;mi&gt;t&lt;/mi&gt;&lt;mo&gt;−&lt;/mo&gt;&lt;mi&gt;τ&lt;/mi&gt;&lt;mo stretchy=\&quot;false\&quot;&gt;)&lt;/mo&gt;&lt;/mrow&gt;&lt;/mrow&gt;&lt;/mstyle&gt;&lt;mtext&gt;𝔼&lt;/mtext&gt;&lt;mfenced close=\&quot;}\&quot; open=\&quot;{\&quot; wrs:valign=\&quot;middle\&quot;&gt;&lt;mrow&gt;&lt;mi&gt;h&lt;/mi&gt;&lt;mo stretchy=\&quot;false\&quot;&gt;(&lt;/mo&gt;&lt;mi&gt;t&lt;/mi&gt;&lt;mo&gt;,&lt;/mo&gt;&lt;mi&gt;τ&lt;/mi&gt;&lt;mo stretchy=\&quot;false\&quot;&gt;)&lt;/mo&gt;&lt;msup&gt;&lt;mi&gt;h&lt;/mi&gt;&lt;mo&gt;*&lt;/mo&gt;&lt;/msup&gt;&lt;mo stretchy=\&quot;false\&quot;&gt;(&lt;/mo&gt;&lt;mi&gt;t&lt;/mi&gt;&lt;mo&gt;&amp;apos;&lt;/mo&gt;&lt;mo&gt;,&lt;/mo&gt;&lt;mi&gt;τ&lt;/mi&gt;&lt;mo&gt;&amp;apos;&lt;/mo&gt;&lt;mo stretchy=\&quot;false\&quot;&gt;)&lt;/mo&gt;&lt;/mrow&gt;&lt;/mfenced&gt;&lt;msup&gt;&lt;mi&gt;s&lt;/mi&gt;&lt;mo&gt;*&lt;/mo&gt;&lt;/msup&gt;&lt;mo stretchy=\&quot;false\&quot;&gt;(&lt;/mo&gt;&lt;mi&gt;t&lt;/mi&gt;&lt;mo&gt;&amp;apos;&lt;/mo&gt;&lt;mo&gt;−&lt;/mo&gt;&lt;mi&gt;τ&lt;/mi&gt;&lt;mo&gt;&amp;apos;&lt;/mo&gt;&lt;mo stretchy=\&quot;false\&quot;&gt;)&lt;/mo&gt;&lt;mi&gt;d&lt;/mi&gt;&lt;mi&gt;τ&lt;/mi&gt;&lt;mi&gt;d&lt;/mi&gt;&lt;mi&gt;τ&lt;/mi&gt;&lt;mo&gt;&amp;apos;&lt;/mo&gt;&lt;/mrow&gt;&lt;/mrow&gt;&lt;/mtd&gt;&lt;/mtr&gt;&lt;mtr&gt;&lt;mtd&gt;&lt;mo&gt;=&lt;/mo&gt;&lt;mi&gt;E&lt;/mi&gt;&lt;mrow&gt;&lt;mo&gt;∫&lt;/mo&gt;&lt;mrow&gt;&lt;mstyle displaystyle=\&quot;true\&quot;&gt;&lt;mrow&gt;&lt;mo&gt;∫&lt;/mo&gt;&lt;mrow&gt;&lt;mi&gt;s&lt;/mi&gt;&lt;mo stretchy=\&quot;false\&quot;&gt;(&lt;/mo&gt;&lt;mi&gt;t&lt;/mi&gt;&lt;mo&gt;−&lt;/mo&gt;&lt;mi&gt;τ&lt;/mi&gt;&lt;mo stretchy=\&quot;false\&quot;&gt;)&lt;/mo&gt;&lt;/mrow&gt;&lt;/mrow&gt;&lt;/mstyle&gt;&lt;msub&gt;&lt;mi&gt;φ&lt;/mi&gt;&lt;mi&gt;h&lt;/mi&gt;&lt;/msub&gt;&lt;mo stretchy=\&quot;false\&quot;&gt;(&lt;/mo&gt;&lt;mi&gt;t&lt;/mi&gt;&lt;mo&gt;−&lt;/mo&gt;&lt;mi&gt;t&lt;/mi&gt;&lt;mo&gt;&amp;apos;&lt;/mo&gt;&lt;mo&gt;,&lt;/mo&gt;&lt;mi&gt;τ&lt;/mi&gt;&lt;mo&gt;,&lt;/mo&gt;&lt;mi&gt;τ&lt;/mi&gt;&lt;mo&gt;&amp;apos;&lt;/mo&gt;&lt;mo stretchy=\&quot;false\&quot;&gt;)&lt;/mo&gt;&lt;msup&gt;&lt;mi&gt;s&lt;/mi&gt;&lt;mo&gt;*&lt;/mo&gt;&lt;/msup&gt;&lt;mo stretchy=\&quot;false\&quot;&gt;(&lt;/mo&gt;&lt;mi&gt;t&lt;/mi&gt;&lt;mo&gt;&amp;apos;&lt;/mo&gt;&lt;mo&gt;−&lt;/mo&gt;&lt;mi&gt;τ&lt;/mi&gt;&lt;mo&gt;&amp;apos;&lt;/mo&gt;&lt;mo stretchy=\&quot;false\&quot;&gt;)&lt;/mo&gt;&lt;mi&gt;d&lt;/mi&gt;&lt;mi&gt;τ&lt;/mi&gt;&lt;mi&gt;d&lt;/mi&gt;&lt;mi&gt;τ&lt;/mi&gt;&lt;mo&gt;&amp;apos;&lt;/mo&gt;&lt;/mrow&gt;&lt;/mrow&gt;&lt;/mtd&gt;&lt;/mtr&gt;&lt;/mtable&gt;&lt;/math&gt;&quot;,&quot;origin&quot;:&quot;MathType for Microsoft Add-in&quot;,&quot;version&quot;:&quot;v3.20.0&quot;}" title="table row cell phi subscript i not stretchy left parenthesis t comma t apostrophe not stretchy right parenthesis equals text 𝔼 end text open curly brackets i not stretchy left parenthesis t not stretchy right parenthesis i to the power of asterisk times not stretchy left parenthesis t apostrophe not stretchy right parenthesis close curly brackets end cell row cell equals E integral integral s not stretchy left parenthesis t minus tau not stretchy right parenthesis text 𝔼 end text open curly brackets h not stretchy left parenthesis t comma tau not stretchy right parenthesis h to the power of asterisk times not stretchy left parenthesis t apostrophe comma tau apostrophe not stretchy right parenthesis close curly brackets s to the power of asterisk times not stretchy left parenthesis t apostrophe minus tau apostrophe not stretchy right parenthesis d tau d tau apostrophe end cell row cell equals E integral integral s not stretchy left parenthesis t minus tau not stretchy right parenthesis phi subscript h not stretchy left parenthesis t minus t apostrophe comma tau comma tau apostrophe not stretchy right parenthesis s to the power of asterisk times not stretchy left parenthesis t apostrophe minus tau apostrophe not stretchy right parenthesis d tau d tau apostrophe end cell end table"/>
                    <pic:cNvPicPr/>
                  </pic:nvPicPr>
                  <pic:blipFill>
                    <a:blip r:embed="rId450" cstate="print">
                      <a:extLst>
                        <a:ext uri="{28A0092B-C50C-407E-A947-70E740481C1C}">
                          <a14:useLocalDpi xmlns:a14="http://schemas.microsoft.com/office/drawing/2010/main" val="0"/>
                        </a:ext>
                      </a:extLst>
                    </a:blip>
                    <a:stretch>
                      <a:fillRect/>
                    </a:stretch>
                  </pic:blipFill>
                  <pic:spPr>
                    <a:xfrm>
                      <a:off x="0" y="0"/>
                      <a:ext cx="4204479" cy="111915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139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The inner correlation is a measure of the time variability of the channel which is then used to weight the signal correlation between two different delays and two different times.</w:t>
      </w:r>
    </w:p>
    <w:p w:rsidR="00894722" w:rsidRPr="003C066E" w:rsidRDefault="00894722" w:rsidP="002C66DD"/>
    <w:p w:rsidR="00894722" w:rsidRPr="003C066E" w:rsidRDefault="00894722" w:rsidP="002C66DD">
      <w:r w:rsidRPr="003C066E">
        <w:t>Let us now compute the output SINR for the conventional detector as a function of delay and Doppler, i.e. the normed ML correlator,</w:t>
      </w:r>
    </w:p>
    <w:p w:rsidR="00894722" w:rsidRPr="003C066E" w:rsidRDefault="00894722" w:rsidP="002C66DD"/>
    <w:p w:rsidR="00894722" w:rsidRPr="003C066E" w:rsidRDefault="00894722" w:rsidP="002C66DD">
      <w:r w:rsidRPr="003C066E">
        <w:tab/>
      </w:r>
      <w:r>
        <w:rPr>
          <w:noProof/>
          <w:position w:val="-25"/>
        </w:rPr>
        <w:drawing>
          <wp:inline distT="0" distB="0" distL="0" distR="0" wp14:anchorId="6CDBC897" wp14:editId="46AB4589">
            <wp:extent cx="2442464" cy="406400"/>
            <wp:effectExtent l="0" t="0" r="0" b="0"/>
            <wp:docPr id="2134464743"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o&gt;∫&lt;/mo&gt;&lt;mrow&gt;&lt;mi&gt;y&lt;/mi&gt;&lt;mo stretchy=\&quot;false\&quot;&gt;(&lt;/mo&gt;&lt;mi&gt;t&lt;/mi&gt;&lt;mo stretchy=\&quot;false\&quot;&gt;)&lt;/mo&gt;&lt;msup&gt;&lt;mi&gt;s&lt;/mi&gt;&lt;mo&gt;*&lt;/mo&gt;&lt;/msup&gt;&lt;mo stretchy=\&quot;false\&quot;&gt;(&lt;/mo&gt;&lt;mi&gt;t&lt;/mi&gt;&lt;mo&gt;−&lt;/mo&gt;&lt;mi&gt;τ&lt;/mi&gt;&lt;mo stretchy=\&quot;false\&quot;&gt;)&lt;/mo&gt;&lt;msup&gt;&lt;mi&gt;e&lt;/mi&gt;&lt;mrow&gt;&lt;mo&gt;−&lt;/mo&gt;&lt;mi&gt;j&lt;/mi&gt;&lt;mn&gt;2&lt;/mn&gt;&lt;mi&gt;π&lt;/mi&gt;&lt;mi&gt;ν&lt;/mi&gt;&lt;mi&gt;t&lt;/mi&gt;&lt;/mrow&gt;&lt;/msup&gt;&lt;mi&gt;d&lt;/mi&gt;&lt;mi&gt;t&lt;/mi&gt;&lt;/mrow&gt;&lt;/mrow&gt;&lt;/mrow&gt;&lt;/mfenced&gt;&lt;mn&gt;2&lt;/mn&gt;&lt;/msup&gt;&lt;/mrow&gt;&lt;/math&gt;&quot;,&quot;origin&quot;:&quot;MathType for Microsoft Add-in&quot;,&quot;version&quot;:&quot;v3.20.0&quot;}" title="z not stretchy left parenthesis tau comma nu not stretchy right parenthesis equals open vertical bar integral y not stretchy left parenthesis t not stretchy right parenthesis s to the power of asterisk times not stretchy left parenthesis t minus tau not stretchy right parenthesis e to the power of negative j 2 pi nu t end exponent d t close vertical bar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z&lt;/mi&gt;&lt;mo stretchy=\&quot;false\&quot;&gt;(&lt;/mo&gt;&lt;mi&gt;τ&lt;/mi&gt;&lt;mo&gt;,&lt;/mo&gt;&lt;mi&gt;ν&lt;/mi&gt;&lt;mo stretchy=\&quot;false\&quot;&gt;)&lt;/mo&gt;&lt;mo&gt;=&lt;/mo&gt;&lt;msup&gt;&lt;mfenced close=\&quot;|\&quot; open=\&quot;|\&quot; wrs:valign=\&quot;middle\&quot;&gt;&lt;mrow&gt;&lt;mrow&gt;&lt;mo&gt;∫&lt;/mo&gt;&lt;mrow&gt;&lt;mi&gt;y&lt;/mi&gt;&lt;mo stretchy=\&quot;false\&quot;&gt;(&lt;/mo&gt;&lt;mi&gt;t&lt;/mi&gt;&lt;mo stretchy=\&quot;false\&quot;&gt;)&lt;/mo&gt;&lt;msup&gt;&lt;mi&gt;s&lt;/mi&gt;&lt;mo&gt;*&lt;/mo&gt;&lt;/msup&gt;&lt;mo stretchy=\&quot;false\&quot;&gt;(&lt;/mo&gt;&lt;mi&gt;t&lt;/mi&gt;&lt;mo&gt;−&lt;/mo&gt;&lt;mi&gt;τ&lt;/mi&gt;&lt;mo stretchy=\&quot;false\&quot;&gt;)&lt;/mo&gt;&lt;msup&gt;&lt;mi&gt;e&lt;/mi&gt;&lt;mrow&gt;&lt;mo&gt;−&lt;/mo&gt;&lt;mi&gt;j&lt;/mi&gt;&lt;mn&gt;2&lt;/mn&gt;&lt;mi&gt;π&lt;/mi&gt;&lt;mi&gt;ν&lt;/mi&gt;&lt;mi&gt;t&lt;/mi&gt;&lt;/mrow&gt;&lt;/msup&gt;&lt;mi&gt;d&lt;/mi&gt;&lt;mi&gt;t&lt;/mi&gt;&lt;/mrow&gt;&lt;/mrow&gt;&lt;/mrow&gt;&lt;/mfenced&gt;&lt;mn&gt;2&lt;/mn&gt;&lt;/msup&gt;&lt;/mrow&gt;&lt;/math&gt;&quot;,&quot;origin&quot;:&quot;MathType for Microsoft Add-in&quot;,&quot;version&quot;:&quot;v3.20.0&quot;}" title="z not stretchy left parenthesis tau comma nu not stretchy right parenthesis equals open vertical bar integral y not stretchy left parenthesis t not stretchy right parenthesis s to the power of asterisk times not stretchy left parenthesis t minus tau not stretchy right parenthesis e to the power of negative j 2 pi nu t end exponent d t close vertical bar squared"/>
                    <pic:cNvPicPr/>
                  </pic:nvPicPr>
                  <pic:blipFill>
                    <a:blip r:embed="rId451" cstate="print">
                      <a:extLst>
                        <a:ext uri="{28A0092B-C50C-407E-A947-70E740481C1C}">
                          <a14:useLocalDpi xmlns:a14="http://schemas.microsoft.com/office/drawing/2010/main" val="0"/>
                        </a:ext>
                      </a:extLst>
                    </a:blip>
                    <a:stretch>
                      <a:fillRect/>
                    </a:stretch>
                  </pic:blipFill>
                  <pic:spPr>
                    <a:xfrm>
                      <a:off x="0" y="0"/>
                      <a:ext cx="2442464" cy="4064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Define the SINR to be</w:t>
      </w:r>
    </w:p>
    <w:p w:rsidR="00894722" w:rsidRPr="003C066E" w:rsidRDefault="00894722" w:rsidP="002C66DD"/>
    <w:p w:rsidR="00894722" w:rsidRPr="003C066E" w:rsidRDefault="00894722" w:rsidP="002C66DD">
      <w:r w:rsidRPr="003C066E">
        <w:tab/>
      </w:r>
      <w:r>
        <w:rPr>
          <w:noProof/>
          <w:position w:val="-27"/>
        </w:rPr>
        <w:drawing>
          <wp:inline distT="0" distB="0" distL="0" distR="0" wp14:anchorId="33977C33" wp14:editId="55848BCA">
            <wp:extent cx="721360" cy="404368"/>
            <wp:effectExtent l="0" t="0" r="0" b="0"/>
            <wp:docPr id="2134464744" name="Picture 1" descr="{&quot;mathml&quot;:&quot;&lt;math style=\&quot;font-family:stix;font-size:12px;\&quot;&gt;&lt;mrow&gt;&lt;mi&gt;η&lt;/mi&gt;&lt;mo&gt;=&lt;/mo&gt;&lt;mfrac&gt;&lt;mrow&gt;&lt;msub&gt;&lt;mi&gt;z&lt;/mi&gt;&lt;mn&gt;1&lt;/mn&gt;&lt;/msub&gt;&lt;mo&gt;−&lt;/mo&gt;&lt;msub&gt;&lt;mi&gt;z&lt;/mi&gt;&lt;mn&gt;0&lt;/mn&gt;&lt;/msub&gt;&lt;/mrow&gt;&lt;mrow&gt;&lt;msub&gt;&lt;mi&gt;z&lt;/mi&gt;&lt;mn&gt;0&lt;/mn&gt;&lt;/msub&gt;&lt;/mrow&gt;&lt;/mfrac&gt;&lt;/mrow&gt;&lt;/math&gt;&quot;,&quot;origin&quot;:&quot;MathType for Microsoft Add-in&quot;,&quot;version&quot;:&quot;v3.20.0&quot;}" title="eta equals fraction numerator z subscript 1 minus z subscript 0 over denominator z subscript 0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η&lt;/mi&gt;&lt;mo&gt;=&lt;/mo&gt;&lt;mfrac&gt;&lt;mrow&gt;&lt;msub&gt;&lt;mi&gt;z&lt;/mi&gt;&lt;mn&gt;1&lt;/mn&gt;&lt;/msub&gt;&lt;mo&gt;−&lt;/mo&gt;&lt;msub&gt;&lt;mi&gt;z&lt;/mi&gt;&lt;mn&gt;0&lt;/mn&gt;&lt;/msub&gt;&lt;/mrow&gt;&lt;mrow&gt;&lt;msub&gt;&lt;mi&gt;z&lt;/mi&gt;&lt;mn&gt;0&lt;/mn&gt;&lt;/msub&gt;&lt;/mrow&gt;&lt;/mfrac&gt;&lt;/mrow&gt;&lt;/math&gt;&quot;,&quot;origin&quot;:&quot;MathType for Microsoft Add-in&quot;,&quot;version&quot;:&quot;v3.20.0&quot;}" title="eta equals fraction numerator z subscript 1 minus z subscript 0 over denominator z subscript 0 end fraction"/>
                    <pic:cNvPicPr/>
                  </pic:nvPicPr>
                  <pic:blipFill>
                    <a:blip r:embed="rId452" cstate="print">
                      <a:extLst>
                        <a:ext uri="{28A0092B-C50C-407E-A947-70E740481C1C}">
                          <a14:useLocalDpi xmlns:a14="http://schemas.microsoft.com/office/drawing/2010/main" val="0"/>
                        </a:ext>
                      </a:extLst>
                    </a:blip>
                    <a:stretch>
                      <a:fillRect/>
                    </a:stretch>
                  </pic:blipFill>
                  <pic:spPr>
                    <a:xfrm>
                      <a:off x="0" y="0"/>
                      <a:ext cx="721360" cy="4043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rPr>
        <w:drawing>
          <wp:inline distT="0" distB="0" distL="0" distR="0" wp14:anchorId="58F3A75D" wp14:editId="1668729B">
            <wp:extent cx="77216" cy="10160"/>
            <wp:effectExtent l="0" t="0" r="0" b="0"/>
            <wp:docPr id="2134464745"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w:t>
      </w:r>
    </w:p>
    <w:p w:rsidR="00894722" w:rsidRPr="003C066E" w:rsidRDefault="00894722" w:rsidP="002C66DD">
      <w:r w:rsidRPr="003C066E">
        <w:tab/>
      </w:r>
      <w:r>
        <w:rPr>
          <w:noProof/>
          <w:position w:val="-64"/>
        </w:rPr>
        <w:drawing>
          <wp:inline distT="0" distB="0" distL="0" distR="0" wp14:anchorId="4001534A" wp14:editId="0DE51374">
            <wp:extent cx="5102352" cy="798957"/>
            <wp:effectExtent l="0" t="0" r="0" b="0"/>
            <wp:docPr id="2134464746" name="Picture 1" descr="{&quot;mathml&quot;:&quot;&lt;math style=\&quot;font-family:stix;font-size:12px;\&quot;&gt;&lt;mrow&gt;&lt;mi&gt;S&lt;/mi&gt;&lt;mi&gt;I&lt;/mi&gt;&lt;mi&gt;N&lt;/mi&gt;&lt;mi&gt;R&lt;/mi&gt;&lt;mo&gt;=&lt;/mo&gt;&lt;mfrac&gt;&lt;mrow&gt;&lt;mfrac&gt;&lt;mi&gt;E&lt;/mi&gt;&lt;mrow&gt;&lt;msub&gt;&lt;mi&gt;N&lt;/mi&gt;&lt;mn&gt;0&lt;/mn&gt;&lt;/msub&gt;&lt;/mrow&gt;&lt;/mfrac&gt;&lt;/mrow&gt;&lt;mrow&gt;&lt;mn&gt;1&lt;/mn&gt;&lt;mo&gt;+&lt;/mo&gt;&lt;mfrac&gt;&lt;mi&gt;E&lt;/mi&gt;&lt;mrow&gt;&lt;msub&gt;&lt;mi&gt;N&lt;/mi&gt;&lt;mn&gt;0&lt;/mn&gt;&lt;/msub&gt;&lt;/mrow&gt;&lt;/mfrac&gt;&lt;mrow&gt;&lt;mo&gt;∫&lt;/mo&gt;&lt;mrow&gt;&lt;mstyle displaystyle=\&quot;true\&quot;&gt;&lt;mrow&gt;&lt;mo&gt;∫&lt;/mo&gt;&lt;mrow&gt;&lt;mstyle displaystyle=\&quot;true\&quot;&gt;&lt;mrow&gt;&lt;mo&gt;∫&lt;/mo&gt;&lt;mrow&gt;&lt;mi&gt;Φ&lt;/mi&gt;&lt;mo stretchy=\&quot;false\&quot;&gt;(&lt;/mo&gt;&lt;mi&gt;ν&lt;/mi&gt;&lt;mo&gt;,&lt;/mo&gt;&lt;mi&gt;τ&lt;/mi&gt;&lt;mo&gt;,&lt;/mo&gt;&lt;mi&gt;τ&lt;/mi&gt;&lt;mo&gt;&amp;apos;&lt;/mo&gt;&lt;mo stretchy=\&quot;false\&quot;&gt;)&lt;/mo&gt;&lt;mi&gt;χ&lt;/mi&gt;&lt;mo stretchy=\&quot;false\&quot;&gt;(&lt;/mo&gt;&lt;mi&gt;τ&lt;/mi&gt;&lt;mo&gt;−&lt;/mo&gt;&lt;msub&gt;&lt;mi&gt;τ&lt;/mi&gt;&lt;mn&gt;0&lt;/mn&gt;&lt;/msub&gt;&lt;mo&gt;,&lt;/mo&gt;&lt;mi&gt;ν&lt;/mi&gt;&lt;mo&gt;−&lt;/mo&gt;&lt;msub&gt;&lt;mi&gt;ν&lt;/mi&gt;&lt;mn&gt;0&lt;/mn&gt;&lt;/msub&gt;&lt;mo stretchy=\&quot;false\&quot;&gt;)&lt;/mo&gt;&lt;msup&gt;&lt;mi&gt;χ&lt;/mi&gt;&lt;mo&gt;*&lt;/mo&gt;&lt;/msup&gt;&lt;mo stretchy=\&quot;false\&quot;&gt;(&lt;/mo&gt;&lt;mi&gt;τ&lt;/mi&gt;&lt;mo&gt;&amp;apos;&lt;/mo&gt;&lt;mo&gt;−&lt;/mo&gt;&lt;msub&gt;&lt;mi&gt;τ&lt;/mi&gt;&lt;mn&gt;0&lt;/mn&gt;&lt;/msub&gt;&lt;mo&gt;,&lt;/mo&gt;&lt;mi&gt;ν&lt;/mi&gt;&lt;mo&gt;−&lt;/mo&gt;&lt;msub&gt;&lt;mi&gt;ν&lt;/mi&gt;&lt;mn&gt;0&lt;/mn&gt;&lt;/msub&gt;&lt;mo stretchy=\&quot;false\&quot;&gt;)&lt;/mo&gt;&lt;mi&gt;d&lt;/mi&gt;&lt;mi&gt;ν&lt;/mi&gt;&lt;mi&gt;d&lt;/mi&gt;&lt;mi&gt;τ&lt;/mi&gt;&lt;mi&gt;d&lt;/mi&gt;&lt;mi&gt;τ&lt;/mi&gt;&lt;mo&gt;&amp;apos;&lt;/mo&gt;&lt;/mrow&gt;&lt;/mrow&gt;&lt;/mstyle&gt;&lt;/mrow&gt;&lt;/mrow&gt;&lt;/mstyle&gt;&lt;/mrow&gt;&lt;/mrow&gt;&lt;/mrow&gt;&lt;/mfrac&gt;&lt;/mrow&gt;&lt;/math&gt;&quot;,&quot;origin&quot;:&quot;MathType for Microsoft Add-in&quot;,&quot;version&quot;:&quot;v3.20.0&quot;}" title="S I N R equals fraction numerator fraction numerator E over denominator N subscript 0 end fraction over denominator 1 plus fraction numerator E over denominator N subscript 0 end fraction integral integral integral capital phi not stretchy left parenthesis nu comma tau comma tau apostrophe not stretchy right parenthesis chi not stretchy left parenthesis tau minus tau subscript 0 comma nu minus nu subscript 0 not stretchy right parenthesis chi to the power of asterisk times not stretchy left parenthesis tau apostrophe minus tau subscript 0 comma nu minus nu subscript 0 not stretchy right parenthesis d nu d tau d tau apostrophe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i&gt;I&lt;/mi&gt;&lt;mi&gt;N&lt;/mi&gt;&lt;mi&gt;R&lt;/mi&gt;&lt;mo&gt;=&lt;/mo&gt;&lt;mfrac&gt;&lt;mrow&gt;&lt;mfrac&gt;&lt;mi&gt;E&lt;/mi&gt;&lt;mrow&gt;&lt;msub&gt;&lt;mi&gt;N&lt;/mi&gt;&lt;mn&gt;0&lt;/mn&gt;&lt;/msub&gt;&lt;/mrow&gt;&lt;/mfrac&gt;&lt;/mrow&gt;&lt;mrow&gt;&lt;mn&gt;1&lt;/mn&gt;&lt;mo&gt;+&lt;/mo&gt;&lt;mfrac&gt;&lt;mi&gt;E&lt;/mi&gt;&lt;mrow&gt;&lt;msub&gt;&lt;mi&gt;N&lt;/mi&gt;&lt;mn&gt;0&lt;/mn&gt;&lt;/msub&gt;&lt;/mrow&gt;&lt;/mfrac&gt;&lt;mrow&gt;&lt;mo&gt;∫&lt;/mo&gt;&lt;mrow&gt;&lt;mstyle displaystyle=\&quot;true\&quot;&gt;&lt;mrow&gt;&lt;mo&gt;∫&lt;/mo&gt;&lt;mrow&gt;&lt;mstyle displaystyle=\&quot;true\&quot;&gt;&lt;mrow&gt;&lt;mo&gt;∫&lt;/mo&gt;&lt;mrow&gt;&lt;mi&gt;Φ&lt;/mi&gt;&lt;mo stretchy=\&quot;false\&quot;&gt;(&lt;/mo&gt;&lt;mi&gt;ν&lt;/mi&gt;&lt;mo&gt;,&lt;/mo&gt;&lt;mi&gt;τ&lt;/mi&gt;&lt;mo&gt;,&lt;/mo&gt;&lt;mi&gt;τ&lt;/mi&gt;&lt;mo&gt;&amp;apos;&lt;/mo&gt;&lt;mo stretchy=\&quot;false\&quot;&gt;)&lt;/mo&gt;&lt;mi&gt;χ&lt;/mi&gt;&lt;mo stretchy=\&quot;false\&quot;&gt;(&lt;/mo&gt;&lt;mi&gt;τ&lt;/mi&gt;&lt;mo&gt;−&lt;/mo&gt;&lt;msub&gt;&lt;mi&gt;τ&lt;/mi&gt;&lt;mn&gt;0&lt;/mn&gt;&lt;/msub&gt;&lt;mo&gt;,&lt;/mo&gt;&lt;mi&gt;ν&lt;/mi&gt;&lt;mo&gt;−&lt;/mo&gt;&lt;msub&gt;&lt;mi&gt;ν&lt;/mi&gt;&lt;mn&gt;0&lt;/mn&gt;&lt;/msub&gt;&lt;mo stretchy=\&quot;false\&quot;&gt;)&lt;/mo&gt;&lt;msup&gt;&lt;mi&gt;χ&lt;/mi&gt;&lt;mo&gt;*&lt;/mo&gt;&lt;/msup&gt;&lt;mo stretchy=\&quot;false\&quot;&gt;(&lt;/mo&gt;&lt;mi&gt;τ&lt;/mi&gt;&lt;mo&gt;&amp;apos;&lt;/mo&gt;&lt;mo&gt;−&lt;/mo&gt;&lt;msub&gt;&lt;mi&gt;τ&lt;/mi&gt;&lt;mn&gt;0&lt;/mn&gt;&lt;/msub&gt;&lt;mo&gt;,&lt;/mo&gt;&lt;mi&gt;ν&lt;/mi&gt;&lt;mo&gt;−&lt;/mo&gt;&lt;msub&gt;&lt;mi&gt;ν&lt;/mi&gt;&lt;mn&gt;0&lt;/mn&gt;&lt;/msub&gt;&lt;mo stretchy=\&quot;false\&quot;&gt;)&lt;/mo&gt;&lt;mi&gt;d&lt;/mi&gt;&lt;mi&gt;ν&lt;/mi&gt;&lt;mi&gt;d&lt;/mi&gt;&lt;mi&gt;τ&lt;/mi&gt;&lt;mi&gt;d&lt;/mi&gt;&lt;mi&gt;τ&lt;/mi&gt;&lt;mo&gt;&amp;apos;&lt;/mo&gt;&lt;/mrow&gt;&lt;/mrow&gt;&lt;/mstyle&gt;&lt;/mrow&gt;&lt;/mrow&gt;&lt;/mstyle&gt;&lt;/mrow&gt;&lt;/mrow&gt;&lt;/mrow&gt;&lt;/mfrac&gt;&lt;/mrow&gt;&lt;/math&gt;&quot;,&quot;origin&quot;:&quot;MathType for Microsoft Add-in&quot;,&quot;version&quot;:&quot;v3.20.0&quot;}" title="S I N R equals fraction numerator fraction numerator E over denominator N subscript 0 end fraction over denominator 1 plus fraction numerator E over denominator N subscript 0 end fraction integral integral integral capital phi not stretchy left parenthesis nu comma tau comma tau apostrophe not stretchy right parenthesis chi not stretchy left parenthesis tau minus tau subscript 0 comma nu minus nu subscript 0 not stretchy right parenthesis chi to the power of asterisk times not stretchy left parenthesis tau apostrophe minus tau subscript 0 comma nu minus nu subscript 0 not stretchy right parenthesis d nu d tau d tau apostrophe end fraction"/>
                    <pic:cNvPicPr/>
                  </pic:nvPicPr>
                  <pic:blipFill>
                    <a:blip r:embed="rId453" cstate="print">
                      <a:extLst>
                        <a:ext uri="{28A0092B-C50C-407E-A947-70E740481C1C}">
                          <a14:useLocalDpi xmlns:a14="http://schemas.microsoft.com/office/drawing/2010/main" val="0"/>
                        </a:ext>
                      </a:extLst>
                    </a:blip>
                    <a:stretch>
                      <a:fillRect/>
                    </a:stretch>
                  </pic:blipFill>
                  <pic:spPr>
                    <a:xfrm>
                      <a:off x="0" y="0"/>
                      <a:ext cx="5102352" cy="798957"/>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p w:rsidR="00894722" w:rsidRPr="003C066E" w:rsidRDefault="00894722" w:rsidP="002C66DD">
      <w:r w:rsidRPr="003C066E">
        <w:t xml:space="preserve">Performance depends on the overlap between the reverbatin scattering function and the uncertainty functions at different delay times.  The correlation between the two uncertainty functions is weighted by the scattering function amplitude corresponding to the particular two delay values.  </w:t>
      </w:r>
    </w:p>
    <w:p w:rsidR="00894722" w:rsidRPr="003C066E" w:rsidRDefault="00894722" w:rsidP="002C66DD"/>
    <w:p w:rsidR="00894722" w:rsidRPr="003C066E" w:rsidRDefault="00894722" w:rsidP="002C66DD">
      <w:r w:rsidRPr="003C066E">
        <w:t xml:space="preserve">The above development can also be converted to a discrete forumulation in the cardinal variable for time and frequency, </w:t>
      </w:r>
      <w:r>
        <w:rPr>
          <w:noProof/>
        </w:rPr>
        <w:drawing>
          <wp:inline distT="0" distB="0" distL="0" distR="0" wp14:anchorId="28280D41" wp14:editId="23912E5D">
            <wp:extent cx="83312" cy="69088"/>
            <wp:effectExtent l="0" t="0" r="0" b="0"/>
            <wp:docPr id="2134464747" name="Picture 1" descr="{&quot;mathml&quot;:&quot;&lt;math display=\&quot;block\&quot; style=\&quot;font-family:stix;font-size:12px;\&quot;&gt;&lt;mi&gt;n&lt;/mi&gt;&lt;/math&gt;&quot;,&quot;origin&quot;:&quot;MathType for Microsoft Add-in&quot;,&quot;version&quot;:&quot;v3.20.0&quot;}" tit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n&lt;/mi&gt;&lt;/math&gt;&quot;,&quot;origin&quot;:&quot;MathType for Microsoft Add-in&quot;,&quot;version&quot;:&quot;v3.20.0&quot;}" title="n"/>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83312" cy="69088"/>
                    </a:xfrm>
                    <a:prstGeom prst="rect">
                      <a:avLst/>
                    </a:prstGeom>
                  </pic:spPr>
                </pic:pic>
              </a:graphicData>
            </a:graphic>
          </wp:inline>
        </w:drawing>
      </w:r>
      <w:r w:rsidRPr="003C066E">
        <w:t xml:space="preserve"> and </w:t>
      </w:r>
      <w:r>
        <w:rPr>
          <w:noProof/>
        </w:rPr>
        <w:drawing>
          <wp:inline distT="0" distB="0" distL="0" distR="0" wp14:anchorId="13AC5EA9" wp14:editId="56B827B3">
            <wp:extent cx="75184" cy="107696"/>
            <wp:effectExtent l="0" t="0" r="0" b="0"/>
            <wp:docPr id="2134464748" name="Picture 1" descr="{&quot;mathml&quot;:&quot;&lt;math display=\&quot;block\&quot; style=\&quot;font-family:stix;font-size:12px;\&quot;&gt;&lt;mi&gt;k&lt;/mi&gt;&lt;/math&gt;&quot;,&quot;origin&quot;:&quot;MathType for Microsoft Add-in&quot;,&quot;version&quot;:&quot;v3.20.0&quot;}" titl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k&lt;/mi&gt;&lt;/math&gt;&quot;,&quot;origin&quot;:&quot;MathType for Microsoft Add-in&quot;,&quot;version&quot;:&quot;v3.20.0&quot;}" title="k"/>
                    <pic:cNvPicPr/>
                  </pic:nvPicPr>
                  <pic:blipFill>
                    <a:blip r:embed="rId455" cstate="print">
                      <a:extLst>
                        <a:ext uri="{28A0092B-C50C-407E-A947-70E740481C1C}">
                          <a14:useLocalDpi xmlns:a14="http://schemas.microsoft.com/office/drawing/2010/main" val="0"/>
                        </a:ext>
                      </a:extLst>
                    </a:blip>
                    <a:stretch>
                      <a:fillRect/>
                    </a:stretch>
                  </pic:blipFill>
                  <pic:spPr>
                    <a:xfrm>
                      <a:off x="0" y="0"/>
                      <a:ext cx="75184" cy="107696"/>
                    </a:xfrm>
                    <a:prstGeom prst="rect">
                      <a:avLst/>
                    </a:prstGeom>
                  </pic:spPr>
                </pic:pic>
              </a:graphicData>
            </a:graphic>
          </wp:inline>
        </w:drawing>
      </w:r>
      <w:r w:rsidRPr="003C066E">
        <w:t>.  This leads to a vector model which we now develop.</w:t>
      </w:r>
    </w:p>
    <w:p w:rsidR="00894722" w:rsidRPr="00873837" w:rsidRDefault="00894722" w:rsidP="002C66DD">
      <w:pPr>
        <w:pStyle w:val="Heading2"/>
      </w:pPr>
      <w:bookmarkStart w:id="98" w:name="_Toc280363850"/>
      <w:bookmarkStart w:id="99" w:name="_Toc209787693"/>
      <w:bookmarkStart w:id="100" w:name="_Toc229857349"/>
      <w:bookmarkStart w:id="101" w:name="_Toc229926402"/>
      <w:r w:rsidRPr="00873837">
        <w:t>Sonar/Radar Equation</w:t>
      </w:r>
      <w:bookmarkEnd w:id="98"/>
      <w:bookmarkEnd w:id="99"/>
      <w:bookmarkEnd w:id="100"/>
      <w:bookmarkEnd w:id="101"/>
    </w:p>
    <w:p w:rsidR="00894722" w:rsidRPr="003C066E" w:rsidRDefault="00894722" w:rsidP="002C66DD"/>
    <w:p w:rsidR="00894722" w:rsidRPr="003C066E" w:rsidRDefault="00894722" w:rsidP="002C66DD">
      <w:r w:rsidRPr="003C066E">
        <w:t>The input SNR to the signal processor for the model</w:t>
      </w:r>
    </w:p>
    <w:p w:rsidR="00894722" w:rsidRPr="003C066E" w:rsidRDefault="00894722" w:rsidP="002C66DD"/>
    <w:p w:rsidR="00894722" w:rsidRPr="003C066E" w:rsidRDefault="00894722" w:rsidP="002C66DD">
      <w:r w:rsidRPr="003C066E">
        <w:tab/>
      </w:r>
      <w:r>
        <w:rPr>
          <w:noProof/>
          <w:position w:val="-5"/>
        </w:rPr>
        <w:drawing>
          <wp:inline distT="0" distB="0" distL="0" distR="0" wp14:anchorId="71D7E19B" wp14:editId="01F6E083">
            <wp:extent cx="530352" cy="117856"/>
            <wp:effectExtent l="0" t="0" r="0" b="0"/>
            <wp:docPr id="2134464749" name="Picture 1" descr="{&quot;mathml&quot;:&quot;&lt;math style=\&quot;font-family:stix;font-size:12px;\&quot;&gt;&lt;mrow&gt;&lt;mi&gt;y&lt;/mi&gt;&lt;mo&gt;=&lt;/mo&gt;&lt;mi&gt;x&lt;/mi&gt;&lt;mo&gt;+&lt;/mo&gt;&lt;mi&gt;g&lt;/mi&gt;&lt;/mrow&gt;&lt;/math&gt;&quot;,&quot;origin&quot;:&quot;MathType for Microsoft Add-in&quot;,&quot;version&quot;:&quot;v3.20.0&quot;}" title="y equals x plus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y&lt;/mi&gt;&lt;mo&gt;=&lt;/mo&gt;&lt;mi&gt;x&lt;/mi&gt;&lt;mo&gt;+&lt;/mo&gt;&lt;mi&gt;g&lt;/mi&gt;&lt;/mrow&gt;&lt;/math&gt;&quot;,&quot;origin&quot;:&quot;MathType for Microsoft Add-in&quot;,&quot;version&quot;:&quot;v3.20.0&quot;}" title="y equals x plus g"/>
                    <pic:cNvPicPr/>
                  </pic:nvPicPr>
                  <pic:blipFill>
                    <a:blip r:embed="rId456" cstate="print">
                      <a:extLst>
                        <a:ext uri="{28A0092B-C50C-407E-A947-70E740481C1C}">
                          <a14:useLocalDpi xmlns:a14="http://schemas.microsoft.com/office/drawing/2010/main" val="0"/>
                        </a:ext>
                      </a:extLst>
                    </a:blip>
                    <a:stretch>
                      <a:fillRect/>
                    </a:stretch>
                  </pic:blipFill>
                  <pic:spPr>
                    <a:xfrm>
                      <a:off x="0" y="0"/>
                      <a:ext cx="530352" cy="11785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is</w:t>
      </w:r>
    </w:p>
    <w:p w:rsidR="00894722" w:rsidRPr="003C066E" w:rsidRDefault="00894722" w:rsidP="002C66DD">
      <w:r w:rsidRPr="003C066E">
        <w:t xml:space="preserve"> </w:t>
      </w:r>
      <w:r>
        <w:rPr>
          <w:noProof/>
        </w:rPr>
        <w:drawing>
          <wp:inline distT="0" distB="0" distL="0" distR="0" wp14:anchorId="770FB5F6" wp14:editId="30C49D4D">
            <wp:extent cx="77216" cy="10160"/>
            <wp:effectExtent l="0" t="0" r="0" b="0"/>
            <wp:docPr id="2134464750"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p>
    <w:p w:rsidR="00894722" w:rsidRPr="003C066E" w:rsidRDefault="00894722" w:rsidP="002C66DD">
      <w:pPr>
        <w:jc w:val="center"/>
      </w:pPr>
      <w:r>
        <w:rPr>
          <w:noProof/>
          <w:position w:val="-27"/>
        </w:rPr>
        <w:drawing>
          <wp:inline distT="0" distB="0" distL="0" distR="0" wp14:anchorId="01D351D7" wp14:editId="22F767CB">
            <wp:extent cx="1156208" cy="410464"/>
            <wp:effectExtent l="0" t="0" r="0" b="0"/>
            <wp:docPr id="2134464751" name="Picture 1" descr="{&quot;mathml&quot;:&quot;&lt;math display=\&quot;block\&quot; style=\&quot;font-family:stix;font-size:12px;\&quot;&gt;&lt;mrow&gt;&lt;mi&gt;η&lt;/mi&gt;&lt;mo&gt;=&lt;/mo&gt;&lt;mfrac&gt;&lt;mrow&gt;&lt;msup&gt;&lt;mfenced close=\&quot;‖\&quot; open=\&quot;‖\&quot; wrs:valign=\&quot;middle\&quot;&gt;&lt;mi&gt;x&lt;/mi&gt;&lt;/mfenced&gt;&lt;mn&gt;2&lt;/mn&gt;&lt;/msup&gt;&lt;/mrow&gt;&lt;mrow&gt;&lt;mtext&gt;𝔼&lt;/mtext&gt;&lt;msup&gt;&lt;mfenced close=\&quot;‖\&quot; open=\&quot;‖\&quot; wrs:valign=\&quot;middle\&quot;&gt;&lt;mi&gt;g&lt;/mi&gt;&lt;/mfenced&gt;&lt;mn&gt;2&lt;/mn&gt;&lt;/msup&gt;&lt;/mrow&gt;&lt;/mfrac&gt;&lt;mo&gt;=&lt;/mo&gt;&lt;mfrac&gt;&lt;mi&gt;E&lt;/mi&gt;&lt;mrow&gt;&lt;mi&gt;N&lt;/mi&gt;&lt;msubsup&gt;&lt;mi&gt;σ&lt;/mi&gt;&lt;mrow/&gt;&lt;mn&gt;2&lt;/mn&gt;&lt;/msubsup&gt;&lt;/mrow&gt;&lt;/mfrac&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frac&gt;&lt;mrow&gt;&lt;msup&gt;&lt;mfenced close=\&quot;‖\&quot; open=\&quot;‖\&quot; wrs:valign=\&quot;middle\&quot;&gt;&lt;mi&gt;x&lt;/mi&gt;&lt;/mfenced&gt;&lt;mn&gt;2&lt;/mn&gt;&lt;/msup&gt;&lt;/mrow&gt;&lt;mrow&gt;&lt;mtext&gt;𝔼&lt;/mtext&gt;&lt;msup&gt;&lt;mfenced close=\&quot;‖\&quot; open=\&quot;‖\&quot; wrs:valign=\&quot;middle\&quot;&gt;&lt;mi&gt;g&lt;/mi&gt;&lt;/mfenced&gt;&lt;mn&gt;2&lt;/mn&gt;&lt;/msup&gt;&lt;/mrow&gt;&lt;/mfrac&gt;&lt;mo&gt;=&lt;/mo&gt;&lt;mfrac&gt;&lt;mi&gt;E&lt;/mi&gt;&lt;mrow&gt;&lt;mi&gt;N&lt;/mi&gt;&lt;msubsup&gt;&lt;mi&gt;σ&lt;/mi&gt;&lt;mrow/&gt;&lt;mn&gt;2&lt;/mn&gt;&lt;/msubsup&gt;&lt;/mrow&gt;&lt;/mfrac&gt;&lt;/mrow&gt;&lt;/math&gt;&quot;,&quot;origin&quot;:&quot;MathType for Microsoft Add-in&quot;,&quot;version&quot;:&quot;v3.20.0&quot;}"/>
                    <pic:cNvPicPr/>
                  </pic:nvPicPr>
                  <pic:blipFill>
                    <a:blip r:embed="rId457" cstate="print">
                      <a:extLst>
                        <a:ext uri="{28A0092B-C50C-407E-A947-70E740481C1C}">
                          <a14:useLocalDpi xmlns:a14="http://schemas.microsoft.com/office/drawing/2010/main" val="0"/>
                        </a:ext>
                      </a:extLst>
                    </a:blip>
                    <a:stretch>
                      <a:fillRect/>
                    </a:stretch>
                  </pic:blipFill>
                  <pic:spPr>
                    <a:xfrm>
                      <a:off x="0" y="0"/>
                      <a:ext cx="1156208" cy="410464"/>
                    </a:xfrm>
                    <a:prstGeom prst="rect">
                      <a:avLst/>
                    </a:prstGeom>
                  </pic:spPr>
                </pic:pic>
              </a:graphicData>
            </a:graphic>
          </wp:inline>
        </w:drawing>
      </w:r>
    </w:p>
    <w:p w:rsidR="00894722" w:rsidRPr="003C066E" w:rsidRDefault="00894722" w:rsidP="002C66DD"/>
    <w:p w:rsidR="00894722" w:rsidRPr="003C066E" w:rsidRDefault="00894722" w:rsidP="002C66DD">
      <w:r w:rsidRPr="003C066E">
        <w:t xml:space="preserve">which for a constant amplitude received signal and complex white noise </w:t>
      </w:r>
      <w:r>
        <w:rPr>
          <w:noProof/>
        </w:rPr>
        <w:drawing>
          <wp:inline distT="0" distB="0" distL="0" distR="0" wp14:anchorId="0855A38E" wp14:editId="587029AB">
            <wp:extent cx="77216" cy="10160"/>
            <wp:effectExtent l="0" t="0" r="0" b="0"/>
            <wp:docPr id="2134464752" name="Picture 1" descr="{&quot;mathml&quot;:&quot;&lt;math style=\&quot;font-family:stix;font-size:12px;\&quot;/&gt;&quot;,&quot;origin&quot;:&quot;MathType for Microsoft Add-in&quot;,&quot;version&quot;:&quot;v3.20.0&quot;}" title="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quot;,&quot;origin&quot;:&quot;MathType for Microsoft Add-in&quot;,&quot;version&quot;:&quot;v3.20.0&quot;}" title="blank"/>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77216" cy="10160"/>
                    </a:xfrm>
                    <a:prstGeom prst="rect">
                      <a:avLst/>
                    </a:prstGeom>
                  </pic:spPr>
                </pic:pic>
              </a:graphicData>
            </a:graphic>
          </wp:inline>
        </w:drawing>
      </w:r>
      <w:r w:rsidRPr="003C066E">
        <w:t xml:space="preserve"> is </w:t>
      </w:r>
      <w:r>
        <w:rPr>
          <w:noProof/>
          <w:position w:val="-5"/>
        </w:rPr>
        <w:drawing>
          <wp:inline distT="0" distB="0" distL="0" distR="0" wp14:anchorId="61FB6FF8" wp14:editId="060357B0">
            <wp:extent cx="690880" cy="156464"/>
            <wp:effectExtent l="0" t="0" r="0" b="0"/>
            <wp:docPr id="2134464753" name="Picture 1" descr="{&quot;mathml&quot;:&quot;&lt;math display=\&quot;block\&quot; style=\&quot;font-family:stix;font-size:12px;\&quot;&gt;&lt;mrow&gt;&lt;mi&gt;η&lt;/mi&gt;&lt;mo&gt;=&lt;/mo&gt;&lt;msup&gt;&lt;mi&gt;A&lt;/mi&gt;&lt;mn&gt;2&lt;/mn&gt;&lt;/msup&gt;&lt;mo&gt;/&lt;/mo&gt;&lt;mn&gt;2&lt;/mn&gt;&lt;msubsup&gt;&lt;mi&gt;σ&lt;/mi&gt;&lt;mrow/&gt;&lt;mn&gt;2&lt;/mn&gt;&lt;/msubsup&gt;&lt;/mrow&gt;&lt;/math&gt;&quot;,&quot;origin&quot;:&quot;MathType for Microsoft Add-in&quot;,&quot;version&quot;:&quot;v3.20.0&quot;}" title="eta equals A squared divided by 2 sigma subscript blank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η&lt;/mi&gt;&lt;mo&gt;=&lt;/mo&gt;&lt;msup&gt;&lt;mi&gt;A&lt;/mi&gt;&lt;mn&gt;2&lt;/mn&gt;&lt;/msup&gt;&lt;mo&gt;/&lt;/mo&gt;&lt;mn&gt;2&lt;/mn&gt;&lt;msubsup&gt;&lt;mi&gt;σ&lt;/mi&gt;&lt;mrow/&gt;&lt;mn&gt;2&lt;/mn&gt;&lt;/msubsup&gt;&lt;/mrow&gt;&lt;/math&gt;&quot;,&quot;origin&quot;:&quot;MathType for Microsoft Add-in&quot;,&quot;version&quot;:&quot;v3.20.0&quot;}" title="eta equals A squared divided by 2 sigma subscript blank superscript 2"/>
                    <pic:cNvPicPr/>
                  </pic:nvPicPr>
                  <pic:blipFill>
                    <a:blip r:embed="rId458" cstate="print">
                      <a:extLst>
                        <a:ext uri="{28A0092B-C50C-407E-A947-70E740481C1C}">
                          <a14:useLocalDpi xmlns:a14="http://schemas.microsoft.com/office/drawing/2010/main" val="0"/>
                        </a:ext>
                      </a:extLst>
                    </a:blip>
                    <a:stretch>
                      <a:fillRect/>
                    </a:stretch>
                  </pic:blipFill>
                  <pic:spPr>
                    <a:xfrm>
                      <a:off x="0" y="0"/>
                      <a:ext cx="690880" cy="156464"/>
                    </a:xfrm>
                    <a:prstGeom prst="rect">
                      <a:avLst/>
                    </a:prstGeom>
                  </pic:spPr>
                </pic:pic>
              </a:graphicData>
            </a:graphic>
          </wp:inline>
        </w:drawing>
      </w:r>
      <w:r w:rsidRPr="003C066E">
        <w:t>.  The output SNR is given by the deflection</w:t>
      </w:r>
    </w:p>
    <w:p w:rsidR="00894722" w:rsidRPr="003C066E" w:rsidRDefault="00894722" w:rsidP="002C66DD"/>
    <w:p w:rsidR="00894722" w:rsidRPr="003C066E" w:rsidRDefault="00894722" w:rsidP="002C66DD">
      <w:r w:rsidRPr="003C066E">
        <w:tab/>
      </w:r>
      <w:r>
        <w:rPr>
          <w:noProof/>
          <w:position w:val="-27"/>
        </w:rPr>
        <w:drawing>
          <wp:inline distT="0" distB="0" distL="0" distR="0" wp14:anchorId="49479F34" wp14:editId="5BB3646E">
            <wp:extent cx="778256" cy="438912"/>
            <wp:effectExtent l="0" t="0" r="0" b="0"/>
            <wp:docPr id="2134464754" name="Picture 1" descr="{&quot;mathml&quot;:&quot;&lt;math style=\&quot;font-family:stix;font-size:12px;\&quot;&gt;&lt;mrow&gt;&lt;mi&gt;d&lt;/mi&gt;&lt;mo&gt;=&lt;/mo&gt;&lt;mfrac&gt;&lt;mrow&gt;&lt;msub&gt;&lt;mi&gt;Z&lt;/mi&gt;&lt;mn&gt;1&lt;/mn&gt;&lt;/msub&gt;&lt;mo&gt;−&lt;/mo&gt;&lt;msub&gt;&lt;mi&gt;Z&lt;/mi&gt;&lt;mn&gt;0&lt;/mn&gt;&lt;/msub&gt;&lt;/mrow&gt;&lt;mrow&gt;&lt;msub&gt;&lt;mi&gt;σ&lt;/mi&gt;&lt;mn&gt;0&lt;/mn&gt;&lt;/msub&gt;&lt;/mrow&gt;&lt;/mfrac&gt;&lt;/mrow&gt;&lt;/math&gt;&quot;,&quot;origin&quot;:&quot;MathType for Microsoft Add-in&quot;,&quot;version&quot;:&quot;v3.20.0&quot;}" title="d equals fraction numerator Z subscript 1 minus Z subscript 0 over denominator sigma subscript 0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d&lt;/mi&gt;&lt;mo&gt;=&lt;/mo&gt;&lt;mfrac&gt;&lt;mrow&gt;&lt;msub&gt;&lt;mi&gt;Z&lt;/mi&gt;&lt;mn&gt;1&lt;/mn&gt;&lt;/msub&gt;&lt;mo&gt;−&lt;/mo&gt;&lt;msub&gt;&lt;mi&gt;Z&lt;/mi&gt;&lt;mn&gt;0&lt;/mn&gt;&lt;/msub&gt;&lt;/mrow&gt;&lt;mrow&gt;&lt;msub&gt;&lt;mi&gt;σ&lt;/mi&gt;&lt;mn&gt;0&lt;/mn&gt;&lt;/msub&gt;&lt;/mrow&gt;&lt;/mfrac&gt;&lt;/mrow&gt;&lt;/math&gt;&quot;,&quot;origin&quot;:&quot;MathType for Microsoft Add-in&quot;,&quot;version&quot;:&quot;v3.20.0&quot;}" title="d equals fraction numerator Z subscript 1 minus Z subscript 0 over denominator sigma subscript 0 end fraction"/>
                    <pic:cNvPicPr/>
                  </pic:nvPicPr>
                  <pic:blipFill>
                    <a:blip r:embed="rId459" cstate="print">
                      <a:extLst>
                        <a:ext uri="{28A0092B-C50C-407E-A947-70E740481C1C}">
                          <a14:useLocalDpi xmlns:a14="http://schemas.microsoft.com/office/drawing/2010/main" val="0"/>
                        </a:ext>
                      </a:extLst>
                    </a:blip>
                    <a:stretch>
                      <a:fillRect/>
                    </a:stretch>
                  </pic:blipFill>
                  <pic:spPr>
                    <a:xfrm>
                      <a:off x="0" y="0"/>
                      <a:ext cx="778256" cy="4389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144</w:instrText>
      </w:r>
      <w:r w:rsidRPr="003C066E">
        <w:rPr>
          <w:noProof/>
        </w:rPr>
        <w:fldChar w:fldCharType="end"/>
      </w:r>
      <w:r w:rsidRPr="003C066E">
        <w:instrText>)</w:instrText>
      </w:r>
      <w:r w:rsidRPr="003C066E">
        <w:fldChar w:fldCharType="end"/>
      </w:r>
    </w:p>
    <w:p w:rsidR="00894722" w:rsidRPr="003C066E" w:rsidRDefault="00894722" w:rsidP="002C66DD">
      <w:r w:rsidRPr="003C066E">
        <w:t>where</w:t>
      </w:r>
    </w:p>
    <w:p w:rsidR="00894722" w:rsidRPr="003C066E" w:rsidRDefault="00894722" w:rsidP="002C66DD"/>
    <w:p w:rsidR="00894722" w:rsidRPr="003C066E" w:rsidRDefault="00894722" w:rsidP="002C66DD">
      <w:r w:rsidRPr="003C066E">
        <w:tab/>
      </w:r>
      <w:r>
        <w:rPr>
          <w:noProof/>
          <w:position w:val="-34"/>
        </w:rPr>
        <w:drawing>
          <wp:inline distT="0" distB="0" distL="0" distR="0" wp14:anchorId="0C20C84D" wp14:editId="60B0DA82">
            <wp:extent cx="1454912" cy="532384"/>
            <wp:effectExtent l="0" t="0" r="0" b="0"/>
            <wp:docPr id="2134464755" name="Picture 1" descr="{&quot;mathml&quot;:&quot;&lt;math style=\&quot;font-family:stix;font-size:12px;\&quot;&gt;&lt;mtable columnalign=\&quot;left\&quot;&gt;&lt;mtr&gt;&lt;mtd&gt;&lt;msub&gt;&lt;mi&gt;Z&lt;/mi&gt;&lt;mi&gt;i&lt;/mi&gt;&lt;/msub&gt;&lt;mo&gt;≜&lt;/mo&gt;&lt;mtext&gt;𝔼&lt;/mtext&gt;&lt;mfenced close=\&quot;}\&quot; open=\&quot;{\&quot; wrs:valign=\&quot;middle\&quot;&gt;&lt;mrow&gt;&lt;mi&gt;Z&lt;/mi&gt;&lt;mo&gt;|&lt;/mo&gt;&lt;msub&gt;&lt;mtext&gt;ℋ&lt;/mtext&gt;&lt;mi&gt;i&lt;/mi&gt;&lt;/msub&gt;&lt;/mrow&gt;&lt;/mfenced&gt;&lt;mo&gt;,&lt;/mo&gt;&lt;mi&gt;i&lt;/mi&gt;&lt;mo&gt;=&lt;/mo&gt;&lt;mn&gt;0&lt;/mn&gt;&lt;mo&gt;,&lt;/mo&gt;&lt;mn&gt;1&lt;/mn&gt;&lt;/mtd&gt;&lt;/mtr&gt;&lt;mtr&gt;&lt;mtd&gt;&lt;msubsup&gt;&lt;mi&gt;σ&lt;/mi&gt;&lt;mn&gt;0&lt;/mn&gt;&lt;mn&gt;2&lt;/mn&gt;&lt;/msubsup&gt;&lt;mo&gt;≜&lt;/mo&gt;&lt;mtext&gt;𝔼&lt;/mtext&gt;&lt;mfenced close=\&quot;}\&quot; open=\&quot;{\&quot; wrs:valign=\&quot;middle\&quot;&gt;&lt;mrow&gt;&lt;msup&gt;&lt;mi&gt;Z&lt;/mi&gt;&lt;mn&gt;2&lt;/mn&gt;&lt;/msup&gt;&lt;mo&gt;|&lt;/mo&gt;&lt;msub&gt;&lt;mtext&gt;ℋ&lt;/mtext&gt;&lt;mn&gt;0&lt;/mn&gt;&lt;/msub&gt;&lt;/mrow&gt;&lt;/mfenced&gt;&lt;/mtd&gt;&lt;/mtr&gt;&lt;/mtable&gt;&lt;/math&gt;&quot;,&quot;origin&quot;:&quot;MathType for Microsoft Add-in&quot;,&quot;version&quot;:&quot;v3.20.0&quot;}" title="table row cell Z subscript i ≜ text 𝔼 end text open curly brackets Z vertical line text ℋ end text subscript i close curly brackets comma i equals 0 comma 1 end cell row cell sigma subscript 0 superscript 2 ≜ text 𝔼 end text open curly brackets Z squared vertical line text ℋ end text subscript 0 close curly bracket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columnalign=\&quot;left\&quot;&gt;&lt;mtr&gt;&lt;mtd&gt;&lt;msub&gt;&lt;mi&gt;Z&lt;/mi&gt;&lt;mi&gt;i&lt;/mi&gt;&lt;/msub&gt;&lt;mo&gt;≜&lt;/mo&gt;&lt;mtext&gt;𝔼&lt;/mtext&gt;&lt;mfenced close=\&quot;}\&quot; open=\&quot;{\&quot; wrs:valign=\&quot;middle\&quot;&gt;&lt;mrow&gt;&lt;mi&gt;Z&lt;/mi&gt;&lt;mo&gt;|&lt;/mo&gt;&lt;msub&gt;&lt;mtext&gt;ℋ&lt;/mtext&gt;&lt;mi&gt;i&lt;/mi&gt;&lt;/msub&gt;&lt;/mrow&gt;&lt;/mfenced&gt;&lt;mo&gt;,&lt;/mo&gt;&lt;mi&gt;i&lt;/mi&gt;&lt;mo&gt;=&lt;/mo&gt;&lt;mn&gt;0&lt;/mn&gt;&lt;mo&gt;,&lt;/mo&gt;&lt;mn&gt;1&lt;/mn&gt;&lt;/mtd&gt;&lt;/mtr&gt;&lt;mtr&gt;&lt;mtd&gt;&lt;msubsup&gt;&lt;mi&gt;σ&lt;/mi&gt;&lt;mn&gt;0&lt;/mn&gt;&lt;mn&gt;2&lt;/mn&gt;&lt;/msubsup&gt;&lt;mo&gt;≜&lt;/mo&gt;&lt;mtext&gt;𝔼&lt;/mtext&gt;&lt;mfenced close=\&quot;}\&quot; open=\&quot;{\&quot; wrs:valign=\&quot;middle\&quot;&gt;&lt;mrow&gt;&lt;msup&gt;&lt;mi&gt;Z&lt;/mi&gt;&lt;mn&gt;2&lt;/mn&gt;&lt;/msup&gt;&lt;mo&gt;|&lt;/mo&gt;&lt;msub&gt;&lt;mtext&gt;ℋ&lt;/mtext&gt;&lt;mn&gt;0&lt;/mn&gt;&lt;/msub&gt;&lt;/mrow&gt;&lt;/mfenced&gt;&lt;/mtd&gt;&lt;/mtr&gt;&lt;/mtable&gt;&lt;/math&gt;&quot;,&quot;origin&quot;:&quot;MathType for Microsoft Add-in&quot;,&quot;version&quot;:&quot;v3.20.0&quot;}" title="table row cell Z subscript i ≜ text 𝔼 end text open curly brackets Z vertical line text ℋ end text subscript i close curly brackets comma i equals 0 comma 1 end cell row cell sigma subscript 0 superscript 2 ≜ text 𝔼 end text open curly brackets Z squared vertical line text ℋ end text subscript 0 close curly brackets end cell end table"/>
                    <pic:cNvPicPr/>
                  </pic:nvPicPr>
                  <pic:blipFill>
                    <a:blip r:embed="rId460" cstate="print">
                      <a:extLst>
                        <a:ext uri="{28A0092B-C50C-407E-A947-70E740481C1C}">
                          <a14:useLocalDpi xmlns:a14="http://schemas.microsoft.com/office/drawing/2010/main" val="0"/>
                        </a:ext>
                      </a:extLst>
                    </a:blip>
                    <a:stretch>
                      <a:fillRect/>
                    </a:stretch>
                  </pic:blipFill>
                  <pic:spPr>
                    <a:xfrm>
                      <a:off x="0" y="0"/>
                      <a:ext cx="1454912" cy="5323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145</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For an squared envelope detector () evaluates to </w:t>
      </w:r>
      <w:r>
        <w:rPr>
          <w:noProof/>
          <w:position w:val="-5"/>
        </w:rPr>
        <w:drawing>
          <wp:inline distT="0" distB="0" distL="0" distR="0" wp14:anchorId="7BBB9154" wp14:editId="65C33721">
            <wp:extent cx="477520" cy="138176"/>
            <wp:effectExtent l="0" t="0" r="0" b="0"/>
            <wp:docPr id="2134464756" name="Picture 1" descr="{&quot;mathml&quot;:&quot;&lt;math display=\&quot;block\&quot; style=\&quot;font-family:stix;font-size:12px;\&quot;&gt;&lt;mrow&gt;&lt;mi&gt;d&lt;/mi&gt;&lt;mo&gt;=&lt;/mo&gt;&lt;mn&gt;2&lt;/mn&gt;&lt;mi&gt;N&lt;/mi&gt;&lt;mi&gt;η&lt;/mi&gt;&lt;/mrow&gt;&lt;/math&gt;&quot;,&quot;origin&quot;:&quot;MathType for Microsoft Add-in&quot;,&quot;version&quot;:&quot;v3.20.0&quot;}" title="d equals 2 N 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d&lt;/mi&gt;&lt;mo&gt;=&lt;/mo&gt;&lt;mn&gt;2&lt;/mn&gt;&lt;mi&gt;N&lt;/mi&gt;&lt;mi&gt;η&lt;/mi&gt;&lt;/mrow&gt;&lt;/math&gt;&quot;,&quot;origin&quot;:&quot;MathType for Microsoft Add-in&quot;,&quot;version&quot;:&quot;v3.20.0&quot;}" title="d equals 2 N eta"/>
                    <pic:cNvPicPr/>
                  </pic:nvPicPr>
                  <pic:blipFill>
                    <a:blip r:embed="rId461" cstate="print">
                      <a:extLst>
                        <a:ext uri="{28A0092B-C50C-407E-A947-70E740481C1C}">
                          <a14:useLocalDpi xmlns:a14="http://schemas.microsoft.com/office/drawing/2010/main" val="0"/>
                        </a:ext>
                      </a:extLst>
                    </a:blip>
                    <a:stretch>
                      <a:fillRect/>
                    </a:stretch>
                  </pic:blipFill>
                  <pic:spPr>
                    <a:xfrm>
                      <a:off x="0" y="0"/>
                      <a:ext cx="477520" cy="138176"/>
                    </a:xfrm>
                    <a:prstGeom prst="rect">
                      <a:avLst/>
                    </a:prstGeom>
                  </pic:spPr>
                </pic:pic>
              </a:graphicData>
            </a:graphic>
          </wp:inline>
        </w:drawing>
      </w:r>
      <w:r w:rsidRPr="003C066E">
        <w:t xml:space="preserve">, where the factor of two is a scale factor reflecting the two dimensions of the complex domain.  Given a prespecified PF and PD, a value of d is determined from the underlying distributions of the test statistic.  This value determines the minimum output SNR required to achieve the desired performance.  If we interpret E to be the received energy level of the signal including all channel effects, i.e. transmission loss, target interaction, which alters the intial signal energy </w:t>
      </w:r>
      <w:r>
        <w:rPr>
          <w:noProof/>
          <w:position w:val="-10"/>
        </w:rPr>
        <w:drawing>
          <wp:inline distT="0" distB="0" distL="0" distR="0" wp14:anchorId="0D26D152" wp14:editId="2538F295">
            <wp:extent cx="587248" cy="164592"/>
            <wp:effectExtent l="0" t="0" r="0" b="0"/>
            <wp:docPr id="2134464757" name="Picture 1" descr="{&quot;mathml&quot;:&quot;&lt;math display=\&quot;block\&quot; style=\&quot;font-family:stix;font-size:12px;\&quot;&gt;&lt;mrow&gt;&lt;msub&gt;&lt;mi&gt;E&lt;/mi&gt;&lt;mn&gt;0&lt;/mn&gt;&lt;/msub&gt;&lt;mo&gt;=&lt;/mo&gt;&lt;msub&gt;&lt;mi&gt;P&lt;/mi&gt;&lt;mn&gt;0&lt;/mn&gt;&lt;/msub&gt;&lt;mi&gt;N&lt;/mi&gt;&lt;/mrow&gt;&lt;/math&gt;&quot;,&quot;origin&quot;:&quot;MathType for Microsoft Add-in&quot;,&quot;version&quot;:&quot;v3.20.0&quot;}" title="E subscript 0 equals P subscript 0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E&lt;/mi&gt;&lt;mn&gt;0&lt;/mn&gt;&lt;/msub&gt;&lt;mo&gt;=&lt;/mo&gt;&lt;msub&gt;&lt;mi&gt;P&lt;/mi&gt;&lt;mn&gt;0&lt;/mn&gt;&lt;/msub&gt;&lt;mi&gt;N&lt;/mi&gt;&lt;/mrow&gt;&lt;/math&gt;&quot;,&quot;origin&quot;:&quot;MathType for Microsoft Add-in&quot;,&quot;version&quot;:&quot;v3.20.0&quot;}" title="E subscript 0 equals P subscript 0 N"/>
                    <pic:cNvPicPr/>
                  </pic:nvPicPr>
                  <pic:blipFill>
                    <a:blip r:embed="rId462" cstate="print">
                      <a:extLst>
                        <a:ext uri="{28A0092B-C50C-407E-A947-70E740481C1C}">
                          <a14:useLocalDpi xmlns:a14="http://schemas.microsoft.com/office/drawing/2010/main" val="0"/>
                        </a:ext>
                      </a:extLst>
                    </a:blip>
                    <a:stretch>
                      <a:fillRect/>
                    </a:stretch>
                  </pic:blipFill>
                  <pic:spPr>
                    <a:xfrm>
                      <a:off x="0" y="0"/>
                      <a:ext cx="587248" cy="164592"/>
                    </a:xfrm>
                    <a:prstGeom prst="rect">
                      <a:avLst/>
                    </a:prstGeom>
                  </pic:spPr>
                </pic:pic>
              </a:graphicData>
            </a:graphic>
          </wp:inline>
        </w:drawing>
      </w:r>
      <w:r w:rsidRPr="003C066E">
        <w:t xml:space="preserve">, where P0 = E0/N0=E0/(T0*fs) is the average power or intensity.  </w:t>
      </w:r>
    </w:p>
    <w:p w:rsidR="00894722" w:rsidRPr="003C066E" w:rsidRDefault="00894722" w:rsidP="002C66DD"/>
    <w:p w:rsidR="00894722" w:rsidRPr="003C066E" w:rsidRDefault="00894722" w:rsidP="002C66DD">
      <w:r w:rsidRPr="003C066E">
        <w:t>The average intensity (power per unit area) over an interval T is</w:t>
      </w:r>
    </w:p>
    <w:p w:rsidR="00894722" w:rsidRPr="003C066E" w:rsidRDefault="00894722" w:rsidP="002C66DD"/>
    <w:p w:rsidR="00894722" w:rsidRPr="003C066E" w:rsidRDefault="00894722" w:rsidP="002C66DD">
      <w:r w:rsidRPr="003C066E">
        <w:tab/>
      </w:r>
      <w:r>
        <w:rPr>
          <w:noProof/>
          <w:position w:val="-17"/>
        </w:rPr>
        <w:drawing>
          <wp:inline distT="0" distB="0" distL="0" distR="0" wp14:anchorId="14BF1606" wp14:editId="01BC9A22">
            <wp:extent cx="908304" cy="327152"/>
            <wp:effectExtent l="0" t="0" r="0" b="0"/>
            <wp:docPr id="2134464758" name="Picture 1" descr="{&quot;mathml&quot;:&quot;&lt;math style=\&quot;font-family:stix;font-size:12px;\&quot;&gt;&lt;mrow&gt;&lt;mi&gt;I&lt;/mi&gt;&lt;mo stretchy=\&quot;false\&quot;&gt;(&lt;/mo&gt;&lt;mi&gt;r&lt;/mi&gt;&lt;mo stretchy=\&quot;false\&quot;&gt;)&lt;/mo&gt;&lt;mo&gt;=&lt;/mo&gt;&lt;mfrac&gt;&lt;mrow&gt;&lt;mi&gt;Φ&lt;/mi&gt;&lt;mo stretchy=\&quot;false\&quot;&gt;(&lt;/mo&gt;&lt;mi&gt;r&lt;/mi&gt;&lt;mo stretchy=\&quot;false\&quot;&gt;)&lt;/mo&gt;&lt;/mrow&gt;&lt;mi&gt;T&lt;/mi&gt;&lt;/mfrac&gt;&lt;/mrow&gt;&lt;/math&gt;&quot;,&quot;origin&quot;:&quot;MathType for Microsoft Add-in&quot;,&quot;version&quot;:&quot;v3.20.0&quot;}" title="I not stretchy left parenthesis r not stretchy right parenthesis equals fraction numerator capital phi not stretchy left parenthesis r not stretchy right parenthesis over denominator 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I&lt;/mi&gt;&lt;mo stretchy=\&quot;false\&quot;&gt;(&lt;/mo&gt;&lt;mi&gt;r&lt;/mi&gt;&lt;mo stretchy=\&quot;false\&quot;&gt;)&lt;/mo&gt;&lt;mo&gt;=&lt;/mo&gt;&lt;mfrac&gt;&lt;mrow&gt;&lt;mi&gt;Φ&lt;/mi&gt;&lt;mo stretchy=\&quot;false\&quot;&gt;(&lt;/mo&gt;&lt;mi&gt;r&lt;/mi&gt;&lt;mo stretchy=\&quot;false\&quot;&gt;)&lt;/mo&gt;&lt;/mrow&gt;&lt;mi&gt;T&lt;/mi&gt;&lt;/mfrac&gt;&lt;/mrow&gt;&lt;/math&gt;&quot;,&quot;origin&quot;:&quot;MathType for Microsoft Add-in&quot;,&quot;version&quot;:&quot;v3.20.0&quot;}" title="I not stretchy left parenthesis r not stretchy right parenthesis equals fraction numerator capital phi not stretchy left parenthesis r not stretchy right parenthesis over denominator T end fraction"/>
                    <pic:cNvPicPr/>
                  </pic:nvPicPr>
                  <pic:blipFill>
                    <a:blip r:embed="rId463" cstate="print">
                      <a:extLst>
                        <a:ext uri="{28A0092B-C50C-407E-A947-70E740481C1C}">
                          <a14:useLocalDpi xmlns:a14="http://schemas.microsoft.com/office/drawing/2010/main" val="0"/>
                        </a:ext>
                      </a:extLst>
                    </a:blip>
                    <a:stretch>
                      <a:fillRect/>
                    </a:stretch>
                  </pic:blipFill>
                  <pic:spPr>
                    <a:xfrm>
                      <a:off x="0" y="0"/>
                      <a:ext cx="908304" cy="3271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146</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where </w:t>
      </w:r>
      <w:r>
        <w:rPr>
          <w:noProof/>
          <w:position w:val="-10"/>
        </w:rPr>
        <w:drawing>
          <wp:inline distT="0" distB="0" distL="0" distR="0" wp14:anchorId="3B71B570" wp14:editId="144A4E2D">
            <wp:extent cx="607568" cy="170688"/>
            <wp:effectExtent l="0" t="0" r="0" b="0"/>
            <wp:docPr id="2134464759" name="Picture 1" descr="{&quot;mathml&quot;:&quot;&lt;math display=\&quot;block\&quot; style=\&quot;font-family:stix;font-size:12px;\&quot;&gt;&lt;mrow&gt;&lt;mi&gt;Φ&lt;/mi&gt;&lt;mo&gt;=&lt;/mo&gt;&lt;mi&gt;E&lt;/mi&gt;&lt;mo&gt;/&lt;/mo&gt;&lt;msub&gt;&lt;mi&gt;A&lt;/mi&gt;&lt;mn&gt;0&lt;/mn&gt;&lt;/msub&gt;&lt;/mrow&gt;&lt;/math&gt;&quot;,&quot;origin&quot;:&quot;MathType for Microsoft Add-in&quot;,&quot;version&quot;:&quot;v3.20.0&quot;}" title="capital phi equals E divided by A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Φ&lt;/mi&gt;&lt;mo&gt;=&lt;/mo&gt;&lt;mi&gt;E&lt;/mi&gt;&lt;mo&gt;/&lt;/mo&gt;&lt;msub&gt;&lt;mi&gt;A&lt;/mi&gt;&lt;mn&gt;0&lt;/mn&gt;&lt;/msub&gt;&lt;/mrow&gt;&lt;/math&gt;&quot;,&quot;origin&quot;:&quot;MathType for Microsoft Add-in&quot;,&quot;version&quot;:&quot;v3.20.0&quot;}" title="capital phi equals E divided by A subscript 0"/>
                    <pic:cNvPicPr/>
                  </pic:nvPicPr>
                  <pic:blipFill>
                    <a:blip r:embed="rId464" cstate="print">
                      <a:extLst>
                        <a:ext uri="{28A0092B-C50C-407E-A947-70E740481C1C}">
                          <a14:useLocalDpi xmlns:a14="http://schemas.microsoft.com/office/drawing/2010/main" val="0"/>
                        </a:ext>
                      </a:extLst>
                    </a:blip>
                    <a:stretch>
                      <a:fillRect/>
                    </a:stretch>
                  </pic:blipFill>
                  <pic:spPr>
                    <a:xfrm>
                      <a:off x="0" y="0"/>
                      <a:ext cx="607568" cy="170688"/>
                    </a:xfrm>
                    <a:prstGeom prst="rect">
                      <a:avLst/>
                    </a:prstGeom>
                  </pic:spPr>
                </pic:pic>
              </a:graphicData>
            </a:graphic>
          </wp:inline>
        </w:drawing>
      </w:r>
      <w:r w:rsidRPr="003C066E">
        <w:t xml:space="preserve"> is related to the squared pressure amplitude (energy) per unit area of the propagating plane wave at distance r.</w:t>
      </w:r>
    </w:p>
    <w:p w:rsidR="00894722" w:rsidRPr="003C066E" w:rsidRDefault="00894722" w:rsidP="002C66DD"/>
    <w:p w:rsidR="00894722" w:rsidRPr="003C066E" w:rsidRDefault="00894722" w:rsidP="002C66DD">
      <w:r w:rsidRPr="003C066E">
        <w:t>For a generic bistatic sonar situation there are three interactions we must consider: source to target, target reflection, and target to receiver.  The latter two involve spreading loss and the target interaction involves the ratio of incident intensity to reflected intensity.  Let us take each in stride and formulate and equation for each leg and then combine them at the end to produce a relationship between the energy generated by the transducer, E0, and the energy received at the receiver, E.</w:t>
      </w:r>
    </w:p>
    <w:p w:rsidR="00894722" w:rsidRPr="003C066E" w:rsidRDefault="00894722" w:rsidP="002C66DD"/>
    <w:p w:rsidR="00894722" w:rsidRPr="003C066E" w:rsidRDefault="00894722" w:rsidP="002C66DD">
      <w:r w:rsidRPr="003C066E">
        <w:t xml:space="preserve">  </w:t>
      </w:r>
    </w:p>
    <w:p w:rsidR="00894722" w:rsidRPr="003C066E" w:rsidRDefault="00894722" w:rsidP="002C66DD">
      <w:r w:rsidRPr="003C066E">
        <w:t>For source to target we have by conservation of energy (energy per time per area at distance 1 must be equal to energy per time per area at distance two assuming a lossless medium)</w:t>
      </w:r>
    </w:p>
    <w:p w:rsidR="00894722" w:rsidRPr="003C066E" w:rsidRDefault="00894722" w:rsidP="002C66DD">
      <w:r w:rsidRPr="003C066E">
        <w:tab/>
      </w:r>
    </w:p>
    <w:p w:rsidR="00894722" w:rsidRPr="003C066E" w:rsidRDefault="00894722" w:rsidP="002C66DD">
      <w:r w:rsidRPr="003C066E">
        <w:tab/>
      </w:r>
      <w:r>
        <w:rPr>
          <w:noProof/>
          <w:position w:val="-12"/>
        </w:rPr>
        <w:drawing>
          <wp:inline distT="0" distB="0" distL="0" distR="0" wp14:anchorId="01A5DF94" wp14:editId="537EF254">
            <wp:extent cx="1702816" cy="203200"/>
            <wp:effectExtent l="0" t="0" r="0" b="0"/>
            <wp:docPr id="2134464760" name="Picture 1" descr="{&quot;mathml&quot;:&quot;&lt;math style=\&quot;font-family:stix;font-size:12px;\&quot;&gt;&lt;mrow&gt;&lt;msub&gt;&lt;mi&gt;I&lt;/mi&gt;&lt;mi&gt;S&lt;/mi&gt;&lt;/msub&gt;&lt;mo stretchy=\&quot;false\&quot;&gt;(&lt;/mo&gt;&lt;msub&gt;&lt;mi&gt;r&lt;/mi&gt;&lt;mn&gt;0&lt;/mn&gt;&lt;/msub&gt;&lt;mo stretchy=\&quot;false\&quot;&gt;)&lt;/mo&gt;&lt;mn&gt;4&lt;/mn&gt;&lt;mi&gt;π&lt;/mi&gt;&lt;msubsup&gt;&lt;mi&gt;r&lt;/mi&gt;&lt;mn&gt;0&lt;/mn&gt;&lt;mn&gt;2&lt;/mn&gt;&lt;/msubsup&gt;&lt;mo&gt;=&lt;/mo&gt;&lt;msub&gt;&lt;mi&gt;I&lt;/mi&gt;&lt;mi&gt;T&lt;/mi&gt;&lt;/msub&gt;&lt;mo stretchy=\&quot;false\&quot;&gt;(&lt;/mo&gt;&lt;msub&gt;&lt;mi&gt;R&lt;/mi&gt;&lt;mn&gt;1&lt;/mn&gt;&lt;/msub&gt;&lt;mo stretchy=\&quot;false\&quot;&gt;)&lt;/mo&gt;&lt;mn&gt;4&lt;/mn&gt;&lt;mi&gt;π&lt;/mi&gt;&lt;msubsup&gt;&lt;mi&gt;R&lt;/mi&gt;&lt;mn&gt;1&lt;/mn&gt;&lt;mi&gt;p&lt;/mi&gt;&lt;/msubsup&gt;&lt;/mrow&gt;&lt;/math&gt;&quot;,&quot;origin&quot;:&quot;MathType for Microsoft Add-in&quot;,&quot;version&quot;:&quot;v3.20.0&quot;}" title="I subscript S not stretchy left parenthesis r subscript 0 not stretchy right parenthesis 4 pi r subscript 0 superscript 2 equals I subscript T not stretchy left parenthesis R subscript 1 not stretchy right parenthesis 4 pi R subscript 1 superscript 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I&lt;/mi&gt;&lt;mi&gt;S&lt;/mi&gt;&lt;/msub&gt;&lt;mo stretchy=\&quot;false\&quot;&gt;(&lt;/mo&gt;&lt;msub&gt;&lt;mi&gt;r&lt;/mi&gt;&lt;mn&gt;0&lt;/mn&gt;&lt;/msub&gt;&lt;mo stretchy=\&quot;false\&quot;&gt;)&lt;/mo&gt;&lt;mn&gt;4&lt;/mn&gt;&lt;mi&gt;π&lt;/mi&gt;&lt;msubsup&gt;&lt;mi&gt;r&lt;/mi&gt;&lt;mn&gt;0&lt;/mn&gt;&lt;mn&gt;2&lt;/mn&gt;&lt;/msubsup&gt;&lt;mo&gt;=&lt;/mo&gt;&lt;msub&gt;&lt;mi&gt;I&lt;/mi&gt;&lt;mi&gt;T&lt;/mi&gt;&lt;/msub&gt;&lt;mo stretchy=\&quot;false\&quot;&gt;(&lt;/mo&gt;&lt;msub&gt;&lt;mi&gt;R&lt;/mi&gt;&lt;mn&gt;1&lt;/mn&gt;&lt;/msub&gt;&lt;mo stretchy=\&quot;false\&quot;&gt;)&lt;/mo&gt;&lt;mn&gt;4&lt;/mn&gt;&lt;mi&gt;π&lt;/mi&gt;&lt;msubsup&gt;&lt;mi&gt;R&lt;/mi&gt;&lt;mn&gt;1&lt;/mn&gt;&lt;mi&gt;p&lt;/mi&gt;&lt;/msubsup&gt;&lt;/mrow&gt;&lt;/math&gt;&quot;,&quot;origin&quot;:&quot;MathType for Microsoft Add-in&quot;,&quot;version&quot;:&quot;v3.20.0&quot;}" title="I subscript S not stretchy left parenthesis r subscript 0 not stretchy right parenthesis 4 pi r subscript 0 superscript 2 equals I subscript T not stretchy left parenthesis R subscript 1 not stretchy right parenthesis 4 pi R subscript 1 superscript p"/>
                    <pic:cNvPicPr/>
                  </pic:nvPicPr>
                  <pic:blipFill>
                    <a:blip r:embed="rId465" cstate="print">
                      <a:extLst>
                        <a:ext uri="{28A0092B-C50C-407E-A947-70E740481C1C}">
                          <a14:useLocalDpi xmlns:a14="http://schemas.microsoft.com/office/drawing/2010/main" val="0"/>
                        </a:ext>
                      </a:extLst>
                    </a:blip>
                    <a:stretch>
                      <a:fillRect/>
                    </a:stretch>
                  </pic:blipFill>
                  <pic:spPr>
                    <a:xfrm>
                      <a:off x="0" y="0"/>
                      <a:ext cx="1702816"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147</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p is the spreading factor and r0 is a reference distance from the source.  At r0 from the target the reflected power satisfies</w:t>
      </w:r>
    </w:p>
    <w:p w:rsidR="00894722" w:rsidRPr="003C066E" w:rsidRDefault="00894722" w:rsidP="002C66DD"/>
    <w:p w:rsidR="00894722" w:rsidRPr="003C066E" w:rsidRDefault="00894722" w:rsidP="002C66DD">
      <w:r w:rsidRPr="003C066E">
        <w:tab/>
      </w:r>
      <w:r>
        <w:rPr>
          <w:noProof/>
          <w:position w:val="-12"/>
        </w:rPr>
        <w:drawing>
          <wp:inline distT="0" distB="0" distL="0" distR="0" wp14:anchorId="482357E2" wp14:editId="0EEF5677">
            <wp:extent cx="1564640" cy="203200"/>
            <wp:effectExtent l="0" t="0" r="0" b="0"/>
            <wp:docPr id="2134464761" name="Picture 1" descr="{&quot;mathml&quot;:&quot;&lt;math style=\&quot;font-family:stix;font-size:12px;\&quot;&gt;&lt;mrow&gt;&lt;msub&gt;&lt;mi&gt;I&lt;/mi&gt;&lt;mi&gt;T&lt;/mi&gt;&lt;/msub&gt;&lt;mo stretchy=\&quot;false\&quot;&gt;(&lt;/mo&gt;&lt;msub&gt;&lt;mi&gt;r&lt;/mi&gt;&lt;mn&gt;0&lt;/mn&gt;&lt;/msub&gt;&lt;mo stretchy=\&quot;false\&quot;&gt;)&lt;/mo&gt;&lt;mn&gt;4&lt;/mn&gt;&lt;mi&gt;π&lt;/mi&gt;&lt;msubsup&gt;&lt;mi&gt;r&lt;/mi&gt;&lt;mn&gt;0&lt;/mn&gt;&lt;mn&gt;2&lt;/mn&gt;&lt;/msubsup&gt;&lt;mo&gt;=&lt;/mo&gt;&lt;msub&gt;&lt;mi&gt;I&lt;/mi&gt;&lt;mi&gt;T&lt;/mi&gt;&lt;/msub&gt;&lt;mo stretchy=\&quot;false\&quot;&gt;(&lt;/mo&gt;&lt;msub&gt;&lt;mi&gt;R&lt;/mi&gt;&lt;mn&gt;1&lt;/mn&gt;&lt;/msub&gt;&lt;mo stretchy=\&quot;false\&quot;&gt;)&lt;/mo&gt;&lt;msub&gt;&lt;mi&gt;A&lt;/mi&gt;&lt;mi&gt;T&lt;/mi&gt;&lt;/msub&gt;&lt;/mrow&gt;&lt;/math&gt;&quot;,&quot;origin&quot;:&quot;MathType for Microsoft Add-in&quot;,&quot;version&quot;:&quot;v3.20.0&quot;}" title="I subscript T not stretchy left parenthesis r subscript 0 not stretchy right parenthesis 4 pi r subscript 0 superscript 2 equals I subscript T not stretchy left parenthesis R subscript 1 not stretchy right parenthesis A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I&lt;/mi&gt;&lt;mi&gt;T&lt;/mi&gt;&lt;/msub&gt;&lt;mo stretchy=\&quot;false\&quot;&gt;(&lt;/mo&gt;&lt;msub&gt;&lt;mi&gt;r&lt;/mi&gt;&lt;mn&gt;0&lt;/mn&gt;&lt;/msub&gt;&lt;mo stretchy=\&quot;false\&quot;&gt;)&lt;/mo&gt;&lt;mn&gt;4&lt;/mn&gt;&lt;mi&gt;π&lt;/mi&gt;&lt;msubsup&gt;&lt;mi&gt;r&lt;/mi&gt;&lt;mn&gt;0&lt;/mn&gt;&lt;mn&gt;2&lt;/mn&gt;&lt;/msubsup&gt;&lt;mo&gt;=&lt;/mo&gt;&lt;msub&gt;&lt;mi&gt;I&lt;/mi&gt;&lt;mi&gt;T&lt;/mi&gt;&lt;/msub&gt;&lt;mo stretchy=\&quot;false\&quot;&gt;(&lt;/mo&gt;&lt;msub&gt;&lt;mi&gt;R&lt;/mi&gt;&lt;mn&gt;1&lt;/mn&gt;&lt;/msub&gt;&lt;mo stretchy=\&quot;false\&quot;&gt;)&lt;/mo&gt;&lt;msub&gt;&lt;mi&gt;A&lt;/mi&gt;&lt;mi&gt;T&lt;/mi&gt;&lt;/msub&gt;&lt;/mrow&gt;&lt;/math&gt;&quot;,&quot;origin&quot;:&quot;MathType for Microsoft Add-in&quot;,&quot;version&quot;:&quot;v3.20.0&quot;}" title="I subscript T not stretchy left parenthesis r subscript 0 not stretchy right parenthesis 4 pi r subscript 0 superscript 2 equals I subscript T not stretchy left parenthesis R subscript 1 not stretchy right parenthesis A subscript T"/>
                    <pic:cNvPicPr/>
                  </pic:nvPicPr>
                  <pic:blipFill>
                    <a:blip r:embed="rId466" cstate="print">
                      <a:extLst>
                        <a:ext uri="{28A0092B-C50C-407E-A947-70E740481C1C}">
                          <a14:useLocalDpi xmlns:a14="http://schemas.microsoft.com/office/drawing/2010/main" val="0"/>
                        </a:ext>
                      </a:extLst>
                    </a:blip>
                    <a:stretch>
                      <a:fillRect/>
                    </a:stretch>
                  </pic:blipFill>
                  <pic:spPr>
                    <a:xfrm>
                      <a:off x="0" y="0"/>
                      <a:ext cx="1564640"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148</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AT is the intercepted cross sectional area of the target.  Lastly, the power conveyed to the receiver at R2 from the target source at r0 satisfies</w:t>
      </w:r>
    </w:p>
    <w:p w:rsidR="00894722" w:rsidRPr="003C066E" w:rsidRDefault="00894722" w:rsidP="002C66DD"/>
    <w:p w:rsidR="00894722" w:rsidRPr="003C066E" w:rsidRDefault="00894722" w:rsidP="002C66DD">
      <w:r w:rsidRPr="003C066E">
        <w:tab/>
      </w:r>
      <w:r>
        <w:rPr>
          <w:noProof/>
          <w:position w:val="-12"/>
        </w:rPr>
        <w:drawing>
          <wp:inline distT="0" distB="0" distL="0" distR="0" wp14:anchorId="0ED4D326" wp14:editId="15B509F6">
            <wp:extent cx="1715008" cy="203200"/>
            <wp:effectExtent l="0" t="0" r="0" b="0"/>
            <wp:docPr id="2134464762" name="Picture 1" descr="{&quot;mathml&quot;:&quot;&lt;math style=\&quot;font-family:stix;font-size:12px;\&quot;&gt;&lt;mrow&gt;&lt;msub&gt;&lt;mi&gt;I&lt;/mi&gt;&lt;mi&gt;R&lt;/mi&gt;&lt;/msub&gt;&lt;mo stretchy=\&quot;false\&quot;&gt;(&lt;/mo&gt;&lt;msub&gt;&lt;mi&gt;R&lt;/mi&gt;&lt;mn&gt;2&lt;/mn&gt;&lt;/msub&gt;&lt;mo stretchy=\&quot;false\&quot;&gt;)&lt;/mo&gt;&lt;mn&gt;4&lt;/mn&gt;&lt;mi&gt;π&lt;/mi&gt;&lt;msubsup&gt;&lt;mi&gt;R&lt;/mi&gt;&lt;mn&gt;2&lt;/mn&gt;&lt;mi&gt;p&lt;/mi&gt;&lt;/msubsup&gt;&lt;mo&gt;=&lt;/mo&gt;&lt;msub&gt;&lt;mi&gt;I&lt;/mi&gt;&lt;mi&gt;T&lt;/mi&gt;&lt;/msub&gt;&lt;mo stretchy=\&quot;false\&quot;&gt;(&lt;/mo&gt;&lt;msub&gt;&lt;mi&gt;r&lt;/mi&gt;&lt;mn&gt;0&lt;/mn&gt;&lt;/msub&gt;&lt;mo stretchy=\&quot;false\&quot;&gt;)&lt;/mo&gt;&lt;mn&gt;4&lt;/mn&gt;&lt;mi&gt;π&lt;/mi&gt;&lt;msubsup&gt;&lt;mi&gt;r&lt;/mi&gt;&lt;mn&gt;0&lt;/mn&gt;&lt;mn&gt;2&lt;/mn&gt;&lt;/msubsup&gt;&lt;/mrow&gt;&lt;/math&gt;&quot;,&quot;origin&quot;:&quot;MathType for Microsoft Add-in&quot;,&quot;version&quot;:&quot;v3.20.0&quot;}" title="I subscript R not stretchy left parenthesis R subscript 2 not stretchy right parenthesis 4 pi R subscript 2 superscript p equals I subscript T not stretchy left parenthesis r subscript 0 not stretchy right parenthesis 4 pi r subscript 0 super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I&lt;/mi&gt;&lt;mi&gt;R&lt;/mi&gt;&lt;/msub&gt;&lt;mo stretchy=\&quot;false\&quot;&gt;(&lt;/mo&gt;&lt;msub&gt;&lt;mi&gt;R&lt;/mi&gt;&lt;mn&gt;2&lt;/mn&gt;&lt;/msub&gt;&lt;mo stretchy=\&quot;false\&quot;&gt;)&lt;/mo&gt;&lt;mn&gt;4&lt;/mn&gt;&lt;mi&gt;π&lt;/mi&gt;&lt;msubsup&gt;&lt;mi&gt;R&lt;/mi&gt;&lt;mn&gt;2&lt;/mn&gt;&lt;mi&gt;p&lt;/mi&gt;&lt;/msubsup&gt;&lt;mo&gt;=&lt;/mo&gt;&lt;msub&gt;&lt;mi&gt;I&lt;/mi&gt;&lt;mi&gt;T&lt;/mi&gt;&lt;/msub&gt;&lt;mo stretchy=\&quot;false\&quot;&gt;(&lt;/mo&gt;&lt;msub&gt;&lt;mi&gt;r&lt;/mi&gt;&lt;mn&gt;0&lt;/mn&gt;&lt;/msub&gt;&lt;mo stretchy=\&quot;false\&quot;&gt;)&lt;/mo&gt;&lt;mn&gt;4&lt;/mn&gt;&lt;mi&gt;π&lt;/mi&gt;&lt;msubsup&gt;&lt;mi&gt;r&lt;/mi&gt;&lt;mn&gt;0&lt;/mn&gt;&lt;mn&gt;2&lt;/mn&gt;&lt;/msubsup&gt;&lt;/mrow&gt;&lt;/math&gt;&quot;,&quot;origin&quot;:&quot;MathType for Microsoft Add-in&quot;,&quot;version&quot;:&quot;v3.20.0&quot;}" title="I subscript R not stretchy left parenthesis R subscript 2 not stretchy right parenthesis 4 pi R subscript 2 superscript p equals I subscript T not stretchy left parenthesis r subscript 0 not stretchy right parenthesis 4 pi r subscript 0 superscript 2"/>
                    <pic:cNvPicPr/>
                  </pic:nvPicPr>
                  <pic:blipFill>
                    <a:blip r:embed="rId467" cstate="print">
                      <a:extLst>
                        <a:ext uri="{28A0092B-C50C-407E-A947-70E740481C1C}">
                          <a14:useLocalDpi xmlns:a14="http://schemas.microsoft.com/office/drawing/2010/main" val="0"/>
                        </a:ext>
                      </a:extLst>
                    </a:blip>
                    <a:stretch>
                      <a:fillRect/>
                    </a:stretch>
                  </pic:blipFill>
                  <pic:spPr>
                    <a:xfrm>
                      <a:off x="0" y="0"/>
                      <a:ext cx="1715008" cy="2032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149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Combining ()-()</w:t>
      </w:r>
    </w:p>
    <w:p w:rsidR="00894722" w:rsidRPr="003C066E" w:rsidRDefault="00894722" w:rsidP="002C66DD"/>
    <w:p w:rsidR="00894722" w:rsidRPr="003C066E" w:rsidRDefault="00894722" w:rsidP="002C66DD">
      <w:r w:rsidRPr="003C066E">
        <w:tab/>
      </w:r>
      <w:r>
        <w:rPr>
          <w:noProof/>
          <w:position w:val="-31"/>
        </w:rPr>
        <w:drawing>
          <wp:inline distT="0" distB="0" distL="0" distR="0" wp14:anchorId="5D4BDBD6" wp14:editId="423D86CB">
            <wp:extent cx="2003552" cy="465328"/>
            <wp:effectExtent l="0" t="0" r="0" b="0"/>
            <wp:docPr id="2134464763" name="Picture 1" descr="{&quot;mathml&quot;:&quot;&lt;math style=\&quot;font-family:stix;font-size:12px;\&quot;&gt;&lt;mrow&gt;&lt;msub&gt;&lt;mi&gt;I&lt;/mi&gt;&lt;mi&gt;R&lt;/mi&gt;&lt;/msub&gt;&lt;mo stretchy=\&quot;false\&quot;&gt;(&lt;/mo&gt;&lt;msub&gt;&lt;mi&gt;R&lt;/mi&gt;&lt;mn&gt;2&lt;/mn&gt;&lt;/msub&gt;&lt;mo stretchy=\&quot;false\&quot;&gt;)&lt;/mo&gt;&lt;mo&gt;=&lt;/mo&gt;&lt;mfrac&gt;&lt;mrow&gt;&lt;msub&gt;&lt;mi&gt;I&lt;/mi&gt;&lt;mi&gt;S&lt;/mi&gt;&lt;/msub&gt;&lt;mo stretchy=\&quot;false\&quot;&gt;(&lt;/mo&gt;&lt;msub&gt;&lt;mi&gt;r&lt;/mi&gt;&lt;mn&gt;0&lt;/mn&gt;&lt;/msub&gt;&lt;mo stretchy=\&quot;false\&quot;&gt;)&lt;/mo&gt;&lt;msub&gt;&lt;mi&gt;σ&lt;/mi&gt;&lt;mi&gt;T&lt;/mi&gt;&lt;/msub&gt;&lt;/mrow&gt;&lt;mrow&gt;&lt;mo stretchy=\&quot;false\&quot;&gt;(&lt;/mo&gt;&lt;msub&gt;&lt;mi&gt;R&lt;/mi&gt;&lt;mn&gt;1&lt;/mn&gt;&lt;/msub&gt;&lt;mo&gt;/&lt;/mo&gt;&lt;msub&gt;&lt;mi&gt;r&lt;/mi&gt;&lt;mn&gt;0&lt;/mn&gt;&lt;/msub&gt;&lt;msup&gt;&lt;mo stretchy=\&quot;false\&quot;&gt;)&lt;/mo&gt;&lt;mi&gt;p&lt;/mi&gt;&lt;/msup&gt;&lt;mo stretchy=\&quot;false\&quot;&gt;(&lt;/mo&gt;&lt;msub&gt;&lt;mi&gt;R&lt;/mi&gt;&lt;mn&gt;2&lt;/mn&gt;&lt;/msub&gt;&lt;mo&gt;/&lt;/mo&gt;&lt;msub&gt;&lt;mi&gt;r&lt;/mi&gt;&lt;mn&gt;0&lt;/mn&gt;&lt;/msub&gt;&lt;msup&gt;&lt;mo stretchy=\&quot;false\&quot;&gt;)&lt;/mo&gt;&lt;mi&gt;p&lt;/mi&gt;&lt;/msup&gt;&lt;/mrow&gt;&lt;/mfrac&gt;&lt;/mrow&gt;&lt;/math&gt;&quot;,&quot;origin&quot;:&quot;MathType for Microsoft Add-in&quot;,&quot;version&quot;:&quot;v3.20.0&quot;}" title="I subscript R not stretchy left parenthesis R subscript 2 not stretchy right parenthesis equals fraction numerator I subscript S not stretchy left parenthesis r subscript 0 not stretchy right parenthesis sigma subscript T over denominator not stretchy left parenthesis R subscript 1 divided by r subscript 0 not stretchy right parenthesis to the power of p not stretchy left parenthesis R subscript 2 divided by r subscript 0 not stretchy right parenthesis to the power of 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I&lt;/mi&gt;&lt;mi&gt;R&lt;/mi&gt;&lt;/msub&gt;&lt;mo stretchy=\&quot;false\&quot;&gt;(&lt;/mo&gt;&lt;msub&gt;&lt;mi&gt;R&lt;/mi&gt;&lt;mn&gt;2&lt;/mn&gt;&lt;/msub&gt;&lt;mo stretchy=\&quot;false\&quot;&gt;)&lt;/mo&gt;&lt;mo&gt;=&lt;/mo&gt;&lt;mfrac&gt;&lt;mrow&gt;&lt;msub&gt;&lt;mi&gt;I&lt;/mi&gt;&lt;mi&gt;S&lt;/mi&gt;&lt;/msub&gt;&lt;mo stretchy=\&quot;false\&quot;&gt;(&lt;/mo&gt;&lt;msub&gt;&lt;mi&gt;r&lt;/mi&gt;&lt;mn&gt;0&lt;/mn&gt;&lt;/msub&gt;&lt;mo stretchy=\&quot;false\&quot;&gt;)&lt;/mo&gt;&lt;msub&gt;&lt;mi&gt;σ&lt;/mi&gt;&lt;mi&gt;T&lt;/mi&gt;&lt;/msub&gt;&lt;/mrow&gt;&lt;mrow&gt;&lt;mo stretchy=\&quot;false\&quot;&gt;(&lt;/mo&gt;&lt;msub&gt;&lt;mi&gt;R&lt;/mi&gt;&lt;mn&gt;1&lt;/mn&gt;&lt;/msub&gt;&lt;mo&gt;/&lt;/mo&gt;&lt;msub&gt;&lt;mi&gt;r&lt;/mi&gt;&lt;mn&gt;0&lt;/mn&gt;&lt;/msub&gt;&lt;msup&gt;&lt;mo stretchy=\&quot;false\&quot;&gt;)&lt;/mo&gt;&lt;mi&gt;p&lt;/mi&gt;&lt;/msup&gt;&lt;mo stretchy=\&quot;false\&quot;&gt;(&lt;/mo&gt;&lt;msub&gt;&lt;mi&gt;R&lt;/mi&gt;&lt;mn&gt;2&lt;/mn&gt;&lt;/msub&gt;&lt;mo&gt;/&lt;/mo&gt;&lt;msub&gt;&lt;mi&gt;r&lt;/mi&gt;&lt;mn&gt;0&lt;/mn&gt;&lt;/msub&gt;&lt;msup&gt;&lt;mo stretchy=\&quot;false\&quot;&gt;)&lt;/mo&gt;&lt;mi&gt;p&lt;/mi&gt;&lt;/msup&gt;&lt;/mrow&gt;&lt;/mfrac&gt;&lt;/mrow&gt;&lt;/math&gt;&quot;,&quot;origin&quot;:&quot;MathType for Microsoft Add-in&quot;,&quot;version&quot;:&quot;v3.20.0&quot;}" title="I subscript R not stretchy left parenthesis R subscript 2 not stretchy right parenthesis equals fraction numerator I subscript S not stretchy left parenthesis r subscript 0 not stretchy right parenthesis sigma subscript T over denominator not stretchy left parenthesis R subscript 1 divided by r subscript 0 not stretchy right parenthesis to the power of p not stretchy left parenthesis R subscript 2 divided by r subscript 0 not stretchy right parenthesis to the power of p end fraction"/>
                    <pic:cNvPicPr/>
                  </pic:nvPicPr>
                  <pic:blipFill>
                    <a:blip r:embed="rId468" cstate="print">
                      <a:extLst>
                        <a:ext uri="{28A0092B-C50C-407E-A947-70E740481C1C}">
                          <a14:useLocalDpi xmlns:a14="http://schemas.microsoft.com/office/drawing/2010/main" val="0"/>
                        </a:ext>
                      </a:extLst>
                    </a:blip>
                    <a:stretch>
                      <a:fillRect/>
                    </a:stretch>
                  </pic:blipFill>
                  <pic:spPr>
                    <a:xfrm>
                      <a:off x="0" y="0"/>
                      <a:ext cx="2003552" cy="46532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150</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where the target cross sectional strength is defined as</w:t>
      </w:r>
    </w:p>
    <w:p w:rsidR="00894722" w:rsidRPr="003C066E" w:rsidRDefault="00894722" w:rsidP="002C66DD"/>
    <w:p w:rsidR="00894722" w:rsidRPr="003C066E" w:rsidRDefault="00894722" w:rsidP="002C66DD">
      <w:r w:rsidRPr="003C066E">
        <w:tab/>
      </w:r>
      <w:r>
        <w:rPr>
          <w:noProof/>
          <w:position w:val="-34"/>
        </w:rPr>
        <w:drawing>
          <wp:inline distT="0" distB="0" distL="0" distR="0" wp14:anchorId="4D6902B8" wp14:editId="509A390A">
            <wp:extent cx="668528" cy="479552"/>
            <wp:effectExtent l="0" t="0" r="0" b="0"/>
            <wp:docPr id="2134464764" name="Picture 1" descr="{&quot;mathml&quot;:&quot;&lt;math style=\&quot;font-family:stix;font-size:12px;\&quot;&gt;&lt;mrow&gt;&lt;msub&gt;&lt;mi&gt;σ&lt;/mi&gt;&lt;mi&gt;T&lt;/mi&gt;&lt;/msub&gt;&lt;mo&gt;=&lt;/mo&gt;&lt;mfrac&gt;&lt;mrow&gt;&lt;msub&gt;&lt;mi&gt;A&lt;/mi&gt;&lt;mi&gt;T&lt;/mi&gt;&lt;/msub&gt;&lt;/mrow&gt;&lt;mrow&gt;&lt;mn&gt;4&lt;/mn&gt;&lt;mi&gt;π&lt;/mi&gt;&lt;msubsup&gt;&lt;mi&gt;r&lt;/mi&gt;&lt;mn&gt;0&lt;/mn&gt;&lt;mn&gt;2&lt;/mn&gt;&lt;/msubsup&gt;&lt;/mrow&gt;&lt;/mfrac&gt;&lt;/mrow&gt;&lt;/math&gt;&quot;,&quot;origin&quot;:&quot;MathType for Microsoft Add-in&quot;,&quot;version&quot;:&quot;v3.20.0&quot;}" title="sigma subscript T equals fraction numerator A subscript T over denominator 4 pi r subscript 0 superscript 2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σ&lt;/mi&gt;&lt;mi&gt;T&lt;/mi&gt;&lt;/msub&gt;&lt;mo&gt;=&lt;/mo&gt;&lt;mfrac&gt;&lt;mrow&gt;&lt;msub&gt;&lt;mi&gt;A&lt;/mi&gt;&lt;mi&gt;T&lt;/mi&gt;&lt;/msub&gt;&lt;/mrow&gt;&lt;mrow&gt;&lt;mn&gt;4&lt;/mn&gt;&lt;mi&gt;π&lt;/mi&gt;&lt;msubsup&gt;&lt;mi&gt;r&lt;/mi&gt;&lt;mn&gt;0&lt;/mn&gt;&lt;mn&gt;2&lt;/mn&gt;&lt;/msubsup&gt;&lt;/mrow&gt;&lt;/mfrac&gt;&lt;/mrow&gt;&lt;/math&gt;&quot;,&quot;origin&quot;:&quot;MathType for Microsoft Add-in&quot;,&quot;version&quot;:&quot;v3.20.0&quot;}" title="sigma subscript T equals fraction numerator A subscript T over denominator 4 pi r subscript 0 superscript 2 end fraction"/>
                    <pic:cNvPicPr/>
                  </pic:nvPicPr>
                  <pic:blipFill>
                    <a:blip r:embed="rId469" cstate="print">
                      <a:extLst>
                        <a:ext uri="{28A0092B-C50C-407E-A947-70E740481C1C}">
                          <a14:useLocalDpi xmlns:a14="http://schemas.microsoft.com/office/drawing/2010/main" val="0"/>
                        </a:ext>
                      </a:extLst>
                    </a:blip>
                    <a:stretch>
                      <a:fillRect/>
                    </a:stretch>
                  </pic:blipFill>
                  <pic:spPr>
                    <a:xfrm>
                      <a:off x="0" y="0"/>
                      <a:ext cx="668528" cy="4795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151</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Note that all quantities are defined with respect to a reference level r0 which we take as 1 meter so that all units are MKS, i.e. physical units such as meters, watts, etc.  For target strength this value is arbitrarily positive or negative depending on the chosen reference level, i.e. a positive value does not mean more energy was reflected than incident.  For a sphere of radius a </w:t>
      </w:r>
      <w:r>
        <w:rPr>
          <w:noProof/>
          <w:position w:val="-9"/>
        </w:rPr>
        <w:drawing>
          <wp:inline distT="0" distB="0" distL="0" distR="0" wp14:anchorId="478B1990" wp14:editId="3E60767D">
            <wp:extent cx="554736" cy="186944"/>
            <wp:effectExtent l="0" t="0" r="0" b="0"/>
            <wp:docPr id="2134464765" name="Picture 1" descr="{&quot;mathml&quot;:&quot;&lt;math display=\&quot;block\&quot; style=\&quot;font-family:stix;font-size:12px;\&quot;&gt;&lt;mrow&gt;&lt;msub&gt;&lt;mi&gt;A&lt;/mi&gt;&lt;mi&gt;T&lt;/mi&gt;&lt;/msub&gt;&lt;mo&gt;=&lt;/mo&gt;&lt;mi&gt;π&lt;/mi&gt;&lt;msup&gt;&lt;mi&gt;a&lt;/mi&gt;&lt;mn&gt;2&lt;/mn&gt;&lt;/msup&gt;&lt;/mrow&gt;&lt;/math&gt;&quot;,&quot;origin&quot;:&quot;MathType for Microsoft Add-in&quot;,&quot;version&quot;:&quot;v3.20.0&quot;}" title="A subscript T equals pi a squ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A&lt;/mi&gt;&lt;mi&gt;T&lt;/mi&gt;&lt;/msub&gt;&lt;mo&gt;=&lt;/mo&gt;&lt;mi&gt;π&lt;/mi&gt;&lt;msup&gt;&lt;mi&gt;a&lt;/mi&gt;&lt;mn&gt;2&lt;/mn&gt;&lt;/msup&gt;&lt;/mrow&gt;&lt;/math&gt;&quot;,&quot;origin&quot;:&quot;MathType for Microsoft Add-in&quot;,&quot;version&quot;:&quot;v3.20.0&quot;}" title="A subscript T equals pi a squared"/>
                    <pic:cNvPicPr/>
                  </pic:nvPicPr>
                  <pic:blipFill>
                    <a:blip r:embed="rId470" cstate="print">
                      <a:extLst>
                        <a:ext uri="{28A0092B-C50C-407E-A947-70E740481C1C}">
                          <a14:useLocalDpi xmlns:a14="http://schemas.microsoft.com/office/drawing/2010/main" val="0"/>
                        </a:ext>
                      </a:extLst>
                    </a:blip>
                    <a:stretch>
                      <a:fillRect/>
                    </a:stretch>
                  </pic:blipFill>
                  <pic:spPr>
                    <a:xfrm>
                      <a:off x="0" y="0"/>
                      <a:ext cx="554736" cy="186944"/>
                    </a:xfrm>
                    <a:prstGeom prst="rect">
                      <a:avLst/>
                    </a:prstGeom>
                  </pic:spPr>
                </pic:pic>
              </a:graphicData>
            </a:graphic>
          </wp:inline>
        </w:drawing>
      </w:r>
      <w:r w:rsidRPr="003C066E">
        <w:t xml:space="preserve">and r0=1 m, the TS is </w:t>
      </w:r>
    </w:p>
    <w:p w:rsidR="00894722" w:rsidRPr="003C066E" w:rsidRDefault="00894722" w:rsidP="002C66DD"/>
    <w:p w:rsidR="00894722" w:rsidRPr="003C066E" w:rsidRDefault="00894722" w:rsidP="002C66DD">
      <w:pPr>
        <w:jc w:val="center"/>
      </w:pPr>
      <w:r>
        <w:rPr>
          <w:noProof/>
          <w:position w:val="-20"/>
        </w:rPr>
        <w:drawing>
          <wp:inline distT="0" distB="0" distL="0" distR="0" wp14:anchorId="15AE76B3" wp14:editId="610C69F9">
            <wp:extent cx="1016000" cy="363728"/>
            <wp:effectExtent l="0" t="0" r="0" b="0"/>
            <wp:docPr id="2134464766" name="Picture 1" descr="{&quot;mathml&quot;:&quot;&lt;math display=\&quot;block\&quot; style=\&quot;font-family:stix;font-size:12px;\&quot;&gt;&lt;mrow&gt;&lt;mi&gt;T&lt;/mi&gt;&lt;mi&gt;S&lt;/mi&gt;&lt;mo&gt;=&lt;/mo&gt;&lt;mn&gt;10&lt;/mn&gt;&lt;msub&gt;&lt;mi&gt;log&lt;/mi&gt;&lt;mrow&gt;&lt;mn&gt;10&lt;/mn&gt;&lt;/mrow&gt;&lt;/msub&gt;&lt;mfrac&gt;&lt;mrow&gt;&lt;msup&gt;&lt;mi&gt;a&lt;/mi&gt;&lt;mn&gt;2&lt;/mn&gt;&lt;/msup&gt;&lt;/mrow&gt;&lt;mn&gt;4&lt;/mn&gt;&lt;/mfrac&gt;&lt;/mrow&gt;&lt;/math&gt;&quot;,&quot;origin&quot;:&quot;MathType for Microsoft Add-in&quot;,&quot;version&quot;:&quot;v3.20.0&quot;}" title="T S equals 10 log subscript 10 end subscript fraction numerator a squared over denominator 4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i&gt;S&lt;/mi&gt;&lt;mo&gt;=&lt;/mo&gt;&lt;mn&gt;10&lt;/mn&gt;&lt;msub&gt;&lt;mi&gt;log&lt;/mi&gt;&lt;mrow&gt;&lt;mn&gt;10&lt;/mn&gt;&lt;/mrow&gt;&lt;/msub&gt;&lt;mfrac&gt;&lt;mrow&gt;&lt;msup&gt;&lt;mi&gt;a&lt;/mi&gt;&lt;mn&gt;2&lt;/mn&gt;&lt;/msup&gt;&lt;/mrow&gt;&lt;mn&gt;4&lt;/mn&gt;&lt;/mfrac&gt;&lt;/mrow&gt;&lt;/math&gt;&quot;,&quot;origin&quot;:&quot;MathType for Microsoft Add-in&quot;,&quot;version&quot;:&quot;v3.20.0&quot;}" title="T S equals 10 log subscript 10 end subscript fraction numerator a squared over denominator 4 end fraction"/>
                    <pic:cNvPicPr/>
                  </pic:nvPicPr>
                  <pic:blipFill>
                    <a:blip r:embed="rId471" cstate="print">
                      <a:extLst>
                        <a:ext uri="{28A0092B-C50C-407E-A947-70E740481C1C}">
                          <a14:useLocalDpi xmlns:a14="http://schemas.microsoft.com/office/drawing/2010/main" val="0"/>
                        </a:ext>
                      </a:extLst>
                    </a:blip>
                    <a:stretch>
                      <a:fillRect/>
                    </a:stretch>
                  </pic:blipFill>
                  <pic:spPr>
                    <a:xfrm>
                      <a:off x="0" y="0"/>
                      <a:ext cx="1016000" cy="363728"/>
                    </a:xfrm>
                    <a:prstGeom prst="rect">
                      <a:avLst/>
                    </a:prstGeom>
                  </pic:spPr>
                </pic:pic>
              </a:graphicData>
            </a:graphic>
          </wp:inline>
        </w:drawing>
      </w:r>
    </w:p>
    <w:p w:rsidR="00894722" w:rsidRPr="003C066E" w:rsidRDefault="00894722" w:rsidP="002C66DD"/>
    <w:p w:rsidR="00894722" w:rsidRPr="003C066E" w:rsidRDefault="00894722" w:rsidP="002C66DD">
      <w:r w:rsidRPr="003C066E">
        <w:t xml:space="preserve">which is positive for a&gt;2 meters.  If a submarine is approximated as a sphere of radius 50 meters the TS is </w:t>
      </w:r>
      <w:r>
        <w:rPr>
          <w:noProof/>
        </w:rPr>
        <w:drawing>
          <wp:inline distT="0" distB="0" distL="0" distR="0" wp14:anchorId="344A5118" wp14:editId="2215E52E">
            <wp:extent cx="333248" cy="107696"/>
            <wp:effectExtent l="0" t="0" r="0" b="0"/>
            <wp:docPr id="2134464767" name="Picture 1" descr="{&quot;mathml&quot;:&quot;&lt;math display=\&quot;block\&quot; style=\&quot;font-family:stix;font-size:12px;\&quot;&gt;&lt;mrow&gt;&lt;mn&gt;30&lt;/mn&gt;&lt;mtext&gt; dB&lt;/mtext&gt;&lt;/mrow&gt;&lt;/math&gt;&quot;,&quot;origin&quot;:&quot;MathType for Microsoft Add-in&quot;,&quot;version&quot;:&quot;v3.20.0&quot;}" title="30 text  dB e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n&gt;30&lt;/mn&gt;&lt;mtext&gt; dB&lt;/mtext&gt;&lt;/mrow&gt;&lt;/math&gt;&quot;,&quot;origin&quot;:&quot;MathType for Microsoft Add-in&quot;,&quot;version&quot;:&quot;v3.20.0&quot;}" title="30 text  dB end text"/>
                    <pic:cNvPicPr/>
                  </pic:nvPicPr>
                  <pic:blipFill>
                    <a:blip r:embed="rId472" cstate="print">
                      <a:extLst>
                        <a:ext uri="{28A0092B-C50C-407E-A947-70E740481C1C}">
                          <a14:useLocalDpi xmlns:a14="http://schemas.microsoft.com/office/drawing/2010/main" val="0"/>
                        </a:ext>
                      </a:extLst>
                    </a:blip>
                    <a:stretch>
                      <a:fillRect/>
                    </a:stretch>
                  </pic:blipFill>
                  <pic:spPr>
                    <a:xfrm>
                      <a:off x="0" y="0"/>
                      <a:ext cx="333248" cy="107696"/>
                    </a:xfrm>
                    <a:prstGeom prst="rect">
                      <a:avLst/>
                    </a:prstGeom>
                  </pic:spPr>
                </pic:pic>
              </a:graphicData>
            </a:graphic>
          </wp:inline>
        </w:drawing>
      </w:r>
      <w:r w:rsidRPr="003C066E">
        <w:t>.  In terms of average energy per T seconds wrt to 1 meter reference</w:t>
      </w:r>
    </w:p>
    <w:p w:rsidR="00894722" w:rsidRPr="003C066E" w:rsidRDefault="00894722" w:rsidP="002C66DD"/>
    <w:p w:rsidR="00894722" w:rsidRPr="003C066E" w:rsidRDefault="00894722" w:rsidP="002C66DD">
      <w:r w:rsidRPr="003C066E">
        <w:t xml:space="preserve"> </w:t>
      </w:r>
    </w:p>
    <w:p w:rsidR="00894722" w:rsidRPr="003C066E" w:rsidRDefault="00894722" w:rsidP="002C66DD">
      <w:r w:rsidRPr="003C066E">
        <w:tab/>
      </w:r>
      <w:r>
        <w:rPr>
          <w:noProof/>
          <w:position w:val="-30"/>
        </w:rPr>
        <w:drawing>
          <wp:inline distT="0" distB="0" distL="0" distR="0" wp14:anchorId="3D05D8EC" wp14:editId="245FACF4">
            <wp:extent cx="668528" cy="455168"/>
            <wp:effectExtent l="0" t="0" r="0" b="0"/>
            <wp:docPr id="2134464768" name="Picture 1" descr="{&quot;mathml&quot;:&quot;&lt;math style=\&quot;font-family:stix;font-size:12px;\&quot;&gt;&lt;mrow&gt;&lt;mi&gt;P&lt;/mi&gt;&lt;mo&gt;=&lt;/mo&gt;&lt;mfrac&gt;&lt;mrow&gt;&lt;msub&gt;&lt;mi&gt;P&lt;/mi&gt;&lt;mi&gt;S&lt;/mi&gt;&lt;/msub&gt;&lt;msub&gt;&lt;mi&gt;σ&lt;/mi&gt;&lt;mi&gt;T&lt;/mi&gt;&lt;/msub&gt;&lt;/mrow&gt;&lt;mrow&gt;&lt;msubsup&gt;&lt;mi&gt;R&lt;/mi&gt;&lt;mn&gt;1&lt;/mn&gt;&lt;mi&gt;p&lt;/mi&gt;&lt;/msubsup&gt;&lt;msubsup&gt;&lt;mi&gt;R&lt;/mi&gt;&lt;mn&gt;2&lt;/mn&gt;&lt;mi&gt;p&lt;/mi&gt;&lt;/msubsup&gt;&lt;/mrow&gt;&lt;/mfrac&gt;&lt;/mrow&gt;&lt;/math&gt;&quot;,&quot;origin&quot;:&quot;MathType for Microsoft Add-in&quot;,&quot;version&quot;:&quot;v3.20.0&quot;}" title="P equals fraction numerator P subscript S sigma subscript T over denominator R subscript 1 superscript p R subscript 2 superscript p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P&lt;/mi&gt;&lt;mo&gt;=&lt;/mo&gt;&lt;mfrac&gt;&lt;mrow&gt;&lt;msub&gt;&lt;mi&gt;P&lt;/mi&gt;&lt;mi&gt;S&lt;/mi&gt;&lt;/msub&gt;&lt;msub&gt;&lt;mi&gt;σ&lt;/mi&gt;&lt;mi&gt;T&lt;/mi&gt;&lt;/msub&gt;&lt;/mrow&gt;&lt;mrow&gt;&lt;msubsup&gt;&lt;mi&gt;R&lt;/mi&gt;&lt;mn&gt;1&lt;/mn&gt;&lt;mi&gt;p&lt;/mi&gt;&lt;/msubsup&gt;&lt;msubsup&gt;&lt;mi&gt;R&lt;/mi&gt;&lt;mn&gt;2&lt;/mn&gt;&lt;mi&gt;p&lt;/mi&gt;&lt;/msubsup&gt;&lt;/mrow&gt;&lt;/mfrac&gt;&lt;/mrow&gt;&lt;/math&gt;&quot;,&quot;origin&quot;:&quot;MathType for Microsoft Add-in&quot;,&quot;version&quot;:&quot;v3.20.0&quot;}" title="P equals fraction numerator P subscript S sigma subscript T over denominator R subscript 1 superscript p R subscript 2 superscript p end fraction"/>
                    <pic:cNvPicPr/>
                  </pic:nvPicPr>
                  <pic:blipFill>
                    <a:blip r:embed="rId473" cstate="print">
                      <a:extLst>
                        <a:ext uri="{28A0092B-C50C-407E-A947-70E740481C1C}">
                          <a14:useLocalDpi xmlns:a14="http://schemas.microsoft.com/office/drawing/2010/main" val="0"/>
                        </a:ext>
                      </a:extLst>
                    </a:blip>
                    <a:stretch>
                      <a:fillRect/>
                    </a:stretch>
                  </pic:blipFill>
                  <pic:spPr>
                    <a:xfrm>
                      <a:off x="0" y="0"/>
                      <a:ext cx="668528" cy="4551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152</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which is the desired expression relating source energy to received energy.    Defining the detection threshold as</w:t>
      </w:r>
    </w:p>
    <w:p w:rsidR="00894722" w:rsidRPr="003C066E" w:rsidRDefault="00894722" w:rsidP="002C66DD"/>
    <w:p w:rsidR="00894722" w:rsidRPr="003C066E" w:rsidRDefault="00894722" w:rsidP="002C66DD">
      <w:r w:rsidRPr="003C066E">
        <w:tab/>
      </w:r>
      <w:r>
        <w:rPr>
          <w:noProof/>
          <w:position w:val="-11"/>
        </w:rPr>
        <w:drawing>
          <wp:inline distT="0" distB="0" distL="0" distR="0" wp14:anchorId="057AD09B" wp14:editId="53A1741E">
            <wp:extent cx="3336646" cy="228321"/>
            <wp:effectExtent l="0" t="0" r="0" b="0"/>
            <wp:docPr id="2134464769" name="Picture 1" descr="{&quot;mathml&quot;:&quot;&lt;math style=\&quot;font-family:stix;font-size:12px;\&quot;&gt;&lt;mrow&gt;&lt;mi&gt;D&lt;/mi&gt;&lt;mi&gt;T&lt;/mi&gt;&lt;mo&gt;=&lt;/mo&gt;&lt;mn&gt;10&lt;/mn&gt;&lt;msub&gt;&lt;mi&gt;log&lt;/mi&gt;&lt;mrow&gt;&lt;mn&gt;10&lt;/mn&gt;&lt;/mrow&gt;&lt;/msub&gt;&lt;mi&gt;d&lt;/mi&gt;&lt;mfenced wrs:valign=\&quot;middle\&quot;&gt;&lt;mrow&gt;&lt;msub&gt;&lt;mi&gt;P&lt;/mi&gt;&lt;mi&gt;D&lt;/mi&gt;&lt;/msub&gt;&lt;mo&gt;,&lt;/mo&gt;&lt;msub&gt;&lt;mi&gt;P&lt;/mi&gt;&lt;mi&gt;F&lt;/mi&gt;&lt;/msub&gt;&lt;mo stretchy=\&quot;false\&quot;&gt;(&lt;/mo&gt;&lt;mi&gt;ϒ&lt;/mi&gt;&lt;mo stretchy=\&quot;false\&quot;&gt;)&lt;/mo&gt;&lt;/mrow&gt;&lt;/mfenced&gt;&lt;mo&gt;=&lt;/mo&gt;&lt;mn&gt;10&lt;/mn&gt;&lt;msub&gt;&lt;mi&gt;log&lt;/mi&gt;&lt;mrow&gt;&lt;mn&gt;10&lt;/mn&gt;&lt;/mrow&gt;&lt;/msub&gt;&lt;mi&gt;P&lt;/mi&gt;&lt;mo&gt;−&lt;/mo&gt;&lt;mn&gt;10&lt;/mn&gt;&lt;msub&gt;&lt;mi&gt;log&lt;/mi&gt;&lt;mrow&gt;&lt;mn&gt;10&lt;/mn&gt;&lt;/mrow&gt;&lt;/msub&gt;&lt;msub&gt;&lt;mi&gt;N&lt;/mi&gt;&lt;mn&gt;0&lt;/mn&gt;&lt;/msub&gt;&lt;/mrow&gt;&lt;/math&gt;&quot;,&quot;origin&quot;:&quot;MathType for Microsoft Add-in&quot;,&quot;version&quot;:&quot;v3.20.0&quot;}" title="D T equals 10 log subscript 10 end subscript d open parentheses P subscript D comma P subscript F not stretchy left parenthesis ϒ not stretchy right parenthesis close parentheses equals 10 log subscript 10 end subscript P minus 10 log subscript 10 end subscript N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D&lt;/mi&gt;&lt;mi&gt;T&lt;/mi&gt;&lt;mo&gt;=&lt;/mo&gt;&lt;mn&gt;10&lt;/mn&gt;&lt;msub&gt;&lt;mi&gt;log&lt;/mi&gt;&lt;mrow&gt;&lt;mn&gt;10&lt;/mn&gt;&lt;/mrow&gt;&lt;/msub&gt;&lt;mi&gt;d&lt;/mi&gt;&lt;mfenced wrs:valign=\&quot;middle\&quot;&gt;&lt;mrow&gt;&lt;msub&gt;&lt;mi&gt;P&lt;/mi&gt;&lt;mi&gt;D&lt;/mi&gt;&lt;/msub&gt;&lt;mo&gt;,&lt;/mo&gt;&lt;msub&gt;&lt;mi&gt;P&lt;/mi&gt;&lt;mi&gt;F&lt;/mi&gt;&lt;/msub&gt;&lt;mo stretchy=\&quot;false\&quot;&gt;(&lt;/mo&gt;&lt;mi&gt;ϒ&lt;/mi&gt;&lt;mo stretchy=\&quot;false\&quot;&gt;)&lt;/mo&gt;&lt;/mrow&gt;&lt;/mfenced&gt;&lt;mo&gt;=&lt;/mo&gt;&lt;mn&gt;10&lt;/mn&gt;&lt;msub&gt;&lt;mi&gt;log&lt;/mi&gt;&lt;mrow&gt;&lt;mn&gt;10&lt;/mn&gt;&lt;/mrow&gt;&lt;/msub&gt;&lt;mi&gt;P&lt;/mi&gt;&lt;mo&gt;−&lt;/mo&gt;&lt;mn&gt;10&lt;/mn&gt;&lt;msub&gt;&lt;mi&gt;log&lt;/mi&gt;&lt;mrow&gt;&lt;mn&gt;10&lt;/mn&gt;&lt;/mrow&gt;&lt;/msub&gt;&lt;msub&gt;&lt;mi&gt;N&lt;/mi&gt;&lt;mn&gt;0&lt;/mn&gt;&lt;/msub&gt;&lt;/mrow&gt;&lt;/math&gt;&quot;,&quot;origin&quot;:&quot;MathType for Microsoft Add-in&quot;,&quot;version&quot;:&quot;v3.20.0&quot;}" title="D T equals 10 log subscript 10 end subscript d open parentheses P subscript D comma P subscript F not stretchy left parenthesis ϒ not stretchy right parenthesis close parentheses equals 10 log subscript 10 end subscript P minus 10 log subscript 10 end subscript N subscript 0"/>
                    <pic:cNvPicPr/>
                  </pic:nvPicPr>
                  <pic:blipFill>
                    <a:blip r:embed="rId474" cstate="print">
                      <a:extLst>
                        <a:ext uri="{28A0092B-C50C-407E-A947-70E740481C1C}">
                          <a14:useLocalDpi xmlns:a14="http://schemas.microsoft.com/office/drawing/2010/main" val="0"/>
                        </a:ext>
                      </a:extLst>
                    </a:blip>
                    <a:stretch>
                      <a:fillRect/>
                    </a:stretch>
                  </pic:blipFill>
                  <pic:spPr>
                    <a:xfrm>
                      <a:off x="0" y="0"/>
                      <a:ext cx="3336646" cy="228321"/>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153</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 xml:space="preserve">because the noise spectral level per Hertz is </w:t>
      </w:r>
      <w:r>
        <w:rPr>
          <w:noProof/>
        </w:rPr>
        <w:drawing>
          <wp:inline distT="0" distB="0" distL="0" distR="0" wp14:anchorId="73F08A5F" wp14:editId="6DF958CB">
            <wp:extent cx="445008" cy="101600"/>
            <wp:effectExtent l="0" t="0" r="0" b="0"/>
            <wp:docPr id="2134464770" name="Picture 1" descr="{&quot;mathml&quot;:&quot;&lt;math display=\&quot;block\&quot; style=\&quot;font-family:stix;font-size:12px;\&quot;&gt;&lt;mrow&gt;&lt;mi&gt;E&lt;/mi&gt;&lt;mo&gt;=&lt;/mo&gt;&lt;mi&gt;P&lt;/mi&gt;&lt;mi&gt;N&lt;/mi&gt;&lt;/mrow&gt;&lt;/math&gt;&quot;,&quot;origin&quot;:&quot;MathType for Microsoft Add-in&quot;,&quot;version&quot;:&quot;v3.20.0&quot;}" title="E equals P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E&lt;/mi&gt;&lt;mo&gt;=&lt;/mo&gt;&lt;mi&gt;P&lt;/mi&gt;&lt;mi&gt;N&lt;/mi&gt;&lt;/mrow&gt;&lt;/math&gt;&quot;,&quot;origin&quot;:&quot;MathType for Microsoft Add-in&quot;,&quot;version&quot;:&quot;v3.20.0&quot;}" title="E equals P N"/>
                    <pic:cNvPicPr/>
                  </pic:nvPicPr>
                  <pic:blipFill>
                    <a:blip r:embed="rId475" cstate="print">
                      <a:extLst>
                        <a:ext uri="{28A0092B-C50C-407E-A947-70E740481C1C}">
                          <a14:useLocalDpi xmlns:a14="http://schemas.microsoft.com/office/drawing/2010/main" val="0"/>
                        </a:ext>
                      </a:extLst>
                    </a:blip>
                    <a:stretch>
                      <a:fillRect/>
                    </a:stretch>
                  </pic:blipFill>
                  <pic:spPr>
                    <a:xfrm>
                      <a:off x="0" y="0"/>
                      <a:ext cx="445008" cy="101600"/>
                    </a:xfrm>
                    <a:prstGeom prst="rect">
                      <a:avLst/>
                    </a:prstGeom>
                  </pic:spPr>
                </pic:pic>
              </a:graphicData>
            </a:graphic>
          </wp:inline>
        </w:drawing>
      </w:r>
      <w:r w:rsidRPr="003C066E">
        <w:t>,</w:t>
      </w:r>
      <w:r>
        <w:rPr>
          <w:noProof/>
          <w:position w:val="-10"/>
        </w:rPr>
        <w:drawing>
          <wp:inline distT="0" distB="0" distL="0" distR="0" wp14:anchorId="11D04E5F" wp14:editId="7F5B5844">
            <wp:extent cx="792480" cy="188976"/>
            <wp:effectExtent l="0" t="0" r="0" b="0"/>
            <wp:docPr id="2134464771" name="Picture 1" descr="{&quot;mathml&quot;:&quot;&lt;math display=\&quot;block\&quot; style=\&quot;font-family:stix;font-size:12px;\&quot;&gt;&lt;mrow&gt;&lt;msub&gt;&lt;mi&gt;N&lt;/mi&gt;&lt;mn&gt;0&lt;/mn&gt;&lt;/msub&gt;&lt;mo&gt;=&lt;/mo&gt;&lt;mn&gt;2&lt;/mn&gt;&lt;msubsup&gt;&lt;mi&gt;σ&lt;/mi&gt;&lt;mrow/&gt;&lt;mn&gt;2&lt;/mn&gt;&lt;/msubsup&gt;&lt;mo&gt;/&lt;/mo&gt;&lt;msub&gt;&lt;mi&gt;f&lt;/mi&gt;&lt;mi&gt;S&lt;/mi&gt;&lt;/msub&gt;&lt;/mrow&gt;&lt;/math&gt;&quot;,&quot;origin&quot;:&quot;MathType for Microsoft Add-in&quot;,&quot;version&quot;:&quot;v3.20.0&quot;}" title="N subscript 0 equals 2 sigma subscript blank superscript 2 divided by f sub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N&lt;/mi&gt;&lt;mn&gt;0&lt;/mn&gt;&lt;/msub&gt;&lt;mo&gt;=&lt;/mo&gt;&lt;mn&gt;2&lt;/mn&gt;&lt;msubsup&gt;&lt;mi&gt;σ&lt;/mi&gt;&lt;mrow/&gt;&lt;mn&gt;2&lt;/mn&gt;&lt;/msubsup&gt;&lt;mo&gt;/&lt;/mo&gt;&lt;msub&gt;&lt;mi&gt;f&lt;/mi&gt;&lt;mi&gt;S&lt;/mi&gt;&lt;/msub&gt;&lt;/mrow&gt;&lt;/math&gt;&quot;,&quot;origin&quot;:&quot;MathType for Microsoft Add-in&quot;,&quot;version&quot;:&quot;v3.20.0&quot;}" title="N subscript 0 equals 2 sigma subscript blank superscript 2 divided by f subscript S"/>
                    <pic:cNvPicPr/>
                  </pic:nvPicPr>
                  <pic:blipFill>
                    <a:blip r:embed="rId476" cstate="print">
                      <a:extLst>
                        <a:ext uri="{28A0092B-C50C-407E-A947-70E740481C1C}">
                          <a14:useLocalDpi xmlns:a14="http://schemas.microsoft.com/office/drawing/2010/main" val="0"/>
                        </a:ext>
                      </a:extLst>
                    </a:blip>
                    <a:stretch>
                      <a:fillRect/>
                    </a:stretch>
                  </pic:blipFill>
                  <pic:spPr>
                    <a:xfrm>
                      <a:off x="0" y="0"/>
                      <a:ext cx="792480" cy="188976"/>
                    </a:xfrm>
                    <a:prstGeom prst="rect">
                      <a:avLst/>
                    </a:prstGeom>
                  </pic:spPr>
                </pic:pic>
              </a:graphicData>
            </a:graphic>
          </wp:inline>
        </w:drawing>
      </w:r>
      <w:r w:rsidRPr="003C066E">
        <w:t xml:space="preserve">and </w:t>
      </w:r>
      <w:r>
        <w:rPr>
          <w:noProof/>
          <w:position w:val="-10"/>
        </w:rPr>
        <w:drawing>
          <wp:inline distT="0" distB="0" distL="0" distR="0" wp14:anchorId="6E562D06" wp14:editId="7B0A36D6">
            <wp:extent cx="516128" cy="168656"/>
            <wp:effectExtent l="0" t="0" r="0" b="0"/>
            <wp:docPr id="2134464772" name="Picture 1" descr="{&quot;mathml&quot;:&quot;&lt;math display=\&quot;block\&quot; style=\&quot;font-family:stix;font-size:12px;\&quot;&gt;&lt;mrow&gt;&lt;mi&gt;N&lt;/mi&gt;&lt;mo&gt;=&lt;/mo&gt;&lt;msub&gt;&lt;mi&gt;f&lt;/mi&gt;&lt;mi&gt;S&lt;/mi&gt;&lt;/msub&gt;&lt;mi&gt;T&lt;/mi&gt;&lt;/mrow&gt;&lt;/math&gt;&quot;,&quot;origin&quot;:&quot;MathType for Microsoft Add-in&quot;,&quot;version&quot;:&quot;v3.20.0&quot;}" title="N equals f subscript S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N&lt;/mi&gt;&lt;mo&gt;=&lt;/mo&gt;&lt;msub&gt;&lt;mi&gt;f&lt;/mi&gt;&lt;mi&gt;S&lt;/mi&gt;&lt;/msub&gt;&lt;mi&gt;T&lt;/mi&gt;&lt;/mrow&gt;&lt;/math&gt;&quot;,&quot;origin&quot;:&quot;MathType for Microsoft Add-in&quot;,&quot;version&quot;:&quot;v3.20.0&quot;}" title="N equals f subscript S T"/>
                    <pic:cNvPicPr/>
                  </pic:nvPicPr>
                  <pic:blipFill>
                    <a:blip r:embed="rId477" cstate="print">
                      <a:extLst>
                        <a:ext uri="{28A0092B-C50C-407E-A947-70E740481C1C}">
                          <a14:useLocalDpi xmlns:a14="http://schemas.microsoft.com/office/drawing/2010/main" val="0"/>
                        </a:ext>
                      </a:extLst>
                    </a:blip>
                    <a:stretch>
                      <a:fillRect/>
                    </a:stretch>
                  </pic:blipFill>
                  <pic:spPr>
                    <a:xfrm>
                      <a:off x="0" y="0"/>
                      <a:ext cx="516128" cy="168656"/>
                    </a:xfrm>
                    <a:prstGeom prst="rect">
                      <a:avLst/>
                    </a:prstGeom>
                  </pic:spPr>
                </pic:pic>
              </a:graphicData>
            </a:graphic>
          </wp:inline>
        </w:drawing>
      </w:r>
      <w:r w:rsidRPr="003C066E">
        <w:t xml:space="preserve">. () determines the minium output SNR in dB to achieve the desired Pd and PF.  Because () is in terms of ratios, i.e. unitless quantities, we may take logarithms </w:t>
      </w:r>
    </w:p>
    <w:p w:rsidR="00894722" w:rsidRPr="003C066E" w:rsidRDefault="00894722" w:rsidP="002C66DD"/>
    <w:p w:rsidR="00894722" w:rsidRPr="003C066E" w:rsidRDefault="00894722" w:rsidP="002C66DD"/>
    <w:p w:rsidR="00894722" w:rsidRPr="003C066E" w:rsidRDefault="00894722" w:rsidP="002C66DD"/>
    <w:p w:rsidR="00894722" w:rsidRPr="003C066E" w:rsidRDefault="00894722" w:rsidP="002C66DD">
      <w:r w:rsidRPr="003C066E">
        <w:t>substituting () into () yields</w:t>
      </w:r>
    </w:p>
    <w:p w:rsidR="00894722" w:rsidRPr="003C066E" w:rsidRDefault="00894722" w:rsidP="002C66DD"/>
    <w:p w:rsidR="00894722" w:rsidRPr="003C066E" w:rsidRDefault="00894722" w:rsidP="002C66DD">
      <w:r w:rsidRPr="003C066E">
        <w:tab/>
      </w:r>
      <w:r>
        <w:rPr>
          <w:noProof/>
          <w:position w:val="-12"/>
        </w:rPr>
        <w:drawing>
          <wp:inline distT="0" distB="0" distL="0" distR="0" wp14:anchorId="51E6B317" wp14:editId="1A71633B">
            <wp:extent cx="4222835" cy="185462"/>
            <wp:effectExtent l="0" t="0" r="0" b="0"/>
            <wp:docPr id="2134464773" name="Picture 1" descr="{&quot;mathml&quot;:&quot;&lt;math style=\&quot;font-family:stix;font-size:12px;\&quot;&gt;&lt;mrow&gt;&lt;mi&gt;D&lt;/mi&gt;&lt;mi&gt;T&lt;/mi&gt;&lt;mo&gt;=&lt;/mo&gt;&lt;mn&gt;10&lt;/mn&gt;&lt;msub&gt;&lt;mi&gt;log&lt;/mi&gt;&lt;mrow&gt;&lt;mn&gt;10&lt;/mn&gt;&lt;/mrow&gt;&lt;/msub&gt;&lt;msub&gt;&lt;mi&gt;P&lt;/mi&gt;&lt;mi&gt;S&lt;/mi&gt;&lt;/msub&gt;&lt;mo&gt;+&lt;/mo&gt;&lt;mn&gt;10&lt;/mn&gt;&lt;msub&gt;&lt;mi&gt;log&lt;/mi&gt;&lt;mrow&gt;&lt;mn&gt;10&lt;/mn&gt;&lt;/mrow&gt;&lt;/msub&gt;&lt;msub&gt;&lt;mi&gt;σ&lt;/mi&gt;&lt;mi&gt;T&lt;/mi&gt;&lt;/msub&gt;&lt;mo&gt;−&lt;/mo&gt;&lt;mn&gt;10&lt;/mn&gt;&lt;msub&gt;&lt;mi&gt;log&lt;/mi&gt;&lt;mrow&gt;&lt;mn&gt;10&lt;/mn&gt;&lt;/mrow&gt;&lt;/msub&gt;&lt;msubsup&gt;&lt;mi&gt;R&lt;/mi&gt;&lt;mn&gt;1&lt;/mn&gt;&lt;mi&gt;p&lt;/mi&gt;&lt;/msubsup&gt;&lt;mo&gt;−&lt;/mo&gt;&lt;mn&gt;10&lt;/mn&gt;&lt;msub&gt;&lt;mi&gt;log&lt;/mi&gt;&lt;mrow&gt;&lt;mn&gt;10&lt;/mn&gt;&lt;/mrow&gt;&lt;/msub&gt;&lt;msubsup&gt;&lt;mi&gt;R&lt;/mi&gt;&lt;mn&gt;2&lt;/mn&gt;&lt;mi&gt;p&lt;/mi&gt;&lt;/msubsup&gt;&lt;mo&gt;−&lt;/mo&gt;&lt;mn&gt;10&lt;/mn&gt;&lt;msub&gt;&lt;mi&gt;log&lt;/mi&gt;&lt;mrow&gt;&lt;mn&gt;10&lt;/mn&gt;&lt;/mrow&gt;&lt;/msub&gt;&lt;msub&gt;&lt;mi&gt;N&lt;/mi&gt;&lt;mn&gt;0&lt;/mn&gt;&lt;/msub&gt;&lt;/mrow&gt;&lt;/math&gt;&quot;,&quot;origin&quot;:&quot;MathType for Microsoft Add-in&quot;,&quot;version&quot;:&quot;v3.20.0&quot;}" title="D T equals 10 log subscript 10 end subscript P subscript S plus 10 log subscript 10 end subscript sigma subscript T minus 10 log subscript 10 end subscript R subscript 1 superscript p minus 10 log subscript 10 end subscript R subscript 2 superscript p minus 10 log subscript 10 end subscript N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D&lt;/mi&gt;&lt;mi&gt;T&lt;/mi&gt;&lt;mo&gt;=&lt;/mo&gt;&lt;mn&gt;10&lt;/mn&gt;&lt;msub&gt;&lt;mi&gt;log&lt;/mi&gt;&lt;mrow&gt;&lt;mn&gt;10&lt;/mn&gt;&lt;/mrow&gt;&lt;/msub&gt;&lt;msub&gt;&lt;mi&gt;P&lt;/mi&gt;&lt;mi&gt;S&lt;/mi&gt;&lt;/msub&gt;&lt;mo&gt;+&lt;/mo&gt;&lt;mn&gt;10&lt;/mn&gt;&lt;msub&gt;&lt;mi&gt;log&lt;/mi&gt;&lt;mrow&gt;&lt;mn&gt;10&lt;/mn&gt;&lt;/mrow&gt;&lt;/msub&gt;&lt;msub&gt;&lt;mi&gt;σ&lt;/mi&gt;&lt;mi&gt;T&lt;/mi&gt;&lt;/msub&gt;&lt;mo&gt;−&lt;/mo&gt;&lt;mn&gt;10&lt;/mn&gt;&lt;msub&gt;&lt;mi&gt;log&lt;/mi&gt;&lt;mrow&gt;&lt;mn&gt;10&lt;/mn&gt;&lt;/mrow&gt;&lt;/msub&gt;&lt;msubsup&gt;&lt;mi&gt;R&lt;/mi&gt;&lt;mn&gt;1&lt;/mn&gt;&lt;mi&gt;p&lt;/mi&gt;&lt;/msubsup&gt;&lt;mo&gt;−&lt;/mo&gt;&lt;mn&gt;10&lt;/mn&gt;&lt;msub&gt;&lt;mi&gt;log&lt;/mi&gt;&lt;mrow&gt;&lt;mn&gt;10&lt;/mn&gt;&lt;/mrow&gt;&lt;/msub&gt;&lt;msubsup&gt;&lt;mi&gt;R&lt;/mi&gt;&lt;mn&gt;2&lt;/mn&gt;&lt;mi&gt;p&lt;/mi&gt;&lt;/msubsup&gt;&lt;mo&gt;−&lt;/mo&gt;&lt;mn&gt;10&lt;/mn&gt;&lt;msub&gt;&lt;mi&gt;log&lt;/mi&gt;&lt;mrow&gt;&lt;mn&gt;10&lt;/mn&gt;&lt;/mrow&gt;&lt;/msub&gt;&lt;msub&gt;&lt;mi&gt;N&lt;/mi&gt;&lt;mn&gt;0&lt;/mn&gt;&lt;/msub&gt;&lt;/mrow&gt;&lt;/math&gt;&quot;,&quot;origin&quot;:&quot;MathType for Microsoft Add-in&quot;,&quot;version&quot;:&quot;v3.20.0&quot;}" title="D T equals 10 log subscript 10 end subscript P subscript S plus 10 log subscript 10 end subscript sigma subscript T minus 10 log subscript 10 end subscript R subscript 1 superscript p minus 10 log subscript 10 end subscript R subscript 2 superscript p minus 10 log subscript 10 end subscript N subscript 0"/>
                    <pic:cNvPicPr/>
                  </pic:nvPicPr>
                  <pic:blipFill>
                    <a:blip r:embed="rId478" cstate="print">
                      <a:extLst>
                        <a:ext uri="{28A0092B-C50C-407E-A947-70E740481C1C}">
                          <a14:useLocalDpi xmlns:a14="http://schemas.microsoft.com/office/drawing/2010/main" val="0"/>
                        </a:ext>
                      </a:extLst>
                    </a:blip>
                    <a:stretch>
                      <a:fillRect/>
                    </a:stretch>
                  </pic:blipFill>
                  <pic:spPr>
                    <a:xfrm>
                      <a:off x="0" y="0"/>
                      <a:ext cx="4222835" cy="18546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154</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Defining</w:t>
      </w:r>
    </w:p>
    <w:p w:rsidR="00894722" w:rsidRPr="003C066E" w:rsidRDefault="00894722" w:rsidP="002C66DD">
      <w:r w:rsidRPr="003C066E">
        <w:tab/>
      </w:r>
      <w:r>
        <w:rPr>
          <w:noProof/>
          <w:position w:val="-11"/>
        </w:rPr>
        <w:drawing>
          <wp:inline distT="0" distB="0" distL="0" distR="0" wp14:anchorId="0AF89B2A" wp14:editId="7E654DBB">
            <wp:extent cx="957072" cy="176784"/>
            <wp:effectExtent l="0" t="0" r="0" b="0"/>
            <wp:docPr id="2134464774" name="Picture 1" descr="{&quot;mathml&quot;:&quot;&lt;math style=\&quot;font-family:stix;font-size:12px;\&quot;&gt;&lt;mrow&gt;&lt;mi&gt;S&lt;/mi&gt;&lt;mi&gt;L&lt;/mi&gt;&lt;mo&gt;=&lt;/mo&gt;&lt;mn&gt;10&lt;/mn&gt;&lt;msub&gt;&lt;mi&gt;log&lt;/mi&gt;&lt;mrow&gt;&lt;mn&gt;10&lt;/mn&gt;&lt;/mrow&gt;&lt;/msub&gt;&lt;msub&gt;&lt;mi&gt;P&lt;/mi&gt;&lt;mi&gt;S&lt;/mi&gt;&lt;/msub&gt;&lt;/mrow&gt;&lt;/math&gt;&quot;,&quot;origin&quot;:&quot;MathType for Microsoft Add-in&quot;,&quot;version&quot;:&quot;v3.20.0&quot;}" title="S L equals 10 log subscript 10 end subscript P sub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i&gt;L&lt;/mi&gt;&lt;mo&gt;=&lt;/mo&gt;&lt;mn&gt;10&lt;/mn&gt;&lt;msub&gt;&lt;mi&gt;log&lt;/mi&gt;&lt;mrow&gt;&lt;mn&gt;10&lt;/mn&gt;&lt;/mrow&gt;&lt;/msub&gt;&lt;msub&gt;&lt;mi&gt;P&lt;/mi&gt;&lt;mi&gt;S&lt;/mi&gt;&lt;/msub&gt;&lt;/mrow&gt;&lt;/math&gt;&quot;,&quot;origin&quot;:&quot;MathType for Microsoft Add-in&quot;,&quot;version&quot;:&quot;v3.20.0&quot;}" title="S L equals 10 log subscript 10 end subscript P subscript S"/>
                    <pic:cNvPicPr/>
                  </pic:nvPicPr>
                  <pic:blipFill>
                    <a:blip r:embed="rId479" cstate="print">
                      <a:extLst>
                        <a:ext uri="{28A0092B-C50C-407E-A947-70E740481C1C}">
                          <a14:useLocalDpi xmlns:a14="http://schemas.microsoft.com/office/drawing/2010/main" val="0"/>
                        </a:ext>
                      </a:extLst>
                    </a:blip>
                    <a:stretch>
                      <a:fillRect/>
                    </a:stretch>
                  </pic:blipFill>
                  <pic:spPr>
                    <a:xfrm>
                      <a:off x="0" y="0"/>
                      <a:ext cx="957072"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155</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1"/>
        </w:rPr>
        <w:drawing>
          <wp:inline distT="0" distB="0" distL="0" distR="0" wp14:anchorId="0F63F6F9" wp14:editId="0906617D">
            <wp:extent cx="948944" cy="176784"/>
            <wp:effectExtent l="0" t="0" r="0" b="0"/>
            <wp:docPr id="2134464775" name="Picture 1" descr="{&quot;mathml&quot;:&quot;&lt;math style=\&quot;font-family:stix;font-size:12px;\&quot;&gt;&lt;mrow&gt;&lt;mi&gt;T&lt;/mi&gt;&lt;mi&gt;S&lt;/mi&gt;&lt;mo&gt;=&lt;/mo&gt;&lt;mn&gt;10&lt;/mn&gt;&lt;msub&gt;&lt;mi&gt;log&lt;/mi&gt;&lt;mrow&gt;&lt;mn&gt;10&lt;/mn&gt;&lt;/mrow&gt;&lt;/msub&gt;&lt;msub&gt;&lt;mi&gt;σ&lt;/mi&gt;&lt;mi&gt;T&lt;/mi&gt;&lt;/msub&gt;&lt;/mrow&gt;&lt;/math&gt;&quot;,&quot;origin&quot;:&quot;MathType for Microsoft Add-in&quot;,&quot;version&quot;:&quot;v3.20.0&quot;}" title="T S equals 10 log subscript 10 end subscript sigma sub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T&lt;/mi&gt;&lt;mi&gt;S&lt;/mi&gt;&lt;mo&gt;=&lt;/mo&gt;&lt;mn&gt;10&lt;/mn&gt;&lt;msub&gt;&lt;mi&gt;log&lt;/mi&gt;&lt;mrow&gt;&lt;mn&gt;10&lt;/mn&gt;&lt;/mrow&gt;&lt;/msub&gt;&lt;msub&gt;&lt;mi&gt;σ&lt;/mi&gt;&lt;mi&gt;T&lt;/mi&gt;&lt;/msub&gt;&lt;/mrow&gt;&lt;/math&gt;&quot;,&quot;origin&quot;:&quot;MathType for Microsoft Add-in&quot;,&quot;version&quot;:&quot;v3.20.0&quot;}" title="T S equals 10 log subscript 10 end subscript sigma subscript T"/>
                    <pic:cNvPicPr/>
                  </pic:nvPicPr>
                  <pic:blipFill>
                    <a:blip r:embed="rId480" cstate="print">
                      <a:extLst>
                        <a:ext uri="{28A0092B-C50C-407E-A947-70E740481C1C}">
                          <a14:useLocalDpi xmlns:a14="http://schemas.microsoft.com/office/drawing/2010/main" val="0"/>
                        </a:ext>
                      </a:extLst>
                    </a:blip>
                    <a:stretch>
                      <a:fillRect/>
                    </a:stretch>
                  </pic:blipFill>
                  <pic:spPr>
                    <a:xfrm>
                      <a:off x="0" y="0"/>
                      <a:ext cx="948944"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156</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1"/>
        </w:rPr>
        <w:drawing>
          <wp:inline distT="0" distB="0" distL="0" distR="0" wp14:anchorId="54D6A045" wp14:editId="48CF692F">
            <wp:extent cx="1111504" cy="176784"/>
            <wp:effectExtent l="0" t="0" r="0" b="0"/>
            <wp:docPr id="2134464776" name="Picture 1" descr="{&quot;mathml&quot;:&quot;&lt;math display=\&quot;block\&quot; style=\&quot;font-family:stix;font-size:12px;\&quot;&gt;&lt;mrow&gt;&lt;mi&gt;T&lt;/mi&gt;&lt;msub&gt;&lt;mi&gt;L&lt;/mi&gt;&lt;mn&gt;1&lt;/mn&gt;&lt;/msub&gt;&lt;mo&gt;=&lt;/mo&gt;&lt;mn&gt;10&lt;/mn&gt;&lt;mi&gt;p&lt;/mi&gt;&lt;msub&gt;&lt;mi&gt;log&lt;/mi&gt;&lt;mrow&gt;&lt;mn&gt;10&lt;/mn&gt;&lt;/mrow&gt;&lt;/msub&gt;&lt;msub&gt;&lt;mi&gt;R&lt;/mi&gt;&lt;mn&gt;1&lt;/mn&gt;&lt;/msub&gt;&lt;/mrow&gt;&lt;/math&gt;&quot;,&quot;origin&quot;:&quot;MathType for Microsoft Add-in&quot;,&quot;version&quot;:&quot;v3.20.0&quot;}" title="T L subscript 1 equals 10 p log subscript 10 end subscript R subscrip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sub&gt;&lt;mi&gt;L&lt;/mi&gt;&lt;mn&gt;1&lt;/mn&gt;&lt;/msub&gt;&lt;mo&gt;=&lt;/mo&gt;&lt;mn&gt;10&lt;/mn&gt;&lt;mi&gt;p&lt;/mi&gt;&lt;msub&gt;&lt;mi&gt;log&lt;/mi&gt;&lt;mrow&gt;&lt;mn&gt;10&lt;/mn&gt;&lt;/mrow&gt;&lt;/msub&gt;&lt;msub&gt;&lt;mi&gt;R&lt;/mi&gt;&lt;mn&gt;1&lt;/mn&gt;&lt;/msub&gt;&lt;/mrow&gt;&lt;/math&gt;&quot;,&quot;origin&quot;:&quot;MathType for Microsoft Add-in&quot;,&quot;version&quot;:&quot;v3.20.0&quot;}" title="T L subscript 1 equals 10 p log subscript 10 end subscript R subscript 1"/>
                    <pic:cNvPicPr/>
                  </pic:nvPicPr>
                  <pic:blipFill>
                    <a:blip r:embed="rId481" cstate="print">
                      <a:extLst>
                        <a:ext uri="{28A0092B-C50C-407E-A947-70E740481C1C}">
                          <a14:useLocalDpi xmlns:a14="http://schemas.microsoft.com/office/drawing/2010/main" val="0"/>
                        </a:ext>
                      </a:extLst>
                    </a:blip>
                    <a:stretch>
                      <a:fillRect/>
                    </a:stretch>
                  </pic:blipFill>
                  <pic:spPr>
                    <a:xfrm>
                      <a:off x="0" y="0"/>
                      <a:ext cx="1111504"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157</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1"/>
        </w:rPr>
        <w:drawing>
          <wp:inline distT="0" distB="0" distL="0" distR="0" wp14:anchorId="5802FC0D" wp14:editId="058C5F9C">
            <wp:extent cx="1111504" cy="176784"/>
            <wp:effectExtent l="0" t="0" r="0" b="0"/>
            <wp:docPr id="2134464777" name="Picture 1" descr="{&quot;mathml&quot;:&quot;&lt;math display=\&quot;block\&quot; style=\&quot;font-family:stix;font-size:12px;\&quot;&gt;&lt;mrow&gt;&lt;mi&gt;T&lt;/mi&gt;&lt;msub&gt;&lt;mi&gt;L&lt;/mi&gt;&lt;mn&gt;2&lt;/mn&gt;&lt;/msub&gt;&lt;mo&gt;=&lt;/mo&gt;&lt;mn&gt;10&lt;/mn&gt;&lt;mi&gt;p&lt;/mi&gt;&lt;msub&gt;&lt;mi&gt;log&lt;/mi&gt;&lt;mrow&gt;&lt;mn&gt;10&lt;/mn&gt;&lt;/mrow&gt;&lt;/msub&gt;&lt;msub&gt;&lt;mi&gt;R&lt;/mi&gt;&lt;mn&gt;2&lt;/mn&gt;&lt;/msub&gt;&lt;/mrow&gt;&lt;/math&gt;&quot;,&quot;origin&quot;:&quot;MathType for Microsoft Add-in&quot;,&quot;version&quot;:&quot;v3.20.0&quot;}" title="T L subscript 2 equals 10 p log subscript 10 end subscript R subscrip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T&lt;/mi&gt;&lt;msub&gt;&lt;mi&gt;L&lt;/mi&gt;&lt;mn&gt;2&lt;/mn&gt;&lt;/msub&gt;&lt;mo&gt;=&lt;/mo&gt;&lt;mn&gt;10&lt;/mn&gt;&lt;mi&gt;p&lt;/mi&gt;&lt;msub&gt;&lt;mi&gt;log&lt;/mi&gt;&lt;mrow&gt;&lt;mn&gt;10&lt;/mn&gt;&lt;/mrow&gt;&lt;/msub&gt;&lt;msub&gt;&lt;mi&gt;R&lt;/mi&gt;&lt;mn&gt;2&lt;/mn&gt;&lt;/msub&gt;&lt;/mrow&gt;&lt;/math&gt;&quot;,&quot;origin&quot;:&quot;MathType for Microsoft Add-in&quot;,&quot;version&quot;:&quot;v3.20.0&quot;}" title="T L subscript 2 equals 10 p log subscript 10 end subscript R subscript 2"/>
                    <pic:cNvPicPr/>
                  </pic:nvPicPr>
                  <pic:blipFill>
                    <a:blip r:embed="rId482" cstate="print">
                      <a:extLst>
                        <a:ext uri="{28A0092B-C50C-407E-A947-70E740481C1C}">
                          <a14:useLocalDpi xmlns:a14="http://schemas.microsoft.com/office/drawing/2010/main" val="0"/>
                        </a:ext>
                      </a:extLst>
                    </a:blip>
                    <a:stretch>
                      <a:fillRect/>
                    </a:stretch>
                  </pic:blipFill>
                  <pic:spPr>
                    <a:xfrm>
                      <a:off x="0" y="0"/>
                      <a:ext cx="1111504"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158</w:instrText>
      </w:r>
      <w:r w:rsidRPr="003C066E">
        <w:rPr>
          <w:noProof/>
        </w:rPr>
        <w:fldChar w:fldCharType="end"/>
      </w:r>
      <w:r w:rsidRPr="003C066E">
        <w:instrText>)</w:instrText>
      </w:r>
      <w:r w:rsidRPr="003C066E">
        <w:fldChar w:fldCharType="end"/>
      </w:r>
    </w:p>
    <w:p w:rsidR="00894722" w:rsidRPr="003C066E" w:rsidRDefault="00894722" w:rsidP="002C66DD">
      <w:r w:rsidRPr="003C066E">
        <w:tab/>
      </w:r>
      <w:r>
        <w:rPr>
          <w:noProof/>
          <w:position w:val="-11"/>
        </w:rPr>
        <w:drawing>
          <wp:inline distT="0" distB="0" distL="0" distR="0" wp14:anchorId="753C91D3" wp14:editId="2FB347A9">
            <wp:extent cx="999744" cy="176784"/>
            <wp:effectExtent l="0" t="0" r="0" b="0"/>
            <wp:docPr id="2134464778" name="Picture 1" descr="{&quot;mathml&quot;:&quot;&lt;math display=\&quot;block\&quot; style=\&quot;font-family:stix;font-size:12px;\&quot;&gt;&lt;mrow&gt;&lt;mi&gt;A&lt;/mi&gt;&lt;mi&gt;N&lt;/mi&gt;&lt;mo&gt;=&lt;/mo&gt;&lt;mn&gt;10&lt;/mn&gt;&lt;msub&gt;&lt;mi&gt;log&lt;/mi&gt;&lt;mrow&gt;&lt;mn&gt;10&lt;/mn&gt;&lt;/mrow&gt;&lt;/msub&gt;&lt;msub&gt;&lt;mi&gt;N&lt;/mi&gt;&lt;mn&gt;0&lt;/mn&gt;&lt;/msub&gt;&lt;/mrow&gt;&lt;/math&gt;&quot;,&quot;origin&quot;:&quot;MathType for Microsoft Add-in&quot;,&quot;version&quot;:&quot;v3.20.0&quot;}" title="A N equals 10 log subscript 10 end subscript N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A&lt;/mi&gt;&lt;mi&gt;N&lt;/mi&gt;&lt;mo&gt;=&lt;/mo&gt;&lt;mn&gt;10&lt;/mn&gt;&lt;msub&gt;&lt;mi&gt;log&lt;/mi&gt;&lt;mrow&gt;&lt;mn&gt;10&lt;/mn&gt;&lt;/mrow&gt;&lt;/msub&gt;&lt;msub&gt;&lt;mi&gt;N&lt;/mi&gt;&lt;mn&gt;0&lt;/mn&gt;&lt;/msub&gt;&lt;/mrow&gt;&lt;/math&gt;&quot;,&quot;origin&quot;:&quot;MathType for Microsoft Add-in&quot;,&quot;version&quot;:&quot;v3.20.0&quot;}" title="A N equals 10 log subscript 10 end subscript N subscript 0"/>
                    <pic:cNvPicPr/>
                  </pic:nvPicPr>
                  <pic:blipFill>
                    <a:blip r:embed="rId483" cstate="print">
                      <a:extLst>
                        <a:ext uri="{28A0092B-C50C-407E-A947-70E740481C1C}">
                          <a14:useLocalDpi xmlns:a14="http://schemas.microsoft.com/office/drawing/2010/main" val="0"/>
                        </a:ext>
                      </a:extLst>
                    </a:blip>
                    <a:stretch>
                      <a:fillRect/>
                    </a:stretch>
                  </pic:blipFill>
                  <pic:spPr>
                    <a:xfrm>
                      <a:off x="0" y="0"/>
                      <a:ext cx="999744" cy="17678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159</w:instrText>
      </w:r>
      <w:r w:rsidRPr="003C066E">
        <w:rPr>
          <w:noProof/>
        </w:rPr>
        <w:fldChar w:fldCharType="end"/>
      </w:r>
      <w:r w:rsidRPr="003C066E">
        <w:instrText>)</w:instrText>
      </w:r>
      <w:r w:rsidRPr="003C066E">
        <w:fldChar w:fldCharType="end"/>
      </w:r>
    </w:p>
    <w:p w:rsidR="00894722" w:rsidRPr="003C066E" w:rsidRDefault="00894722" w:rsidP="002C66DD"/>
    <w:p w:rsidR="00894722" w:rsidRPr="003C066E" w:rsidRDefault="00894722" w:rsidP="002C66DD">
      <w:r w:rsidRPr="003C066E">
        <w:t>we arrive at the bistatic sonar/radar equation for white isotropic noise</w:t>
      </w:r>
    </w:p>
    <w:p w:rsidR="00894722" w:rsidRPr="003C066E" w:rsidRDefault="00894722" w:rsidP="002C66DD"/>
    <w:p w:rsidR="00894722" w:rsidRPr="003C066E" w:rsidRDefault="00894722" w:rsidP="002C66DD">
      <w:r w:rsidRPr="003C066E">
        <w:tab/>
      </w:r>
      <w:r>
        <w:rPr>
          <w:noProof/>
          <w:position w:val="-9"/>
        </w:rPr>
        <w:drawing>
          <wp:inline distT="0" distB="0" distL="0" distR="0" wp14:anchorId="0BD0E98D" wp14:editId="689C80D0">
            <wp:extent cx="2005584" cy="162560"/>
            <wp:effectExtent l="0" t="0" r="0" b="0"/>
            <wp:docPr id="2134464779" name="Picture 1" descr="{&quot;mathml&quot;:&quot;&lt;math style=\&quot;font-family:stix;font-size:12px;\&quot;&gt;&lt;mrow&gt;&lt;mi&gt;D&lt;/mi&gt;&lt;mi&gt;T&lt;/mi&gt;&lt;mo&gt;=&lt;/mo&gt;&lt;mi&gt;S&lt;/mi&gt;&lt;mi&gt;L&lt;/mi&gt;&lt;mo&gt;+&lt;/mo&gt;&lt;mi&gt;T&lt;/mi&gt;&lt;mi&gt;S&lt;/mi&gt;&lt;mo&gt;−&lt;/mo&gt;&lt;mi&gt;T&lt;/mi&gt;&lt;msub&gt;&lt;mi&gt;L&lt;/mi&gt;&lt;mn&gt;1&lt;/mn&gt;&lt;/msub&gt;&lt;mo&gt;−&lt;/mo&gt;&lt;mi&gt;T&lt;/mi&gt;&lt;msub&gt;&lt;mi&gt;L&lt;/mi&gt;&lt;mn&gt;2&lt;/mn&gt;&lt;/msub&gt;&lt;mo&gt;−&lt;/mo&gt;&lt;mi&gt;A&lt;/mi&gt;&lt;mi&gt;N&lt;/mi&gt;&lt;/mrow&gt;&lt;/math&gt;&quot;,&quot;origin&quot;:&quot;MathType for Microsoft Add-in&quot;,&quot;version&quot;:&quot;v3.20.0&quot;}" title="D T equals S L plus T S minus T L subscript 1 minus T L subscript 2 minus A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D&lt;/mi&gt;&lt;mi&gt;T&lt;/mi&gt;&lt;mo&gt;=&lt;/mo&gt;&lt;mi&gt;S&lt;/mi&gt;&lt;mi&gt;L&lt;/mi&gt;&lt;mo&gt;+&lt;/mo&gt;&lt;mi&gt;T&lt;/mi&gt;&lt;mi&gt;S&lt;/mi&gt;&lt;mo&gt;−&lt;/mo&gt;&lt;mi&gt;T&lt;/mi&gt;&lt;msub&gt;&lt;mi&gt;L&lt;/mi&gt;&lt;mn&gt;1&lt;/mn&gt;&lt;/msub&gt;&lt;mo&gt;−&lt;/mo&gt;&lt;mi&gt;T&lt;/mi&gt;&lt;msub&gt;&lt;mi&gt;L&lt;/mi&gt;&lt;mn&gt;2&lt;/mn&gt;&lt;/msub&gt;&lt;mo&gt;−&lt;/mo&gt;&lt;mi&gt;A&lt;/mi&gt;&lt;mi&gt;N&lt;/mi&gt;&lt;/mrow&gt;&lt;/math&gt;&quot;,&quot;origin&quot;:&quot;MathType for Microsoft Add-in&quot;,&quot;version&quot;:&quot;v3.20.0&quot;}" title="D T equals S L plus T S minus T L subscript 1 minus T L subscript 2 minus A N"/>
                    <pic:cNvPicPr/>
                  </pic:nvPicPr>
                  <pic:blipFill>
                    <a:blip r:embed="rId484" cstate="print">
                      <a:extLst>
                        <a:ext uri="{28A0092B-C50C-407E-A947-70E740481C1C}">
                          <a14:useLocalDpi xmlns:a14="http://schemas.microsoft.com/office/drawing/2010/main" val="0"/>
                        </a:ext>
                      </a:extLst>
                    </a:blip>
                    <a:stretch>
                      <a:fillRect/>
                    </a:stretch>
                  </pic:blipFill>
                  <pic:spPr>
                    <a:xfrm>
                      <a:off x="0" y="0"/>
                      <a:ext cx="2005584" cy="16256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160</w:instrText>
      </w:r>
      <w:r w:rsidRPr="003C066E">
        <w:rPr>
          <w:noProof/>
        </w:rPr>
        <w:fldChar w:fldCharType="end"/>
      </w:r>
      <w:r w:rsidRPr="003C066E">
        <w:instrText>)</w:instrText>
      </w:r>
      <w:r w:rsidRPr="003C066E">
        <w:fldChar w:fldCharType="end"/>
      </w:r>
    </w:p>
    <w:p w:rsidR="00894722" w:rsidRPr="003C066E" w:rsidRDefault="00894722" w:rsidP="002C66DD"/>
    <w:p w:rsidR="00894722" w:rsidRDefault="00894722" w:rsidP="002C66DD">
      <w:r w:rsidRPr="003C066E">
        <w:t>which when satisfied with equality gives the correct output SNR to achieve the desired PD and PF and incorporates the effects of the source, target, channel, and noise.</w:t>
      </w:r>
    </w:p>
    <w:p w:rsidR="00894722" w:rsidRDefault="00894722" w:rsidP="002C66DD"/>
    <w:p w:rsidR="00894722" w:rsidRPr="003C066E" w:rsidRDefault="00894722" w:rsidP="00CB44D5">
      <w:pPr>
        <w:pStyle w:val="Heading2"/>
      </w:pPr>
      <w:bookmarkStart w:id="102" w:name="_Toc229857350"/>
      <w:bookmarkStart w:id="103" w:name="_Toc229926403"/>
      <w:r w:rsidRPr="003C066E">
        <w:t>Doppler Shift</w:t>
      </w:r>
      <w:bookmarkEnd w:id="102"/>
      <w:bookmarkEnd w:id="103"/>
    </w:p>
    <w:p w:rsidR="00894722" w:rsidRPr="003C066E" w:rsidRDefault="00894722" w:rsidP="00CB44D5"/>
    <w:p w:rsidR="00894722" w:rsidRPr="003C066E" w:rsidRDefault="00894722" w:rsidP="00CB44D5">
      <w:r w:rsidRPr="003C066E">
        <w:t xml:space="preserve">If the source is stationary and the receiver is moving relative to the source with radial velocity </w:t>
      </w:r>
      <w:r>
        <w:rPr>
          <w:noProof/>
          <w:position w:val="-9"/>
        </w:rPr>
        <w:drawing>
          <wp:inline distT="0" distB="0" distL="0" distR="0" wp14:anchorId="5706AD6A" wp14:editId="36378D08">
            <wp:extent cx="160528" cy="130048"/>
            <wp:effectExtent l="0" t="0" r="0" b="0"/>
            <wp:docPr id="2134464641" name="Picture 1" descr="{&quot;mathml&quot;:&quot;&lt;math display=\&quot;block\&quot; style=\&quot;font-family:stix;font-size:12px;\&quot;&gt;&lt;mrow&gt;&lt;msub&gt;&lt;mi&gt;v&lt;/mi&gt;&lt;mi&gt;R&lt;/mi&gt;&lt;/msub&gt;&lt;/mrow&gt;&lt;/math&gt;&quot;,&quot;origin&quot;:&quot;MathType for Microsoft Add-in&quot;,&quot;version&quot;:&quot;v3.20.0&quot;}" title="v subscript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v&lt;/mi&gt;&lt;mi&gt;R&lt;/mi&gt;&lt;/msub&gt;&lt;/mrow&gt;&lt;/math&gt;&quot;,&quot;origin&quot;:&quot;MathType for Microsoft Add-in&quot;,&quot;version&quot;:&quot;v3.20.0&quot;}" title="v subscript R"/>
                    <pic:cNvPicPr/>
                  </pic:nvPicPr>
                  <pic:blipFill>
                    <a:blip r:embed="rId485" cstate="print">
                      <a:extLst>
                        <a:ext uri="{28A0092B-C50C-407E-A947-70E740481C1C}">
                          <a14:useLocalDpi xmlns:a14="http://schemas.microsoft.com/office/drawing/2010/main" val="0"/>
                        </a:ext>
                      </a:extLst>
                    </a:blip>
                    <a:stretch>
                      <a:fillRect/>
                    </a:stretch>
                  </pic:blipFill>
                  <pic:spPr>
                    <a:xfrm>
                      <a:off x="0" y="0"/>
                      <a:ext cx="160528" cy="130048"/>
                    </a:xfrm>
                    <a:prstGeom prst="rect">
                      <a:avLst/>
                    </a:prstGeom>
                  </pic:spPr>
                </pic:pic>
              </a:graphicData>
            </a:graphic>
          </wp:inline>
        </w:drawing>
      </w:r>
      <w:r w:rsidRPr="003C066E">
        <w:t>, the Doppler shift at the receiver is</w:t>
      </w:r>
    </w:p>
    <w:p w:rsidR="00894722" w:rsidRPr="003C066E" w:rsidRDefault="00894722" w:rsidP="00CB44D5"/>
    <w:p w:rsidR="00894722" w:rsidRPr="003C066E" w:rsidRDefault="00894722" w:rsidP="00CB44D5">
      <w:r w:rsidRPr="003C066E">
        <w:tab/>
      </w:r>
      <w:r>
        <w:rPr>
          <w:noProof/>
          <w:position w:val="-26"/>
        </w:rPr>
        <w:drawing>
          <wp:inline distT="0" distB="0" distL="0" distR="0" wp14:anchorId="0C2A375D" wp14:editId="4A9A9AE4">
            <wp:extent cx="1105408" cy="420624"/>
            <wp:effectExtent l="0" t="0" r="0" b="0"/>
            <wp:docPr id="2134464642" name="Picture 1" descr="{&quot;mathml&quot;:&quot;&lt;math style=\&quot;font-family:stix;font-size:12px;\&quot;&gt;&lt;mrow&gt;&lt;msub&gt;&lt;mi&gt;f&lt;/mi&gt;&lt;mi&gt;R&lt;/mi&gt;&lt;/msub&gt;&lt;mo&gt;=&lt;/mo&gt;&lt;msub&gt;&lt;mi&gt;f&lt;/mi&gt;&lt;mn&gt;0&lt;/mn&gt;&lt;/msub&gt;&lt;mfenced wrs:valign=\&quot;middle\&quot;&gt;&lt;mrow&gt;&lt;mn&gt;1&lt;/mn&gt;&lt;mo&gt;±&lt;/mo&gt;&lt;mfrac&gt;&lt;mrow&gt;&lt;msub&gt;&lt;mi&gt;v&lt;/mi&gt;&lt;mi&gt;R&lt;/mi&gt;&lt;/msub&gt;&lt;/mrow&gt;&lt;mi&gt;c&lt;/mi&gt;&lt;/mfrac&gt;&lt;/mrow&gt;&lt;/mfenced&gt;&lt;/mrow&gt;&lt;/math&gt;&quot;,&quot;origin&quot;:&quot;MathType for Microsoft Add-in&quot;,&quot;version&quot;:&quot;v3.20.0&quot;}" title="f subscript R equals f subscript 0 open parentheses 1 plus-or-minus fraction numerator v subscript R over denominator c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f&lt;/mi&gt;&lt;mi&gt;R&lt;/mi&gt;&lt;/msub&gt;&lt;mo&gt;=&lt;/mo&gt;&lt;msub&gt;&lt;mi&gt;f&lt;/mi&gt;&lt;mn&gt;0&lt;/mn&gt;&lt;/msub&gt;&lt;mfenced wrs:valign=\&quot;middle\&quot;&gt;&lt;mrow&gt;&lt;mn&gt;1&lt;/mn&gt;&lt;mo&gt;±&lt;/mo&gt;&lt;mfrac&gt;&lt;mrow&gt;&lt;msub&gt;&lt;mi&gt;v&lt;/mi&gt;&lt;mi&gt;R&lt;/mi&gt;&lt;/msub&gt;&lt;/mrow&gt;&lt;mi&gt;c&lt;/mi&gt;&lt;/mfrac&gt;&lt;/mrow&gt;&lt;/mfenced&gt;&lt;/mrow&gt;&lt;/math&gt;&quot;,&quot;origin&quot;:&quot;MathType for Microsoft Add-in&quot;,&quot;version&quot;:&quot;v3.20.0&quot;}" title="f subscript R equals f subscript 0 open parentheses 1 plus-or-minus fraction numerator v subscript R over denominator c end fraction close parentheses"/>
                    <pic:cNvPicPr/>
                  </pic:nvPicPr>
                  <pic:blipFill>
                    <a:blip r:embed="rId486" cstate="print">
                      <a:extLst>
                        <a:ext uri="{28A0092B-C50C-407E-A947-70E740481C1C}">
                          <a14:useLocalDpi xmlns:a14="http://schemas.microsoft.com/office/drawing/2010/main" val="0"/>
                        </a:ext>
                      </a:extLst>
                    </a:blip>
                    <a:stretch>
                      <a:fillRect/>
                    </a:stretch>
                  </pic:blipFill>
                  <pic:spPr>
                    <a:xfrm>
                      <a:off x="0" y="0"/>
                      <a:ext cx="1105408"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161</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where the sign convention is chosen such that positive sign is taken when the receiver is moving towards the source.  In reality </w:t>
      </w:r>
      <w:r>
        <w:rPr>
          <w:noProof/>
          <w:position w:val="-9"/>
        </w:rPr>
        <w:drawing>
          <wp:inline distT="0" distB="0" distL="0" distR="0" wp14:anchorId="2834E7D5" wp14:editId="10AEA967">
            <wp:extent cx="160528" cy="130048"/>
            <wp:effectExtent l="0" t="0" r="0" b="0"/>
            <wp:docPr id="2134464643" name="Picture 1" descr="{&quot;mathml&quot;:&quot;&lt;math display=\&quot;block\&quot; style=\&quot;font-family:stix;font-size:12px;\&quot;&gt;&lt;mrow&gt;&lt;msub&gt;&lt;mi&gt;v&lt;/mi&gt;&lt;mi&gt;R&lt;/mi&gt;&lt;/msub&gt;&lt;/mrow&gt;&lt;/math&gt;&quot;,&quot;origin&quot;:&quot;MathType for Microsoft Add-in&quot;,&quot;version&quot;:&quot;v3.20.0&quot;}" title="v subscript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v&lt;/mi&gt;&lt;mi&gt;R&lt;/mi&gt;&lt;/msub&gt;&lt;/mrow&gt;&lt;/math&gt;&quot;,&quot;origin&quot;:&quot;MathType for Microsoft Add-in&quot;,&quot;version&quot;:&quot;v3.20.0&quot;}" title="v subscript R"/>
                    <pic:cNvPicPr/>
                  </pic:nvPicPr>
                  <pic:blipFill>
                    <a:blip r:embed="rId485" cstate="print">
                      <a:extLst>
                        <a:ext uri="{28A0092B-C50C-407E-A947-70E740481C1C}">
                          <a14:useLocalDpi xmlns:a14="http://schemas.microsoft.com/office/drawing/2010/main" val="0"/>
                        </a:ext>
                      </a:extLst>
                    </a:blip>
                    <a:stretch>
                      <a:fillRect/>
                    </a:stretch>
                  </pic:blipFill>
                  <pic:spPr>
                    <a:xfrm>
                      <a:off x="0" y="0"/>
                      <a:ext cx="160528" cy="130048"/>
                    </a:xfrm>
                    <a:prstGeom prst="rect">
                      <a:avLst/>
                    </a:prstGeom>
                  </pic:spPr>
                </pic:pic>
              </a:graphicData>
            </a:graphic>
          </wp:inline>
        </w:drawing>
      </w:r>
      <w:r w:rsidRPr="003C066E">
        <w:t xml:space="preserve">is depending on the angle between the source and receiver, and when explicitly included will account for the sign.  If the R is closing, then the Doppler shift is up, i.e. positive sign, and vice versa for receding.  If the source is moving with radial velocity </w:t>
      </w:r>
      <w:r>
        <w:rPr>
          <w:noProof/>
          <w:position w:val="-10"/>
        </w:rPr>
        <w:drawing>
          <wp:inline distT="0" distB="0" distL="0" distR="0" wp14:anchorId="17A591C9" wp14:editId="45D69CCB">
            <wp:extent cx="148336" cy="132080"/>
            <wp:effectExtent l="0" t="0" r="0" b="0"/>
            <wp:docPr id="2134464644" name="Picture 1" descr="{&quot;mathml&quot;:&quot;&lt;math display=\&quot;block\&quot; style=\&quot;font-family:stix;font-size:12px;\&quot;&gt;&lt;mrow&gt;&lt;msub&gt;&lt;mi&gt;v&lt;/mi&gt;&lt;mi&gt;S&lt;/mi&gt;&lt;/msub&gt;&lt;/mrow&gt;&lt;/math&gt;&quot;,&quot;origin&quot;:&quot;MathType for Microsoft Add-in&quot;,&quot;version&quot;:&quot;v3.20.0&quot;}" title="v subscript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v&lt;/mi&gt;&lt;mi&gt;S&lt;/mi&gt;&lt;/msub&gt;&lt;/mrow&gt;&lt;/math&gt;&quot;,&quot;origin&quot;:&quot;MathType for Microsoft Add-in&quot;,&quot;version&quot;:&quot;v3.20.0&quot;}" title="v subscript S"/>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148336" cy="132080"/>
                    </a:xfrm>
                    <a:prstGeom prst="rect">
                      <a:avLst/>
                    </a:prstGeom>
                  </pic:spPr>
                </pic:pic>
              </a:graphicData>
            </a:graphic>
          </wp:inline>
        </w:drawing>
      </w:r>
      <w:r w:rsidRPr="003C066E">
        <w:t xml:space="preserve"> and the receiver is stationary the Doppler shift is</w:t>
      </w:r>
    </w:p>
    <w:p w:rsidR="00894722" w:rsidRPr="003C066E" w:rsidRDefault="00894722" w:rsidP="00CB44D5"/>
    <w:p w:rsidR="00894722" w:rsidRPr="003C066E" w:rsidRDefault="00894722" w:rsidP="00CB44D5">
      <w:r w:rsidRPr="003C066E">
        <w:tab/>
      </w:r>
      <w:r>
        <w:rPr>
          <w:noProof/>
          <w:position w:val="-26"/>
        </w:rPr>
        <w:drawing>
          <wp:inline distT="0" distB="0" distL="0" distR="0" wp14:anchorId="5549EA3E" wp14:editId="0FAC25D7">
            <wp:extent cx="1259840" cy="420624"/>
            <wp:effectExtent l="0" t="0" r="0" b="0"/>
            <wp:docPr id="2134464645" name="Picture 1" descr="{&quot;mathml&quot;:&quot;&lt;math style=\&quot;font-family:stix;font-size:12px;\&quot;&gt;&lt;mrow&gt;&lt;msub&gt;&lt;mi&gt;f&lt;/mi&gt;&lt;mi&gt;R&lt;/mi&gt;&lt;/msub&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row&gt;&lt;/math&gt;&quot;,&quot;origin&quot;:&quot;MathType for Microsoft Add-in&quot;,&quot;version&quot;:&quot;v3.20.0&quot;}" title="f subscript R equals f subscript 0 open parentheses 1 minus-or-plus fraction numerator v subscript S over denominator c end fraction close parentheses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f&lt;/mi&gt;&lt;mi&gt;R&lt;/mi&gt;&lt;/msub&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row&gt;&lt;/math&gt;&quot;,&quot;origin&quot;:&quot;MathType for Microsoft Add-in&quot;,&quot;version&quot;:&quot;v3.20.0&quot;}" title="f subscript R equals f subscript 0 open parentheses 1 minus-or-plus fraction numerator v subscript S over denominator c end fraction close parentheses to the power of negative 1 end exponent"/>
                    <pic:cNvPicPr/>
                  </pic:nvPicPr>
                  <pic:blipFill>
                    <a:blip r:embed="rId488" cstate="print">
                      <a:extLst>
                        <a:ext uri="{28A0092B-C50C-407E-A947-70E740481C1C}">
                          <a14:useLocalDpi xmlns:a14="http://schemas.microsoft.com/office/drawing/2010/main" val="0"/>
                        </a:ext>
                      </a:extLst>
                    </a:blip>
                    <a:stretch>
                      <a:fillRect/>
                    </a:stretch>
                  </pic:blipFill>
                  <pic:spPr>
                    <a:xfrm>
                      <a:off x="0" y="0"/>
                      <a:ext cx="1259840"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162</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Here, if the source is closing the negative sign is chosen to reflect the up Doppler.  When both S and R are moving, the nominal source frequency becomes</w:t>
      </w:r>
    </w:p>
    <w:p w:rsidR="00894722" w:rsidRPr="003C066E" w:rsidRDefault="00894722" w:rsidP="00CB44D5"/>
    <w:p w:rsidR="00894722" w:rsidRPr="003C066E" w:rsidRDefault="00894722" w:rsidP="00CB44D5">
      <w:r w:rsidRPr="003C066E">
        <w:tab/>
      </w:r>
      <w:r>
        <w:rPr>
          <w:noProof/>
          <w:position w:val="-26"/>
        </w:rPr>
        <w:drawing>
          <wp:inline distT="0" distB="0" distL="0" distR="0" wp14:anchorId="5A34705C" wp14:editId="28C76FA9">
            <wp:extent cx="1247648" cy="420624"/>
            <wp:effectExtent l="0" t="0" r="0" b="0"/>
            <wp:docPr id="2134464646" name="Picture 1" descr="{&quot;mathml&quot;:&quot;&lt;math style=\&quot;font-family:stix;font-size:12px;\&quot;&gt;&lt;mrow&gt;&lt;msub&gt;&lt;mi&gt;f&lt;/mi&gt;&lt;mi&gt;S&lt;/mi&gt;&lt;/msub&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row&gt;&lt;/math&gt;&quot;,&quot;origin&quot;:&quot;MathType for Microsoft Add-in&quot;,&quot;version&quot;:&quot;v3.20.0&quot;}" title="f subscript S equals f subscript 0 open parentheses 1 minus-or-plus fraction numerator v subscript S over denominator c end fraction close parentheses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f&lt;/mi&gt;&lt;mi&gt;S&lt;/mi&gt;&lt;/msub&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row&gt;&lt;/math&gt;&quot;,&quot;origin&quot;:&quot;MathType for Microsoft Add-in&quot;,&quot;version&quot;:&quot;v3.20.0&quot;}" title="f subscript S equals f subscript 0 open parentheses 1 minus-or-plus fraction numerator v subscript S over denominator c end fraction close parentheses to the power of negative 1 end exponent"/>
                    <pic:cNvPicPr/>
                  </pic:nvPicPr>
                  <pic:blipFill>
                    <a:blip r:embed="rId489" cstate="print">
                      <a:extLst>
                        <a:ext uri="{28A0092B-C50C-407E-A947-70E740481C1C}">
                          <a14:useLocalDpi xmlns:a14="http://schemas.microsoft.com/office/drawing/2010/main" val="0"/>
                        </a:ext>
                      </a:extLst>
                    </a:blip>
                    <a:stretch>
                      <a:fillRect/>
                    </a:stretch>
                  </pic:blipFill>
                  <pic:spPr>
                    <a:xfrm>
                      <a:off x="0" y="0"/>
                      <a:ext cx="1247648"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163</w:instrText>
      </w:r>
      <w:r w:rsidRPr="003C066E">
        <w:rPr>
          <w:noProof/>
        </w:rPr>
        <w:fldChar w:fldCharType="end"/>
      </w:r>
      <w:r w:rsidRPr="003C066E">
        <w:instrText>)</w:instrText>
      </w:r>
      <w:r w:rsidRPr="003C066E">
        <w:fldChar w:fldCharType="end"/>
      </w:r>
    </w:p>
    <w:p w:rsidR="00894722" w:rsidRPr="003C066E" w:rsidRDefault="00894722" w:rsidP="00CB44D5">
      <w:r w:rsidRPr="003C066E">
        <w:t>and the received frequency is then</w:t>
      </w:r>
    </w:p>
    <w:p w:rsidR="00894722" w:rsidRPr="003C066E" w:rsidRDefault="00894722" w:rsidP="00CB44D5"/>
    <w:p w:rsidR="00894722" w:rsidRPr="003C066E" w:rsidRDefault="00894722" w:rsidP="00CB44D5">
      <w:r w:rsidRPr="003C066E">
        <w:tab/>
      </w:r>
      <w:r>
        <w:rPr>
          <w:noProof/>
          <w:position w:val="-66"/>
        </w:rPr>
        <w:drawing>
          <wp:inline distT="0" distB="0" distL="0" distR="0" wp14:anchorId="06137200" wp14:editId="3309280B">
            <wp:extent cx="1926336" cy="918464"/>
            <wp:effectExtent l="0" t="0" r="0" b="0"/>
            <wp:docPr id="2134464647" name="Picture 1" descr="{&quot;mathml&quot;:&quot;&lt;math style=\&quot;font-family:stix;font-size:12px;\&quot;&gt;&lt;mtable wrs:columnalign=\&quot;relation\&quot;&gt;&lt;mtr&gt;&lt;mtd&gt;&lt;msub&gt;&lt;mi&gt;f&lt;/mi&gt;&lt;mi&gt;R&lt;/mi&gt;&lt;/msub&gt;&lt;mo&gt;=&lt;/mo&gt;&lt;msub&gt;&lt;mi&gt;f&lt;/mi&gt;&lt;mi&gt;S&lt;/mi&gt;&lt;/msub&gt;&lt;mfenced wrs:valign=\&quot;middle\&quot;&gt;&lt;mrow&gt;&lt;mn&gt;1&lt;/mn&gt;&lt;mo&gt;±&lt;/mo&gt;&lt;mfrac&gt;&lt;mrow&gt;&lt;msub&gt;&lt;mi&gt;v&lt;/mi&gt;&lt;mi&gt;R&lt;/mi&gt;&lt;/msub&gt;&lt;/mrow&gt;&lt;mi&gt;c&lt;/mi&gt;&lt;/mfrac&gt;&lt;/mrow&gt;&lt;/mfenced&gt;&lt;/mtd&gt;&lt;/mtr&gt;&lt;mtr&gt;&lt;mtd&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fenced wrs:valign=\&quot;middle\&quot;&gt;&lt;mrow&gt;&lt;mn&gt;1&lt;/mn&gt;&lt;mo&gt;±&lt;/mo&gt;&lt;mfrac&gt;&lt;mrow&gt;&lt;msub&gt;&lt;mi&gt;v&lt;/mi&gt;&lt;mi&gt;R&lt;/mi&gt;&lt;/msub&gt;&lt;/mrow&gt;&lt;mi&gt;c&lt;/mi&gt;&lt;/mfrac&gt;&lt;/mrow&gt;&lt;/mfenced&gt;&lt;/mtd&gt;&lt;/mtr&gt;&lt;/mtable&gt;&lt;/math&gt;&quot;,&quot;origin&quot;:&quot;MathType for Microsoft Add-in&quot;,&quot;version&quot;:&quot;v3.20.0&quot;}" title="table row cell f subscript R equals f subscript S open parentheses 1 plus-or-minus fraction numerator v subscript R over denominator c end fraction close parentheses end cell row cell equals f subscript 0 open parentheses 1 minus-or-plus fraction numerator v subscript S over denominator c end fraction close parentheses to the power of negative 1 end exponent open parentheses 1 plus-or-minus fraction numerator v subscript R over denominator c end fractio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sub&gt;&lt;mi&gt;f&lt;/mi&gt;&lt;mi&gt;R&lt;/mi&gt;&lt;/msub&gt;&lt;mo&gt;=&lt;/mo&gt;&lt;msub&gt;&lt;mi&gt;f&lt;/mi&gt;&lt;mi&gt;S&lt;/mi&gt;&lt;/msub&gt;&lt;mfenced wrs:valign=\&quot;middle\&quot;&gt;&lt;mrow&gt;&lt;mn&gt;1&lt;/mn&gt;&lt;mo&gt;±&lt;/mo&gt;&lt;mfrac&gt;&lt;mrow&gt;&lt;msub&gt;&lt;mi&gt;v&lt;/mi&gt;&lt;mi&gt;R&lt;/mi&gt;&lt;/msub&gt;&lt;/mrow&gt;&lt;mi&gt;c&lt;/mi&gt;&lt;/mfrac&gt;&lt;/mrow&gt;&lt;/mfenced&gt;&lt;/mtd&gt;&lt;/mtr&gt;&lt;mtr&gt;&lt;mtd&gt;&lt;mo&gt;=&lt;/mo&gt;&lt;msub&gt;&lt;mi&gt;f&lt;/mi&gt;&lt;mn&gt;0&lt;/mn&gt;&lt;/msub&gt;&lt;msup&gt;&lt;mfenced wrs:valign=\&quot;middle\&quot;&gt;&lt;mrow&gt;&lt;mn&gt;1&lt;/mn&gt;&lt;mo&gt;∓&lt;/mo&gt;&lt;mfrac&gt;&lt;mrow&gt;&lt;msub&gt;&lt;mi&gt;v&lt;/mi&gt;&lt;mi&gt;S&lt;/mi&gt;&lt;/msub&gt;&lt;/mrow&gt;&lt;mi&gt;c&lt;/mi&gt;&lt;/mfrac&gt;&lt;/mrow&gt;&lt;/mfenced&gt;&lt;mrow&gt;&lt;mo&gt;−&lt;/mo&gt;&lt;mn&gt;1&lt;/mn&gt;&lt;/mrow&gt;&lt;/msup&gt;&lt;mfenced wrs:valign=\&quot;middle\&quot;&gt;&lt;mrow&gt;&lt;mn&gt;1&lt;/mn&gt;&lt;mo&gt;±&lt;/mo&gt;&lt;mfrac&gt;&lt;mrow&gt;&lt;msub&gt;&lt;mi&gt;v&lt;/mi&gt;&lt;mi&gt;R&lt;/mi&gt;&lt;/msub&gt;&lt;/mrow&gt;&lt;mi&gt;c&lt;/mi&gt;&lt;/mfrac&gt;&lt;/mrow&gt;&lt;/mfenced&gt;&lt;/mtd&gt;&lt;/mtr&gt;&lt;/mtable&gt;&lt;/math&gt;&quot;,&quot;origin&quot;:&quot;MathType for Microsoft Add-in&quot;,&quot;version&quot;:&quot;v3.20.0&quot;}" title="table row cell f subscript R equals f subscript S open parentheses 1 plus-or-minus fraction numerator v subscript R over denominator c end fraction close parentheses end cell row cell equals f subscript 0 open parentheses 1 minus-or-plus fraction numerator v subscript S over denominator c end fraction close parentheses to the power of negative 1 end exponent open parentheses 1 plus-or-minus fraction numerator v subscript R over denominator c end fraction close parentheses end cell end table"/>
                    <pic:cNvPicPr/>
                  </pic:nvPicPr>
                  <pic:blipFill>
                    <a:blip r:embed="rId490" cstate="print">
                      <a:extLst>
                        <a:ext uri="{28A0092B-C50C-407E-A947-70E740481C1C}">
                          <a14:useLocalDpi xmlns:a14="http://schemas.microsoft.com/office/drawing/2010/main" val="0"/>
                        </a:ext>
                      </a:extLst>
                    </a:blip>
                    <a:stretch>
                      <a:fillRect/>
                    </a:stretch>
                  </pic:blipFill>
                  <pic:spPr>
                    <a:xfrm>
                      <a:off x="0" y="0"/>
                      <a:ext cx="1926336" cy="91846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164</w:instrText>
      </w:r>
      <w:r w:rsidRPr="003C066E">
        <w:rPr>
          <w:noProof/>
        </w:rPr>
        <w:fldChar w:fldCharType="end"/>
      </w:r>
      <w:r w:rsidRPr="003C066E">
        <w:instrText>)</w:instrText>
      </w:r>
      <w:r w:rsidRPr="003C066E">
        <w:fldChar w:fldCharType="end"/>
      </w:r>
    </w:p>
    <w:p w:rsidR="00894722" w:rsidRPr="003C066E" w:rsidRDefault="00894722" w:rsidP="00CB44D5">
      <w:r w:rsidRPr="003C066E">
        <w:t>Using the binomial expansion and neglecting product terms,</w:t>
      </w:r>
    </w:p>
    <w:p w:rsidR="00894722" w:rsidRPr="003C066E" w:rsidRDefault="00894722" w:rsidP="00CB44D5"/>
    <w:p w:rsidR="00894722" w:rsidRPr="003C066E" w:rsidRDefault="00894722" w:rsidP="00CB44D5">
      <w:r w:rsidRPr="003C066E">
        <w:tab/>
      </w:r>
      <w:r>
        <w:rPr>
          <w:noProof/>
          <w:position w:val="-26"/>
        </w:rPr>
        <w:drawing>
          <wp:inline distT="0" distB="0" distL="0" distR="0" wp14:anchorId="0151F0C3" wp14:editId="3F8E163F">
            <wp:extent cx="1674368" cy="420624"/>
            <wp:effectExtent l="0" t="0" r="0" b="0"/>
            <wp:docPr id="2134464648" name="Picture 1" descr="{&quot;mathml&quot;:&quot;&lt;math style=\&quot;font-family:stix;font-size:12px;\&quot;&gt;&lt;mrow&gt;&lt;msub&gt;&lt;mi&gt;f&lt;/mi&gt;&lt;mi&gt;R&lt;/mi&gt;&lt;/msub&gt;&lt;mo&gt;=&lt;/mo&gt;&lt;msub&gt;&lt;mi&gt;f&lt;/mi&gt;&lt;mn&gt;0&lt;/mn&gt;&lt;/msub&gt;&lt;mfenced wrs:valign=\&quot;middle\&quot;&gt;&lt;mrow&gt;&lt;mn&gt;1&lt;/mn&gt;&lt;mo&gt;±&lt;/mo&gt;&lt;mfrac&gt;&lt;mn&gt;1&lt;/mn&gt;&lt;mi&gt;c&lt;/mi&gt;&lt;/mfrac&gt;&lt;mo stretchy=\&quot;false\&quot;&gt;(&lt;/mo&gt;&lt;msub&gt;&lt;mi&gt;v&lt;/mi&gt;&lt;mi&gt;S&lt;/mi&gt;&lt;/msub&gt;&lt;mo&gt;+&lt;/mo&gt;&lt;msub&gt;&lt;mi&gt;v&lt;/mi&gt;&lt;mi&gt;R&lt;/mi&gt;&lt;/msub&gt;&lt;mo stretchy=\&quot;false\&quot;&gt;)&lt;/mo&gt;&lt;/mrow&gt;&lt;/mfenced&gt;&lt;/mrow&gt;&lt;/math&gt;&quot;,&quot;origin&quot;:&quot;MathType for Microsoft Add-in&quot;,&quot;version&quot;:&quot;v3.20.0&quot;}" title="f subscript R equals f subscript 0 open parentheses 1 plus-or-minus 1 over c not stretchy left parenthesis v subscript S plus v subscript R not stretchy right parenthesi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f&lt;/mi&gt;&lt;mi&gt;R&lt;/mi&gt;&lt;/msub&gt;&lt;mo&gt;=&lt;/mo&gt;&lt;msub&gt;&lt;mi&gt;f&lt;/mi&gt;&lt;mn&gt;0&lt;/mn&gt;&lt;/msub&gt;&lt;mfenced wrs:valign=\&quot;middle\&quot;&gt;&lt;mrow&gt;&lt;mn&gt;1&lt;/mn&gt;&lt;mo&gt;±&lt;/mo&gt;&lt;mfrac&gt;&lt;mn&gt;1&lt;/mn&gt;&lt;mi&gt;c&lt;/mi&gt;&lt;/mfrac&gt;&lt;mo stretchy=\&quot;false\&quot;&gt;(&lt;/mo&gt;&lt;msub&gt;&lt;mi&gt;v&lt;/mi&gt;&lt;mi&gt;S&lt;/mi&gt;&lt;/msub&gt;&lt;mo&gt;+&lt;/mo&gt;&lt;msub&gt;&lt;mi&gt;v&lt;/mi&gt;&lt;mi&gt;R&lt;/mi&gt;&lt;/msub&gt;&lt;mo stretchy=\&quot;false\&quot;&gt;)&lt;/mo&gt;&lt;/mrow&gt;&lt;/mfenced&gt;&lt;/mrow&gt;&lt;/math&gt;&quot;,&quot;origin&quot;:&quot;MathType for Microsoft Add-in&quot;,&quot;version&quot;:&quot;v3.20.0&quot;}" title="f subscript R equals f subscript 0 open parentheses 1 plus-or-minus 1 over c not stretchy left parenthesis v subscript S plus v subscript R not stretchy right parenthesis close parentheses"/>
                    <pic:cNvPicPr/>
                  </pic:nvPicPr>
                  <pic:blipFill>
                    <a:blip r:embed="rId491" cstate="print">
                      <a:extLst>
                        <a:ext uri="{28A0092B-C50C-407E-A947-70E740481C1C}">
                          <a14:useLocalDpi xmlns:a14="http://schemas.microsoft.com/office/drawing/2010/main" val="0"/>
                        </a:ext>
                      </a:extLst>
                    </a:blip>
                    <a:stretch>
                      <a:fillRect/>
                    </a:stretch>
                  </pic:blipFill>
                  <pic:spPr>
                    <a:xfrm>
                      <a:off x="0" y="0"/>
                      <a:ext cx="1674368"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165</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Next consider a monostatic situation with a moving target and a collocated source and receiver as in Figure ().</w:t>
      </w:r>
    </w:p>
    <w:p w:rsidR="00894722" w:rsidRPr="003C066E" w:rsidRDefault="00894722" w:rsidP="00CB44D5"/>
    <w:p w:rsidR="00894722" w:rsidRPr="003C066E" w:rsidRDefault="00894722" w:rsidP="00CB44D5">
      <w:r>
        <w:rPr>
          <w:noProof/>
        </w:rPr>
        <mc:AlternateContent>
          <mc:Choice Requires="wpc">
            <w:drawing>
              <wp:inline distT="0" distB="0" distL="0" distR="0" wp14:anchorId="48F84B93" wp14:editId="78781FCA">
                <wp:extent cx="4239895" cy="559435"/>
                <wp:effectExtent l="0" t="0" r="0" b="0"/>
                <wp:docPr id="729949338" name="Canvas 4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93353764" name="Oval 50"/>
                        <wps:cNvSpPr>
                          <a:spLocks/>
                        </wps:cNvSpPr>
                        <wps:spPr bwMode="auto">
                          <a:xfrm>
                            <a:off x="762023" y="176062"/>
                            <a:ext cx="114303" cy="11432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22125780" name="Rectangle 51"/>
                        <wps:cNvSpPr>
                          <a:spLocks/>
                        </wps:cNvSpPr>
                        <wps:spPr bwMode="auto">
                          <a:xfrm>
                            <a:off x="2743282" y="192068"/>
                            <a:ext cx="501411" cy="91461"/>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4731237" name="Line 52"/>
                        <wps:cNvCnPr>
                          <a:cxnSpLocks/>
                        </wps:cNvCnPr>
                        <wps:spPr bwMode="auto">
                          <a:xfrm>
                            <a:off x="810792" y="241609"/>
                            <a:ext cx="2205294" cy="0"/>
                          </a:xfrm>
                          <a:prstGeom prst="line">
                            <a:avLst/>
                          </a:prstGeom>
                          <a:noFill/>
                          <a:ln w="9525">
                            <a:solidFill>
                              <a:srgbClr val="000000"/>
                            </a:solidFill>
                            <a:round/>
                            <a:headEnd type="arrow" w="med" len="med"/>
                            <a:tailEnd type="arrow" w="med" len="med"/>
                          </a:ln>
                          <a:extLst>
                            <a:ext uri="{909E8E84-426E-40DD-AFC4-6F175D3DCCD1}">
                              <a14:hiddenFill xmlns:a14="http://schemas.microsoft.com/office/drawing/2010/main">
                                <a:noFill/>
                              </a14:hiddenFill>
                            </a:ext>
                          </a:extLst>
                        </wps:spPr>
                        <wps:bodyPr/>
                      </wps:wsp>
                      <wps:wsp>
                        <wps:cNvPr id="696966198" name="Line 53"/>
                        <wps:cNvCnPr>
                          <a:cxnSpLocks/>
                        </wps:cNvCnPr>
                        <wps:spPr bwMode="auto">
                          <a:xfrm>
                            <a:off x="3168491" y="246944"/>
                            <a:ext cx="3581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284337351" name="Object 54"/>
                          <pic:cNvPicPr>
                            <a:picLocks/>
                          </pic:cNvPicPr>
                        </pic:nvPicPr>
                        <pic:blipFill>
                          <a:blip r:embed="rId492">
                            <a:extLst>
                              <a:ext uri="{28A0092B-C50C-407E-A947-70E740481C1C}">
                                <a14:useLocalDpi xmlns:a14="http://schemas.microsoft.com/office/drawing/2010/main" val="0"/>
                              </a:ext>
                            </a:extLst>
                          </a:blip>
                          <a:srcRect/>
                          <a:stretch>
                            <a:fillRect/>
                          </a:stretch>
                        </pic:blipFill>
                        <pic:spPr bwMode="auto">
                          <a:xfrm>
                            <a:off x="437401" y="255328"/>
                            <a:ext cx="284997" cy="2035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96590612" name="Object 55"/>
                          <pic:cNvPicPr>
                            <a:picLocks/>
                          </pic:cNvPicPr>
                        </pic:nvPicPr>
                        <pic:blipFill>
                          <a:blip r:embed="rId493">
                            <a:extLst>
                              <a:ext uri="{28A0092B-C50C-407E-A947-70E740481C1C}">
                                <a14:useLocalDpi xmlns:a14="http://schemas.microsoft.com/office/drawing/2010/main" val="0"/>
                              </a:ext>
                            </a:extLst>
                          </a:blip>
                          <a:srcRect/>
                          <a:stretch>
                            <a:fillRect/>
                          </a:stretch>
                        </pic:blipFill>
                        <pic:spPr bwMode="auto">
                          <a:xfrm>
                            <a:off x="2865206" y="323924"/>
                            <a:ext cx="136402" cy="16539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03115618" name="Object 56"/>
                          <pic:cNvPicPr>
                            <a:picLocks/>
                          </pic:cNvPicPr>
                        </pic:nvPicPr>
                        <pic:blipFill>
                          <a:blip r:embed="rId494">
                            <a:extLst>
                              <a:ext uri="{28A0092B-C50C-407E-A947-70E740481C1C}">
                                <a14:useLocalDpi xmlns:a14="http://schemas.microsoft.com/office/drawing/2010/main" val="0"/>
                              </a:ext>
                            </a:extLst>
                          </a:blip>
                          <a:srcRect/>
                          <a:stretch>
                            <a:fillRect/>
                          </a:stretch>
                        </pic:blipFill>
                        <pic:spPr bwMode="auto">
                          <a:xfrm>
                            <a:off x="3572363" y="191305"/>
                            <a:ext cx="112017" cy="14024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7F06B91" id="Canvas 48" o:spid="_x0000_s1026" editas="canvas" style="width:333.85pt;height:44.05pt;mso-position-horizontal-relative:char;mso-position-vertical-relative:line" coordsize="42398,559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">
                <v:shape id="_x0000_s1027" type="#_x0000_t75" style="position:absolute;width:42398;height:5594;visibility:visible;mso-wrap-style:square">
                  <v:fill o:detectmouseclick="t"/>
                  <v:path o:connecttype="none"/>
                </v:shape>
                <v:oval id="Oval 50" o:spid="_x0000_s1028" style="position:absolute;left:7620;top:1760;width:1143;height:11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">
                  <v:path arrowok="t"/>
                </v:oval>
                <v:rect id="Rectangle 51" o:spid="_x0000_s1029" style="position:absolute;left:27432;top:1920;width:5014;height:91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">
                  <v:path arrowok="t"/>
                </v:rect>
                <v:line id="Line 52" o:spid="_x0000_s1030" style="position:absolute;visibility:visible;mso-wrap-style:square" from="8107,2416" to="30160,2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">
                  <v:stroke startarrow="open" endarrow="open"/>
                  <o:lock v:ext="edit" shapetype="f"/>
                </v:line>
                <v:line id="Line 53" o:spid="_x0000_s1031" style="position:absolute;visibility:visible;mso-wrap-style:square" from="31684,2469" to="35266,246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">
                  <v:stroke endarrow="block"/>
                  <o:lock v:ext="edit" shapetype="f"/>
                </v:line>
                <v:shape id="Object 54" o:spid="_x0000_s1032" type="#_x0000_t75" style="position:absolute;left:4374;top:2553;width:2849;height:20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">
                  <v:imagedata r:id="rId495" o:title=""/>
                  <o:lock v:ext="edit" aspectratio="f"/>
                </v:shape>
                <v:shape id="Object 55" o:spid="_x0000_s1033" type="#_x0000_t75" style="position:absolute;left:28652;top:3239;width:1364;height:1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">
                  <v:imagedata r:id="rId496" o:title=""/>
                  <o:lock v:ext="edit" aspectratio="f"/>
                </v:shape>
                <v:shape id="Object 56" o:spid="_x0000_s1034" type="#_x0000_t75" style="position:absolute;left:35723;top:1913;width:1120;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">
                  <v:imagedata r:id="rId497" o:title=""/>
                  <o:lock v:ext="edit" aspectratio="f"/>
                </v:shape>
                <w10:anchorlock/>
              </v:group>
            </w:pict>
          </mc:Fallback>
        </mc:AlternateContent>
      </w:r>
    </w:p>
    <w:p w:rsidR="00894722" w:rsidRPr="003C066E" w:rsidRDefault="00894722" w:rsidP="00CB44D5"/>
    <w:p w:rsidR="00894722" w:rsidRPr="003C066E" w:rsidRDefault="00894722" w:rsidP="00CB44D5">
      <w:r w:rsidRPr="003C066E">
        <w:t xml:space="preserve">The source emits a tone at frequency </w:t>
      </w:r>
      <w:r>
        <w:rPr>
          <w:noProof/>
          <w:position w:val="-10"/>
        </w:rPr>
        <w:drawing>
          <wp:inline distT="0" distB="0" distL="0" distR="0" wp14:anchorId="33687CF9" wp14:editId="4A8F2836">
            <wp:extent cx="182880" cy="168656"/>
            <wp:effectExtent l="0" t="0" r="0" b="0"/>
            <wp:docPr id="2134464649" name="Picture 1" descr="{&quot;mathml&quot;:&quot;&lt;math display=\&quot;block\&quot; style=\&quot;font-family:stix;font-size:12px;\&quot;&gt;&lt;mrow&gt;&lt;msub&gt;&lt;mi&gt;f&lt;/mi&gt;&lt;mn&gt;0&lt;/mn&gt;&lt;/msub&gt;&lt;/mrow&gt;&lt;/math&gt;&quot;,&quot;origin&quot;:&quot;MathType for Microsoft Add-in&quot;,&quot;version&quot;:&quot;v3.20.0&quot;}" title="f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f&lt;/mi&gt;&lt;mn&gt;0&lt;/mn&gt;&lt;/msub&gt;&lt;/mrow&gt;&lt;/math&gt;&quot;,&quot;origin&quot;:&quot;MathType for Microsoft Add-in&quot;,&quot;version&quot;:&quot;v3.20.0&quot;}" title="f subscript 0"/>
                    <pic:cNvPicPr/>
                  </pic:nvPicPr>
                  <pic:blipFill>
                    <a:blip r:embed="rId498" cstate="print">
                      <a:extLst>
                        <a:ext uri="{28A0092B-C50C-407E-A947-70E740481C1C}">
                          <a14:useLocalDpi xmlns:a14="http://schemas.microsoft.com/office/drawing/2010/main" val="0"/>
                        </a:ext>
                      </a:extLst>
                    </a:blip>
                    <a:stretch>
                      <a:fillRect/>
                    </a:stretch>
                  </pic:blipFill>
                  <pic:spPr>
                    <a:xfrm>
                      <a:off x="0" y="0"/>
                      <a:ext cx="182880" cy="168656"/>
                    </a:xfrm>
                    <a:prstGeom prst="rect">
                      <a:avLst/>
                    </a:prstGeom>
                  </pic:spPr>
                </pic:pic>
              </a:graphicData>
            </a:graphic>
          </wp:inline>
        </w:drawing>
      </w:r>
      <w:r w:rsidRPr="003C066E">
        <w:t xml:space="preserve">, which when it reaches the moving target has changed to frequency </w:t>
      </w:r>
      <w:r>
        <w:rPr>
          <w:noProof/>
          <w:position w:val="-10"/>
        </w:rPr>
        <w:drawing>
          <wp:inline distT="0" distB="0" distL="0" distR="0" wp14:anchorId="71066B98" wp14:editId="1E5A871A">
            <wp:extent cx="1144016" cy="170688"/>
            <wp:effectExtent l="0" t="0" r="0" b="0"/>
            <wp:docPr id="2134464650" name="Picture 1" descr="{&quot;mathml&quot;:&quot;&lt;math display=\&quot;block\&quot; style=\&quot;font-family:stix;font-size:12px;\&quot;&gt;&lt;mrow&gt;&lt;msub&gt;&lt;mi&gt;f&lt;/mi&gt;&lt;mi&gt;T&lt;/mi&gt;&lt;/msub&gt;&lt;mo&gt;=&lt;/mo&gt;&lt;msub&gt;&lt;mi&gt;f&lt;/mi&gt;&lt;mn&gt;0&lt;/mn&gt;&lt;/msub&gt;&lt;mo stretchy=\&quot;false\&quot;&gt;(&lt;/mo&gt;&lt;mn&gt;1&lt;/mn&gt;&lt;mo&gt;±&lt;/mo&gt;&lt;mi&gt;v&lt;/mi&gt;&lt;mo&gt;/&lt;/mo&gt;&lt;mi&gt;c&lt;/mi&gt;&lt;mo stretchy=\&quot;false\&quot;&gt;)&lt;/mo&gt;&lt;/mrow&gt;&lt;/math&gt;&quot;,&quot;origin&quot;:&quot;MathType for Microsoft Add-in&quot;,&quot;version&quot;:&quot;v3.20.0&quot;}" title="f subscript T equals f subscript 0 not stretchy left parenthesis 1 plus-or-minus v divided by c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f&lt;/mi&gt;&lt;mi&gt;T&lt;/mi&gt;&lt;/msub&gt;&lt;mo&gt;=&lt;/mo&gt;&lt;msub&gt;&lt;mi&gt;f&lt;/mi&gt;&lt;mn&gt;0&lt;/mn&gt;&lt;/msub&gt;&lt;mo stretchy=\&quot;false\&quot;&gt;(&lt;/mo&gt;&lt;mn&gt;1&lt;/mn&gt;&lt;mo&gt;±&lt;/mo&gt;&lt;mi&gt;v&lt;/mi&gt;&lt;mo&gt;/&lt;/mo&gt;&lt;mi&gt;c&lt;/mi&gt;&lt;mo stretchy=\&quot;false\&quot;&gt;)&lt;/mo&gt;&lt;/mrow&gt;&lt;/math&gt;&quot;,&quot;origin&quot;:&quot;MathType for Microsoft Add-in&quot;,&quot;version&quot;:&quot;v3.20.0&quot;}" title="f subscript T equals f subscript 0 not stretchy left parenthesis 1 plus-or-minus v divided by c not stretchy right parenthesis"/>
                    <pic:cNvPicPr/>
                  </pic:nvPicPr>
                  <pic:blipFill>
                    <a:blip r:embed="rId499" cstate="print">
                      <a:extLst>
                        <a:ext uri="{28A0092B-C50C-407E-A947-70E740481C1C}">
                          <a14:useLocalDpi xmlns:a14="http://schemas.microsoft.com/office/drawing/2010/main" val="0"/>
                        </a:ext>
                      </a:extLst>
                    </a:blip>
                    <a:stretch>
                      <a:fillRect/>
                    </a:stretch>
                  </pic:blipFill>
                  <pic:spPr>
                    <a:xfrm>
                      <a:off x="0" y="0"/>
                      <a:ext cx="1144016" cy="170688"/>
                    </a:xfrm>
                    <a:prstGeom prst="rect">
                      <a:avLst/>
                    </a:prstGeom>
                  </pic:spPr>
                </pic:pic>
              </a:graphicData>
            </a:graphic>
          </wp:inline>
        </w:drawing>
      </w:r>
      <w:r w:rsidRPr="003C066E">
        <w:t xml:space="preserve"> owing to the target’s motion.  The target then reradiates the impinging acoustic energy field according to its scattering response function as a moving source.  The source the receives a frequency </w:t>
      </w:r>
      <w:r>
        <w:rPr>
          <w:noProof/>
          <w:position w:val="-26"/>
        </w:rPr>
        <w:drawing>
          <wp:inline distT="0" distB="0" distL="0" distR="0" wp14:anchorId="11FDC50B" wp14:editId="4F7CED3E">
            <wp:extent cx="2290064" cy="420624"/>
            <wp:effectExtent l="0" t="0" r="0" b="0"/>
            <wp:docPr id="2134464651" name="Picture 1" descr="{&quot;mathml&quot;:&quot;&lt;math display=\&quot;block\&quot; style=\&quot;font-family:stix;font-size:12px;\&quot;&gt;&lt;mrow&gt;&lt;msub&gt;&lt;mi&gt;f&lt;/mi&gt;&lt;mi&gt;S&lt;/mi&gt;&lt;/msub&gt;&lt;mo&gt;=&lt;/mo&gt;&lt;msub&gt;&lt;mi&gt;f&lt;/mi&gt;&lt;mi&gt;T&lt;/mi&gt;&lt;/msub&gt;&lt;mo stretchy=\&quot;false\&quot;&gt;(&lt;/mo&gt;&lt;mn&gt;1&lt;/mn&gt;&lt;mo&gt;∓&lt;/mo&gt;&lt;mi&gt;v&lt;/mi&gt;&lt;mo&gt;/&lt;/mo&gt;&lt;mi&gt;c&lt;/mi&gt;&lt;msup&gt;&lt;mo stretchy=\&quot;false\&quot;&gt;)&lt;/mo&gt;&lt;mrow&gt;&lt;mo&gt;−&lt;/mo&gt;&lt;mn&gt;1&lt;/mn&gt;&lt;/mrow&gt;&lt;/msup&gt;&lt;mo&gt;=&lt;/mo&gt;&lt;msub&gt;&lt;mi&gt;f&lt;/mi&gt;&lt;mn&gt;0&lt;/mn&gt;&lt;/msub&gt;&lt;mfenced wrs:valign=\&quot;middle\&quot;&gt;&lt;mrow&gt;&lt;mfrac&gt;&lt;mrow&gt;&lt;mn&gt;1&lt;/mn&gt;&lt;mo&gt;±&lt;/mo&gt;&lt;mi&gt;v&lt;/mi&gt;&lt;mo&gt;/&lt;/mo&gt;&lt;mi&gt;c&lt;/mi&gt;&lt;/mrow&gt;&lt;mrow&gt;&lt;mn&gt;1&lt;/mn&gt;&lt;mo&gt;∓&lt;/mo&gt;&lt;mi&gt;v&lt;/mi&gt;&lt;mo&gt;/&lt;/mo&gt;&lt;mi&gt;c&lt;/mi&gt;&lt;/mrow&gt;&lt;/mfrac&gt;&lt;/mrow&gt;&lt;/mfenced&gt;&lt;/mrow&gt;&lt;/math&gt;&quot;,&quot;origin&quot;:&quot;MathType for Microsoft Add-in&quot;,&quot;version&quot;:&quot;v3.20.0&quot;}" title="f subscript S equals f subscript T not stretchy left parenthesis 1 minus-or-plus v divided by c not stretchy right parenthesis to the power of negative 1 end exponent equals f subscript 0 open parentheses fraction numerator 1 plus-or-minus v divided by c over denominator 1 minus-or-plus v divided by c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f&lt;/mi&gt;&lt;mi&gt;S&lt;/mi&gt;&lt;/msub&gt;&lt;mo&gt;=&lt;/mo&gt;&lt;msub&gt;&lt;mi&gt;f&lt;/mi&gt;&lt;mi&gt;T&lt;/mi&gt;&lt;/msub&gt;&lt;mo stretchy=\&quot;false\&quot;&gt;(&lt;/mo&gt;&lt;mn&gt;1&lt;/mn&gt;&lt;mo&gt;∓&lt;/mo&gt;&lt;mi&gt;v&lt;/mi&gt;&lt;mo&gt;/&lt;/mo&gt;&lt;mi&gt;c&lt;/mi&gt;&lt;msup&gt;&lt;mo stretchy=\&quot;false\&quot;&gt;)&lt;/mo&gt;&lt;mrow&gt;&lt;mo&gt;−&lt;/mo&gt;&lt;mn&gt;1&lt;/mn&gt;&lt;/mrow&gt;&lt;/msup&gt;&lt;mo&gt;=&lt;/mo&gt;&lt;msub&gt;&lt;mi&gt;f&lt;/mi&gt;&lt;mn&gt;0&lt;/mn&gt;&lt;/msub&gt;&lt;mfenced wrs:valign=\&quot;middle\&quot;&gt;&lt;mrow&gt;&lt;mfrac&gt;&lt;mrow&gt;&lt;mn&gt;1&lt;/mn&gt;&lt;mo&gt;±&lt;/mo&gt;&lt;mi&gt;v&lt;/mi&gt;&lt;mo&gt;/&lt;/mo&gt;&lt;mi&gt;c&lt;/mi&gt;&lt;/mrow&gt;&lt;mrow&gt;&lt;mn&gt;1&lt;/mn&gt;&lt;mo&gt;∓&lt;/mo&gt;&lt;mi&gt;v&lt;/mi&gt;&lt;mo&gt;/&lt;/mo&gt;&lt;mi&gt;c&lt;/mi&gt;&lt;/mrow&gt;&lt;/mfrac&gt;&lt;/mrow&gt;&lt;/mfenced&gt;&lt;/mrow&gt;&lt;/math&gt;&quot;,&quot;origin&quot;:&quot;MathType for Microsoft Add-in&quot;,&quot;version&quot;:&quot;v3.20.0&quot;}" title="f subscript S equals f subscript T not stretchy left parenthesis 1 minus-or-plus v divided by c not stretchy right parenthesis to the power of negative 1 end exponent equals f subscript 0 open parentheses fraction numerator 1 plus-or-minus v divided by c over denominator 1 minus-or-plus v divided by c end fraction close parentheses"/>
                    <pic:cNvPicPr/>
                  </pic:nvPicPr>
                  <pic:blipFill>
                    <a:blip r:embed="rId500" cstate="print">
                      <a:extLst>
                        <a:ext uri="{28A0092B-C50C-407E-A947-70E740481C1C}">
                          <a14:useLocalDpi xmlns:a14="http://schemas.microsoft.com/office/drawing/2010/main" val="0"/>
                        </a:ext>
                      </a:extLst>
                    </a:blip>
                    <a:stretch>
                      <a:fillRect/>
                    </a:stretch>
                  </pic:blipFill>
                  <pic:spPr>
                    <a:xfrm>
                      <a:off x="0" y="0"/>
                      <a:ext cx="2290064" cy="420624"/>
                    </a:xfrm>
                    <a:prstGeom prst="rect">
                      <a:avLst/>
                    </a:prstGeom>
                  </pic:spPr>
                </pic:pic>
              </a:graphicData>
            </a:graphic>
          </wp:inline>
        </w:drawing>
      </w:r>
      <w:r w:rsidRPr="003C066E">
        <w:t xml:space="preserve">.  Using the bionmial expansion on the denominator yields the value of </w:t>
      </w:r>
      <w:r>
        <w:rPr>
          <w:noProof/>
          <w:position w:val="-10"/>
        </w:rPr>
        <w:drawing>
          <wp:inline distT="0" distB="0" distL="0" distR="0" wp14:anchorId="06A650D9" wp14:editId="357848D5">
            <wp:extent cx="751840" cy="170688"/>
            <wp:effectExtent l="0" t="0" r="0" b="0"/>
            <wp:docPr id="2134464652" name="Picture 1" descr="{&quot;mathml&quot;:&quot;&lt;math display=\&quot;block\&quot; style=\&quot;font-family:stix;font-size:12px;\&quot;&gt;&lt;mrow&gt;&lt;msub&gt;&lt;mi&gt;ν&lt;/mi&gt;&lt;mn&gt;0&lt;/mn&gt;&lt;/msub&gt;&lt;mo&gt;=&lt;/mo&gt;&lt;mn&gt;2&lt;/mn&gt;&lt;msub&gt;&lt;mi&gt;f&lt;/mi&gt;&lt;mn&gt;0&lt;/mn&gt;&lt;/msub&gt;&lt;mi&gt;v&lt;/mi&gt;&lt;mo&gt;/&lt;/mo&gt;&lt;mi&gt;c&lt;/mi&gt;&lt;/mrow&gt;&lt;/math&gt;&quot;,&quot;origin&quot;:&quot;MathType for Microsoft Add-in&quot;,&quot;version&quot;:&quot;v3.20.0&quot;}" title="nu subscript 0 equals 2 f subscript 0 v divided by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ν&lt;/mi&gt;&lt;mn&gt;0&lt;/mn&gt;&lt;/msub&gt;&lt;mo&gt;=&lt;/mo&gt;&lt;mn&gt;2&lt;/mn&gt;&lt;msub&gt;&lt;mi&gt;f&lt;/mi&gt;&lt;mn&gt;0&lt;/mn&gt;&lt;/msub&gt;&lt;mi&gt;v&lt;/mi&gt;&lt;mo&gt;/&lt;/mo&gt;&lt;mi&gt;c&lt;/mi&gt;&lt;/mrow&gt;&lt;/math&gt;&quot;,&quot;origin&quot;:&quot;MathType for Microsoft Add-in&quot;,&quot;version&quot;:&quot;v3.20.0&quot;}" title="nu subscript 0 equals 2 f subscript 0 v divided by c"/>
                    <pic:cNvPicPr/>
                  </pic:nvPicPr>
                  <pic:blipFill>
                    <a:blip r:embed="rId404" cstate="print">
                      <a:extLst>
                        <a:ext uri="{28A0092B-C50C-407E-A947-70E740481C1C}">
                          <a14:useLocalDpi xmlns:a14="http://schemas.microsoft.com/office/drawing/2010/main" val="0"/>
                        </a:ext>
                      </a:extLst>
                    </a:blip>
                    <a:stretch>
                      <a:fillRect/>
                    </a:stretch>
                  </pic:blipFill>
                  <pic:spPr>
                    <a:xfrm>
                      <a:off x="0" y="0"/>
                      <a:ext cx="751840" cy="170688"/>
                    </a:xfrm>
                    <a:prstGeom prst="rect">
                      <a:avLst/>
                    </a:prstGeom>
                  </pic:spPr>
                </pic:pic>
              </a:graphicData>
            </a:graphic>
          </wp:inline>
        </w:drawing>
      </w:r>
      <w:r w:rsidRPr="003C066E">
        <w:t>for the Doppler shift.  The Doppler shift is proportional to to the ratio of the speeds of the target and sound.  What this means is that for tone like waveforms, i.e. narrowband signals, the effect of target motion is simply to shift the signal spectrum by a fixed value, the Doppler shift.  Thus the spectral template provided by the matched filter need only be shifted accordingly to regain its optimal properties.</w:t>
      </w:r>
    </w:p>
    <w:p w:rsidR="00894722" w:rsidRPr="003C066E" w:rsidRDefault="00894722" w:rsidP="00CB44D5">
      <w:r>
        <w:rPr>
          <w:noProof/>
        </w:rPr>
        <mc:AlternateContent>
          <mc:Choice Requires="wpc">
            <w:drawing>
              <wp:inline distT="0" distB="0" distL="0" distR="0" wp14:anchorId="628EEF77" wp14:editId="20858B23">
                <wp:extent cx="5486400" cy="2017395"/>
                <wp:effectExtent l="0" t="0" r="0" b="0"/>
                <wp:docPr id="126668324" name="Canvas 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62310923" name="Line 34"/>
                        <wps:cNvCnPr>
                          <a:cxnSpLocks/>
                        </wps:cNvCnPr>
                        <wps:spPr bwMode="auto">
                          <a:xfrm>
                            <a:off x="408432" y="1552663"/>
                            <a:ext cx="427786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821129924" name="Group 35"/>
                        <wpg:cNvGrpSpPr>
                          <a:grpSpLocks/>
                        </wpg:cNvGrpSpPr>
                        <wpg:grpSpPr bwMode="auto">
                          <a:xfrm>
                            <a:off x="1655826" y="530252"/>
                            <a:ext cx="265938" cy="1033077"/>
                            <a:chOff x="4293" y="3908"/>
                            <a:chExt cx="3056" cy="1356"/>
                          </a:xfrm>
                        </wpg:grpSpPr>
                        <wps:wsp>
                          <wps:cNvPr id="1718192534" name="Freeform 36"/>
                          <wps:cNvSpPr>
                            <a:spLocks/>
                          </wps:cNvSpPr>
                          <wps:spPr bwMode="auto">
                            <a:xfrm>
                              <a:off x="4293" y="3908"/>
                              <a:ext cx="1564" cy="1356"/>
                            </a:xfrm>
                            <a:custGeom>
                              <a:avLst/>
                              <a:gdLst>
                                <a:gd name="T0" fmla="*/ 0 w 1877"/>
                                <a:gd name="T1" fmla="*/ 1516 h 1627"/>
                                <a:gd name="T2" fmla="*/ 780 w 1877"/>
                                <a:gd name="T3" fmla="*/ 1413 h 1627"/>
                                <a:gd name="T4" fmla="*/ 1568 w 1877"/>
                                <a:gd name="T5" fmla="*/ 230 h 1627"/>
                                <a:gd name="T6" fmla="*/ 1877 w 1877"/>
                                <a:gd name="T7" fmla="*/ 33 h 1627"/>
                              </a:gdLst>
                              <a:ahLst/>
                              <a:cxnLst>
                                <a:cxn ang="0">
                                  <a:pos x="T0" y="T1"/>
                                </a:cxn>
                                <a:cxn ang="0">
                                  <a:pos x="T2" y="T3"/>
                                </a:cxn>
                                <a:cxn ang="0">
                                  <a:pos x="T4" y="T5"/>
                                </a:cxn>
                                <a:cxn ang="0">
                                  <a:pos x="T6" y="T7"/>
                                </a:cxn>
                              </a:cxnLst>
                              <a:rect l="0" t="0" r="r" b="b"/>
                              <a:pathLst>
                                <a:path w="1877" h="1627">
                                  <a:moveTo>
                                    <a:pt x="0" y="1516"/>
                                  </a:moveTo>
                                  <a:cubicBezTo>
                                    <a:pt x="259" y="1571"/>
                                    <a:pt x="519" y="1627"/>
                                    <a:pt x="780" y="1413"/>
                                  </a:cubicBezTo>
                                  <a:cubicBezTo>
                                    <a:pt x="1041" y="1199"/>
                                    <a:pt x="1385" y="460"/>
                                    <a:pt x="1568" y="230"/>
                                  </a:cubicBezTo>
                                  <a:cubicBezTo>
                                    <a:pt x="1751" y="0"/>
                                    <a:pt x="1814" y="16"/>
                                    <a:pt x="1877" y="3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563497" name="Freeform 37"/>
                          <wps:cNvSpPr>
                            <a:spLocks/>
                          </wps:cNvSpPr>
                          <wps:spPr bwMode="auto">
                            <a:xfrm flipH="1">
                              <a:off x="5786" y="3909"/>
                              <a:ext cx="1563" cy="1355"/>
                            </a:xfrm>
                            <a:custGeom>
                              <a:avLst/>
                              <a:gdLst>
                                <a:gd name="T0" fmla="*/ 0 w 1877"/>
                                <a:gd name="T1" fmla="*/ 1516 h 1627"/>
                                <a:gd name="T2" fmla="*/ 780 w 1877"/>
                                <a:gd name="T3" fmla="*/ 1413 h 1627"/>
                                <a:gd name="T4" fmla="*/ 1568 w 1877"/>
                                <a:gd name="T5" fmla="*/ 230 h 1627"/>
                                <a:gd name="T6" fmla="*/ 1877 w 1877"/>
                                <a:gd name="T7" fmla="*/ 33 h 1627"/>
                              </a:gdLst>
                              <a:ahLst/>
                              <a:cxnLst>
                                <a:cxn ang="0">
                                  <a:pos x="T0" y="T1"/>
                                </a:cxn>
                                <a:cxn ang="0">
                                  <a:pos x="T2" y="T3"/>
                                </a:cxn>
                                <a:cxn ang="0">
                                  <a:pos x="T4" y="T5"/>
                                </a:cxn>
                                <a:cxn ang="0">
                                  <a:pos x="T6" y="T7"/>
                                </a:cxn>
                              </a:cxnLst>
                              <a:rect l="0" t="0" r="r" b="b"/>
                              <a:pathLst>
                                <a:path w="1877" h="1627">
                                  <a:moveTo>
                                    <a:pt x="0" y="1516"/>
                                  </a:moveTo>
                                  <a:cubicBezTo>
                                    <a:pt x="259" y="1571"/>
                                    <a:pt x="519" y="1627"/>
                                    <a:pt x="780" y="1413"/>
                                  </a:cubicBezTo>
                                  <a:cubicBezTo>
                                    <a:pt x="1041" y="1199"/>
                                    <a:pt x="1385" y="460"/>
                                    <a:pt x="1568" y="230"/>
                                  </a:cubicBezTo>
                                  <a:cubicBezTo>
                                    <a:pt x="1751" y="0"/>
                                    <a:pt x="1814" y="16"/>
                                    <a:pt x="1877" y="3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95951199" name="Line 38"/>
                        <wps:cNvCnPr>
                          <a:cxnSpLocks/>
                        </wps:cNvCnPr>
                        <wps:spPr bwMode="auto">
                          <a:xfrm>
                            <a:off x="1790700" y="1509237"/>
                            <a:ext cx="0" cy="815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912960234" name="Object 39"/>
                          <pic:cNvPicPr>
                            <a:picLocks/>
                          </pic:cNvPicPr>
                        </pic:nvPicPr>
                        <pic:blipFill>
                          <a:blip r:embed="rId501" cstate="print">
                            <a:extLst>
                              <a:ext uri="{28A0092B-C50C-407E-A947-70E740481C1C}">
                                <a14:useLocalDpi xmlns:a14="http://schemas.microsoft.com/office/drawing/2010/main" val="0"/>
                              </a:ext>
                            </a:extLst>
                          </a:blip>
                          <a:srcRect/>
                          <a:stretch>
                            <a:fillRect/>
                          </a:stretch>
                        </pic:blipFill>
                        <pic:spPr bwMode="auto">
                          <a:xfrm>
                            <a:off x="1659636" y="1641038"/>
                            <a:ext cx="160782" cy="2293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65380696" name="Object 40"/>
                          <pic:cNvPicPr>
                            <a:picLocks/>
                          </pic:cNvPicPr>
                        </pic:nvPicPr>
                        <pic:blipFill>
                          <a:blip r:embed="rId502">
                            <a:extLst>
                              <a:ext uri="{28A0092B-C50C-407E-A947-70E740481C1C}">
                                <a14:useLocalDpi xmlns:a14="http://schemas.microsoft.com/office/drawing/2010/main" val="0"/>
                              </a:ext>
                            </a:extLst>
                          </a:blip>
                          <a:srcRect/>
                          <a:stretch>
                            <a:fillRect/>
                          </a:stretch>
                        </pic:blipFill>
                        <pic:spPr bwMode="auto">
                          <a:xfrm>
                            <a:off x="1616964" y="313885"/>
                            <a:ext cx="346710" cy="203416"/>
                          </a:xfrm>
                          <a:prstGeom prst="rect">
                            <a:avLst/>
                          </a:prstGeom>
                          <a:noFill/>
                          <a:extLst>
                            <a:ext uri="{909E8E84-426E-40DD-AFC4-6F175D3DCCD1}">
                              <a14:hiddenFill xmlns:a14="http://schemas.microsoft.com/office/drawing/2010/main">
                                <a:solidFill>
                                  <a:srgbClr val="FFFFFF"/>
                                </a:solidFill>
                              </a14:hiddenFill>
                            </a:ext>
                          </a:extLst>
                        </pic:spPr>
                      </pic:pic>
                      <wpg:wgp>
                        <wpg:cNvPr id="1504904803" name="Group 41"/>
                        <wpg:cNvGrpSpPr>
                          <a:grpSpLocks/>
                        </wpg:cNvGrpSpPr>
                        <wpg:grpSpPr bwMode="auto">
                          <a:xfrm>
                            <a:off x="3191256" y="540918"/>
                            <a:ext cx="265938" cy="1033077"/>
                            <a:chOff x="4293" y="3908"/>
                            <a:chExt cx="3056" cy="1356"/>
                          </a:xfrm>
                        </wpg:grpSpPr>
                        <wps:wsp>
                          <wps:cNvPr id="2045561475" name="Freeform 42"/>
                          <wps:cNvSpPr>
                            <a:spLocks/>
                          </wps:cNvSpPr>
                          <wps:spPr bwMode="auto">
                            <a:xfrm>
                              <a:off x="4293" y="3908"/>
                              <a:ext cx="1564" cy="1356"/>
                            </a:xfrm>
                            <a:custGeom>
                              <a:avLst/>
                              <a:gdLst>
                                <a:gd name="T0" fmla="*/ 0 w 1877"/>
                                <a:gd name="T1" fmla="*/ 1516 h 1627"/>
                                <a:gd name="T2" fmla="*/ 780 w 1877"/>
                                <a:gd name="T3" fmla="*/ 1413 h 1627"/>
                                <a:gd name="T4" fmla="*/ 1568 w 1877"/>
                                <a:gd name="T5" fmla="*/ 230 h 1627"/>
                                <a:gd name="T6" fmla="*/ 1877 w 1877"/>
                                <a:gd name="T7" fmla="*/ 33 h 1627"/>
                              </a:gdLst>
                              <a:ahLst/>
                              <a:cxnLst>
                                <a:cxn ang="0">
                                  <a:pos x="T0" y="T1"/>
                                </a:cxn>
                                <a:cxn ang="0">
                                  <a:pos x="T2" y="T3"/>
                                </a:cxn>
                                <a:cxn ang="0">
                                  <a:pos x="T4" y="T5"/>
                                </a:cxn>
                                <a:cxn ang="0">
                                  <a:pos x="T6" y="T7"/>
                                </a:cxn>
                              </a:cxnLst>
                              <a:rect l="0" t="0" r="r" b="b"/>
                              <a:pathLst>
                                <a:path w="1877" h="1627">
                                  <a:moveTo>
                                    <a:pt x="0" y="1516"/>
                                  </a:moveTo>
                                  <a:cubicBezTo>
                                    <a:pt x="259" y="1571"/>
                                    <a:pt x="519" y="1627"/>
                                    <a:pt x="780" y="1413"/>
                                  </a:cubicBezTo>
                                  <a:cubicBezTo>
                                    <a:pt x="1041" y="1199"/>
                                    <a:pt x="1385" y="460"/>
                                    <a:pt x="1568" y="230"/>
                                  </a:cubicBezTo>
                                  <a:cubicBezTo>
                                    <a:pt x="1751" y="0"/>
                                    <a:pt x="1814" y="16"/>
                                    <a:pt x="1877" y="3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017239" name="Freeform 43"/>
                          <wps:cNvSpPr>
                            <a:spLocks/>
                          </wps:cNvSpPr>
                          <wps:spPr bwMode="auto">
                            <a:xfrm flipH="1">
                              <a:off x="5786" y="3909"/>
                              <a:ext cx="1563" cy="1355"/>
                            </a:xfrm>
                            <a:custGeom>
                              <a:avLst/>
                              <a:gdLst>
                                <a:gd name="T0" fmla="*/ 0 w 1877"/>
                                <a:gd name="T1" fmla="*/ 1516 h 1627"/>
                                <a:gd name="T2" fmla="*/ 780 w 1877"/>
                                <a:gd name="T3" fmla="*/ 1413 h 1627"/>
                                <a:gd name="T4" fmla="*/ 1568 w 1877"/>
                                <a:gd name="T5" fmla="*/ 230 h 1627"/>
                                <a:gd name="T6" fmla="*/ 1877 w 1877"/>
                                <a:gd name="T7" fmla="*/ 33 h 1627"/>
                              </a:gdLst>
                              <a:ahLst/>
                              <a:cxnLst>
                                <a:cxn ang="0">
                                  <a:pos x="T0" y="T1"/>
                                </a:cxn>
                                <a:cxn ang="0">
                                  <a:pos x="T2" y="T3"/>
                                </a:cxn>
                                <a:cxn ang="0">
                                  <a:pos x="T4" y="T5"/>
                                </a:cxn>
                                <a:cxn ang="0">
                                  <a:pos x="T6" y="T7"/>
                                </a:cxn>
                              </a:cxnLst>
                              <a:rect l="0" t="0" r="r" b="b"/>
                              <a:pathLst>
                                <a:path w="1877" h="1627">
                                  <a:moveTo>
                                    <a:pt x="0" y="1516"/>
                                  </a:moveTo>
                                  <a:cubicBezTo>
                                    <a:pt x="259" y="1571"/>
                                    <a:pt x="519" y="1627"/>
                                    <a:pt x="780" y="1413"/>
                                  </a:cubicBezTo>
                                  <a:cubicBezTo>
                                    <a:pt x="1041" y="1199"/>
                                    <a:pt x="1385" y="460"/>
                                    <a:pt x="1568" y="230"/>
                                  </a:cubicBezTo>
                                  <a:cubicBezTo>
                                    <a:pt x="1751" y="0"/>
                                    <a:pt x="1814" y="16"/>
                                    <a:pt x="1877" y="3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pic:pic xmlns:pic="http://schemas.openxmlformats.org/drawingml/2006/picture">
                        <pic:nvPicPr>
                          <pic:cNvPr id="1045998470" name="Object 44"/>
                          <pic:cNvPicPr>
                            <a:picLocks/>
                          </pic:cNvPicPr>
                        </pic:nvPicPr>
                        <pic:blipFill>
                          <a:blip r:embed="rId503">
                            <a:extLst>
                              <a:ext uri="{28A0092B-C50C-407E-A947-70E740481C1C}">
                                <a14:useLocalDpi xmlns:a14="http://schemas.microsoft.com/office/drawing/2010/main" val="0"/>
                              </a:ext>
                            </a:extLst>
                          </a:blip>
                          <a:srcRect/>
                          <a:stretch>
                            <a:fillRect/>
                          </a:stretch>
                        </pic:blipFill>
                        <pic:spPr bwMode="auto">
                          <a:xfrm>
                            <a:off x="3128772" y="1586946"/>
                            <a:ext cx="432816" cy="229319"/>
                          </a:xfrm>
                          <a:prstGeom prst="rect">
                            <a:avLst/>
                          </a:prstGeom>
                          <a:noFill/>
                          <a:extLst>
                            <a:ext uri="{909E8E84-426E-40DD-AFC4-6F175D3DCCD1}">
                              <a14:hiddenFill xmlns:a14="http://schemas.microsoft.com/office/drawing/2010/main">
                                <a:solidFill>
                                  <a:srgbClr val="FFFFFF"/>
                                </a:solidFill>
                              </a14:hiddenFill>
                            </a:ext>
                          </a:extLst>
                        </pic:spPr>
                      </pic:pic>
                      <wps:wsp>
                        <wps:cNvPr id="616780408" name="Line 45"/>
                        <wps:cNvCnPr>
                          <a:cxnSpLocks/>
                        </wps:cNvCnPr>
                        <wps:spPr bwMode="auto">
                          <a:xfrm>
                            <a:off x="3336798" y="1515332"/>
                            <a:ext cx="762" cy="807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793922843" name="Object 46"/>
                          <pic:cNvPicPr>
                            <a:picLocks/>
                          </pic:cNvPicPr>
                        </pic:nvPicPr>
                        <pic:blipFill>
                          <a:blip r:embed="rId504">
                            <a:extLst>
                              <a:ext uri="{28A0092B-C50C-407E-A947-70E740481C1C}">
                                <a14:useLocalDpi xmlns:a14="http://schemas.microsoft.com/office/drawing/2010/main" val="0"/>
                              </a:ext>
                            </a:extLst>
                          </a:blip>
                          <a:srcRect/>
                          <a:stretch>
                            <a:fillRect/>
                          </a:stretch>
                        </pic:blipFill>
                        <pic:spPr bwMode="auto">
                          <a:xfrm>
                            <a:off x="3065526" y="313885"/>
                            <a:ext cx="606552" cy="22931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06442416" name="Object 47"/>
                          <pic:cNvPicPr>
                            <a:picLocks/>
                          </pic:cNvPicPr>
                        </pic:nvPicPr>
                        <pic:blipFill>
                          <a:blip r:embed="rId505">
                            <a:extLst>
                              <a:ext uri="{28A0092B-C50C-407E-A947-70E740481C1C}">
                                <a14:useLocalDpi xmlns:a14="http://schemas.microsoft.com/office/drawing/2010/main" val="0"/>
                              </a:ext>
                            </a:extLst>
                          </a:blip>
                          <a:srcRect/>
                          <a:stretch>
                            <a:fillRect/>
                          </a:stretch>
                        </pic:blipFill>
                        <pic:spPr bwMode="auto">
                          <a:xfrm>
                            <a:off x="4724400" y="1446003"/>
                            <a:ext cx="148590" cy="20341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BC12B75" id="Canvas 32" o:spid="_x0000_s1026" editas="canvas" style="width:6in;height:158.85pt;mso-position-horizontal-relative:char;mso-position-vertical-relative:line" coordsize="54864,20173"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">
                <v:shape id="_x0000_s1027" type="#_x0000_t75" style="position:absolute;width:54864;height:20173;visibility:visible;mso-wrap-style:square">
                  <v:fill o:detectmouseclick="t"/>
                  <v:path o:connecttype="none"/>
                </v:shape>
                <v:line id="Line 34" o:spid="_x0000_s1028" style="position:absolute;visibility:visible;mso-wrap-style:square" from="4084,15526" to="46863,1552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">
                  <o:lock v:ext="edit" shapetype="f"/>
                </v:line>
                <v:group id="Group 35" o:spid="_x0000_s1029" style="position:absolute;left:16558;top:5302;width:2659;height:10331" coordorigin="4293,3908" coordsize="3056,13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">
                  <v:shape id="Freeform 36" o:spid="_x0000_s1030" style="position:absolute;left:4293;top:3908;width:1564;height:1356;visibility:visible;mso-wrap-style:square;v-text-anchor:top" coordsize="1877,1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" path="m,1516v259,55,519,111,780,-103c1041,1199,1385,460,1568,230,1751,,1814,16,1877,33e" filled="f">
                    <v:path arrowok="t" o:connecttype="custom" o:connectlocs="0,1263;650,1178;1307,192;1564,28" o:connectangles="0,0,0,0"/>
                  </v:shape>
                  <v:shape id="Freeform 37" o:spid="_x0000_s1031" style="position:absolute;left:5786;top:3909;width:1563;height:1355;flip:x;visibility:visible;mso-wrap-style:square;v-text-anchor:top" coordsize="1877,1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" path="m,1516v259,55,519,111,780,-103c1041,1199,1385,460,1568,230,1751,,1814,16,1877,33e" filled="f">
                    <v:path arrowok="t" o:connecttype="custom" o:connectlocs="0,1263;650,1177;1306,192;1563,27" o:connectangles="0,0,0,0"/>
                  </v:shape>
                </v:group>
                <v:line id="Line 38" o:spid="_x0000_s1032" style="position:absolute;visibility:visible;mso-wrap-style:square" from="17907,15092" to="17907,1590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">
                  <o:lock v:ext="edit" shapetype="f"/>
                </v:line>
                <v:shape id="Object 39" o:spid="_x0000_s1033" type="#_x0000_t75" style="position:absolute;left:16596;top:16410;width:1608;height:22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">
                  <v:imagedata r:id="rId506" o:title=""/>
                  <o:lock v:ext="edit" aspectratio="f"/>
                </v:shape>
                <v:shape id="Object 40" o:spid="_x0000_s1034" type="#_x0000_t75" style="position:absolute;left:16169;top:3138;width:3467;height:20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">
                  <v:imagedata r:id="rId507" o:title=""/>
                  <o:lock v:ext="edit" aspectratio="f"/>
                </v:shape>
                <v:group id="Group 41" o:spid="_x0000_s1035" style="position:absolute;left:31912;top:5409;width:2659;height:10330" coordorigin="4293,3908" coordsize="3056,13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">
                  <v:shape id="Freeform 42" o:spid="_x0000_s1036" style="position:absolute;left:4293;top:3908;width:1564;height:1356;visibility:visible;mso-wrap-style:square;v-text-anchor:top" coordsize="1877,1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" path="m,1516v259,55,519,111,780,-103c1041,1199,1385,460,1568,230,1751,,1814,16,1877,33e" filled="f">
                    <v:path arrowok="t" o:connecttype="custom" o:connectlocs="0,1263;650,1178;1307,192;1564,28" o:connectangles="0,0,0,0"/>
                  </v:shape>
                  <v:shape id="Freeform 43" o:spid="_x0000_s1037" style="position:absolute;left:5786;top:3909;width:1563;height:1355;flip:x;visibility:visible;mso-wrap-style:square;v-text-anchor:top" coordsize="1877,16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" path="m,1516v259,55,519,111,780,-103c1041,1199,1385,460,1568,230,1751,,1814,16,1877,33e" filled="f">
                    <v:path arrowok="t" o:connecttype="custom" o:connectlocs="0,1263;650,1177;1306,192;1563,27" o:connectangles="0,0,0,0"/>
                  </v:shape>
                </v:group>
                <v:shape id="Object 44" o:spid="_x0000_s1038" type="#_x0000_t75" style="position:absolute;left:31287;top:15869;width:4328;height:22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">
                  <v:imagedata r:id="rId508" o:title=""/>
                  <o:lock v:ext="edit" aspectratio="f"/>
                </v:shape>
                <v:line id="Line 45" o:spid="_x0000_s1039" style="position:absolute;visibility:visible;mso-wrap-style:square" from="33367,15153" to="33375,159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">
                  <o:lock v:ext="edit" shapetype="f"/>
                </v:line>
                <v:shape id="Object 46" o:spid="_x0000_s1040" type="#_x0000_t75" style="position:absolute;left:30655;top:3138;width:6065;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">
                  <v:imagedata r:id="rId509" o:title=""/>
                  <o:lock v:ext="edit" aspectratio="f"/>
                </v:shape>
                <v:shape id="Object 47" o:spid="_x0000_s1041" type="#_x0000_t75" style="position:absolute;left:47244;top:14460;width:1485;height:20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">
                  <v:imagedata r:id="rId510" o:title=""/>
                  <o:lock v:ext="edit" aspectratio="f"/>
                </v:shape>
                <w10:anchorlock/>
              </v:group>
            </w:pict>
          </mc:Fallback>
        </mc:AlternateContent>
      </w:r>
    </w:p>
    <w:p w:rsidR="00894722" w:rsidRPr="003C066E" w:rsidRDefault="00894722" w:rsidP="00CB44D5"/>
    <w:p w:rsidR="00894722" w:rsidRPr="003C066E" w:rsidRDefault="00894722" w:rsidP="00CB44D5">
      <w:r w:rsidRPr="003C066E">
        <w:t>For a bistatic situation in which a target moves in the field of a spatially separated source and receiver, the Doppler shift depends on the geometry illustrated in Figure ().</w:t>
      </w:r>
      <w:r>
        <w:rPr>
          <w:noProof/>
        </w:rPr>
        <mc:AlternateContent>
          <mc:Choice Requires="wpc">
            <w:drawing>
              <wp:inline distT="0" distB="0" distL="0" distR="0" wp14:anchorId="3E378E90" wp14:editId="746503C6">
                <wp:extent cx="5486400" cy="3200400"/>
                <wp:effectExtent l="0" t="0" r="0" b="0"/>
                <wp:docPr id="1439536760" name="Canvas 5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54091446" name="Line 59"/>
                        <wps:cNvCnPr>
                          <a:cxnSpLocks/>
                        </wps:cNvCnPr>
                        <wps:spPr bwMode="auto">
                          <a:xfrm>
                            <a:off x="1485900" y="1714288"/>
                            <a:ext cx="3086100" cy="34300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3921203" name="Line 60"/>
                        <wps:cNvCnPr>
                          <a:cxnSpLocks/>
                        </wps:cNvCnPr>
                        <wps:spPr bwMode="auto">
                          <a:xfrm flipV="1">
                            <a:off x="1485900" y="1029017"/>
                            <a:ext cx="1257300" cy="68527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7372130" name="Line 61"/>
                        <wps:cNvCnPr>
                          <a:cxnSpLocks/>
                        </wps:cNvCnPr>
                        <wps:spPr bwMode="auto">
                          <a:xfrm>
                            <a:off x="2743200" y="1029018"/>
                            <a:ext cx="1828800" cy="102827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24903247" name="Object 62"/>
                          <pic:cNvPicPr>
                            <a:picLocks/>
                          </pic:cNvPicPr>
                        </pic:nvPicPr>
                        <pic:blipFill>
                          <a:blip r:embed="rId511" cstate="print">
                            <a:extLst>
                              <a:ext uri="{28A0092B-C50C-407E-A947-70E740481C1C}">
                                <a14:useLocalDpi xmlns:a14="http://schemas.microsoft.com/office/drawing/2010/main" val="0"/>
                              </a:ext>
                            </a:extLst>
                          </a:blip>
                          <a:srcRect/>
                          <a:stretch>
                            <a:fillRect/>
                          </a:stretch>
                        </pic:blipFill>
                        <pic:spPr bwMode="auto">
                          <a:xfrm>
                            <a:off x="1309878" y="1666875"/>
                            <a:ext cx="136398" cy="177059"/>
                          </a:xfrm>
                          <a:prstGeom prst="rect">
                            <a:avLst/>
                          </a:prstGeom>
                          <a:noFill/>
                          <a:extLst>
                            <a:ext uri="{909E8E84-426E-40DD-AFC4-6F175D3DCCD1}">
                              <a14:hiddenFill xmlns:a14="http://schemas.microsoft.com/office/drawing/2010/main">
                                <a:solidFill>
                                  <a:srgbClr val="FFFFFF"/>
                                </a:solidFill>
                              </a14:hiddenFill>
                            </a:ext>
                          </a:extLst>
                        </pic:spPr>
                      </pic:pic>
                      <wps:wsp>
                        <wps:cNvPr id="315331799" name="Line 63"/>
                        <wps:cNvCnPr>
                          <a:cxnSpLocks/>
                        </wps:cNvCnPr>
                        <wps:spPr bwMode="auto">
                          <a:xfrm flipV="1">
                            <a:off x="2743200" y="914188"/>
                            <a:ext cx="685800" cy="1148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44191174" name="Line 64"/>
                        <wps:cNvCnPr>
                          <a:cxnSpLocks/>
                        </wps:cNvCnPr>
                        <wps:spPr bwMode="auto">
                          <a:xfrm flipV="1">
                            <a:off x="1485900" y="1117917"/>
                            <a:ext cx="149352" cy="5963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3672228" name="Line 65"/>
                        <wps:cNvCnPr>
                          <a:cxnSpLocks/>
                        </wps:cNvCnPr>
                        <wps:spPr bwMode="auto">
                          <a:xfrm flipH="1">
                            <a:off x="3624834" y="2057294"/>
                            <a:ext cx="947166" cy="4667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300588327" name="Object 66"/>
                          <pic:cNvPicPr>
                            <a:picLocks/>
                          </pic:cNvPicPr>
                        </pic:nvPicPr>
                        <pic:blipFill>
                          <a:blip r:embed="rId512">
                            <a:extLst>
                              <a:ext uri="{28A0092B-C50C-407E-A947-70E740481C1C}">
                                <a14:useLocalDpi xmlns:a14="http://schemas.microsoft.com/office/drawing/2010/main" val="0"/>
                              </a:ext>
                            </a:extLst>
                          </a:blip>
                          <a:srcRect/>
                          <a:stretch>
                            <a:fillRect/>
                          </a:stretch>
                        </pic:blipFill>
                        <pic:spPr bwMode="auto">
                          <a:xfrm>
                            <a:off x="2628900" y="847513"/>
                            <a:ext cx="136398" cy="1659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6141329" name="Object 67"/>
                          <pic:cNvPicPr>
                            <a:picLocks/>
                          </pic:cNvPicPr>
                        </pic:nvPicPr>
                        <pic:blipFill>
                          <a:blip r:embed="rId513">
                            <a:extLst>
                              <a:ext uri="{28A0092B-C50C-407E-A947-70E740481C1C}">
                                <a14:useLocalDpi xmlns:a14="http://schemas.microsoft.com/office/drawing/2010/main" val="0"/>
                              </a:ext>
                            </a:extLst>
                          </a:blip>
                          <a:srcRect/>
                          <a:stretch>
                            <a:fillRect/>
                          </a:stretch>
                        </pic:blipFill>
                        <pic:spPr bwMode="auto">
                          <a:xfrm>
                            <a:off x="4572000" y="1943206"/>
                            <a:ext cx="136398" cy="16594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39414" name="Object 68"/>
                          <pic:cNvPicPr>
                            <a:picLocks/>
                          </pic:cNvPicPr>
                        </pic:nvPicPr>
                        <pic:blipFill>
                          <a:blip r:embed="rId514">
                            <a:extLst>
                              <a:ext uri="{28A0092B-C50C-407E-A947-70E740481C1C}">
                                <a14:useLocalDpi xmlns:a14="http://schemas.microsoft.com/office/drawing/2010/main" val="0"/>
                              </a:ext>
                            </a:extLst>
                          </a:blip>
                          <a:srcRect/>
                          <a:stretch>
                            <a:fillRect/>
                          </a:stretch>
                        </pic:blipFill>
                        <pic:spPr bwMode="auto">
                          <a:xfrm>
                            <a:off x="1719834" y="1549083"/>
                            <a:ext cx="224028" cy="228177"/>
                          </a:xfrm>
                          <a:prstGeom prst="rect">
                            <a:avLst/>
                          </a:prstGeom>
                          <a:noFill/>
                          <a:extLst>
                            <a:ext uri="{909E8E84-426E-40DD-AFC4-6F175D3DCCD1}">
                              <a14:hiddenFill xmlns:a14="http://schemas.microsoft.com/office/drawing/2010/main">
                                <a:solidFill>
                                  <a:srgbClr val="FFFFFF"/>
                                </a:solidFill>
                              </a14:hiddenFill>
                            </a:ext>
                          </a:extLst>
                        </pic:spPr>
                      </pic:pic>
                      <wps:wsp>
                        <wps:cNvPr id="1586561023" name="Freeform 69"/>
                        <wps:cNvSpPr>
                          <a:spLocks/>
                        </wps:cNvSpPr>
                        <wps:spPr bwMode="auto">
                          <a:xfrm>
                            <a:off x="1543812" y="1521672"/>
                            <a:ext cx="110490" cy="209656"/>
                          </a:xfrm>
                          <a:custGeom>
                            <a:avLst/>
                            <a:gdLst>
                              <a:gd name="T0" fmla="*/ 165 w 175"/>
                              <a:gd name="T1" fmla="*/ 330 h 330"/>
                              <a:gd name="T2" fmla="*/ 165 w 175"/>
                              <a:gd name="T3" fmla="*/ 225 h 330"/>
                              <a:gd name="T4" fmla="*/ 105 w 175"/>
                              <a:gd name="T5" fmla="*/ 97 h 330"/>
                              <a:gd name="T6" fmla="*/ 60 w 175"/>
                              <a:gd name="T7" fmla="*/ 37 h 330"/>
                              <a:gd name="T8" fmla="*/ 0 w 175"/>
                              <a:gd name="T9" fmla="*/ 0 h 330"/>
                            </a:gdLst>
                            <a:ahLst/>
                            <a:cxnLst>
                              <a:cxn ang="0">
                                <a:pos x="T0" y="T1"/>
                              </a:cxn>
                              <a:cxn ang="0">
                                <a:pos x="T2" y="T3"/>
                              </a:cxn>
                              <a:cxn ang="0">
                                <a:pos x="T4" y="T5"/>
                              </a:cxn>
                              <a:cxn ang="0">
                                <a:pos x="T6" y="T7"/>
                              </a:cxn>
                              <a:cxn ang="0">
                                <a:pos x="T8" y="T9"/>
                              </a:cxn>
                            </a:cxnLst>
                            <a:rect l="0" t="0" r="r" b="b"/>
                            <a:pathLst>
                              <a:path w="175" h="330">
                                <a:moveTo>
                                  <a:pt x="165" y="330"/>
                                </a:moveTo>
                                <a:cubicBezTo>
                                  <a:pt x="170" y="297"/>
                                  <a:pt x="175" y="264"/>
                                  <a:pt x="165" y="225"/>
                                </a:cubicBezTo>
                                <a:cubicBezTo>
                                  <a:pt x="155" y="186"/>
                                  <a:pt x="122" y="128"/>
                                  <a:pt x="105" y="97"/>
                                </a:cubicBezTo>
                                <a:cubicBezTo>
                                  <a:pt x="88" y="66"/>
                                  <a:pt x="77" y="53"/>
                                  <a:pt x="60" y="37"/>
                                </a:cubicBezTo>
                                <a:cubicBezTo>
                                  <a:pt x="43" y="21"/>
                                  <a:pt x="12" y="7"/>
                                  <a:pt x="0" y="0"/>
                                </a:cubicBezTo>
                              </a:path>
                            </a:pathLst>
                          </a:custGeom>
                          <a:noFill/>
                          <a:ln w="9525">
                            <a:solidFill>
                              <a:srgbClr val="000000"/>
                            </a:solidFill>
                            <a:round/>
                            <a:headEnd type="stealth" w="sm" len="sm"/>
                            <a:tailEnd type="non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388534" name="Freeform 70"/>
                        <wps:cNvSpPr>
                          <a:spLocks/>
                        </wps:cNvSpPr>
                        <wps:spPr bwMode="auto">
                          <a:xfrm>
                            <a:off x="1572006" y="1349798"/>
                            <a:ext cx="228600" cy="194839"/>
                          </a:xfrm>
                          <a:custGeom>
                            <a:avLst/>
                            <a:gdLst>
                              <a:gd name="T0" fmla="*/ 0 w 360"/>
                              <a:gd name="T1" fmla="*/ 44 h 307"/>
                              <a:gd name="T2" fmla="*/ 240 w 360"/>
                              <a:gd name="T3" fmla="*/ 44 h 307"/>
                              <a:gd name="T4" fmla="*/ 360 w 360"/>
                              <a:gd name="T5" fmla="*/ 307 h 307"/>
                            </a:gdLst>
                            <a:ahLst/>
                            <a:cxnLst>
                              <a:cxn ang="0">
                                <a:pos x="T0" y="T1"/>
                              </a:cxn>
                              <a:cxn ang="0">
                                <a:pos x="T2" y="T3"/>
                              </a:cxn>
                              <a:cxn ang="0">
                                <a:pos x="T4" y="T5"/>
                              </a:cxn>
                            </a:cxnLst>
                            <a:rect l="0" t="0" r="r" b="b"/>
                            <a:pathLst>
                              <a:path w="360" h="307">
                                <a:moveTo>
                                  <a:pt x="0" y="44"/>
                                </a:moveTo>
                                <a:cubicBezTo>
                                  <a:pt x="90" y="22"/>
                                  <a:pt x="180" y="0"/>
                                  <a:pt x="240" y="44"/>
                                </a:cubicBezTo>
                                <a:cubicBezTo>
                                  <a:pt x="300" y="88"/>
                                  <a:pt x="330" y="197"/>
                                  <a:pt x="360" y="307"/>
                                </a:cubicBezTo>
                              </a:path>
                            </a:pathLst>
                          </a:custGeom>
                          <a:noFill/>
                          <a:ln w="9525">
                            <a:solidFill>
                              <a:srgbClr val="000000"/>
                            </a:solidFill>
                            <a:round/>
                            <a:headEnd/>
                            <a:tailEnd type="stealth"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042741" name="Freeform 71"/>
                        <wps:cNvSpPr>
                          <a:spLocks/>
                        </wps:cNvSpPr>
                        <wps:spPr bwMode="auto">
                          <a:xfrm>
                            <a:off x="2615184" y="983827"/>
                            <a:ext cx="385572" cy="218546"/>
                          </a:xfrm>
                          <a:custGeom>
                            <a:avLst/>
                            <a:gdLst>
                              <a:gd name="T0" fmla="*/ 607 w 607"/>
                              <a:gd name="T1" fmla="*/ 0 h 345"/>
                              <a:gd name="T2" fmla="*/ 487 w 607"/>
                              <a:gd name="T3" fmla="*/ 315 h 345"/>
                              <a:gd name="T4" fmla="*/ 0 w 607"/>
                              <a:gd name="T5" fmla="*/ 180 h 345"/>
                            </a:gdLst>
                            <a:ahLst/>
                            <a:cxnLst>
                              <a:cxn ang="0">
                                <a:pos x="T0" y="T1"/>
                              </a:cxn>
                              <a:cxn ang="0">
                                <a:pos x="T2" y="T3"/>
                              </a:cxn>
                              <a:cxn ang="0">
                                <a:pos x="T4" y="T5"/>
                              </a:cxn>
                            </a:cxnLst>
                            <a:rect l="0" t="0" r="r" b="b"/>
                            <a:pathLst>
                              <a:path w="607" h="345">
                                <a:moveTo>
                                  <a:pt x="607" y="0"/>
                                </a:moveTo>
                                <a:cubicBezTo>
                                  <a:pt x="597" y="142"/>
                                  <a:pt x="588" y="285"/>
                                  <a:pt x="487" y="315"/>
                                </a:cubicBezTo>
                                <a:cubicBezTo>
                                  <a:pt x="386" y="345"/>
                                  <a:pt x="193" y="262"/>
                                  <a:pt x="0" y="180"/>
                                </a:cubicBezTo>
                              </a:path>
                            </a:pathLst>
                          </a:custGeom>
                          <a:noFill/>
                          <a:ln w="9525">
                            <a:solidFill>
                              <a:srgbClr val="000000"/>
                            </a:solidFill>
                            <a:round/>
                            <a:headEnd/>
                            <a:tailEnd type="stealth"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14181090" name="Freeform 72"/>
                        <wps:cNvSpPr>
                          <a:spLocks/>
                        </wps:cNvSpPr>
                        <wps:spPr bwMode="auto">
                          <a:xfrm>
                            <a:off x="3072384" y="969010"/>
                            <a:ext cx="62484" cy="247438"/>
                          </a:xfrm>
                          <a:custGeom>
                            <a:avLst/>
                            <a:gdLst>
                              <a:gd name="T0" fmla="*/ 52 w 99"/>
                              <a:gd name="T1" fmla="*/ 0 h 390"/>
                              <a:gd name="T2" fmla="*/ 90 w 99"/>
                              <a:gd name="T3" fmla="*/ 217 h 390"/>
                              <a:gd name="T4" fmla="*/ 0 w 99"/>
                              <a:gd name="T5" fmla="*/ 390 h 390"/>
                            </a:gdLst>
                            <a:ahLst/>
                            <a:cxnLst>
                              <a:cxn ang="0">
                                <a:pos x="T0" y="T1"/>
                              </a:cxn>
                              <a:cxn ang="0">
                                <a:pos x="T2" y="T3"/>
                              </a:cxn>
                              <a:cxn ang="0">
                                <a:pos x="T4" y="T5"/>
                              </a:cxn>
                            </a:cxnLst>
                            <a:rect l="0" t="0" r="r" b="b"/>
                            <a:pathLst>
                              <a:path w="99" h="390">
                                <a:moveTo>
                                  <a:pt x="52" y="0"/>
                                </a:moveTo>
                                <a:cubicBezTo>
                                  <a:pt x="75" y="76"/>
                                  <a:pt x="99" y="152"/>
                                  <a:pt x="90" y="217"/>
                                </a:cubicBezTo>
                                <a:cubicBezTo>
                                  <a:pt x="81" y="282"/>
                                  <a:pt x="40" y="336"/>
                                  <a:pt x="0" y="390"/>
                                </a:cubicBezTo>
                              </a:path>
                            </a:pathLst>
                          </a:custGeom>
                          <a:noFill/>
                          <a:ln w="9525">
                            <a:solidFill>
                              <a:srgbClr val="000000"/>
                            </a:solidFill>
                            <a:round/>
                            <a:headEnd/>
                            <a:tailEnd type="stealth"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520364" name="Freeform 73"/>
                        <wps:cNvSpPr>
                          <a:spLocks/>
                        </wps:cNvSpPr>
                        <wps:spPr bwMode="auto">
                          <a:xfrm>
                            <a:off x="4146804" y="2016548"/>
                            <a:ext cx="96012" cy="204470"/>
                          </a:xfrm>
                          <a:custGeom>
                            <a:avLst/>
                            <a:gdLst>
                              <a:gd name="T0" fmla="*/ 153 w 153"/>
                              <a:gd name="T1" fmla="*/ 390 h 390"/>
                              <a:gd name="T2" fmla="*/ 10 w 153"/>
                              <a:gd name="T3" fmla="*/ 263 h 390"/>
                              <a:gd name="T4" fmla="*/ 93 w 153"/>
                              <a:gd name="T5" fmla="*/ 0 h 390"/>
                            </a:gdLst>
                            <a:ahLst/>
                            <a:cxnLst>
                              <a:cxn ang="0">
                                <a:pos x="T0" y="T1"/>
                              </a:cxn>
                              <a:cxn ang="0">
                                <a:pos x="T2" y="T3"/>
                              </a:cxn>
                              <a:cxn ang="0">
                                <a:pos x="T4" y="T5"/>
                              </a:cxn>
                            </a:cxnLst>
                            <a:rect l="0" t="0" r="r" b="b"/>
                            <a:pathLst>
                              <a:path w="153" h="390">
                                <a:moveTo>
                                  <a:pt x="153" y="390"/>
                                </a:moveTo>
                                <a:cubicBezTo>
                                  <a:pt x="86" y="359"/>
                                  <a:pt x="20" y="328"/>
                                  <a:pt x="10" y="263"/>
                                </a:cubicBezTo>
                                <a:cubicBezTo>
                                  <a:pt x="0" y="198"/>
                                  <a:pt x="46" y="99"/>
                                  <a:pt x="93" y="0"/>
                                </a:cubicBezTo>
                              </a:path>
                            </a:pathLst>
                          </a:custGeom>
                          <a:noFill/>
                          <a:ln w="9525">
                            <a:solidFill>
                              <a:srgbClr val="000000"/>
                            </a:solidFill>
                            <a:round/>
                            <a:headEnd/>
                            <a:tailEnd type="stealth"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269448" name="Freeform 74"/>
                        <wps:cNvSpPr>
                          <a:spLocks/>
                        </wps:cNvSpPr>
                        <wps:spPr bwMode="auto">
                          <a:xfrm>
                            <a:off x="3858006" y="1802448"/>
                            <a:ext cx="262128" cy="533400"/>
                          </a:xfrm>
                          <a:custGeom>
                            <a:avLst/>
                            <a:gdLst>
                              <a:gd name="T0" fmla="*/ 233 w 413"/>
                              <a:gd name="T1" fmla="*/ 840 h 840"/>
                              <a:gd name="T2" fmla="*/ 30 w 413"/>
                              <a:gd name="T3" fmla="*/ 330 h 840"/>
                              <a:gd name="T4" fmla="*/ 413 w 413"/>
                              <a:gd name="T5" fmla="*/ 0 h 840"/>
                            </a:gdLst>
                            <a:ahLst/>
                            <a:cxnLst>
                              <a:cxn ang="0">
                                <a:pos x="T0" y="T1"/>
                              </a:cxn>
                              <a:cxn ang="0">
                                <a:pos x="T2" y="T3"/>
                              </a:cxn>
                              <a:cxn ang="0">
                                <a:pos x="T4" y="T5"/>
                              </a:cxn>
                            </a:cxnLst>
                            <a:rect l="0" t="0" r="r" b="b"/>
                            <a:pathLst>
                              <a:path w="413" h="840">
                                <a:moveTo>
                                  <a:pt x="233" y="840"/>
                                </a:moveTo>
                                <a:cubicBezTo>
                                  <a:pt x="116" y="655"/>
                                  <a:pt x="0" y="470"/>
                                  <a:pt x="30" y="330"/>
                                </a:cubicBezTo>
                                <a:cubicBezTo>
                                  <a:pt x="60" y="190"/>
                                  <a:pt x="236" y="95"/>
                                  <a:pt x="413" y="0"/>
                                </a:cubicBezTo>
                              </a:path>
                            </a:pathLst>
                          </a:custGeom>
                          <a:noFill/>
                          <a:ln w="9525">
                            <a:solidFill>
                              <a:srgbClr val="000000"/>
                            </a:solidFill>
                            <a:round/>
                            <a:headEnd/>
                            <a:tailEnd type="stealth"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117005410" name="Object 75"/>
                          <pic:cNvPicPr>
                            <a:picLocks/>
                          </pic:cNvPicPr>
                        </pic:nvPicPr>
                        <pic:blipFill>
                          <a:blip r:embed="rId515">
                            <a:extLst>
                              <a:ext uri="{28A0092B-C50C-407E-A947-70E740481C1C}">
                                <a14:useLocalDpi xmlns:a14="http://schemas.microsoft.com/office/drawing/2010/main" val="0"/>
                              </a:ext>
                            </a:extLst>
                          </a:blip>
                          <a:srcRect/>
                          <a:stretch>
                            <a:fillRect/>
                          </a:stretch>
                        </pic:blipFill>
                        <pic:spPr bwMode="auto">
                          <a:xfrm>
                            <a:off x="1719834" y="1206817"/>
                            <a:ext cx="224028" cy="2274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5642516" name="Object 76"/>
                          <pic:cNvPicPr>
                            <a:picLocks/>
                          </pic:cNvPicPr>
                        </pic:nvPicPr>
                        <pic:blipFill>
                          <a:blip r:embed="rId516">
                            <a:extLst>
                              <a:ext uri="{28A0092B-C50C-407E-A947-70E740481C1C}">
                                <a14:useLocalDpi xmlns:a14="http://schemas.microsoft.com/office/drawing/2010/main" val="0"/>
                              </a:ext>
                            </a:extLst>
                          </a:blip>
                          <a:srcRect/>
                          <a:stretch>
                            <a:fillRect/>
                          </a:stretch>
                        </pic:blipFill>
                        <pic:spPr bwMode="auto">
                          <a:xfrm>
                            <a:off x="3162300" y="997902"/>
                            <a:ext cx="211836" cy="2274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77760667" name="Object 77"/>
                          <pic:cNvPicPr>
                            <a:picLocks/>
                          </pic:cNvPicPr>
                        </pic:nvPicPr>
                        <pic:blipFill>
                          <a:blip r:embed="rId517">
                            <a:extLst>
                              <a:ext uri="{28A0092B-C50C-407E-A947-70E740481C1C}">
                                <a14:useLocalDpi xmlns:a14="http://schemas.microsoft.com/office/drawing/2010/main" val="0"/>
                              </a:ext>
                            </a:extLst>
                          </a:blip>
                          <a:srcRect/>
                          <a:stretch>
                            <a:fillRect/>
                          </a:stretch>
                        </pic:blipFill>
                        <pic:spPr bwMode="auto">
                          <a:xfrm>
                            <a:off x="2718816" y="1180147"/>
                            <a:ext cx="211836" cy="22743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87821707" name="Object 78"/>
                          <pic:cNvPicPr>
                            <a:picLocks/>
                          </pic:cNvPicPr>
                        </pic:nvPicPr>
                        <pic:blipFill>
                          <a:blip r:embed="rId518">
                            <a:extLst>
                              <a:ext uri="{28A0092B-C50C-407E-A947-70E740481C1C}">
                                <a14:useLocalDpi xmlns:a14="http://schemas.microsoft.com/office/drawing/2010/main" val="0"/>
                              </a:ext>
                            </a:extLst>
                          </a:blip>
                          <a:srcRect/>
                          <a:stretch>
                            <a:fillRect/>
                          </a:stretch>
                        </pic:blipFill>
                        <pic:spPr bwMode="auto">
                          <a:xfrm>
                            <a:off x="3666744" y="2006918"/>
                            <a:ext cx="236982" cy="2266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25984488" name="Object 79"/>
                          <pic:cNvPicPr>
                            <a:picLocks/>
                          </pic:cNvPicPr>
                        </pic:nvPicPr>
                        <pic:blipFill>
                          <a:blip r:embed="rId519">
                            <a:extLst>
                              <a:ext uri="{28A0092B-C50C-407E-A947-70E740481C1C}">
                                <a14:useLocalDpi xmlns:a14="http://schemas.microsoft.com/office/drawing/2010/main" val="0"/>
                              </a:ext>
                            </a:extLst>
                          </a:blip>
                          <a:srcRect/>
                          <a:stretch>
                            <a:fillRect/>
                          </a:stretch>
                        </pic:blipFill>
                        <pic:spPr bwMode="auto">
                          <a:xfrm>
                            <a:off x="3940302" y="2026179"/>
                            <a:ext cx="224790" cy="22669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71580594" name="Object 80"/>
                          <pic:cNvPicPr>
                            <a:picLocks/>
                          </pic:cNvPicPr>
                        </pic:nvPicPr>
                        <pic:blipFill>
                          <a:blip r:embed="rId511">
                            <a:extLst>
                              <a:ext uri="{28A0092B-C50C-407E-A947-70E740481C1C}">
                                <a14:useLocalDpi xmlns:a14="http://schemas.microsoft.com/office/drawing/2010/main" val="0"/>
                              </a:ext>
                            </a:extLst>
                          </a:blip>
                          <a:srcRect/>
                          <a:stretch>
                            <a:fillRect/>
                          </a:stretch>
                        </pic:blipFill>
                        <pic:spPr bwMode="auto">
                          <a:xfrm>
                            <a:off x="1462278" y="1819487"/>
                            <a:ext cx="136398" cy="17705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3B267BE" id="Canvas 57" o:spid="_x0000_s1026" editas="canvas" style="width:6in;height:252pt;mso-position-horizontal-relative:char;mso-position-vertical-relative:line" coordsize="54864,3200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">
                <v:shape id="_x0000_s1027" type="#_x0000_t75" style="position:absolute;width:54864;height:32004;visibility:visible;mso-wrap-style:square">
                  <v:fill o:detectmouseclick="t"/>
                  <v:path o:connecttype="none"/>
                </v:shape>
                <v:line id="Line 59" o:spid="_x0000_s1028" style="position:absolute;visibility:visible;mso-wrap-style:square" from="14859,17142" to="45720,205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">
                  <o:lock v:ext="edit" shapetype="f"/>
                </v:line>
                <v:line id="Line 60" o:spid="_x0000_s1029" style="position:absolute;flip:y;visibility:visible;mso-wrap-style:square" from="14859,10290" to="27432,17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">
                  <o:lock v:ext="edit" shapetype="f"/>
                </v:line>
                <v:line id="Line 61" o:spid="_x0000_s1030" style="position:absolute;visibility:visible;mso-wrap-style:square" from="27432,10290" to="45720,2057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">
                  <o:lock v:ext="edit" shapetype="f"/>
                </v:line>
                <v:shape id="Object 62" o:spid="_x0000_s1031" type="#_x0000_t75" style="position:absolute;left:13098;top:16668;width:1364;height:17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">
                  <v:imagedata r:id="rId520" o:title=""/>
                  <o:lock v:ext="edit" aspectratio="f"/>
                </v:shape>
                <v:line id="Line 63" o:spid="_x0000_s1032" style="position:absolute;flip:y;visibility:visible;mso-wrap-style:square" from="27432,9141" to="34290,10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">
                  <v:stroke endarrow="block"/>
                  <o:lock v:ext="edit" shapetype="f"/>
                </v:line>
                <v:line id="Line 64" o:spid="_x0000_s1033" style="position:absolute;flip:y;visibility:visible;mso-wrap-style:square" from="14859,11179" to="16352,171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">
                  <v:stroke endarrow="block"/>
                  <o:lock v:ext="edit" shapetype="f"/>
                </v:line>
                <v:line id="Line 65" o:spid="_x0000_s1034" style="position:absolute;flip:x;visibility:visible;mso-wrap-style:square" from="36248,20572" to="45720,252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">
                  <v:stroke endarrow="block"/>
                  <o:lock v:ext="edit" shapetype="f"/>
                </v:line>
                <v:shape id="Object 66" o:spid="_x0000_s1035" type="#_x0000_t75" style="position:absolute;left:26289;top:8475;width:1363;height:1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">
                  <v:imagedata r:id="rId521" o:title=""/>
                  <o:lock v:ext="edit" aspectratio="f"/>
                </v:shape>
                <v:shape id="Object 67" o:spid="_x0000_s1036" type="#_x0000_t75" style="position:absolute;left:45720;top:19432;width:1363;height:16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">
                  <v:imagedata r:id="rId522" o:title=""/>
                  <o:lock v:ext="edit" aspectratio="f"/>
                </v:shape>
                <v:shape id="Object 68" o:spid="_x0000_s1037" type="#_x0000_t75" style="position:absolute;left:17198;top:15490;width:2240;height:22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">
                  <v:imagedata r:id="rId523" o:title=""/>
                  <o:lock v:ext="edit" aspectratio="f"/>
                </v:shape>
                <v:shape id="Freeform 69" o:spid="_x0000_s1038" style="position:absolute;left:15438;top:15216;width:1105;height:2097;visibility:visible;mso-wrap-style:square;v-text-anchor:top" coordsize="175,3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" path="m165,330v5,-33,10,-66,,-105c155,186,122,128,105,97,88,66,77,53,60,37,43,21,12,7,,e" filled="f">
                  <v:stroke startarrow="classic" startarrowwidth="narrow" startarrowlength="short" endarrowwidth="narrow" endarrowlength="short"/>
                  <v:path arrowok="t" o:connecttype="custom" o:connectlocs="104176,209656;104176,142947;66294,61626;37882,23507;0,0" o:connectangles="0,0,0,0,0"/>
                </v:shape>
                <v:shape id="Freeform 70" o:spid="_x0000_s1039" style="position:absolute;left:15720;top:13497;width:2286;height:1949;visibility:visible;mso-wrap-style:square;v-text-anchor:top" coordsize="360,3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" path="m,44c90,22,180,,240,44v60,44,90,153,120,263e" filled="f">
                  <v:stroke endarrow="classic" endarrowwidth="narrow" endarrowlength="short"/>
                  <v:path arrowok="t" o:connecttype="custom" o:connectlocs="0,27925;152400,27925;228600,194839" o:connectangles="0,0,0"/>
                </v:shape>
                <v:shape id="Freeform 71" o:spid="_x0000_s1040" style="position:absolute;left:26151;top:9838;width:3856;height:2185;visibility:visible;mso-wrap-style:square;v-text-anchor:top" coordsize="607,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" path="m607,c597,142,588,285,487,315,386,345,193,262,,180e" filled="f">
                  <v:stroke endarrow="classic" endarrowwidth="narrow" endarrowlength="short"/>
                  <v:path arrowok="t" o:connecttype="custom" o:connectlocs="385572,0;309347,199542;0,114024" o:connectangles="0,0,0"/>
                </v:shape>
                <v:shape id="Freeform 72" o:spid="_x0000_s1041" style="position:absolute;left:30723;top:9690;width:625;height:2474;visibility:visible;mso-wrap-style:square;v-text-anchor:top" coordsize="99,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" path="m52,c75,76,99,152,90,217,81,282,40,336,,390e" filled="f">
                  <v:stroke endarrow="classic" endarrowwidth="narrow" endarrowlength="short"/>
                  <v:path arrowok="t" o:connecttype="custom" o:connectlocs="32820,0;56804,137677;0,247438" o:connectangles="0,0,0"/>
                </v:shape>
                <v:shape id="Freeform 73" o:spid="_x0000_s1042" style="position:absolute;left:41468;top:20165;width:960;height:2045;visibility:visible;mso-wrap-style:square;v-text-anchor:top" coordsize="153,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" path="m153,390c86,359,20,328,10,263,,198,46,99,93,e" filled="f">
                  <v:stroke endarrow="classic" endarrowwidth="narrow" endarrowlength="short"/>
                  <v:path arrowok="t" o:connecttype="custom" o:connectlocs="96012,204470;6275,137886;58360,0" o:connectangles="0,0,0"/>
                </v:shape>
                <v:shape id="Freeform 74" o:spid="_x0000_s1043" style="position:absolute;left:38580;top:18024;width:2621;height:5334;visibility:visible;mso-wrap-style:square;v-text-anchor:top" coordsize="413,8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" path="m233,840c116,655,,470,30,330,60,190,236,95,413,e" filled="f">
                  <v:stroke endarrow="classic" endarrowwidth="narrow" endarrowlength="short"/>
                  <v:path arrowok="t" o:connecttype="custom" o:connectlocs="147883,533400;19041,209550;262128,0" o:connectangles="0,0,0"/>
                </v:shape>
                <v:shape id="Object 75" o:spid="_x0000_s1044" type="#_x0000_t75" style="position:absolute;left:17198;top:12068;width:2240;height:22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">
                  <v:imagedata r:id="rId524" o:title=""/>
                  <o:lock v:ext="edit" aspectratio="f"/>
                </v:shape>
                <v:shape id="Object 76" o:spid="_x0000_s1045" type="#_x0000_t75" style="position:absolute;left:31623;top:9979;width:2118;height:22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">
                  <v:imagedata r:id="rId525" o:title=""/>
                  <o:lock v:ext="edit" aspectratio="f"/>
                </v:shape>
                <v:shape id="Object 77" o:spid="_x0000_s1046" type="#_x0000_t75" style="position:absolute;left:27188;top:11801;width:2118;height:22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">
                  <v:imagedata r:id="rId526" o:title=""/>
                  <o:lock v:ext="edit" aspectratio="f"/>
                </v:shape>
                <v:shape id="Object 78" o:spid="_x0000_s1047" type="#_x0000_t75" style="position:absolute;left:36667;top:20069;width:2370;height:2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">
                  <v:imagedata r:id="rId527" o:title=""/>
                  <o:lock v:ext="edit" aspectratio="f"/>
                </v:shape>
                <v:shape id="Object 79" o:spid="_x0000_s1048" type="#_x0000_t75" style="position:absolute;left:39403;top:20261;width:2247;height:2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">
                  <v:imagedata r:id="rId528" o:title=""/>
                  <o:lock v:ext="edit" aspectratio="f"/>
                </v:shape>
                <v:shape id="Object 80" o:spid="_x0000_s1049" type="#_x0000_t75" style="position:absolute;left:14622;top:18194;width:1364;height:17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">
                  <v:imagedata r:id="rId520" o:title=""/>
                  <o:lock v:ext="edit" aspectratio="f"/>
                </v:shape>
                <w10:anchorlock/>
              </v:group>
            </w:pict>
          </mc:Fallback>
        </mc:AlternateContent>
      </w:r>
    </w:p>
    <w:p w:rsidR="00894722" w:rsidRPr="003C066E" w:rsidRDefault="00894722" w:rsidP="00CB44D5">
      <w:r w:rsidRPr="003C066E">
        <w:t>Two sets of Doppler shifts occur as a result of bistatic motion. Note that his formulation is only appropriate for a monochromatic sinewave.  For more general waveforms an explicit compression/dialation of the time axis occurs which gives rise to the distinction between narrowband and wideband waveforms based on their time-bandwidth product relative to the ratio of the radial velocity to the speed of the wave.  The motion between the source and target creates the first Doppler leg (where the source is the source and the target is the receiver).  This Doppler shifted frequency becomes the source for the source to receiver leg (the target is the source and the receiver is the receiver).  Combing yields,</w:t>
      </w:r>
    </w:p>
    <w:p w:rsidR="00894722" w:rsidRPr="003C066E" w:rsidRDefault="00894722" w:rsidP="00CB44D5"/>
    <w:p w:rsidR="00894722" w:rsidRPr="003C066E" w:rsidRDefault="00894722" w:rsidP="00CB44D5"/>
    <w:p w:rsidR="00894722" w:rsidRPr="003C066E" w:rsidRDefault="00894722" w:rsidP="00CB44D5">
      <w:r w:rsidRPr="003C066E">
        <w:tab/>
      </w:r>
      <w:bookmarkStart w:id="104" w:name="OLE_LINK70"/>
      <w:r>
        <w:rPr>
          <w:noProof/>
          <w:position w:val="-50"/>
        </w:rPr>
        <w:drawing>
          <wp:inline distT="0" distB="0" distL="0" distR="0" wp14:anchorId="624EBE7C" wp14:editId="01EE891F">
            <wp:extent cx="2657856" cy="725424"/>
            <wp:effectExtent l="0" t="0" r="0" b="0"/>
            <wp:docPr id="2134464653" name="Picture 1" descr="{&quot;mathml&quot;:&quot;&lt;math style=\&quot;font-family:stix;font-size:12px;\&quot;&gt;&lt;mrow&gt;&lt;msub&gt;&lt;mi&gt;f&lt;/mi&gt;&lt;mi&gt;R&lt;/mi&gt;&lt;/msub&gt;&lt;mo&gt;=&lt;/mo&gt;&lt;msub&gt;&lt;mi&gt;f&lt;/mi&gt;&lt;mn&gt;0&lt;/mn&gt;&lt;/msub&gt;&lt;mfenced wrs:valign=\&quot;middle\&quot;&gt;&lt;mrow&gt;&lt;mfrac&gt;&lt;mrow&gt;&lt;mn&gt;1&lt;/mn&gt;&lt;mo&gt;+&lt;/mo&gt;&lt;mfrac&gt;&lt;mrow&gt;&lt;msub&gt;&lt;mi&gt;v&lt;/mi&gt;&lt;mi&gt;T&lt;/mi&gt;&lt;/msub&gt;&lt;/mrow&gt;&lt;mi&gt;c&lt;/mi&gt;&lt;/mfrac&gt;&lt;mi&gt;cos&lt;/mi&gt;&lt;msub&gt;&lt;mi&gt;θ&lt;/mi&gt;&lt;mrow&gt;&lt;mi&gt;T&lt;/mi&gt;&lt;mi&gt;S&lt;/mi&gt;&lt;/mrow&gt;&lt;/msub&gt;&lt;/mrow&gt;&lt;mrow&gt;&lt;mn&gt;1&lt;/mn&gt;&lt;mo&gt;−&lt;/mo&gt;&lt;mfrac&gt;&lt;mrow&gt;&lt;msub&gt;&lt;mi&gt;v&lt;/mi&gt;&lt;mi&gt;S&lt;/mi&gt;&lt;/msub&gt;&lt;/mrow&gt;&lt;mi&gt;c&lt;/mi&gt;&lt;/mfrac&gt;&lt;mi&gt;cos&lt;/mi&gt;&lt;msub&gt;&lt;mi&gt;θ&lt;/mi&gt;&lt;mrow&gt;&lt;mi&gt;S&lt;/mi&gt;&lt;mi&gt;T&lt;/mi&gt;&lt;/mrow&gt;&lt;/msub&gt;&lt;/mrow&gt;&lt;/mfrac&gt;&lt;/mrow&gt;&lt;/mfenced&gt;&lt;mfenced wrs:valign=\&quot;middle\&quot;&gt;&lt;mrow&gt;&lt;mfrac&gt;&lt;mrow&gt;&lt;mn&gt;1&lt;/mn&gt;&lt;mo&gt;+&lt;/mo&gt;&lt;mfrac&gt;&lt;mrow&gt;&lt;msub&gt;&lt;mi&gt;v&lt;/mi&gt;&lt;mi&gt;R&lt;/mi&gt;&lt;/msub&gt;&lt;/mrow&gt;&lt;mi&gt;c&lt;/mi&gt;&lt;/mfrac&gt;&lt;mi&gt;cos&lt;/mi&gt;&lt;msub&gt;&lt;mi&gt;θ&lt;/mi&gt;&lt;mrow&gt;&lt;mi&gt;R&lt;/mi&gt;&lt;mi&gt;T&lt;/mi&gt;&lt;/mrow&gt;&lt;/msub&gt;&lt;/mrow&gt;&lt;mrow&gt;&lt;mn&gt;1&lt;/mn&gt;&lt;mo&gt;−&lt;/mo&gt;&lt;mfrac&gt;&lt;mrow&gt;&lt;msub&gt;&lt;mi&gt;v&lt;/mi&gt;&lt;mi&gt;T&lt;/mi&gt;&lt;/msub&gt;&lt;/mrow&gt;&lt;mi&gt;c&lt;/mi&gt;&lt;/mfrac&gt;&lt;mi&gt;cos&lt;/mi&gt;&lt;msub&gt;&lt;mi&gt;θ&lt;/mi&gt;&lt;mrow&gt;&lt;mi&gt;T&lt;/mi&gt;&lt;mi&gt;R&lt;/mi&gt;&lt;/mrow&gt;&lt;/msub&gt;&lt;/mrow&gt;&lt;/mfrac&gt;&lt;/mrow&gt;&lt;/mfenced&gt;&lt;/mrow&gt;&lt;/math&gt;&quot;,&quot;origin&quot;:&quot;MathType for Microsoft Add-in&quot;,&quot;version&quot;:&quot;v3.20.0&quot;}" title="f subscript R equals f subscript 0 open parentheses fraction numerator 1 plus fraction numerator v subscript T over denominator c end fraction cos theta subscript T S end subscript over denominator 1 minus fraction numerator v subscript S over denominator c end fraction cos theta subscript S T end subscript end fraction close parentheses open parentheses fraction numerator 1 plus fraction numerator v subscript R over denominator c end fraction cos theta subscript R T end subscript over denominator 1 minus fraction numerator v subscript T over denominator c end fraction cos theta subscript T R end subscript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f&lt;/mi&gt;&lt;mi&gt;R&lt;/mi&gt;&lt;/msub&gt;&lt;mo&gt;=&lt;/mo&gt;&lt;msub&gt;&lt;mi&gt;f&lt;/mi&gt;&lt;mn&gt;0&lt;/mn&gt;&lt;/msub&gt;&lt;mfenced wrs:valign=\&quot;middle\&quot;&gt;&lt;mrow&gt;&lt;mfrac&gt;&lt;mrow&gt;&lt;mn&gt;1&lt;/mn&gt;&lt;mo&gt;+&lt;/mo&gt;&lt;mfrac&gt;&lt;mrow&gt;&lt;msub&gt;&lt;mi&gt;v&lt;/mi&gt;&lt;mi&gt;T&lt;/mi&gt;&lt;/msub&gt;&lt;/mrow&gt;&lt;mi&gt;c&lt;/mi&gt;&lt;/mfrac&gt;&lt;mi&gt;cos&lt;/mi&gt;&lt;msub&gt;&lt;mi&gt;θ&lt;/mi&gt;&lt;mrow&gt;&lt;mi&gt;T&lt;/mi&gt;&lt;mi&gt;S&lt;/mi&gt;&lt;/mrow&gt;&lt;/msub&gt;&lt;/mrow&gt;&lt;mrow&gt;&lt;mn&gt;1&lt;/mn&gt;&lt;mo&gt;−&lt;/mo&gt;&lt;mfrac&gt;&lt;mrow&gt;&lt;msub&gt;&lt;mi&gt;v&lt;/mi&gt;&lt;mi&gt;S&lt;/mi&gt;&lt;/msub&gt;&lt;/mrow&gt;&lt;mi&gt;c&lt;/mi&gt;&lt;/mfrac&gt;&lt;mi&gt;cos&lt;/mi&gt;&lt;msub&gt;&lt;mi&gt;θ&lt;/mi&gt;&lt;mrow&gt;&lt;mi&gt;S&lt;/mi&gt;&lt;mi&gt;T&lt;/mi&gt;&lt;/mrow&gt;&lt;/msub&gt;&lt;/mrow&gt;&lt;/mfrac&gt;&lt;/mrow&gt;&lt;/mfenced&gt;&lt;mfenced wrs:valign=\&quot;middle\&quot;&gt;&lt;mrow&gt;&lt;mfrac&gt;&lt;mrow&gt;&lt;mn&gt;1&lt;/mn&gt;&lt;mo&gt;+&lt;/mo&gt;&lt;mfrac&gt;&lt;mrow&gt;&lt;msub&gt;&lt;mi&gt;v&lt;/mi&gt;&lt;mi&gt;R&lt;/mi&gt;&lt;/msub&gt;&lt;/mrow&gt;&lt;mi&gt;c&lt;/mi&gt;&lt;/mfrac&gt;&lt;mi&gt;cos&lt;/mi&gt;&lt;msub&gt;&lt;mi&gt;θ&lt;/mi&gt;&lt;mrow&gt;&lt;mi&gt;R&lt;/mi&gt;&lt;mi&gt;T&lt;/mi&gt;&lt;/mrow&gt;&lt;/msub&gt;&lt;/mrow&gt;&lt;mrow&gt;&lt;mn&gt;1&lt;/mn&gt;&lt;mo&gt;−&lt;/mo&gt;&lt;mfrac&gt;&lt;mrow&gt;&lt;msub&gt;&lt;mi&gt;v&lt;/mi&gt;&lt;mi&gt;T&lt;/mi&gt;&lt;/msub&gt;&lt;/mrow&gt;&lt;mi&gt;c&lt;/mi&gt;&lt;/mfrac&gt;&lt;mi&gt;cos&lt;/mi&gt;&lt;msub&gt;&lt;mi&gt;θ&lt;/mi&gt;&lt;mrow&gt;&lt;mi&gt;T&lt;/mi&gt;&lt;mi&gt;R&lt;/mi&gt;&lt;/mrow&gt;&lt;/msub&gt;&lt;/mrow&gt;&lt;/mfrac&gt;&lt;/mrow&gt;&lt;/mfenced&gt;&lt;/mrow&gt;&lt;/math&gt;&quot;,&quot;origin&quot;:&quot;MathType for Microsoft Add-in&quot;,&quot;version&quot;:&quot;v3.20.0&quot;}" title="f subscript R equals f subscript 0 open parentheses fraction numerator 1 plus fraction numerator v subscript T over denominator c end fraction cos theta subscript T S end subscript over denominator 1 minus fraction numerator v subscript S over denominator c end fraction cos theta subscript S T end subscript end fraction close parentheses open parentheses fraction numerator 1 plus fraction numerator v subscript R over denominator c end fraction cos theta subscript R T end subscript over denominator 1 minus fraction numerator v subscript T over denominator c end fraction cos theta subscript T R end subscript end fraction close parentheses"/>
                    <pic:cNvPicPr/>
                  </pic:nvPicPr>
                  <pic:blipFill>
                    <a:blip r:embed="rId529" cstate="print">
                      <a:extLst>
                        <a:ext uri="{28A0092B-C50C-407E-A947-70E740481C1C}">
                          <a14:useLocalDpi xmlns:a14="http://schemas.microsoft.com/office/drawing/2010/main" val="0"/>
                        </a:ext>
                      </a:extLst>
                    </a:blip>
                    <a:stretch>
                      <a:fillRect/>
                    </a:stretch>
                  </pic:blipFill>
                  <pic:spPr>
                    <a:xfrm>
                      <a:off x="0" y="0"/>
                      <a:ext cx="2657856" cy="725424"/>
                    </a:xfrm>
                    <a:prstGeom prst="rect">
                      <a:avLst/>
                    </a:prstGeom>
                  </pic:spPr>
                </pic:pic>
              </a:graphicData>
            </a:graphic>
          </wp:inline>
        </w:drawing>
      </w:r>
      <w:bookmarkEnd w:id="104"/>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166</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If the source and receiver are stationary and we employ a series expansion, the received Doppler shift simplifies to </w:t>
      </w:r>
    </w:p>
    <w:p w:rsidR="00894722" w:rsidRPr="003C066E" w:rsidRDefault="00894722" w:rsidP="00CB44D5"/>
    <w:p w:rsidR="00894722" w:rsidRPr="003C066E" w:rsidRDefault="00894722" w:rsidP="00CB44D5">
      <w:r w:rsidRPr="003C066E">
        <w:tab/>
      </w:r>
      <w:r>
        <w:rPr>
          <w:noProof/>
          <w:position w:val="-65"/>
        </w:rPr>
        <w:drawing>
          <wp:inline distT="0" distB="0" distL="0" distR="0" wp14:anchorId="370F1738" wp14:editId="58FA9896">
            <wp:extent cx="3669792" cy="894512"/>
            <wp:effectExtent l="0" t="0" r="0" b="0"/>
            <wp:docPr id="2134464654" name="Picture 1" descr="{&quot;mathml&quot;:&quot;&lt;math style=\&quot;font-family:stix;font-size:12px;\&quot;&gt;&lt;mtable wrs:columnalign=\&quot;relation\&quot;&gt;&lt;mtr&gt;&lt;mtd&gt;&lt;msub&gt;&lt;mi&gt;f&lt;/mi&gt;&lt;mi&gt;R&lt;/mi&gt;&lt;/msub&gt;&lt;mo&gt;≈&lt;/mo&gt;&lt;msub&gt;&lt;mi&gt;f&lt;/mi&gt;&lt;mn&gt;0&lt;/mn&gt;&lt;/msub&gt;&lt;mfenced close=\&quot;]\&quot; open=\&quot;[\&quot; wrs:valign=\&quot;middle\&quot;&gt;&lt;mrow&gt;&lt;mn&gt;1&lt;/mn&gt;&lt;mo&gt;+&lt;/mo&gt;&lt;mfrac&gt;&lt;mrow&gt;&lt;msub&gt;&lt;mi&gt;v&lt;/mi&gt;&lt;mi&gt;T&lt;/mi&gt;&lt;/msub&gt;&lt;/mrow&gt;&lt;mi&gt;c&lt;/mi&gt;&lt;/mfrac&gt;&lt;mfenced wrs:valign=\&quot;middle\&quot;&gt;&lt;mrow&gt;&lt;mi&gt;cos&lt;/mi&gt;&lt;msub&gt;&lt;mi&gt;θ&lt;/mi&gt;&lt;mrow&gt;&lt;mi&gt;S&lt;/mi&gt;&lt;mi&gt;T&lt;/mi&gt;&lt;/mrow&gt;&lt;/msub&gt;&lt;mo&gt;+&lt;/mo&gt;&lt;mi&gt;cos&lt;/mi&gt;&lt;msub&gt;&lt;mi&gt;θ&lt;/mi&gt;&lt;mrow&gt;&lt;mi&gt;T&lt;/mi&gt;&lt;mi&gt;R&lt;/mi&gt;&lt;/mrow&gt;&lt;/msub&gt;&lt;/mrow&gt;&lt;/mfenced&gt;&lt;/mrow&gt;&lt;/mfenced&gt;&lt;mo&gt;=&lt;/mo&gt;&lt;msub&gt;&lt;mi&gt;f&lt;/mi&gt;&lt;mn&gt;0&lt;/mn&gt;&lt;/msub&gt;&lt;mfenced wrs:valign=\&quot;middle\&quot;&gt;&lt;mrow&gt;&lt;mn&gt;1&lt;/mn&gt;&lt;mo&gt;+&lt;/mo&gt;&lt;mn&gt;2&lt;/mn&gt;&lt;mfrac&gt;&lt;mrow&gt;&lt;msub&gt;&lt;mi&gt;v&lt;/mi&gt;&lt;mi&gt;T&lt;/mi&gt;&lt;/msub&gt;&lt;/mrow&gt;&lt;mi&gt;c&lt;/mi&gt;&lt;/mfrac&gt;&lt;mi&gt;cos&lt;/mi&gt;&lt;msub&gt;&lt;mi&gt;θ&lt;/mi&gt;&lt;mi&gt;B&lt;/mi&gt;&lt;/msub&gt;&lt;/mrow&gt;&lt;/mfenced&gt;&lt;/mtd&gt;&lt;/mtr&gt;&lt;mtr&gt;&lt;mtd&gt;&lt;mo&gt;=&lt;/mo&gt;&lt;msub&gt;&lt;mi&gt;f&lt;/mi&gt;&lt;mn&gt;0&lt;/mn&gt;&lt;/msub&gt;&lt;mfenced wrs:valign=\&quot;middle\&quot;&gt;&lt;mrow&gt;&lt;mn&gt;1&lt;/mn&gt;&lt;mo&gt;+&lt;/mo&gt;&lt;mfrac&gt;&lt;mrow&gt;&lt;mn&gt;2&lt;/mn&gt;&lt;mi&gt;v&lt;/mi&gt;&lt;/mrow&gt;&lt;mi&gt;c&lt;/mi&gt;&lt;/mfrac&gt;&lt;/mrow&gt;&lt;/mfenced&gt;&lt;/mtd&gt;&lt;/mtr&gt;&lt;/mtable&gt;&lt;/math&gt;&quot;,&quot;origin&quot;:&quot;MathType for Microsoft Add-in&quot;,&quot;version&quot;:&quot;v3.20.0&quot;}" title="table row cell f subscript R almost equal to f subscript 0 open square brackets 1 plus fraction numerator v subscript T over denominator c end fraction open parentheses cos theta subscript S T end subscript plus cos theta subscript T R end subscript close parentheses close square brackets equals f subscript 0 open parentheses 1 plus 2 fraction numerator v subscript T over denominator c end fraction cos theta subscript B close parentheses end cell row cell equals f subscript 0 open parentheses 1 plus fraction numerator 2 v over denominator c end fraction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sub&gt;&lt;mi&gt;f&lt;/mi&gt;&lt;mi&gt;R&lt;/mi&gt;&lt;/msub&gt;&lt;mo&gt;≈&lt;/mo&gt;&lt;msub&gt;&lt;mi&gt;f&lt;/mi&gt;&lt;mn&gt;0&lt;/mn&gt;&lt;/msub&gt;&lt;mfenced close=\&quot;]\&quot; open=\&quot;[\&quot; wrs:valign=\&quot;middle\&quot;&gt;&lt;mrow&gt;&lt;mn&gt;1&lt;/mn&gt;&lt;mo&gt;+&lt;/mo&gt;&lt;mfrac&gt;&lt;mrow&gt;&lt;msub&gt;&lt;mi&gt;v&lt;/mi&gt;&lt;mi&gt;T&lt;/mi&gt;&lt;/msub&gt;&lt;/mrow&gt;&lt;mi&gt;c&lt;/mi&gt;&lt;/mfrac&gt;&lt;mfenced wrs:valign=\&quot;middle\&quot;&gt;&lt;mrow&gt;&lt;mi&gt;cos&lt;/mi&gt;&lt;msub&gt;&lt;mi&gt;θ&lt;/mi&gt;&lt;mrow&gt;&lt;mi&gt;S&lt;/mi&gt;&lt;mi&gt;T&lt;/mi&gt;&lt;/mrow&gt;&lt;/msub&gt;&lt;mo&gt;+&lt;/mo&gt;&lt;mi&gt;cos&lt;/mi&gt;&lt;msub&gt;&lt;mi&gt;θ&lt;/mi&gt;&lt;mrow&gt;&lt;mi&gt;T&lt;/mi&gt;&lt;mi&gt;R&lt;/mi&gt;&lt;/mrow&gt;&lt;/msub&gt;&lt;/mrow&gt;&lt;/mfenced&gt;&lt;/mrow&gt;&lt;/mfenced&gt;&lt;mo&gt;=&lt;/mo&gt;&lt;msub&gt;&lt;mi&gt;f&lt;/mi&gt;&lt;mn&gt;0&lt;/mn&gt;&lt;/msub&gt;&lt;mfenced wrs:valign=\&quot;middle\&quot;&gt;&lt;mrow&gt;&lt;mn&gt;1&lt;/mn&gt;&lt;mo&gt;+&lt;/mo&gt;&lt;mn&gt;2&lt;/mn&gt;&lt;mfrac&gt;&lt;mrow&gt;&lt;msub&gt;&lt;mi&gt;v&lt;/mi&gt;&lt;mi&gt;T&lt;/mi&gt;&lt;/msub&gt;&lt;/mrow&gt;&lt;mi&gt;c&lt;/mi&gt;&lt;/mfrac&gt;&lt;mi&gt;cos&lt;/mi&gt;&lt;msub&gt;&lt;mi&gt;θ&lt;/mi&gt;&lt;mi&gt;B&lt;/mi&gt;&lt;/msub&gt;&lt;/mrow&gt;&lt;/mfenced&gt;&lt;/mtd&gt;&lt;/mtr&gt;&lt;mtr&gt;&lt;mtd&gt;&lt;mo&gt;=&lt;/mo&gt;&lt;msub&gt;&lt;mi&gt;f&lt;/mi&gt;&lt;mn&gt;0&lt;/mn&gt;&lt;/msub&gt;&lt;mfenced wrs:valign=\&quot;middle\&quot;&gt;&lt;mrow&gt;&lt;mn&gt;1&lt;/mn&gt;&lt;mo&gt;+&lt;/mo&gt;&lt;mfrac&gt;&lt;mrow&gt;&lt;mn&gt;2&lt;/mn&gt;&lt;mi&gt;v&lt;/mi&gt;&lt;/mrow&gt;&lt;mi&gt;c&lt;/mi&gt;&lt;/mfrac&gt;&lt;/mrow&gt;&lt;/mfenced&gt;&lt;/mtd&gt;&lt;/mtr&gt;&lt;/mtable&gt;&lt;/math&gt;&quot;,&quot;origin&quot;:&quot;MathType for Microsoft Add-in&quot;,&quot;version&quot;:&quot;v3.20.0&quot;}" title="table row cell f subscript R almost equal to f subscript 0 open square brackets 1 plus fraction numerator v subscript T over denominator c end fraction open parentheses cos theta subscript S T end subscript plus cos theta subscript T R end subscript close parentheses close square brackets equals f subscript 0 open parentheses 1 plus 2 fraction numerator v subscript T over denominator c end fraction cos theta subscript B close parentheses end cell row cell equals f subscript 0 open parentheses 1 plus fraction numerator 2 v over denominator c end fraction close parentheses end cell end table"/>
                    <pic:cNvPicPr/>
                  </pic:nvPicPr>
                  <pic:blipFill>
                    <a:blip r:embed="rId530" cstate="print">
                      <a:extLst>
                        <a:ext uri="{28A0092B-C50C-407E-A947-70E740481C1C}">
                          <a14:useLocalDpi xmlns:a14="http://schemas.microsoft.com/office/drawing/2010/main" val="0"/>
                        </a:ext>
                      </a:extLst>
                    </a:blip>
                    <a:stretch>
                      <a:fillRect/>
                    </a:stretch>
                  </pic:blipFill>
                  <pic:spPr>
                    <a:xfrm>
                      <a:off x="0" y="0"/>
                      <a:ext cx="3669792" cy="89451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167</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which is the standard result for narrowband Doppler shift, and where we have lumped the angular dependence into the bistatic radial velocity term denoted simply by </w:t>
      </w:r>
      <w:r>
        <w:rPr>
          <w:noProof/>
        </w:rPr>
        <w:drawing>
          <wp:inline distT="0" distB="0" distL="0" distR="0" wp14:anchorId="20BC89C9" wp14:editId="7BFEAEF2">
            <wp:extent cx="75184" cy="69088"/>
            <wp:effectExtent l="0" t="0" r="0" b="0"/>
            <wp:docPr id="2134464655" name="Picture 1" descr="{&quot;mathml&quot;:&quot;&lt;math display=\&quot;block\&quot; style=\&quot;font-family:stix;font-size:12px;\&quot;&gt;&lt;mi&gt;v&lt;/mi&gt;&lt;/math&gt;&quot;,&quot;origin&quot;:&quot;MathType for Microsoft Add-in&quot;,&quot;version&quot;:&quot;v3.20.0&quot;}" titl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i&gt;v&lt;/mi&gt;&lt;/math&gt;&quot;,&quot;origin&quot;:&quot;MathType for Microsoft Add-in&quot;,&quot;version&quot;:&quot;v3.20.0&quot;}" title="v"/>
                    <pic:cNvPicPr/>
                  </pic:nvPicPr>
                  <pic:blipFill>
                    <a:blip r:embed="rId531" cstate="print">
                      <a:extLst>
                        <a:ext uri="{28A0092B-C50C-407E-A947-70E740481C1C}">
                          <a14:useLocalDpi xmlns:a14="http://schemas.microsoft.com/office/drawing/2010/main" val="0"/>
                        </a:ext>
                      </a:extLst>
                    </a:blip>
                    <a:stretch>
                      <a:fillRect/>
                    </a:stretch>
                  </pic:blipFill>
                  <pic:spPr>
                    <a:xfrm>
                      <a:off x="0" y="0"/>
                      <a:ext cx="75184" cy="69088"/>
                    </a:xfrm>
                    <a:prstGeom prst="rect">
                      <a:avLst/>
                    </a:prstGeom>
                  </pic:spPr>
                </pic:pic>
              </a:graphicData>
            </a:graphic>
          </wp:inline>
        </w:drawing>
      </w:r>
      <w:r w:rsidRPr="003C066E">
        <w:t>.  Thus the Doppler shift involves only the radial component of velocity.  Defining the speed ratio</w:t>
      </w:r>
    </w:p>
    <w:p w:rsidR="00894722" w:rsidRPr="003C066E" w:rsidRDefault="00894722" w:rsidP="00CB44D5"/>
    <w:p w:rsidR="00894722" w:rsidRPr="003C066E" w:rsidRDefault="00894722" w:rsidP="00CB44D5">
      <w:r w:rsidRPr="003C066E">
        <w:tab/>
      </w:r>
      <w:r>
        <w:rPr>
          <w:noProof/>
          <w:position w:val="-17"/>
        </w:rPr>
        <w:drawing>
          <wp:inline distT="0" distB="0" distL="0" distR="0" wp14:anchorId="748A6C54" wp14:editId="7D6ABA70">
            <wp:extent cx="449072" cy="327152"/>
            <wp:effectExtent l="0" t="0" r="0" b="0"/>
            <wp:docPr id="2134464656" name="Picture 1" descr="{&quot;mathml&quot;:&quot;&lt;math style=\&quot;font-family:stix;font-size:12px;\&quot;&gt;&lt;mrow&gt;&lt;mi&gt;δ&lt;/mi&gt;&lt;mo&gt;=&lt;/mo&gt;&lt;mfrac&gt;&lt;mrow&gt;&lt;mn&gt;2&lt;/mn&gt;&lt;mi&gt;v&lt;/mi&gt;&lt;/mrow&gt;&lt;mi&gt;c&lt;/mi&gt;&lt;/mfrac&gt;&lt;/mrow&gt;&lt;/math&gt;&quot;,&quot;origin&quot;:&quot;MathType for Microsoft Add-in&quot;,&quot;version&quot;:&quot;v3.20.0&quot;}" title="delta equals fraction numerator 2 v over denominator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δ&lt;/mi&gt;&lt;mo&gt;=&lt;/mo&gt;&lt;mfrac&gt;&lt;mrow&gt;&lt;mn&gt;2&lt;/mn&gt;&lt;mi&gt;v&lt;/mi&gt;&lt;/mrow&gt;&lt;mi&gt;c&lt;/mi&gt;&lt;/mfrac&gt;&lt;/mrow&gt;&lt;/math&gt;&quot;,&quot;origin&quot;:&quot;MathType for Microsoft Add-in&quot;,&quot;version&quot;:&quot;v3.20.0&quot;}" title="delta equals fraction numerator 2 v over denominator c end fraction"/>
                    <pic:cNvPicPr/>
                  </pic:nvPicPr>
                  <pic:blipFill>
                    <a:blip r:embed="rId532" cstate="print">
                      <a:extLst>
                        <a:ext uri="{28A0092B-C50C-407E-A947-70E740481C1C}">
                          <a14:useLocalDpi xmlns:a14="http://schemas.microsoft.com/office/drawing/2010/main" val="0"/>
                        </a:ext>
                      </a:extLst>
                    </a:blip>
                    <a:stretch>
                      <a:fillRect/>
                    </a:stretch>
                  </pic:blipFill>
                  <pic:spPr>
                    <a:xfrm>
                      <a:off x="0" y="0"/>
                      <a:ext cx="449072" cy="327152"/>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168</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and the Doppler shift</w:t>
      </w:r>
    </w:p>
    <w:p w:rsidR="00894722" w:rsidRPr="003C066E" w:rsidRDefault="00894722" w:rsidP="00CB44D5"/>
    <w:p w:rsidR="00894722" w:rsidRPr="003C066E" w:rsidRDefault="00894722" w:rsidP="00CB44D5">
      <w:r w:rsidRPr="003C066E">
        <w:tab/>
      </w:r>
      <w:r>
        <w:rPr>
          <w:noProof/>
          <w:position w:val="-10"/>
        </w:rPr>
        <w:drawing>
          <wp:inline distT="0" distB="0" distL="0" distR="0" wp14:anchorId="027F587F" wp14:editId="6A72B2B6">
            <wp:extent cx="524256" cy="168656"/>
            <wp:effectExtent l="0" t="0" r="0" b="0"/>
            <wp:docPr id="2134464657" name="Picture 1" descr="{&quot;mathml&quot;:&quot;&lt;math style=\&quot;font-family:stix;font-size:12px;\&quot;&gt;&lt;mrow&gt;&lt;msub&gt;&lt;mi&gt;ν&lt;/mi&gt;&lt;mn&gt;0&lt;/mn&gt;&lt;/msub&gt;&lt;mo&gt;=&lt;/mo&gt;&lt;msub&gt;&lt;mi&gt;f&lt;/mi&gt;&lt;mn&gt;0&lt;/mn&gt;&lt;/msub&gt;&lt;mi&gt;δ&lt;/mi&gt;&lt;/mrow&gt;&lt;/math&gt;&quot;,&quot;origin&quot;:&quot;MathType for Microsoft Add-in&quot;,&quot;version&quot;:&quot;v3.20.0&quot;}" title="nu subscript 0 equals f subscript 0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ν&lt;/mi&gt;&lt;mn&gt;0&lt;/mn&gt;&lt;/msub&gt;&lt;mo&gt;=&lt;/mo&gt;&lt;msub&gt;&lt;mi&gt;f&lt;/mi&gt;&lt;mn&gt;0&lt;/mn&gt;&lt;/msub&gt;&lt;mi&gt;δ&lt;/mi&gt;&lt;/mrow&gt;&lt;/math&gt;&quot;,&quot;origin&quot;:&quot;MathType for Microsoft Add-in&quot;,&quot;version&quot;:&quot;v3.20.0&quot;}" title="nu subscript 0 equals f subscript 0 delta"/>
                    <pic:cNvPicPr/>
                  </pic:nvPicPr>
                  <pic:blipFill>
                    <a:blip r:embed="rId533" cstate="print">
                      <a:extLst>
                        <a:ext uri="{28A0092B-C50C-407E-A947-70E740481C1C}">
                          <a14:useLocalDpi xmlns:a14="http://schemas.microsoft.com/office/drawing/2010/main" val="0"/>
                        </a:ext>
                      </a:extLst>
                    </a:blip>
                    <a:stretch>
                      <a:fillRect/>
                    </a:stretch>
                  </pic:blipFill>
                  <pic:spPr>
                    <a:xfrm>
                      <a:off x="0" y="0"/>
                      <a:ext cx="524256" cy="16865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169</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we write </w:t>
      </w:r>
    </w:p>
    <w:p w:rsidR="00894722" w:rsidRPr="003C066E" w:rsidRDefault="00894722" w:rsidP="00CB44D5"/>
    <w:p w:rsidR="00894722" w:rsidRPr="003C066E" w:rsidRDefault="00894722" w:rsidP="00CB44D5">
      <w:r w:rsidRPr="003C066E">
        <w:tab/>
      </w:r>
      <w:r>
        <w:rPr>
          <w:noProof/>
          <w:position w:val="-10"/>
        </w:rPr>
        <w:drawing>
          <wp:inline distT="0" distB="0" distL="0" distR="0" wp14:anchorId="4D3EE143" wp14:editId="00549C76">
            <wp:extent cx="650240" cy="168656"/>
            <wp:effectExtent l="0" t="0" r="0" b="0"/>
            <wp:docPr id="2134464658" name="Picture 1" descr="{&quot;mathml&quot;:&quot;&lt;math style=\&quot;font-family:stix;font-size:12px;\&quot;&gt;&lt;mrow&gt;&lt;mi&gt;f&lt;/mi&gt;&lt;mo&gt;=&lt;/mo&gt;&lt;msub&gt;&lt;mi&gt;f&lt;/mi&gt;&lt;mn&gt;0&lt;/mn&gt;&lt;/msub&gt;&lt;mo&gt;+&lt;/mo&gt;&lt;mi&gt;ν&lt;/mi&gt;&lt;/mrow&gt;&lt;/math&gt;&quot;,&quot;origin&quot;:&quot;MathType for Microsoft Add-in&quot;,&quot;version&quot;:&quot;v3.20.0&quot;}" title="f equals f subscript 0 plus 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f&lt;/mi&gt;&lt;mo&gt;=&lt;/mo&gt;&lt;msub&gt;&lt;mi&gt;f&lt;/mi&gt;&lt;mn&gt;0&lt;/mn&gt;&lt;/msub&gt;&lt;mo&gt;+&lt;/mo&gt;&lt;mi&gt;ν&lt;/mi&gt;&lt;/mrow&gt;&lt;/math&gt;&quot;,&quot;origin&quot;:&quot;MathType for Microsoft Add-in&quot;,&quot;version&quot;:&quot;v3.20.0&quot;}" title="f equals f subscript 0 plus nu"/>
                    <pic:cNvPicPr/>
                  </pic:nvPicPr>
                  <pic:blipFill>
                    <a:blip r:embed="rId534" cstate="print">
                      <a:extLst>
                        <a:ext uri="{28A0092B-C50C-407E-A947-70E740481C1C}">
                          <a14:useLocalDpi xmlns:a14="http://schemas.microsoft.com/office/drawing/2010/main" val="0"/>
                        </a:ext>
                      </a:extLst>
                    </a:blip>
                    <a:stretch>
                      <a:fillRect/>
                    </a:stretch>
                  </pic:blipFill>
                  <pic:spPr>
                    <a:xfrm>
                      <a:off x="0" y="0"/>
                      <a:ext cx="650240" cy="168656"/>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170</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The radial velocity is the rate of change of the radial position, i.e. </w:t>
      </w:r>
      <w:r>
        <w:rPr>
          <w:noProof/>
          <w:position w:val="-9"/>
        </w:rPr>
        <w:drawing>
          <wp:inline distT="0" distB="0" distL="0" distR="0" wp14:anchorId="49031B88" wp14:editId="174400E2">
            <wp:extent cx="577088" cy="166624"/>
            <wp:effectExtent l="0" t="0" r="0" b="0"/>
            <wp:docPr id="2134464659" name="Picture 1" descr="{&quot;mathml&quot;:&quot;&lt;math display=\&quot;block\&quot; style=\&quot;font-family:stix;font-size:12px;\&quot;&gt;&lt;mrow&gt;&lt;msub&gt;&lt;mi&gt;v&lt;/mi&gt;&lt;mi&gt;r&lt;/mi&gt;&lt;/msub&gt;&lt;mo&gt;=&lt;/mo&gt;&lt;mover accent=\&quot;true\&quot;&gt;&lt;mi&gt;r&lt;/mi&gt;&lt;mo&gt;˙&lt;/mo&gt;&lt;/mover&gt;&lt;mo stretchy=\&quot;false\&quot;&gt;(&lt;/mo&gt;&lt;mi&gt;t&lt;/mi&gt;&lt;mo stretchy=\&quot;false\&quot;&gt;)&lt;/mo&gt;&lt;/mrow&gt;&lt;/math&gt;&quot;,&quot;origin&quot;:&quot;MathType for Microsoft Add-in&quot;,&quot;version&quot;:&quot;v3.20.0&quot;}" title="v subscript r equals r with dot on top not stretchy left parenthesis t not stretchy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v&lt;/mi&gt;&lt;mi&gt;r&lt;/mi&gt;&lt;/msub&gt;&lt;mo&gt;=&lt;/mo&gt;&lt;mover accent=\&quot;true\&quot;&gt;&lt;mi&gt;r&lt;/mi&gt;&lt;mo&gt;˙&lt;/mo&gt;&lt;/mover&gt;&lt;mo stretchy=\&quot;false\&quot;&gt;(&lt;/mo&gt;&lt;mi&gt;t&lt;/mi&gt;&lt;mo stretchy=\&quot;false\&quot;&gt;)&lt;/mo&gt;&lt;/mrow&gt;&lt;/math&gt;&quot;,&quot;origin&quot;:&quot;MathType for Microsoft Add-in&quot;,&quot;version&quot;:&quot;v3.20.0&quot;}" title="v subscript r equals r with dot on top not stretchy left parenthesis t not stretchy right parenthesis"/>
                    <pic:cNvPicPr/>
                  </pic:nvPicPr>
                  <pic:blipFill>
                    <a:blip r:embed="rId535" cstate="print">
                      <a:extLst>
                        <a:ext uri="{28A0092B-C50C-407E-A947-70E740481C1C}">
                          <a14:useLocalDpi xmlns:a14="http://schemas.microsoft.com/office/drawing/2010/main" val="0"/>
                        </a:ext>
                      </a:extLst>
                    </a:blip>
                    <a:stretch>
                      <a:fillRect/>
                    </a:stretch>
                  </pic:blipFill>
                  <pic:spPr>
                    <a:xfrm>
                      <a:off x="0" y="0"/>
                      <a:ext cx="577088" cy="166624"/>
                    </a:xfrm>
                    <a:prstGeom prst="rect">
                      <a:avLst/>
                    </a:prstGeom>
                  </pic:spPr>
                </pic:pic>
              </a:graphicData>
            </a:graphic>
          </wp:inline>
        </w:drawing>
      </w:r>
      <w:r w:rsidRPr="003C066E">
        <w:t>which is</w:t>
      </w:r>
    </w:p>
    <w:p w:rsidR="00894722" w:rsidRPr="003C066E" w:rsidRDefault="00894722" w:rsidP="00CB44D5"/>
    <w:p w:rsidR="00894722" w:rsidRPr="003C066E" w:rsidRDefault="00894722" w:rsidP="00CB44D5">
      <w:r w:rsidRPr="003C066E">
        <w:tab/>
      </w:r>
      <w:r>
        <w:rPr>
          <w:noProof/>
          <w:position w:val="-32"/>
        </w:rPr>
        <w:drawing>
          <wp:inline distT="0" distB="0" distL="0" distR="0" wp14:anchorId="26E2A31D" wp14:editId="5F984E2C">
            <wp:extent cx="810768" cy="420624"/>
            <wp:effectExtent l="0" t="0" r="0" b="0"/>
            <wp:docPr id="2134464660" name="Picture 1" descr="{&quot;mathml&quot;:&quot;&lt;math style=\&quot;font-family:stix;font-size:12px;\&quot;&gt;&lt;mrow&gt;&lt;msub&gt;&lt;mi&gt;v&lt;/mi&gt;&lt;mi&gt;r&lt;/mi&gt;&lt;/msub&gt;&lt;mo&gt;=&lt;/mo&gt;&lt;mfrac&gt;&lt;mrow&gt;&lt;mi&gt;x&lt;/mi&gt;&lt;mover accent=\&quot;true\&quot;&gt;&lt;mi&gt;x&lt;/mi&gt;&lt;mo&gt;˙&lt;/mo&gt;&lt;/mover&gt;&lt;mo&gt;+&lt;/mo&gt;&lt;mi&gt;y&lt;/mi&gt;&lt;mover accent=\&quot;true\&quot;&gt;&lt;mi&gt;y&lt;/mi&gt;&lt;mo&gt;˙&lt;/mo&gt;&lt;/mover&gt;&lt;/mrow&gt;&lt;mrow&gt;&lt;msqrt&gt;&lt;mi&gt;r&lt;/mi&gt;&lt;/msqrt&gt;&lt;/mrow&gt;&lt;/mfrac&gt;&lt;/mrow&gt;&lt;/math&gt;&quot;,&quot;origin&quot;:&quot;MathType for Microsoft Add-in&quot;,&quot;version&quot;:&quot;v3.20.0&quot;}" title="v subscript r equals fraction numerator x x with dot on top plus y y with dot on top over denominator square root of r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v&lt;/mi&gt;&lt;mi&gt;r&lt;/mi&gt;&lt;/msub&gt;&lt;mo&gt;=&lt;/mo&gt;&lt;mfrac&gt;&lt;mrow&gt;&lt;mi&gt;x&lt;/mi&gt;&lt;mover accent=\&quot;true\&quot;&gt;&lt;mi&gt;x&lt;/mi&gt;&lt;mo&gt;˙&lt;/mo&gt;&lt;/mover&gt;&lt;mo&gt;+&lt;/mo&gt;&lt;mi&gt;y&lt;/mi&gt;&lt;mover accent=\&quot;true\&quot;&gt;&lt;mi&gt;y&lt;/mi&gt;&lt;mo&gt;˙&lt;/mo&gt;&lt;/mover&gt;&lt;/mrow&gt;&lt;mrow&gt;&lt;msqrt&gt;&lt;mi&gt;r&lt;/mi&gt;&lt;/msqrt&gt;&lt;/mrow&gt;&lt;/mfrac&gt;&lt;/mrow&gt;&lt;/math&gt;&quot;,&quot;origin&quot;:&quot;MathType for Microsoft Add-in&quot;,&quot;version&quot;:&quot;v3.20.0&quot;}" title="v subscript r equals fraction numerator x x with dot on top plus y y with dot on top over denominator square root of r end fraction"/>
                    <pic:cNvPicPr/>
                  </pic:nvPicPr>
                  <pic:blipFill>
                    <a:blip r:embed="rId536" cstate="print">
                      <a:extLst>
                        <a:ext uri="{28A0092B-C50C-407E-A947-70E740481C1C}">
                          <a14:useLocalDpi xmlns:a14="http://schemas.microsoft.com/office/drawing/2010/main" val="0"/>
                        </a:ext>
                      </a:extLst>
                    </a:blip>
                    <a:stretch>
                      <a:fillRect/>
                    </a:stretch>
                  </pic:blipFill>
                  <pic:spPr>
                    <a:xfrm>
                      <a:off x="0" y="0"/>
                      <a:ext cx="810768" cy="42062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171</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Thus for targets at long range the radial velocity is small, all the velocity is contained in the tangential component which is not reflected in the Doppler measurement.  For a CW pulse the finite epoch causes Doppler broadening so that it is not a pure tone.  However, if the transmit frequency is large compared to mainlobe of the sinc (window) function, i.e.</w:t>
      </w:r>
      <w:r>
        <w:rPr>
          <w:noProof/>
          <w:position w:val="-10"/>
        </w:rPr>
        <w:drawing>
          <wp:inline distT="0" distB="0" distL="0" distR="0" wp14:anchorId="70FBE87D" wp14:editId="0B1302F1">
            <wp:extent cx="709168" cy="170688"/>
            <wp:effectExtent l="0" t="0" r="0" b="0"/>
            <wp:docPr id="2134464661" name="Picture 1" descr="{&quot;mathml&quot;:&quot;&lt;math display=\&quot;block\&quot; style=\&quot;font-family:stix;font-size:12px;\&quot;&gt;&lt;mrow&gt;&lt;msub&gt;&lt;mi&gt;f&lt;/mi&gt;&lt;mn&gt;0&lt;/mn&gt;&lt;/msub&gt;&lt;mo&gt;&amp;gt;&lt;/mo&gt;&lt;mo&gt;&amp;gt;&lt;/mo&gt;&lt;mn&gt;1&lt;/mn&gt;&lt;mo&gt;/&lt;/mo&gt;&lt;mi&gt;T&lt;/mi&gt;&lt;/mrow&gt;&lt;/math&gt;&quot;,&quot;origin&quot;:&quot;MathType for Microsoft Add-in&quot;,&quot;version&quot;:&quot;v3.20.0&quot;}" title="f subscript 0 greater than greater than 1 divided by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f&lt;/mi&gt;&lt;mn&gt;0&lt;/mn&gt;&lt;/msub&gt;&lt;mo&gt;&amp;gt;&lt;/mo&gt;&lt;mo&gt;&amp;gt;&lt;/mo&gt;&lt;mn&gt;1&lt;/mn&gt;&lt;mo&gt;/&lt;/mo&gt;&lt;mi&gt;T&lt;/mi&gt;&lt;/mrow&gt;&lt;/math&gt;&quot;,&quot;origin&quot;:&quot;MathType for Microsoft Add-in&quot;,&quot;version&quot;:&quot;v3.20.0&quot;}" title="f subscript 0 greater than greater than 1 divided by T"/>
                    <pic:cNvPicPr/>
                  </pic:nvPicPr>
                  <pic:blipFill>
                    <a:blip r:embed="rId537" cstate="print">
                      <a:extLst>
                        <a:ext uri="{28A0092B-C50C-407E-A947-70E740481C1C}">
                          <a14:useLocalDpi xmlns:a14="http://schemas.microsoft.com/office/drawing/2010/main" val="0"/>
                        </a:ext>
                      </a:extLst>
                    </a:blip>
                    <a:stretch>
                      <a:fillRect/>
                    </a:stretch>
                  </pic:blipFill>
                  <pic:spPr>
                    <a:xfrm>
                      <a:off x="0" y="0"/>
                      <a:ext cx="709168" cy="170688"/>
                    </a:xfrm>
                    <a:prstGeom prst="rect">
                      <a:avLst/>
                    </a:prstGeom>
                  </pic:spPr>
                </pic:pic>
              </a:graphicData>
            </a:graphic>
          </wp:inline>
        </w:drawing>
      </w:r>
      <w:r w:rsidRPr="003C066E">
        <w:t>, then the narrowband assumption holds and Doppler shift is given to a good approximation by ().</w:t>
      </w:r>
    </w:p>
    <w:p w:rsidR="00894722" w:rsidRPr="003C066E" w:rsidRDefault="00894722" w:rsidP="00CB44D5">
      <w:r>
        <w:rPr>
          <w:noProof/>
        </w:rPr>
        <mc:AlternateContent>
          <mc:Choice Requires="wpc">
            <w:drawing>
              <wp:anchor distT="0" distB="0" distL="114300" distR="114300" simplePos="0" relativeHeight="251671552" behindDoc="0" locked="0" layoutInCell="1" allowOverlap="0" wp14:anchorId="736490DE" wp14:editId="74169320">
                <wp:simplePos x="0" y="0"/>
                <wp:positionH relativeFrom="column">
                  <wp:posOffset>76200</wp:posOffset>
                </wp:positionH>
                <wp:positionV relativeFrom="paragraph">
                  <wp:posOffset>3326130</wp:posOffset>
                </wp:positionV>
                <wp:extent cx="5486400" cy="3291840"/>
                <wp:effectExtent l="0" t="0" r="0" b="0"/>
                <wp:wrapSquare wrapText="bothSides"/>
                <wp:docPr id="1100220718" name="Canvas 16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70548742" name="Rectangle 170"/>
                        <wps:cNvSpPr>
                          <a:spLocks/>
                        </wps:cNvSpPr>
                        <wps:spPr bwMode="auto">
                          <a:xfrm rot="2932167">
                            <a:off x="2839974" y="962406"/>
                            <a:ext cx="114300" cy="10515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1608124428" name="Rectangle 171"/>
                        <wps:cNvSpPr>
                          <a:spLocks/>
                        </wps:cNvSpPr>
                        <wps:spPr bwMode="auto">
                          <a:xfrm rot="2436077">
                            <a:off x="2849880" y="1415034"/>
                            <a:ext cx="114300" cy="105156"/>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679278374" name="Line 172"/>
                        <wps:cNvCnPr>
                          <a:cxnSpLocks/>
                        </wps:cNvCnPr>
                        <wps:spPr bwMode="auto">
                          <a:xfrm flipH="1">
                            <a:off x="1730502" y="1255776"/>
                            <a:ext cx="821436" cy="655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271442" name="Line 173"/>
                        <wps:cNvCnPr>
                          <a:cxnSpLocks/>
                        </wps:cNvCnPr>
                        <wps:spPr bwMode="auto">
                          <a:xfrm>
                            <a:off x="2551938" y="1255776"/>
                            <a:ext cx="1174242" cy="93573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2342967" name="Line 174"/>
                        <wps:cNvCnPr>
                          <a:cxnSpLocks/>
                        </wps:cNvCnPr>
                        <wps:spPr bwMode="auto">
                          <a:xfrm flipV="1">
                            <a:off x="2547366" y="1255776"/>
                            <a:ext cx="624840" cy="0"/>
                          </a:xfrm>
                          <a:prstGeom prst="line">
                            <a:avLst/>
                          </a:prstGeom>
                          <a:noFill/>
                          <a:ln w="1270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93744169" name="Line 175"/>
                        <wps:cNvCnPr>
                          <a:cxnSpLocks/>
                        </wps:cNvCnPr>
                        <wps:spPr bwMode="auto">
                          <a:xfrm flipV="1">
                            <a:off x="2915412" y="1255776"/>
                            <a:ext cx="256794" cy="295656"/>
                          </a:xfrm>
                          <a:prstGeom prst="line">
                            <a:avLst/>
                          </a:prstGeom>
                          <a:noFill/>
                          <a:ln w="1270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611692339" name="Line 176"/>
                        <wps:cNvCnPr>
                          <a:cxnSpLocks/>
                        </wps:cNvCnPr>
                        <wps:spPr bwMode="auto">
                          <a:xfrm>
                            <a:off x="2546604" y="1254252"/>
                            <a:ext cx="364236" cy="287274"/>
                          </a:xfrm>
                          <a:prstGeom prst="line">
                            <a:avLst/>
                          </a:prstGeom>
                          <a:noFill/>
                          <a:ln w="12700">
                            <a:solidFill>
                              <a:srgbClr val="000000"/>
                            </a:solidFill>
                            <a:round/>
                            <a:headEnd/>
                            <a:tailEnd type="triangle" w="sm" len="sm"/>
                          </a:ln>
                          <a:extLst>
                            <a:ext uri="{909E8E84-426E-40DD-AFC4-6F175D3DCCD1}">
                              <a14:hiddenFill xmlns:a14="http://schemas.microsoft.com/office/drawing/2010/main">
                                <a:noFill/>
                              </a14:hiddenFill>
                            </a:ext>
                          </a:extLst>
                        </wps:spPr>
                        <wps:bodyPr/>
                      </wps:wsp>
                      <wps:wsp>
                        <wps:cNvPr id="1091347458" name="Line 177"/>
                        <wps:cNvCnPr>
                          <a:cxnSpLocks/>
                        </wps:cNvCnPr>
                        <wps:spPr bwMode="auto">
                          <a:xfrm flipV="1">
                            <a:off x="2554986" y="941832"/>
                            <a:ext cx="372618" cy="300990"/>
                          </a:xfrm>
                          <a:prstGeom prst="line">
                            <a:avLst/>
                          </a:prstGeom>
                          <a:noFill/>
                          <a:ln w="12700">
                            <a:solidFill>
                              <a:srgbClr val="000000"/>
                            </a:solidFill>
                            <a:round/>
                            <a:headEnd type="triangle" w="sm" len="sm"/>
                            <a:tailEnd type="none" w="sm" len="sm"/>
                          </a:ln>
                          <a:extLst>
                            <a:ext uri="{909E8E84-426E-40DD-AFC4-6F175D3DCCD1}">
                              <a14:hiddenFill xmlns:a14="http://schemas.microsoft.com/office/drawing/2010/main">
                                <a:noFill/>
                              </a14:hiddenFill>
                            </a:ext>
                          </a:extLst>
                        </wps:spPr>
                        <wps:bodyPr/>
                      </wps:wsp>
                      <pic:pic xmlns:pic="http://schemas.openxmlformats.org/drawingml/2006/picture">
                        <pic:nvPicPr>
                          <pic:cNvPr id="606113677" name="Object 178"/>
                          <pic:cNvPicPr>
                            <a:picLocks/>
                          </pic:cNvPicPr>
                        </pic:nvPicPr>
                        <pic:blipFill>
                          <a:blip r:embed="rId538" cstate="print">
                            <a:extLst>
                              <a:ext uri="{28A0092B-C50C-407E-A947-70E740481C1C}">
                                <a14:useLocalDpi xmlns:a14="http://schemas.microsoft.com/office/drawing/2010/main" val="0"/>
                              </a:ext>
                            </a:extLst>
                          </a:blip>
                          <a:srcRect/>
                          <a:stretch>
                            <a:fillRect/>
                          </a:stretch>
                        </pic:blipFill>
                        <pic:spPr bwMode="auto">
                          <a:xfrm>
                            <a:off x="2726436" y="1254252"/>
                            <a:ext cx="156210" cy="175260"/>
                          </a:xfrm>
                          <a:prstGeom prst="rect">
                            <a:avLst/>
                          </a:prstGeom>
                          <a:noFill/>
                          <a:extLst>
                            <a:ext uri="{909E8E84-426E-40DD-AFC4-6F175D3DCCD1}">
                              <a14:hiddenFill xmlns:a14="http://schemas.microsoft.com/office/drawing/2010/main">
                                <a:solidFill>
                                  <a:srgbClr val="FFFFFF"/>
                                </a:solidFill>
                              </a14:hiddenFill>
                            </a:ext>
                          </a:extLst>
                        </pic:spPr>
                      </pic:pic>
                      <wps:wsp>
                        <wps:cNvPr id="1933303385" name="Line 179"/>
                        <wps:cNvCnPr>
                          <a:cxnSpLocks/>
                        </wps:cNvCnPr>
                        <wps:spPr bwMode="auto">
                          <a:xfrm>
                            <a:off x="2945892" y="943356"/>
                            <a:ext cx="262128" cy="300990"/>
                          </a:xfrm>
                          <a:prstGeom prst="line">
                            <a:avLst/>
                          </a:prstGeom>
                          <a:noFill/>
                          <a:ln w="12700">
                            <a:solidFill>
                              <a:srgbClr val="000000"/>
                            </a:solidFill>
                            <a:round/>
                            <a:headEnd type="triangle" w="sm" len="sm"/>
                            <a:tailEnd type="none" w="sm" len="sm"/>
                          </a:ln>
                          <a:extLst>
                            <a:ext uri="{909E8E84-426E-40DD-AFC4-6F175D3DCCD1}">
                              <a14:hiddenFill xmlns:a14="http://schemas.microsoft.com/office/drawing/2010/main">
                                <a:noFill/>
                              </a14:hiddenFill>
                            </a:ext>
                          </a:extLst>
                        </wps:spPr>
                        <wps:bodyPr/>
                      </wps:wsp>
                      <pic:pic xmlns:pic="http://schemas.openxmlformats.org/drawingml/2006/picture">
                        <pic:nvPicPr>
                          <pic:cNvPr id="1458091823" name="Object 180"/>
                          <pic:cNvPicPr>
                            <a:picLocks/>
                          </pic:cNvPicPr>
                        </pic:nvPicPr>
                        <pic:blipFill>
                          <a:blip r:embed="rId538">
                            <a:extLst>
                              <a:ext uri="{28A0092B-C50C-407E-A947-70E740481C1C}">
                                <a14:useLocalDpi xmlns:a14="http://schemas.microsoft.com/office/drawing/2010/main" val="0"/>
                              </a:ext>
                            </a:extLst>
                          </a:blip>
                          <a:srcRect/>
                          <a:stretch>
                            <a:fillRect/>
                          </a:stretch>
                        </pic:blipFill>
                        <pic:spPr bwMode="auto">
                          <a:xfrm>
                            <a:off x="2683002" y="1104900"/>
                            <a:ext cx="156972" cy="17602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30751464" name="Object 181"/>
                          <pic:cNvPicPr>
                            <a:picLocks/>
                          </pic:cNvPicPr>
                        </pic:nvPicPr>
                        <pic:blipFill>
                          <a:blip r:embed="rId511">
                            <a:extLst>
                              <a:ext uri="{28A0092B-C50C-407E-A947-70E740481C1C}">
                                <a14:useLocalDpi xmlns:a14="http://schemas.microsoft.com/office/drawing/2010/main" val="0"/>
                              </a:ext>
                            </a:extLst>
                          </a:blip>
                          <a:srcRect/>
                          <a:stretch>
                            <a:fillRect/>
                          </a:stretch>
                        </pic:blipFill>
                        <pic:spPr bwMode="auto">
                          <a:xfrm>
                            <a:off x="1549146" y="1846326"/>
                            <a:ext cx="136398" cy="17754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71015958" name="Object 182"/>
                          <pic:cNvPicPr>
                            <a:picLocks/>
                          </pic:cNvPicPr>
                        </pic:nvPicPr>
                        <pic:blipFill>
                          <a:blip r:embed="rId539">
                            <a:extLst>
                              <a:ext uri="{28A0092B-C50C-407E-A947-70E740481C1C}">
                                <a14:useLocalDpi xmlns:a14="http://schemas.microsoft.com/office/drawing/2010/main" val="0"/>
                              </a:ext>
                            </a:extLst>
                          </a:blip>
                          <a:srcRect/>
                          <a:stretch>
                            <a:fillRect/>
                          </a:stretch>
                        </pic:blipFill>
                        <pic:spPr bwMode="auto">
                          <a:xfrm>
                            <a:off x="2482596" y="1046226"/>
                            <a:ext cx="136398" cy="16535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3478921" name="Object 183"/>
                          <pic:cNvPicPr>
                            <a:picLocks/>
                          </pic:cNvPicPr>
                        </pic:nvPicPr>
                        <pic:blipFill>
                          <a:blip r:embed="rId540">
                            <a:extLst>
                              <a:ext uri="{28A0092B-C50C-407E-A947-70E740481C1C}">
                                <a14:useLocalDpi xmlns:a14="http://schemas.microsoft.com/office/drawing/2010/main" val="0"/>
                              </a:ext>
                            </a:extLst>
                          </a:blip>
                          <a:srcRect/>
                          <a:stretch>
                            <a:fillRect/>
                          </a:stretch>
                        </pic:blipFill>
                        <pic:spPr bwMode="auto">
                          <a:xfrm>
                            <a:off x="3787902" y="2079498"/>
                            <a:ext cx="148590" cy="165354"/>
                          </a:xfrm>
                          <a:prstGeom prst="rect">
                            <a:avLst/>
                          </a:prstGeom>
                          <a:noFill/>
                          <a:extLst>
                            <a:ext uri="{909E8E84-426E-40DD-AFC4-6F175D3DCCD1}">
                              <a14:hiddenFill xmlns:a14="http://schemas.microsoft.com/office/drawing/2010/main">
                                <a:solidFill>
                                  <a:srgbClr val="FFFFFF"/>
                                </a:solidFill>
                              </a14:hiddenFill>
                            </a:ext>
                          </a:extLst>
                        </pic:spPr>
                      </pic:pic>
                      <wps:wsp>
                        <wps:cNvPr id="1579836392" name="Line 184"/>
                        <wps:cNvCnPr>
                          <a:cxnSpLocks/>
                        </wps:cNvCnPr>
                        <wps:spPr bwMode="auto">
                          <a:xfrm flipV="1">
                            <a:off x="1928622" y="1255776"/>
                            <a:ext cx="624840" cy="0"/>
                          </a:xfrm>
                          <a:prstGeom prst="line">
                            <a:avLst/>
                          </a:prstGeom>
                          <a:noFill/>
                          <a:ln w="12700">
                            <a:solidFill>
                              <a:srgbClr val="000000"/>
                            </a:solidFill>
                            <a:round/>
                            <a:headEnd/>
                            <a:tailEnd type="triangle" w="sm" len="sm"/>
                          </a:ln>
                          <a:extLst>
                            <a:ext uri="{909E8E84-426E-40DD-AFC4-6F175D3DCCD1}">
                              <a14:hiddenFill xmlns:a14="http://schemas.microsoft.com/office/drawing/2010/main">
                                <a:noFill/>
                              </a14:hiddenFill>
                            </a:ext>
                          </a:extLst>
                        </wps:spPr>
                        <wps:bodyPr/>
                      </wps:wsp>
                      <pic:pic xmlns:pic="http://schemas.openxmlformats.org/drawingml/2006/picture">
                        <pic:nvPicPr>
                          <pic:cNvPr id="843906519" name="Object 185"/>
                          <pic:cNvPicPr>
                            <a:picLocks/>
                          </pic:cNvPicPr>
                        </pic:nvPicPr>
                        <pic:blipFill>
                          <a:blip r:embed="rId541">
                            <a:extLst>
                              <a:ext uri="{28A0092B-C50C-407E-A947-70E740481C1C}">
                                <a14:useLocalDpi xmlns:a14="http://schemas.microsoft.com/office/drawing/2010/main" val="0"/>
                              </a:ext>
                            </a:extLst>
                          </a:blip>
                          <a:srcRect/>
                          <a:stretch>
                            <a:fillRect/>
                          </a:stretch>
                        </pic:blipFill>
                        <pic:spPr bwMode="auto">
                          <a:xfrm>
                            <a:off x="2778252" y="1112520"/>
                            <a:ext cx="124968" cy="1402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14145476" name="Object 186"/>
                          <pic:cNvPicPr>
                            <a:picLocks/>
                          </pic:cNvPicPr>
                        </pic:nvPicPr>
                        <pic:blipFill>
                          <a:blip r:embed="rId542">
                            <a:extLst>
                              <a:ext uri="{28A0092B-C50C-407E-A947-70E740481C1C}">
                                <a14:useLocalDpi xmlns:a14="http://schemas.microsoft.com/office/drawing/2010/main" val="0"/>
                              </a:ext>
                            </a:extLst>
                          </a:blip>
                          <a:srcRect/>
                          <a:stretch>
                            <a:fillRect/>
                          </a:stretch>
                        </pic:blipFill>
                        <pic:spPr bwMode="auto">
                          <a:xfrm>
                            <a:off x="2573274" y="1355598"/>
                            <a:ext cx="199644" cy="2293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84459786" name="Object 187"/>
                          <pic:cNvPicPr>
                            <a:picLocks/>
                          </pic:cNvPicPr>
                        </pic:nvPicPr>
                        <pic:blipFill>
                          <a:blip r:embed="rId543">
                            <a:extLst>
                              <a:ext uri="{28A0092B-C50C-407E-A947-70E740481C1C}">
                                <a14:useLocalDpi xmlns:a14="http://schemas.microsoft.com/office/drawing/2010/main" val="0"/>
                              </a:ext>
                            </a:extLst>
                          </a:blip>
                          <a:srcRect/>
                          <a:stretch>
                            <a:fillRect/>
                          </a:stretch>
                        </pic:blipFill>
                        <pic:spPr bwMode="auto">
                          <a:xfrm>
                            <a:off x="2325624" y="1365504"/>
                            <a:ext cx="186690" cy="2293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91556739" name="Object 188"/>
                          <pic:cNvPicPr>
                            <a:picLocks/>
                          </pic:cNvPicPr>
                        </pic:nvPicPr>
                        <pic:blipFill>
                          <a:blip r:embed="rId541">
                            <a:extLst>
                              <a:ext uri="{28A0092B-C50C-407E-A947-70E740481C1C}">
                                <a14:useLocalDpi xmlns:a14="http://schemas.microsoft.com/office/drawing/2010/main" val="0"/>
                              </a:ext>
                            </a:extLst>
                          </a:blip>
                          <a:srcRect/>
                          <a:stretch>
                            <a:fillRect/>
                          </a:stretch>
                        </pic:blipFill>
                        <pic:spPr bwMode="auto">
                          <a:xfrm>
                            <a:off x="2177796" y="1121664"/>
                            <a:ext cx="124968" cy="1402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18113421" name="Object 189"/>
                          <pic:cNvPicPr>
                            <a:picLocks/>
                          </pic:cNvPicPr>
                        </pic:nvPicPr>
                        <pic:blipFill>
                          <a:blip r:embed="rId544">
                            <a:extLst>
                              <a:ext uri="{28A0092B-C50C-407E-A947-70E740481C1C}">
                                <a14:useLocalDpi xmlns:a14="http://schemas.microsoft.com/office/drawing/2010/main" val="0"/>
                              </a:ext>
                            </a:extLst>
                          </a:blip>
                          <a:srcRect/>
                          <a:stretch>
                            <a:fillRect/>
                          </a:stretch>
                        </pic:blipFill>
                        <pic:spPr bwMode="auto">
                          <a:xfrm>
                            <a:off x="3021330" y="1370076"/>
                            <a:ext cx="199644" cy="24231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84753547" name="Object 190"/>
                          <pic:cNvPicPr>
                            <a:picLocks/>
                          </pic:cNvPicPr>
                        </pic:nvPicPr>
                        <pic:blipFill>
                          <a:blip r:embed="rId545">
                            <a:extLst>
                              <a:ext uri="{28A0092B-C50C-407E-A947-70E740481C1C}">
                                <a14:useLocalDpi xmlns:a14="http://schemas.microsoft.com/office/drawing/2010/main" val="0"/>
                              </a:ext>
                            </a:extLst>
                          </a:blip>
                          <a:srcRect/>
                          <a:stretch>
                            <a:fillRect/>
                          </a:stretch>
                        </pic:blipFill>
                        <pic:spPr bwMode="auto">
                          <a:xfrm>
                            <a:off x="3053334" y="903732"/>
                            <a:ext cx="198882" cy="241554"/>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6FBE32C7" id="Canvas 168" o:spid="_x0000_s1026" editas="canvas" style="position:absolute;margin-left:6pt;margin-top:261.9pt;width:6in;height:259.2pt;z-index:251671552" coordsize="54864,32918"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" o:allowoverlap="f">
                <v:shape id="_x0000_s1027" type="#_x0000_t75" style="position:absolute;width:54864;height:32918;visibility:visible;mso-wrap-style:square">
                  <v:fill o:detectmouseclick="t"/>
                  <v:path o:connecttype="none"/>
                </v:shape>
                <v:rect id="Rectangle 170" o:spid="_x0000_s1028" style="position:absolute;left:28399;top:9624;width:1143;height:1052;rotation:3202708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">
                  <v:stroke dashstyle="dash"/>
                  <v:path arrowok="t"/>
                </v:rect>
                <v:rect id="Rectangle 171" o:spid="_x0000_s1029" style="position:absolute;left:28498;top:14150;width:1143;height:1051;rotation:2660846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">
                  <v:stroke dashstyle="dash"/>
                  <v:path arrowok="t"/>
                </v:rect>
                <v:line id="Line 172" o:spid="_x0000_s1030" style="position:absolute;flip:x;visibility:visible;mso-wrap-style:square" from="17305,12557" to="25519,191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">
                  <o:lock v:ext="edit" shapetype="f"/>
                </v:line>
                <v:line id="Line 173" o:spid="_x0000_s1031" style="position:absolute;visibility:visible;mso-wrap-style:square" from="25519,12557" to="37261,219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">
                  <o:lock v:ext="edit" shapetype="f"/>
                </v:line>
                <v:line id="Line 174" o:spid="_x0000_s1032" style="position:absolute;flip:y;visibility:visible;mso-wrap-style:square" from="25473,12557" to="31722,125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" strokeweight="1pt">
                  <v:stroke endarrow="block" endarrowwidth="narrow" endarrowlength="short"/>
                  <o:lock v:ext="edit" shapetype="f"/>
                </v:line>
                <v:line id="Line 175" o:spid="_x0000_s1033" style="position:absolute;flip:y;visibility:visible;mso-wrap-style:square" from="29154,12557" to="31722,155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" strokeweight="1pt">
                  <v:stroke endarrow="block" endarrowwidth="narrow" endarrowlength="short"/>
                  <o:lock v:ext="edit" shapetype="f"/>
                </v:line>
                <v:line id="Line 176" o:spid="_x0000_s1034" style="position:absolute;visibility:visible;mso-wrap-style:square" from="25466,12542" to="29108,1541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" strokeweight="1pt">
                  <v:stroke endarrow="block" endarrowwidth="narrow" endarrowlength="short"/>
                  <o:lock v:ext="edit" shapetype="f"/>
                </v:line>
                <v:line id="Line 177" o:spid="_x0000_s1035" style="position:absolute;flip:y;visibility:visible;mso-wrap-style:square" from="25549,9418" to="29276,1242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" strokeweight="1pt">
                  <v:stroke startarrow="block" startarrowwidth="narrow" startarrowlength="short" endarrowwidth="narrow" endarrowlength="short"/>
                  <o:lock v:ext="edit" shapetype="f"/>
                </v:line>
                <v:shape id="Object 178" o:spid="_x0000_s1036" type="#_x0000_t75" style="position:absolute;left:27264;top:12542;width:1562;height:17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">
                  <v:imagedata r:id="rId546" o:title=""/>
                  <o:lock v:ext="edit" aspectratio="f"/>
                </v:shape>
                <v:line id="Line 179" o:spid="_x0000_s1037" style="position:absolute;visibility:visible;mso-wrap-style:square" from="29458,9433" to="32080,124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" strokeweight="1pt">
                  <v:stroke startarrow="block" startarrowwidth="narrow" startarrowlength="short" endarrowwidth="narrow" endarrowlength="short"/>
                  <o:lock v:ext="edit" shapetype="f"/>
                </v:line>
                <v:shape id="Object 180" o:spid="_x0000_s1038" type="#_x0000_t75" style="position:absolute;left:26830;top:11049;width:1569;height:1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">
                  <v:imagedata r:id="rId546" o:title=""/>
                  <o:lock v:ext="edit" aspectratio="f"/>
                </v:shape>
                <v:shape id="Object 181" o:spid="_x0000_s1039" type="#_x0000_t75" style="position:absolute;left:15491;top:18463;width:1364;height:177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">
                  <v:imagedata r:id="rId520" o:title=""/>
                  <o:lock v:ext="edit" aspectratio="f"/>
                </v:shape>
                <v:shape id="Object 182" o:spid="_x0000_s1040" type="#_x0000_t75" style="position:absolute;left:24825;top:10462;width:1364;height:165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">
                  <v:imagedata r:id="rId547" o:title=""/>
                  <o:lock v:ext="edit" aspectratio="f"/>
                </v:shape>
                <v:shape id="Object 183" o:spid="_x0000_s1041" type="#_x0000_t75" style="position:absolute;left:37879;top:20794;width:1485;height:1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">
                  <v:imagedata r:id="rId548" o:title=""/>
                  <o:lock v:ext="edit" aspectratio="f"/>
                </v:shape>
                <v:line id="Line 184" o:spid="_x0000_s1042" style="position:absolute;flip:y;visibility:visible;mso-wrap-style:square" from="19286,12557" to="25534,1255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" strokeweight="1pt">
                  <v:stroke endarrow="block" endarrowwidth="narrow" endarrowlength="short"/>
                  <o:lock v:ext="edit" shapetype="f"/>
                </v:line>
                <v:shape id="Object 185" o:spid="_x0000_s1043" type="#_x0000_t75" style="position:absolute;left:27782;top:11125;width:1250;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">
                  <v:imagedata r:id="rId549" o:title=""/>
                  <o:lock v:ext="edit" aspectratio="f"/>
                </v:shape>
                <v:shape id="Object 186" o:spid="_x0000_s1044" type="#_x0000_t75" style="position:absolute;left:25732;top:13555;width:1997;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">
                  <v:imagedata r:id="rId550" o:title=""/>
                  <o:lock v:ext="edit" aspectratio="f"/>
                </v:shape>
                <v:shape id="Object 187" o:spid="_x0000_s1045" type="#_x0000_t75" style="position:absolute;left:23256;top:13655;width:1867;height:22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">
                  <v:imagedata r:id="rId551" o:title=""/>
                  <o:lock v:ext="edit" aspectratio="f"/>
                </v:shape>
                <v:shape id="Object 188" o:spid="_x0000_s1046" type="#_x0000_t75" style="position:absolute;left:21777;top:11216;width:1250;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">
                  <v:imagedata r:id="rId549" o:title=""/>
                  <o:lock v:ext="edit" aspectratio="f"/>
                </v:shape>
                <v:shape id="Object 189" o:spid="_x0000_s1047" type="#_x0000_t75" style="position:absolute;left:30213;top:13700;width:1996;height:24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">
                  <v:imagedata r:id="rId552" o:title=""/>
                  <o:lock v:ext="edit" aspectratio="f"/>
                </v:shape>
                <v:shape id="Object 190" o:spid="_x0000_s1048" type="#_x0000_t75" style="position:absolute;left:30533;top:9037;width:1989;height:24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">
                  <v:imagedata r:id="rId553" o:title=""/>
                  <o:lock v:ext="edit" aspectratio="f"/>
                </v:shape>
                <w10:wrap type="square"/>
              </v:group>
            </w:pict>
          </mc:Fallback>
        </mc:AlternateContent>
      </w:r>
    </w:p>
    <w:p w:rsidR="00894722" w:rsidRPr="003C066E" w:rsidRDefault="00894722" w:rsidP="00CB44D5">
      <w:r w:rsidRPr="003C066E">
        <w:t xml:space="preserve">For specular incidence , from Fig () we see </w:t>
      </w:r>
      <w:r>
        <w:rPr>
          <w:noProof/>
          <w:position w:val="-9"/>
        </w:rPr>
        <w:drawing>
          <wp:inline distT="0" distB="0" distL="0" distR="0" wp14:anchorId="211723D8" wp14:editId="0FC6DAA1">
            <wp:extent cx="869696" cy="203200"/>
            <wp:effectExtent l="0" t="0" r="0" b="0"/>
            <wp:docPr id="2134464662" name="Picture 1" descr="{&quot;mathml&quot;:&quot;&lt;math display=\&quot;block\&quot; style=\&quot;font-family:stix;font-size:12px;\&quot;&gt;&lt;mrow&gt;&lt;mfenced close=\&quot;‖\&quot; open=\&quot;‖\&quot; wrs:valign=\&quot;middle\&quot;&gt;&lt;mrow&gt;&lt;msub&gt;&lt;mi&gt;v&lt;/mi&gt;&lt;mi&gt;R&lt;/mi&gt;&lt;/msub&gt;&lt;/mrow&gt;&lt;/mfenced&gt;&lt;mo&gt;=&lt;/mo&gt;&lt;mo&gt;−&lt;/mo&gt;&lt;mfenced close=\&quot;‖\&quot; open=\&quot;‖\&quot; wrs:valign=\&quot;middle\&quot;&gt;&lt;mrow&gt;&lt;msub&gt;&lt;mi&gt;v&lt;/mi&gt;&lt;mi&gt;S&lt;/mi&gt;&lt;/msub&gt;&lt;/mrow&gt;&lt;/mfenced&gt;&lt;/mrow&gt;&lt;/math&gt;&quot;,&quot;origin&quot;:&quot;MathType for Microsoft Add-in&quot;,&quot;version&quot;:&quot;v3.20.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fenced close=\&quot;‖\&quot; open=\&quot;‖\&quot; wrs:valign=\&quot;middle\&quot;&gt;&lt;mrow&gt;&lt;msub&gt;&lt;mi&gt;v&lt;/mi&gt;&lt;mi&gt;R&lt;/mi&gt;&lt;/msub&gt;&lt;/mrow&gt;&lt;/mfenced&gt;&lt;mo&gt;=&lt;/mo&gt;&lt;mo&gt;−&lt;/mo&gt;&lt;mfenced close=\&quot;‖\&quot; open=\&quot;‖\&quot; wrs:valign=\&quot;middle\&quot;&gt;&lt;mrow&gt;&lt;msub&gt;&lt;mi&gt;v&lt;/mi&gt;&lt;mi&gt;S&lt;/mi&gt;&lt;/msub&gt;&lt;/mrow&gt;&lt;/mfenced&gt;&lt;/mrow&gt;&lt;/math&gt;&quot;,&quot;origin&quot;:&quot;MathType for Microsoft Add-in&quot;,&quot;version&quot;:&quot;v3.20.0&quot;}"/>
                    <pic:cNvPicPr/>
                  </pic:nvPicPr>
                  <pic:blipFill>
                    <a:blip r:embed="rId554" cstate="print">
                      <a:extLst>
                        <a:ext uri="{28A0092B-C50C-407E-A947-70E740481C1C}">
                          <a14:useLocalDpi xmlns:a14="http://schemas.microsoft.com/office/drawing/2010/main" val="0"/>
                        </a:ext>
                      </a:extLst>
                    </a:blip>
                    <a:stretch>
                      <a:fillRect/>
                    </a:stretch>
                  </pic:blipFill>
                  <pic:spPr>
                    <a:xfrm>
                      <a:off x="0" y="0"/>
                      <a:ext cx="869696" cy="203200"/>
                    </a:xfrm>
                    <a:prstGeom prst="rect">
                      <a:avLst/>
                    </a:prstGeom>
                  </pic:spPr>
                </pic:pic>
              </a:graphicData>
            </a:graphic>
          </wp:inline>
        </w:drawing>
      </w:r>
      <w:r w:rsidRPr="003C066E">
        <w:t xml:space="preserve">hence the Doppler shift from ST exactly cancels that of TR.  For </w:t>
      </w:r>
      <w:r>
        <w:rPr>
          <w:noProof/>
          <w:position w:val="-10"/>
        </w:rPr>
        <w:drawing>
          <wp:inline distT="0" distB="0" distL="0" distR="0" wp14:anchorId="5ABE1F10" wp14:editId="4ABA9B14">
            <wp:extent cx="658368" cy="168656"/>
            <wp:effectExtent l="0" t="0" r="0" b="0"/>
            <wp:docPr id="2134464663" name="Picture 1" descr="{&quot;mathml&quot;:&quot;&lt;math display=\&quot;block\&quot; style=\&quot;font-family:stix;font-size:12px;\&quot;&gt;&lt;mrow&gt;&lt;msub&gt;&lt;mi&gt;v&lt;/mi&gt;&lt;mi&gt;S&lt;/mi&gt;&lt;/msub&gt;&lt;mo&gt;=&lt;/mo&gt;&lt;msub&gt;&lt;mi&gt;v&lt;/mi&gt;&lt;mi&gt;R&lt;/mi&gt;&lt;/msub&gt;&lt;mo&gt;=&lt;/mo&gt;&lt;mn&gt;0&lt;/mn&gt;&lt;/mrow&gt;&lt;/math&gt;&quot;,&quot;origin&quot;:&quot;MathType for Microsoft Add-in&quot;,&quot;version&quot;:&quot;v3.20.0&quot;}" title="v subscript S equals v subscript R 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v&lt;/mi&gt;&lt;mi&gt;S&lt;/mi&gt;&lt;/msub&gt;&lt;mo&gt;=&lt;/mo&gt;&lt;msub&gt;&lt;mi&gt;v&lt;/mi&gt;&lt;mi&gt;R&lt;/mi&gt;&lt;/msub&gt;&lt;mo&gt;=&lt;/mo&gt;&lt;mn&gt;0&lt;/mn&gt;&lt;/mrow&gt;&lt;/math&gt;&quot;,&quot;origin&quot;:&quot;MathType for Microsoft Add-in&quot;,&quot;version&quot;:&quot;v3.20.0&quot;}" title="v subscript S equals v subscript R equals 0"/>
                    <pic:cNvPicPr/>
                  </pic:nvPicPr>
                  <pic:blipFill>
                    <a:blip r:embed="rId555" cstate="print">
                      <a:extLst>
                        <a:ext uri="{28A0092B-C50C-407E-A947-70E740481C1C}">
                          <a14:useLocalDpi xmlns:a14="http://schemas.microsoft.com/office/drawing/2010/main" val="0"/>
                        </a:ext>
                      </a:extLst>
                    </a:blip>
                    <a:stretch>
                      <a:fillRect/>
                    </a:stretch>
                  </pic:blipFill>
                  <pic:spPr>
                    <a:xfrm>
                      <a:off x="0" y="0"/>
                      <a:ext cx="658368" cy="168656"/>
                    </a:xfrm>
                    <a:prstGeom prst="rect">
                      <a:avLst/>
                    </a:prstGeom>
                  </pic:spPr>
                </pic:pic>
              </a:graphicData>
            </a:graphic>
          </wp:inline>
        </w:drawing>
      </w:r>
      <w:r w:rsidRPr="003C066E">
        <w:t>, , and using binomial expansion,</w:t>
      </w:r>
    </w:p>
    <w:p w:rsidR="00894722" w:rsidRPr="003C066E" w:rsidRDefault="00894722" w:rsidP="00CB44D5"/>
    <w:p w:rsidR="00894722" w:rsidRPr="003C066E" w:rsidRDefault="00894722" w:rsidP="00CB44D5"/>
    <w:p w:rsidR="00894722" w:rsidRPr="003C066E" w:rsidRDefault="00894722" w:rsidP="00CB44D5"/>
    <w:p w:rsidR="00894722" w:rsidRPr="003C066E" w:rsidRDefault="00894722" w:rsidP="00CB44D5">
      <w:r w:rsidRPr="003C066E">
        <w:tab/>
      </w:r>
      <w:r>
        <w:rPr>
          <w:noProof/>
          <w:position w:val="-30"/>
        </w:rPr>
        <w:drawing>
          <wp:inline distT="0" distB="0" distL="0" distR="0" wp14:anchorId="73DC282D" wp14:editId="5FFE4559">
            <wp:extent cx="3763738" cy="462669"/>
            <wp:effectExtent l="0" t="0" r="0" b="0"/>
            <wp:docPr id="2134464664" name="Picture 1" descr="{&quot;mathml&quot;:&quot;&lt;math style=\&quot;font-family:stix;font-size:12px;\&quot;&gt;&lt;mrow&gt;&lt;mfrac&gt;&lt;mi&gt;v&lt;/mi&gt;&lt;mi&gt;c&lt;/mi&gt;&lt;/mfrac&gt;&lt;mo stretchy=\&quot;false\&quot;&gt;(&lt;/mo&gt;&lt;mi&gt;cos&lt;/mi&gt;&lt;msub&gt;&lt;mi&gt;θ&lt;/mi&gt;&lt;mrow&gt;&lt;mi&gt;T&lt;/mi&gt;&lt;mi&gt;S&lt;/mi&gt;&lt;/mrow&gt;&lt;/msub&gt;&lt;mo&gt;+&lt;/mo&gt;&lt;mi&gt;cos&lt;/mi&gt;&lt;msub&gt;&lt;mi&gt;θ&lt;/mi&gt;&lt;mrow&gt;&lt;mi&gt;T&lt;/mi&gt;&lt;mi&gt;R&lt;/mi&gt;&lt;/mrow&gt;&lt;/msub&gt;&lt;mo stretchy=\&quot;false\&quot;&gt;)&lt;/mo&gt;&lt;mo&gt;=&lt;/mo&gt;&lt;mn&gt;2&lt;/mn&gt;&lt;mfrac&gt;&lt;mi&gt;v&lt;/mi&gt;&lt;mi&gt;c&lt;/mi&gt;&lt;/mfrac&gt;&lt;mi&gt;cos&lt;/mi&gt;&lt;mfenced wrs:valign=\&quot;middle\&quot;&gt;&lt;mrow&gt;&lt;mfrac&gt;&lt;mrow&gt;&lt;msub&gt;&lt;mi&gt;θ&lt;/mi&gt;&lt;mrow&gt;&lt;mi&gt;T&lt;/mi&gt;&lt;mi&gt;S&lt;/mi&gt;&lt;/mrow&gt;&lt;/msub&gt;&lt;mo&gt;+&lt;/mo&gt;&lt;msub&gt;&lt;mi&gt;θ&lt;/mi&gt;&lt;mrow&gt;&lt;mi&gt;T&lt;/mi&gt;&lt;mi&gt;R&lt;/mi&gt;&lt;/mrow&gt;&lt;/msub&gt;&lt;/mrow&gt;&lt;mn&gt;2&lt;/mn&gt;&lt;/mfrac&gt;&lt;/mrow&gt;&lt;/mfenced&gt;&lt;mi&gt;cos&lt;/mi&gt;&lt;mfenced wrs:valign=\&quot;middle\&quot;&gt;&lt;mrow&gt;&lt;mfrac&gt;&lt;mrow&gt;&lt;msub&gt;&lt;mi&gt;θ&lt;/mi&gt;&lt;mrow&gt;&lt;mi&gt;T&lt;/mi&gt;&lt;mi&gt;S&lt;/mi&gt;&lt;/mrow&gt;&lt;/msub&gt;&lt;mo&gt;−&lt;/mo&gt;&lt;msub&gt;&lt;mi&gt;θ&lt;/mi&gt;&lt;mrow&gt;&lt;mi&gt;T&lt;/mi&gt;&lt;mi&gt;R&lt;/mi&gt;&lt;/mrow&gt;&lt;/msub&gt;&lt;/mrow&gt;&lt;mn&gt;2&lt;/mn&gt;&lt;/mfrac&gt;&lt;/mrow&gt;&lt;/mfenced&gt;&lt;/mrow&gt;&lt;/math&gt;&quot;,&quot;origin&quot;:&quot;MathType for Microsoft Add-in&quot;,&quot;version&quot;:&quot;v3.20.0&quot;}" title="v over c not stretchy left parenthesis cos theta subscript T S end subscript plus cos theta subscript T R end subscript not stretchy right parenthesis equals 2 v over c cos open parentheses fraction numerator theta subscript T S end subscript plus theta subscript T R end subscript over denominator 2 end fraction close parentheses cos open parentheses fraction numerator theta subscript T S end subscript minus theta subscript T R end subscript over denominator 2 end fractio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frac&gt;&lt;mi&gt;v&lt;/mi&gt;&lt;mi&gt;c&lt;/mi&gt;&lt;/mfrac&gt;&lt;mo stretchy=\&quot;false\&quot;&gt;(&lt;/mo&gt;&lt;mi&gt;cos&lt;/mi&gt;&lt;msub&gt;&lt;mi&gt;θ&lt;/mi&gt;&lt;mrow&gt;&lt;mi&gt;T&lt;/mi&gt;&lt;mi&gt;S&lt;/mi&gt;&lt;/mrow&gt;&lt;/msub&gt;&lt;mo&gt;+&lt;/mo&gt;&lt;mi&gt;cos&lt;/mi&gt;&lt;msub&gt;&lt;mi&gt;θ&lt;/mi&gt;&lt;mrow&gt;&lt;mi&gt;T&lt;/mi&gt;&lt;mi&gt;R&lt;/mi&gt;&lt;/mrow&gt;&lt;/msub&gt;&lt;mo stretchy=\&quot;false\&quot;&gt;)&lt;/mo&gt;&lt;mo&gt;=&lt;/mo&gt;&lt;mn&gt;2&lt;/mn&gt;&lt;mfrac&gt;&lt;mi&gt;v&lt;/mi&gt;&lt;mi&gt;c&lt;/mi&gt;&lt;/mfrac&gt;&lt;mi&gt;cos&lt;/mi&gt;&lt;mfenced wrs:valign=\&quot;middle\&quot;&gt;&lt;mrow&gt;&lt;mfrac&gt;&lt;mrow&gt;&lt;msub&gt;&lt;mi&gt;θ&lt;/mi&gt;&lt;mrow&gt;&lt;mi&gt;T&lt;/mi&gt;&lt;mi&gt;S&lt;/mi&gt;&lt;/mrow&gt;&lt;/msub&gt;&lt;mo&gt;+&lt;/mo&gt;&lt;msub&gt;&lt;mi&gt;θ&lt;/mi&gt;&lt;mrow&gt;&lt;mi&gt;T&lt;/mi&gt;&lt;mi&gt;R&lt;/mi&gt;&lt;/mrow&gt;&lt;/msub&gt;&lt;/mrow&gt;&lt;mn&gt;2&lt;/mn&gt;&lt;/mfrac&gt;&lt;/mrow&gt;&lt;/mfenced&gt;&lt;mi&gt;cos&lt;/mi&gt;&lt;mfenced wrs:valign=\&quot;middle\&quot;&gt;&lt;mrow&gt;&lt;mfrac&gt;&lt;mrow&gt;&lt;msub&gt;&lt;mi&gt;θ&lt;/mi&gt;&lt;mrow&gt;&lt;mi&gt;T&lt;/mi&gt;&lt;mi&gt;S&lt;/mi&gt;&lt;/mrow&gt;&lt;/msub&gt;&lt;mo&gt;−&lt;/mo&gt;&lt;msub&gt;&lt;mi&gt;θ&lt;/mi&gt;&lt;mrow&gt;&lt;mi&gt;T&lt;/mi&gt;&lt;mi&gt;R&lt;/mi&gt;&lt;/mrow&gt;&lt;/msub&gt;&lt;/mrow&gt;&lt;mn&gt;2&lt;/mn&gt;&lt;/mfrac&gt;&lt;/mrow&gt;&lt;/mfenced&gt;&lt;/mrow&gt;&lt;/math&gt;&quot;,&quot;origin&quot;:&quot;MathType for Microsoft Add-in&quot;,&quot;version&quot;:&quot;v3.20.0&quot;}" title="v over c not stretchy left parenthesis cos theta subscript T S end subscript plus cos theta subscript T R end subscript not stretchy right parenthesis equals 2 v over c cos open parentheses fraction numerator theta subscript T S end subscript plus theta subscript T R end subscript over denominator 2 end fraction close parentheses cos open parentheses fraction numerator theta subscript T S end subscript minus theta subscript T R end subscript over denominator 2 end fraction close parentheses"/>
                    <pic:cNvPicPr/>
                  </pic:nvPicPr>
                  <pic:blipFill>
                    <a:blip r:embed="rId556" cstate="print">
                      <a:extLst>
                        <a:ext uri="{28A0092B-C50C-407E-A947-70E740481C1C}">
                          <a14:useLocalDpi xmlns:a14="http://schemas.microsoft.com/office/drawing/2010/main" val="0"/>
                        </a:ext>
                      </a:extLst>
                    </a:blip>
                    <a:stretch>
                      <a:fillRect/>
                    </a:stretch>
                  </pic:blipFill>
                  <pic:spPr>
                    <a:xfrm>
                      <a:off x="0" y="0"/>
                      <a:ext cx="3763738" cy="462669"/>
                    </a:xfrm>
                    <a:prstGeom prst="rect">
                      <a:avLst/>
                    </a:prstGeom>
                  </pic:spPr>
                </pic:pic>
              </a:graphicData>
            </a:graphic>
          </wp:inline>
        </w:drawing>
      </w:r>
    </w:p>
    <w:p w:rsidR="00894722" w:rsidRPr="003C066E" w:rsidRDefault="00894722" w:rsidP="00CB44D5"/>
    <w:p w:rsidR="00894722" w:rsidRPr="003C066E" w:rsidRDefault="00894722" w:rsidP="00CB44D5">
      <w:r w:rsidRPr="003C066E">
        <w:t xml:space="preserve"> </w:t>
      </w:r>
    </w:p>
    <w:p w:rsidR="00894722" w:rsidRPr="003C066E" w:rsidRDefault="00894722" w:rsidP="00CB44D5">
      <w:r w:rsidRPr="003C066E">
        <w:t>from TR. Thus there is no target induced Doppler observed at the receiver for specular reflection.  The particular geometry resulting from the specular condition creates a symmetry which causes the velocity along the radial line connecting S and T and T and S to exactly cancel.  For any other angle these components are not equal and opposite and a Doppler shift is observed.</w:t>
      </w:r>
    </w:p>
    <w:p w:rsidR="00894722" w:rsidRPr="003C066E" w:rsidRDefault="00894722" w:rsidP="00CB44D5"/>
    <w:p w:rsidR="00894722" w:rsidRPr="003C066E" w:rsidRDefault="00894722" w:rsidP="00CB44D5">
      <w:r w:rsidRPr="003C066E">
        <w:t>Specular condition is</w:t>
      </w:r>
    </w:p>
    <w:p w:rsidR="00894722" w:rsidRPr="003C066E" w:rsidRDefault="00894722" w:rsidP="00CB44D5"/>
    <w:p w:rsidR="00894722" w:rsidRPr="003C066E" w:rsidRDefault="00894722" w:rsidP="00CB44D5">
      <w:r w:rsidRPr="003C066E">
        <w:tab/>
      </w:r>
      <w:r>
        <w:rPr>
          <w:noProof/>
          <w:position w:val="-10"/>
        </w:rPr>
        <w:drawing>
          <wp:inline distT="0" distB="0" distL="0" distR="0" wp14:anchorId="38B7630A" wp14:editId="6E5F4C33">
            <wp:extent cx="971296" cy="170688"/>
            <wp:effectExtent l="0" t="0" r="0" b="0"/>
            <wp:docPr id="2134464665" name="Picture 1" descr="{&quot;mathml&quot;:&quot;&lt;math style=\&quot;font-family:stix;font-size:12px;\&quot;&gt;&lt;mrow&gt;&lt;msub&gt;&lt;mi&gt;θ&lt;/mi&gt;&lt;mrow&gt;&lt;mi&gt;T&lt;/mi&gt;&lt;mi&gt;R&lt;/mi&gt;&lt;/mrow&gt;&lt;/msub&gt;&lt;mo&gt;+&lt;/mo&gt;&lt;msub&gt;&lt;mi&gt;θ&lt;/mi&gt;&lt;mrow&gt;&lt;mi&gt;T&lt;/mi&gt;&lt;mi&gt;S&lt;/mi&gt;&lt;/mrow&gt;&lt;/msub&gt;&lt;mo&gt;=&lt;/mo&gt;&lt;mn&gt;180&lt;/mn&gt;&lt;/mrow&gt;&lt;/math&gt;&quot;,&quot;origin&quot;:&quot;MathType for Microsoft Add-in&quot;,&quot;version&quot;:&quot;v3.20.0&quot;}" title="theta subscript T R end subscript plus theta subscript T S end subscript equals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θ&lt;/mi&gt;&lt;mrow&gt;&lt;mi&gt;T&lt;/mi&gt;&lt;mi&gt;R&lt;/mi&gt;&lt;/mrow&gt;&lt;/msub&gt;&lt;mo&gt;+&lt;/mo&gt;&lt;msub&gt;&lt;mi&gt;θ&lt;/mi&gt;&lt;mrow&gt;&lt;mi&gt;T&lt;/mi&gt;&lt;mi&gt;S&lt;/mi&gt;&lt;/mrow&gt;&lt;/msub&gt;&lt;mo&gt;=&lt;/mo&gt;&lt;mn&gt;180&lt;/mn&gt;&lt;/mrow&gt;&lt;/math&gt;&quot;,&quot;origin&quot;:&quot;MathType for Microsoft Add-in&quot;,&quot;version&quot;:&quot;v3.20.0&quot;}" title="theta subscript T R end subscript plus theta subscript T S end subscript equals 180"/>
                    <pic:cNvPicPr/>
                  </pic:nvPicPr>
                  <pic:blipFill>
                    <a:blip r:embed="rId557" cstate="print">
                      <a:extLst>
                        <a:ext uri="{28A0092B-C50C-407E-A947-70E740481C1C}">
                          <a14:useLocalDpi xmlns:a14="http://schemas.microsoft.com/office/drawing/2010/main" val="0"/>
                        </a:ext>
                      </a:extLst>
                    </a:blip>
                    <a:stretch>
                      <a:fillRect/>
                    </a:stretch>
                  </pic:blipFill>
                  <pic:spPr>
                    <a:xfrm>
                      <a:off x="0" y="0"/>
                      <a:ext cx="971296" cy="17068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172</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pPr>
        <w:tabs>
          <w:tab w:val="left" w:pos="720"/>
          <w:tab w:val="center" w:pos="4320"/>
          <w:tab w:val="center" w:pos="8640"/>
        </w:tabs>
      </w:pPr>
      <w:r w:rsidRPr="003C066E">
        <w:t>at specular equals zero.</w:t>
      </w:r>
    </w:p>
    <w:p w:rsidR="00894722" w:rsidRPr="003C066E" w:rsidRDefault="00894722" w:rsidP="00CB44D5">
      <w:pPr>
        <w:tabs>
          <w:tab w:val="left" w:pos="720"/>
          <w:tab w:val="center" w:pos="4320"/>
          <w:tab w:val="center" w:pos="8640"/>
        </w:tabs>
      </w:pPr>
    </w:p>
    <w:p w:rsidR="00894722" w:rsidRPr="003C066E" w:rsidRDefault="00894722" w:rsidP="00CB44D5">
      <w:pPr>
        <w:tabs>
          <w:tab w:val="left" w:pos="720"/>
          <w:tab w:val="center" w:pos="4320"/>
          <w:tab w:val="center" w:pos="8640"/>
        </w:tabs>
      </w:pPr>
    </w:p>
    <w:p w:rsidR="00894722" w:rsidRPr="003C066E" w:rsidRDefault="00894722" w:rsidP="00CB44D5"/>
    <w:p w:rsidR="00894722" w:rsidRPr="003C066E" w:rsidRDefault="00894722" w:rsidP="00CB44D5">
      <w:r w:rsidRPr="003C066E">
        <w:t>Let the transmitted signal be of the form</w:t>
      </w:r>
    </w:p>
    <w:p w:rsidR="00894722" w:rsidRPr="003C066E" w:rsidRDefault="00894722" w:rsidP="00CB44D5"/>
    <w:p w:rsidR="00894722" w:rsidRPr="003C066E" w:rsidRDefault="00894722" w:rsidP="00CB44D5">
      <w:r w:rsidRPr="003C066E">
        <w:tab/>
      </w:r>
      <w:r>
        <w:rPr>
          <w:noProof/>
          <w:position w:val="-5"/>
        </w:rPr>
        <w:drawing>
          <wp:inline distT="0" distB="0" distL="0" distR="0" wp14:anchorId="58FB2B00" wp14:editId="36AD7D30">
            <wp:extent cx="1166368" cy="201168"/>
            <wp:effectExtent l="0" t="0" r="0" b="0"/>
            <wp:docPr id="2134464666" name="Picture 1" descr="{&quot;mathml&quot;:&quot;&lt;math style=\&quot;font-family:stix;font-size:12px;\&quot;&gt;&lt;mrow&gt;&lt;mi&gt;s&lt;/mi&gt;&lt;mo stretchy=\&quot;false\&quot;&gt;(&lt;/mo&gt;&lt;mi&gt;t&lt;/mi&gt;&lt;mo stretchy=\&quot;false\&quot;&gt;)&lt;/mo&gt;&lt;mo&gt;=&lt;/mo&gt;&lt;mi&gt;p&lt;/mi&gt;&lt;mo stretchy=\&quot;false\&quot;&gt;(&lt;/mo&gt;&lt;mi&gt;t&lt;/mi&gt;&lt;mo stretchy=\&quot;false\&quot;&gt;)&lt;/mo&gt;&lt;msup&gt;&lt;mi&gt;e&lt;/mi&gt;&lt;mrow&gt;&lt;mi&gt;j&lt;/mi&gt;&lt;mn&gt;2&lt;/mn&gt;&lt;mi&gt;π&lt;/mi&gt;&lt;msub&gt;&lt;mi&gt;f&lt;/mi&gt;&lt;mn&gt;0&lt;/mn&gt;&lt;/msub&gt;&lt;mi&gt;t&lt;/mi&gt;&lt;/mrow&gt;&lt;/msup&gt;&lt;/mrow&gt;&lt;/math&gt;&quot;,&quot;origin&quot;:&quot;MathType for Microsoft Add-in&quot;,&quot;version&quot;:&quot;v3.20.0&quot;}" title="s not stretchy left parenthesis t not stretchy right parenthesis equals p not stretchy left parenthesis t not stretchy right parenthesis e to the power of j 2 pi f subscript 0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o stretchy=\&quot;false\&quot;&gt;(&lt;/mo&gt;&lt;mi&gt;t&lt;/mi&gt;&lt;mo stretchy=\&quot;false\&quot;&gt;)&lt;/mo&gt;&lt;mo&gt;=&lt;/mo&gt;&lt;mi&gt;p&lt;/mi&gt;&lt;mo stretchy=\&quot;false\&quot;&gt;(&lt;/mo&gt;&lt;mi&gt;t&lt;/mi&gt;&lt;mo stretchy=\&quot;false\&quot;&gt;)&lt;/mo&gt;&lt;msup&gt;&lt;mi&gt;e&lt;/mi&gt;&lt;mrow&gt;&lt;mi&gt;j&lt;/mi&gt;&lt;mn&gt;2&lt;/mn&gt;&lt;mi&gt;π&lt;/mi&gt;&lt;msub&gt;&lt;mi&gt;f&lt;/mi&gt;&lt;mn&gt;0&lt;/mn&gt;&lt;/msub&gt;&lt;mi&gt;t&lt;/mi&gt;&lt;/mrow&gt;&lt;/msup&gt;&lt;/mrow&gt;&lt;/math&gt;&quot;,&quot;origin&quot;:&quot;MathType for Microsoft Add-in&quot;,&quot;version&quot;:&quot;v3.20.0&quot;}" title="s not stretchy left parenthesis t not stretchy right parenthesis equals p not stretchy left parenthesis t not stretchy right parenthesis e to the power of j 2 pi f subscript 0 t end exponent"/>
                    <pic:cNvPicPr/>
                  </pic:nvPicPr>
                  <pic:blipFill>
                    <a:blip r:embed="rId558" cstate="print">
                      <a:extLst>
                        <a:ext uri="{28A0092B-C50C-407E-A947-70E740481C1C}">
                          <a14:useLocalDpi xmlns:a14="http://schemas.microsoft.com/office/drawing/2010/main" val="0"/>
                        </a:ext>
                      </a:extLst>
                    </a:blip>
                    <a:stretch>
                      <a:fillRect/>
                    </a:stretch>
                  </pic:blipFill>
                  <pic:spPr>
                    <a:xfrm>
                      <a:off x="0" y="0"/>
                      <a:ext cx="1166368" cy="20116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173</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where p(t) is a unit energy complex envelope with support in 0 to T, f0 is the carrier frequency.  Retaining only the up to the linear coefficient in the series expansion for delay, the received signal </w:t>
      </w:r>
      <w:r>
        <w:rPr>
          <w:noProof/>
          <w:position w:val="-6"/>
        </w:rPr>
        <w:drawing>
          <wp:inline distT="0" distB="0" distL="0" distR="0" wp14:anchorId="38A85A47" wp14:editId="2D9C2658">
            <wp:extent cx="1223264" cy="142240"/>
            <wp:effectExtent l="0" t="0" r="0" b="0"/>
            <wp:docPr id="2134464667" name="Picture 1" descr="{&quot;mathml&quot;:&quot;&lt;math display=\&quot;block\&quot; style=\&quot;font-family:stix;font-size:12px;\&quot;&gt;&lt;mrow&gt;&lt;mi&gt;x&lt;/mi&gt;&lt;mo stretchy=\&quot;false\&quot;&gt;(&lt;/mo&gt;&lt;mi&gt;t&lt;/mi&gt;&lt;mo stretchy=\&quot;false\&quot;&gt;)&lt;/mo&gt;&lt;mo&gt;=&lt;/mo&gt;&lt;mi&gt;s&lt;/mi&gt;&lt;mfenced wrs:valign=\&quot;middle\&quot;&gt;&lt;mrow&gt;&lt;mi&gt;t&lt;/mi&gt;&lt;mo&gt;−&lt;/mo&gt;&lt;mi&gt;τ&lt;/mi&gt;&lt;mo stretchy=\&quot;false\&quot;&gt;(&lt;/mo&gt;&lt;mi&gt;t&lt;/mi&gt;&lt;mo stretchy=\&quot;false\&quot;&gt;)&lt;/mo&gt;&lt;/mrow&gt;&lt;/mfenced&gt;&lt;/mrow&gt;&lt;/math&gt;&quot;,&quot;origin&quot;:&quot;MathType for Microsoft Add-in&quot;,&quot;version&quot;:&quot;v3.20.0&quot;}" title="x not stretchy left parenthesis t not stretchy right parenthesis equals s open parentheses t minus tau not stretchy left parenthesis t not stretchy right parenthesi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i&gt;x&lt;/mi&gt;&lt;mo stretchy=\&quot;false\&quot;&gt;(&lt;/mo&gt;&lt;mi&gt;t&lt;/mi&gt;&lt;mo stretchy=\&quot;false\&quot;&gt;)&lt;/mo&gt;&lt;mo&gt;=&lt;/mo&gt;&lt;mi&gt;s&lt;/mi&gt;&lt;mfenced wrs:valign=\&quot;middle\&quot;&gt;&lt;mrow&gt;&lt;mi&gt;t&lt;/mi&gt;&lt;mo&gt;−&lt;/mo&gt;&lt;mi&gt;τ&lt;/mi&gt;&lt;mo stretchy=\&quot;false\&quot;&gt;(&lt;/mo&gt;&lt;mi&gt;t&lt;/mi&gt;&lt;mo stretchy=\&quot;false\&quot;&gt;)&lt;/mo&gt;&lt;/mrow&gt;&lt;/mfenced&gt;&lt;/mrow&gt;&lt;/math&gt;&quot;,&quot;origin&quot;:&quot;MathType for Microsoft Add-in&quot;,&quot;version&quot;:&quot;v3.20.0&quot;}" title="x not stretchy left parenthesis t not stretchy right parenthesis equals s open parentheses t minus tau not stretchy left parenthesis t not stretchy right parenthesis close parentheses"/>
                    <pic:cNvPicPr/>
                  </pic:nvPicPr>
                  <pic:blipFill>
                    <a:blip r:embed="rId559" cstate="print">
                      <a:extLst>
                        <a:ext uri="{28A0092B-C50C-407E-A947-70E740481C1C}">
                          <a14:useLocalDpi xmlns:a14="http://schemas.microsoft.com/office/drawing/2010/main" val="0"/>
                        </a:ext>
                      </a:extLst>
                    </a:blip>
                    <a:stretch>
                      <a:fillRect/>
                    </a:stretch>
                  </pic:blipFill>
                  <pic:spPr>
                    <a:xfrm>
                      <a:off x="0" y="0"/>
                      <a:ext cx="1223264" cy="142240"/>
                    </a:xfrm>
                    <a:prstGeom prst="rect">
                      <a:avLst/>
                    </a:prstGeom>
                  </pic:spPr>
                </pic:pic>
              </a:graphicData>
            </a:graphic>
          </wp:inline>
        </w:drawing>
      </w:r>
      <w:r w:rsidRPr="003C066E">
        <w:t xml:space="preserve"> may be written after some algebra as</w:t>
      </w:r>
    </w:p>
    <w:p w:rsidR="00894722" w:rsidRPr="003C066E" w:rsidRDefault="00894722" w:rsidP="00CB44D5"/>
    <w:p w:rsidR="00894722" w:rsidRPr="003C066E" w:rsidRDefault="00894722" w:rsidP="00CB44D5">
      <w:r w:rsidRPr="003C066E">
        <w:tab/>
      </w:r>
      <w:r>
        <w:rPr>
          <w:noProof/>
          <w:position w:val="-13"/>
        </w:rPr>
        <w:drawing>
          <wp:inline distT="0" distB="0" distL="0" distR="0" wp14:anchorId="5A77BB8F" wp14:editId="3E6342A1">
            <wp:extent cx="1308608" cy="254000"/>
            <wp:effectExtent l="0" t="0" r="0" b="0"/>
            <wp:docPr id="2134464668" name="Picture 1" descr="{&quot;mathml&quot;:&quot;&lt;math style=\&quot;font-family:stix;font-size:12px;\&quot;&gt;&lt;mrow&gt;&lt;mi&gt;x&lt;/mi&gt;&lt;mo stretchy=\&quot;false\&quot;&gt;(&lt;/mo&gt;&lt;mi&gt;t&lt;/mi&gt;&lt;mo stretchy=\&quot;false\&quot;&gt;)&lt;/mo&gt;&lt;mo&gt;=&lt;/mo&gt;&lt;mi&gt;s&lt;/mi&gt;&lt;mfenced close=\&quot;]\&quot; open=\&quot;[\&quot; wrs:valign=\&quot;middle\&quot;&gt;&lt;mrow&gt;&lt;msub&gt;&lt;mi&gt;γ&lt;/mi&gt;&lt;mn&gt;0&lt;/mn&gt;&lt;/msub&gt;&lt;mo stretchy=\&quot;false\&quot;&gt;(&lt;/mo&gt;&lt;mi&gt;t&lt;/mi&gt;&lt;mo&gt;−&lt;/mo&gt;&lt;msub&gt;&lt;mi&gt;τ&lt;/mi&gt;&lt;mn&gt;0&lt;/mn&gt;&lt;/msub&gt;&lt;mo stretchy=\&quot;false\&quot;&gt;)&lt;/mo&gt;&lt;/mrow&gt;&lt;/mfenced&gt;&lt;/mrow&gt;&lt;/math&gt;&quot;,&quot;origin&quot;:&quot;MathType for Microsoft Add-in&quot;,&quot;version&quot;:&quot;v3.20.0&quot;}" title="x not stretchy left parenthesis t not stretchy right parenthesis equals s open square brackets gamma subscript 0 not stretchy left parenthesis t minus tau subscript 0 not stretchy right parenthesis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x&lt;/mi&gt;&lt;mo stretchy=\&quot;false\&quot;&gt;(&lt;/mo&gt;&lt;mi&gt;t&lt;/mi&gt;&lt;mo stretchy=\&quot;false\&quot;&gt;)&lt;/mo&gt;&lt;mo&gt;=&lt;/mo&gt;&lt;mi&gt;s&lt;/mi&gt;&lt;mfenced close=\&quot;]\&quot; open=\&quot;[\&quot; wrs:valign=\&quot;middle\&quot;&gt;&lt;mrow&gt;&lt;msub&gt;&lt;mi&gt;γ&lt;/mi&gt;&lt;mn&gt;0&lt;/mn&gt;&lt;/msub&gt;&lt;mo stretchy=\&quot;false\&quot;&gt;(&lt;/mo&gt;&lt;mi&gt;t&lt;/mi&gt;&lt;mo&gt;−&lt;/mo&gt;&lt;msub&gt;&lt;mi&gt;τ&lt;/mi&gt;&lt;mn&gt;0&lt;/mn&gt;&lt;/msub&gt;&lt;mo stretchy=\&quot;false\&quot;&gt;)&lt;/mo&gt;&lt;/mrow&gt;&lt;/mfenced&gt;&lt;/mrow&gt;&lt;/math&gt;&quot;,&quot;origin&quot;:&quot;MathType for Microsoft Add-in&quot;,&quot;version&quot;:&quot;v3.20.0&quot;}" title="x not stretchy left parenthesis t not stretchy right parenthesis equals s open square brackets gamma subscript 0 not stretchy left parenthesis t minus tau subscript 0 not stretchy right parenthesis close square brackets"/>
                    <pic:cNvPicPr/>
                  </pic:nvPicPr>
                  <pic:blipFill>
                    <a:blip r:embed="rId560" cstate="print">
                      <a:extLst>
                        <a:ext uri="{28A0092B-C50C-407E-A947-70E740481C1C}">
                          <a14:useLocalDpi xmlns:a14="http://schemas.microsoft.com/office/drawing/2010/main" val="0"/>
                        </a:ext>
                      </a:extLst>
                    </a:blip>
                    <a:stretch>
                      <a:fillRect/>
                    </a:stretch>
                  </pic:blipFill>
                  <pic:spPr>
                    <a:xfrm>
                      <a:off x="0" y="0"/>
                      <a:ext cx="1308608" cy="25400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174</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where the </w:t>
      </w:r>
      <w:r w:rsidRPr="003C066E">
        <w:rPr>
          <w:i/>
        </w:rPr>
        <w:t>time compression/dialation factor</w:t>
      </w:r>
      <w:r w:rsidRPr="003C066E">
        <w:t xml:space="preserve"> is</w:t>
      </w:r>
    </w:p>
    <w:p w:rsidR="00894722" w:rsidRPr="003C066E" w:rsidRDefault="00894722" w:rsidP="00CB44D5"/>
    <w:p w:rsidR="00894722" w:rsidRPr="003C066E" w:rsidRDefault="00894722" w:rsidP="00CB44D5">
      <w:r w:rsidRPr="003C066E">
        <w:tab/>
      </w:r>
      <w:r>
        <w:rPr>
          <w:noProof/>
          <w:position w:val="-31"/>
        </w:rPr>
        <w:drawing>
          <wp:inline distT="0" distB="0" distL="0" distR="0" wp14:anchorId="00FFE0A0" wp14:editId="73590E33">
            <wp:extent cx="912368" cy="501904"/>
            <wp:effectExtent l="0" t="0" r="0" b="0"/>
            <wp:docPr id="2134464669" name="Picture 1" descr="{&quot;mathml&quot;:&quot;&lt;math style=\&quot;font-family:stix;font-size:12px;\&quot;&gt;&lt;mrow&gt;&lt;msub&gt;&lt;mi&gt;γ&lt;/mi&gt;&lt;mn&gt;0&lt;/mn&gt;&lt;/msub&gt;&lt;mo&gt;=&lt;/mo&gt;&lt;mfrac&gt;&lt;mrow&gt;&lt;mn&gt;1&lt;/mn&gt;&lt;mo&gt;−&lt;/mo&gt;&lt;msub&gt;&lt;mover accent=\&quot;true\&quot;&gt;&lt;mi&gt;R&lt;/mi&gt;&lt;mo&gt;˙&lt;/mo&gt;&lt;/mover&gt;&lt;mn&gt;0&lt;/mn&gt;&lt;/msub&gt;&lt;mo&gt;/&lt;/mo&gt;&lt;mi&gt;c&lt;/mi&gt;&lt;/mrow&gt;&lt;mrow&gt;&lt;mn&gt;1&lt;/mn&gt;&lt;mo&gt;+&lt;/mo&gt;&lt;msub&gt;&lt;mover accent=\&quot;true\&quot;&gt;&lt;mi&gt;R&lt;/mi&gt;&lt;mo&gt;˙&lt;/mo&gt;&lt;/mover&gt;&lt;mn&gt;0&lt;/mn&gt;&lt;/msub&gt;&lt;mo&gt;/&lt;/mo&gt;&lt;mi&gt;c&lt;/mi&gt;&lt;/mrow&gt;&lt;/mfrac&gt;&lt;/mrow&gt;&lt;/math&gt;&quot;,&quot;origin&quot;:&quot;MathType for Microsoft Add-in&quot;,&quot;version&quot;:&quot;v3.20.0&quot;}" title="gamma subscript 0 equals fraction numerator 1 minus R with dot on top subscript 0 divided by c over denominator 1 plus R with dot on top subscript 0 divided by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γ&lt;/mi&gt;&lt;mn&gt;0&lt;/mn&gt;&lt;/msub&gt;&lt;mo&gt;=&lt;/mo&gt;&lt;mfrac&gt;&lt;mrow&gt;&lt;mn&gt;1&lt;/mn&gt;&lt;mo&gt;−&lt;/mo&gt;&lt;msub&gt;&lt;mover accent=\&quot;true\&quot;&gt;&lt;mi&gt;R&lt;/mi&gt;&lt;mo&gt;˙&lt;/mo&gt;&lt;/mover&gt;&lt;mn&gt;0&lt;/mn&gt;&lt;/msub&gt;&lt;mo&gt;/&lt;/mo&gt;&lt;mi&gt;c&lt;/mi&gt;&lt;/mrow&gt;&lt;mrow&gt;&lt;mn&gt;1&lt;/mn&gt;&lt;mo&gt;+&lt;/mo&gt;&lt;msub&gt;&lt;mover accent=\&quot;true\&quot;&gt;&lt;mi&gt;R&lt;/mi&gt;&lt;mo&gt;˙&lt;/mo&gt;&lt;/mover&gt;&lt;mn&gt;0&lt;/mn&gt;&lt;/msub&gt;&lt;mo&gt;/&lt;/mo&gt;&lt;mi&gt;c&lt;/mi&gt;&lt;/mrow&gt;&lt;/mfrac&gt;&lt;/mrow&gt;&lt;/math&gt;&quot;,&quot;origin&quot;:&quot;MathType for Microsoft Add-in&quot;,&quot;version&quot;:&quot;v3.20.0&quot;}" title="gamma subscript 0 equals fraction numerator 1 minus R with dot on top subscript 0 divided by c over denominator 1 plus R with dot on top subscript 0 divided by c end fraction"/>
                    <pic:cNvPicPr/>
                  </pic:nvPicPr>
                  <pic:blipFill>
                    <a:blip r:embed="rId561" cstate="print">
                      <a:extLst>
                        <a:ext uri="{28A0092B-C50C-407E-A947-70E740481C1C}">
                          <a14:useLocalDpi xmlns:a14="http://schemas.microsoft.com/office/drawing/2010/main" val="0"/>
                        </a:ext>
                      </a:extLst>
                    </a:blip>
                    <a:stretch>
                      <a:fillRect/>
                    </a:stretch>
                  </pic:blipFill>
                  <pic:spPr>
                    <a:xfrm>
                      <a:off x="0" y="0"/>
                      <a:ext cx="912368" cy="501904"/>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175</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The expression () leads to the most general form of the ambiguity function.  A number of specializations may be made.  </w:t>
      </w:r>
    </w:p>
    <w:p w:rsidR="00894722" w:rsidRPr="003C066E" w:rsidRDefault="00894722" w:rsidP="00CB44D5"/>
    <w:p w:rsidR="00894722" w:rsidRPr="003C066E" w:rsidRDefault="00894722" w:rsidP="00CB44D5"/>
    <w:p w:rsidR="00894722" w:rsidRPr="003C066E" w:rsidRDefault="00894722" w:rsidP="00CB44D5">
      <w:r w:rsidRPr="003C066E">
        <w:t>For velocities of interest</w:t>
      </w:r>
    </w:p>
    <w:p w:rsidR="00894722" w:rsidRPr="003C066E" w:rsidRDefault="00894722" w:rsidP="00CB44D5"/>
    <w:p w:rsidR="00894722" w:rsidRPr="003C066E" w:rsidRDefault="00894722" w:rsidP="00CB44D5">
      <w:r w:rsidRPr="003C066E">
        <w:tab/>
      </w:r>
      <w:r>
        <w:rPr>
          <w:noProof/>
          <w:position w:val="-17"/>
        </w:rPr>
        <w:drawing>
          <wp:inline distT="0" distB="0" distL="0" distR="0" wp14:anchorId="3A829D96" wp14:editId="3FE44774">
            <wp:extent cx="530352" cy="414528"/>
            <wp:effectExtent l="0" t="0" r="0" b="0"/>
            <wp:docPr id="2134464670" name="Picture 1" descr="{&quot;mathml&quot;:&quot;&lt;math style=\&quot;font-family:stix;font-size:12px;\&quot;&gt;&lt;mrow&gt;&lt;mfrac&gt;&lt;mrow&gt;&lt;msub&gt;&lt;mover accent=\&quot;true\&quot;&gt;&lt;mi&gt;R&lt;/mi&gt;&lt;mo&gt;˙&lt;/mo&gt;&lt;/mover&gt;&lt;mn&gt;0&lt;/mn&gt;&lt;/msub&gt;&lt;/mrow&gt;&lt;mi&gt;c&lt;/mi&gt;&lt;/mfrac&gt;&lt;mo&gt;≪&lt;/mo&gt;&lt;mn&gt;1&lt;/mn&gt;&lt;/mrow&gt;&lt;/math&gt;&quot;,&quot;origin&quot;:&quot;MathType for Microsoft Add-in&quot;,&quot;version&quot;:&quot;v3.20.0&quot;}" title="fraction numerator R with dot on top subscript 0 over denominator c end fraction much less-tha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frac&gt;&lt;mrow&gt;&lt;msub&gt;&lt;mover accent=\&quot;true\&quot;&gt;&lt;mi&gt;R&lt;/mi&gt;&lt;mo&gt;˙&lt;/mo&gt;&lt;/mover&gt;&lt;mn&gt;0&lt;/mn&gt;&lt;/msub&gt;&lt;/mrow&gt;&lt;mi&gt;c&lt;/mi&gt;&lt;/mfrac&gt;&lt;mo&gt;≪&lt;/mo&gt;&lt;mn&gt;1&lt;/mn&gt;&lt;/mrow&gt;&lt;/math&gt;&quot;,&quot;origin&quot;:&quot;MathType for Microsoft Add-in&quot;,&quot;version&quot;:&quot;v3.20.0&quot;}" title="fraction numerator R with dot on top subscript 0 over denominator c end fraction much less-than 1"/>
                    <pic:cNvPicPr/>
                  </pic:nvPicPr>
                  <pic:blipFill>
                    <a:blip r:embed="rId562" cstate="print">
                      <a:extLst>
                        <a:ext uri="{28A0092B-C50C-407E-A947-70E740481C1C}">
                          <a14:useLocalDpi xmlns:a14="http://schemas.microsoft.com/office/drawing/2010/main" val="0"/>
                        </a:ext>
                      </a:extLst>
                    </a:blip>
                    <a:stretch>
                      <a:fillRect/>
                    </a:stretch>
                  </pic:blipFill>
                  <pic:spPr>
                    <a:xfrm>
                      <a:off x="0" y="0"/>
                      <a:ext cx="530352" cy="414528"/>
                    </a:xfrm>
                    <a:prstGeom prst="rect">
                      <a:avLst/>
                    </a:prstGeom>
                  </pic:spPr>
                </pic:pic>
              </a:graphicData>
            </a:graphic>
          </wp:inline>
        </w:drawing>
      </w:r>
    </w:p>
    <w:p w:rsidR="00894722" w:rsidRPr="003C066E" w:rsidRDefault="00894722" w:rsidP="00CB44D5">
      <w:r w:rsidRPr="003C066E">
        <w:t>thus</w:t>
      </w:r>
    </w:p>
    <w:p w:rsidR="00894722" w:rsidRPr="003C066E" w:rsidRDefault="00894722" w:rsidP="00CB44D5"/>
    <w:p w:rsidR="00894722" w:rsidRPr="003C066E" w:rsidRDefault="00894722" w:rsidP="00CB44D5">
      <w:r w:rsidRPr="003C066E">
        <w:tab/>
      </w:r>
      <w:r>
        <w:rPr>
          <w:noProof/>
          <w:position w:val="-17"/>
        </w:rPr>
        <w:drawing>
          <wp:inline distT="0" distB="0" distL="0" distR="0" wp14:anchorId="3395FD51" wp14:editId="1C23CD8A">
            <wp:extent cx="1379728" cy="414528"/>
            <wp:effectExtent l="0" t="0" r="0" b="0"/>
            <wp:docPr id="2134464671" name="Picture 1" descr="{&quot;mathml&quot;:&quot;&lt;math style=\&quot;font-family:stix;font-size:12px;\&quot;&gt;&lt;mrow&gt;&lt;msub&gt;&lt;mi&gt;γ&lt;/mi&gt;&lt;mn&gt;0&lt;/mn&gt;&lt;/msub&gt;&lt;mo&gt;≈&lt;/mo&gt;&lt;mn&gt;1&lt;/mn&gt;&lt;mo&gt;−&lt;/mo&gt;&lt;mfrac&gt;&lt;mrow&gt;&lt;mn&gt;2&lt;/mn&gt;&lt;msub&gt;&lt;mover accent=\&quot;true\&quot;&gt;&lt;mi&gt;R&lt;/mi&gt;&lt;mo&gt;˙&lt;/mo&gt;&lt;/mover&gt;&lt;mn&gt;0&lt;/mn&gt;&lt;/msub&gt;&lt;/mrow&gt;&lt;mi&gt;c&lt;/mi&gt;&lt;/mfrac&gt;&lt;mo&gt;=&lt;/mo&gt;&lt;mn&gt;1&lt;/mn&gt;&lt;mo&gt;−&lt;/mo&gt;&lt;msub&gt;&lt;mi&gt;δ&lt;/mi&gt;&lt;mn&gt;0&lt;/mn&gt;&lt;/msub&gt;&lt;/mrow&gt;&lt;/math&gt;&quot;,&quot;origin&quot;:&quot;MathType for Microsoft Add-in&quot;,&quot;version&quot;:&quot;v3.20.0&quot;}" title="gamma subscript 0 almost equal to 1 minus fraction numerator 2 R with dot on top subscript 0 over denominator c end fraction equals 1 minus delta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γ&lt;/mi&gt;&lt;mn&gt;0&lt;/mn&gt;&lt;/msub&gt;&lt;mo&gt;≈&lt;/mo&gt;&lt;mn&gt;1&lt;/mn&gt;&lt;mo&gt;−&lt;/mo&gt;&lt;mfrac&gt;&lt;mrow&gt;&lt;mn&gt;2&lt;/mn&gt;&lt;msub&gt;&lt;mover accent=\&quot;true\&quot;&gt;&lt;mi&gt;R&lt;/mi&gt;&lt;mo&gt;˙&lt;/mo&gt;&lt;/mover&gt;&lt;mn&gt;0&lt;/mn&gt;&lt;/msub&gt;&lt;/mrow&gt;&lt;mi&gt;c&lt;/mi&gt;&lt;/mfrac&gt;&lt;mo&gt;=&lt;/mo&gt;&lt;mn&gt;1&lt;/mn&gt;&lt;mo&gt;−&lt;/mo&gt;&lt;msub&gt;&lt;mi&gt;δ&lt;/mi&gt;&lt;mn&gt;0&lt;/mn&gt;&lt;/msub&gt;&lt;/mrow&gt;&lt;/math&gt;&quot;,&quot;origin&quot;:&quot;MathType for Microsoft Add-in&quot;,&quot;version&quot;:&quot;v3.20.0&quot;}" title="gamma subscript 0 almost equal to 1 minus fraction numerator 2 R with dot on top subscript 0 over denominator c end fraction equals 1 minus delta subscript 0"/>
                    <pic:cNvPicPr/>
                  </pic:nvPicPr>
                  <pic:blipFill>
                    <a:blip r:embed="rId563" cstate="print">
                      <a:extLst>
                        <a:ext uri="{28A0092B-C50C-407E-A947-70E740481C1C}">
                          <a14:useLocalDpi xmlns:a14="http://schemas.microsoft.com/office/drawing/2010/main" val="0"/>
                        </a:ext>
                      </a:extLst>
                    </a:blip>
                    <a:stretch>
                      <a:fillRect/>
                    </a:stretch>
                  </pic:blipFill>
                  <pic:spPr>
                    <a:xfrm>
                      <a:off x="0" y="0"/>
                      <a:ext cx="1379728" cy="414528"/>
                    </a:xfrm>
                    <a:prstGeom prst="rect">
                      <a:avLst/>
                    </a:prstGeom>
                  </pic:spPr>
                </pic:pic>
              </a:graphicData>
            </a:graphic>
          </wp:inline>
        </w:drawing>
      </w:r>
    </w:p>
    <w:p w:rsidR="00894722" w:rsidRPr="003C066E" w:rsidRDefault="00894722" w:rsidP="00CB44D5">
      <w:r w:rsidRPr="003C066E">
        <w:tab/>
      </w:r>
      <w:r>
        <w:rPr>
          <w:noProof/>
          <w:position w:val="-17"/>
        </w:rPr>
        <w:drawing>
          <wp:inline distT="0" distB="0" distL="0" distR="0" wp14:anchorId="2490FB0E" wp14:editId="68FC0C58">
            <wp:extent cx="609600" cy="414528"/>
            <wp:effectExtent l="0" t="0" r="0" b="0"/>
            <wp:docPr id="2134464672" name="Picture 1" descr="{&quot;mathml&quot;:&quot;&lt;math style=\&quot;font-family:stix;font-size:12px;\&quot;&gt;&lt;mrow&gt;&lt;msub&gt;&lt;mi&gt;δ&lt;/mi&gt;&lt;mn&gt;0&lt;/mn&gt;&lt;/msub&gt;&lt;mo&gt;=&lt;/mo&gt;&lt;mfrac&gt;&lt;mrow&gt;&lt;mn&gt;2&lt;/mn&gt;&lt;msub&gt;&lt;mover accent=\&quot;true\&quot;&gt;&lt;mi&gt;R&lt;/mi&gt;&lt;mo&gt;˙&lt;/mo&gt;&lt;/mover&gt;&lt;mn&gt;0&lt;/mn&gt;&lt;/msub&gt;&lt;/mrow&gt;&lt;mi&gt;c&lt;/mi&gt;&lt;/mfrac&gt;&lt;/mrow&gt;&lt;/math&gt;&quot;,&quot;origin&quot;:&quot;MathType for Microsoft Add-in&quot;,&quot;version&quot;:&quot;v3.20.0&quot;}" title="delta subscript 0 equals fraction numerator 2 R with dot on top subscript 0 over denominator c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sub&gt;&lt;mi&gt;δ&lt;/mi&gt;&lt;mn&gt;0&lt;/mn&gt;&lt;/msub&gt;&lt;mo&gt;=&lt;/mo&gt;&lt;mfrac&gt;&lt;mrow&gt;&lt;mn&gt;2&lt;/mn&gt;&lt;msub&gt;&lt;mover accent=\&quot;true\&quot;&gt;&lt;mi&gt;R&lt;/mi&gt;&lt;mo&gt;˙&lt;/mo&gt;&lt;/mover&gt;&lt;mn&gt;0&lt;/mn&gt;&lt;/msub&gt;&lt;/mrow&gt;&lt;mi&gt;c&lt;/mi&gt;&lt;/mfrac&gt;&lt;/mrow&gt;&lt;/math&gt;&quot;,&quot;origin&quot;:&quot;MathType for Microsoft Add-in&quot;,&quot;version&quot;:&quot;v3.20.0&quot;}" title="delta subscript 0 equals fraction numerator 2 R with dot on top subscript 0 over denominator c end fraction"/>
                    <pic:cNvPicPr/>
                  </pic:nvPicPr>
                  <pic:blipFill>
                    <a:blip r:embed="rId564" cstate="print">
                      <a:extLst>
                        <a:ext uri="{28A0092B-C50C-407E-A947-70E740481C1C}">
                          <a14:useLocalDpi xmlns:a14="http://schemas.microsoft.com/office/drawing/2010/main" val="0"/>
                        </a:ext>
                      </a:extLst>
                    </a:blip>
                    <a:stretch>
                      <a:fillRect/>
                    </a:stretch>
                  </pic:blipFill>
                  <pic:spPr>
                    <a:xfrm>
                      <a:off x="0" y="0"/>
                      <a:ext cx="609600" cy="414528"/>
                    </a:xfrm>
                    <a:prstGeom prst="rect">
                      <a:avLst/>
                    </a:prstGeom>
                  </pic:spPr>
                </pic:pic>
              </a:graphicData>
            </a:graphic>
          </wp:inline>
        </w:drawing>
      </w:r>
    </w:p>
    <w:p w:rsidR="00894722" w:rsidRPr="003C066E" w:rsidRDefault="00894722" w:rsidP="00CB44D5"/>
    <w:p w:rsidR="00894722" w:rsidRPr="003C066E" w:rsidRDefault="00894722" w:rsidP="00CB44D5">
      <w:r w:rsidRPr="003C066E">
        <w:t xml:space="preserve">The received signal may then be written as </w:t>
      </w:r>
    </w:p>
    <w:p w:rsidR="00894722" w:rsidRPr="003C066E" w:rsidRDefault="00894722" w:rsidP="00CB44D5"/>
    <w:p w:rsidR="00894722" w:rsidRPr="003C066E" w:rsidRDefault="00894722" w:rsidP="00CB44D5">
      <w:r w:rsidRPr="003C066E">
        <w:tab/>
      </w:r>
      <w:r>
        <w:rPr>
          <w:noProof/>
          <w:position w:val="-36"/>
        </w:rPr>
        <w:drawing>
          <wp:inline distT="0" distB="0" distL="0" distR="0" wp14:anchorId="28727804" wp14:editId="4A730872">
            <wp:extent cx="2322576" cy="579120"/>
            <wp:effectExtent l="0" t="0" r="0" b="0"/>
            <wp:docPr id="2134464673" name="Picture 1" descr="{&quot;mathml&quot;:&quot;&lt;math style=\&quot;font-family:stix;font-size:12px;\&quot;&gt;&lt;mtable wrs:columnalign=\&quot;relation\&quot;&gt;&lt;mtr&gt;&lt;mtd&gt;&lt;mi&gt;x&lt;/mi&gt;&lt;mo stretchy=\&quot;false\&quot;&gt;(&lt;/mo&gt;&lt;mi&gt;t&lt;/mi&gt;&lt;mo stretchy=\&quot;false\&quot;&gt;)&lt;/mo&gt;&lt;mo&gt;=&lt;/mo&gt;&lt;mi&gt;s&lt;/mi&gt;&lt;mfenced close=\&quot;]\&quot; open=\&quot;[\&quot; wrs:valign=\&quot;middle\&quot;&gt;&lt;mrow&gt;&lt;mo stretchy=\&quot;false\&quot;&gt;(&lt;/mo&gt;&lt;mn&gt;1&lt;/mn&gt;&lt;mo&gt;−&lt;/mo&gt;&lt;msub&gt;&lt;mi&gt;δ&lt;/mi&gt;&lt;mn&gt;0&lt;/mn&gt;&lt;/msub&gt;&lt;mo stretchy=\&quot;false\&quot;&gt;)&lt;/mo&gt;&lt;mo stretchy=\&quot;false\&quot;&gt;(&lt;/mo&gt;&lt;mi&gt;t&lt;/mi&gt;&lt;mo&gt;−&lt;/mo&gt;&lt;msub&gt;&lt;mi&gt;τ&lt;/mi&gt;&lt;mn&gt;0&lt;/mn&gt;&lt;/msub&gt;&lt;mo stretchy=\&quot;false\&quot;&gt;)&lt;/mo&gt;&lt;/mrow&gt;&lt;/mfenced&gt;&lt;/mtd&gt;&lt;/mtr&gt;&lt;mtr&gt;&lt;mtd&gt;&lt;mo&gt;=&lt;/mo&gt;&lt;mi&gt;p&lt;/mi&gt;&lt;mo stretchy=\&quot;false\&quot;&gt;(&lt;/mo&gt;&lt;mi&gt;t&lt;/mi&gt;&lt;mo&gt;−&lt;/mo&gt;&lt;mi&gt;t&lt;/mi&gt;&lt;msub&gt;&lt;mi&gt;δ&lt;/mi&gt;&lt;mn&gt;0&lt;/mn&gt;&lt;/msub&gt;&lt;mo&gt;−&lt;/mo&gt;&lt;msub&gt;&lt;mi&gt;τ&lt;/mi&gt;&lt;mn&gt;0&lt;/mn&gt;&lt;/msub&gt;&lt;mo stretchy=\&quot;false\&quot;&gt;)&lt;/mo&gt;&lt;msup&gt;&lt;mi&gt;e&lt;/mi&gt;&lt;mrow&gt;&lt;mi&gt;j&lt;/mi&gt;&lt;mn&gt;2&lt;/mn&gt;&lt;mi&gt;π&lt;/mi&gt;&lt;msub&gt;&lt;mi&gt;f&lt;/mi&gt;&lt;mn&gt;0&lt;/mn&gt;&lt;/msub&gt;&lt;mo stretchy=\&quot;false\&quot;&gt;(&lt;/mo&gt;&lt;mn&gt;1&lt;/mn&gt;&lt;mo&gt;−&lt;/mo&gt;&lt;msub&gt;&lt;mi&gt;δ&lt;/mi&gt;&lt;mn&gt;0&lt;/mn&gt;&lt;/msub&gt;&lt;mo stretchy=\&quot;false\&quot;&gt;)&lt;/mo&gt;&lt;mi&gt;t&lt;/mi&gt;&lt;/mrow&gt;&lt;/msup&gt;&lt;/mtd&gt;&lt;/mtr&gt;&lt;/mtable&gt;&lt;/math&gt;&quot;,&quot;origin&quot;:&quot;MathType for Microsoft Add-in&quot;,&quot;version&quot;:&quot;v3.20.0&quot;}" title="table row cell x not stretchy left parenthesis t not stretchy right parenthesis equals s open square brackets not stretchy left parenthesis 1 minus delta subscript 0 not stretchy right parenthesis not stretchy left parenthesis t minus tau subscript 0 not stretchy right parenthesis close square brackets end cell row cell equals p not stretchy left parenthesis t minus t delta subscript 0 minus tau subscript 0 not stretchy right parenthesis e to the power of j 2 pi f subscript 0 not stretchy left parenthesis 1 minus delta subscript 0 not stretchy right parenthesis t end exponent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table wrs:columnalign=\&quot;relation\&quot;&gt;&lt;mtr&gt;&lt;mtd&gt;&lt;mi&gt;x&lt;/mi&gt;&lt;mo stretchy=\&quot;false\&quot;&gt;(&lt;/mo&gt;&lt;mi&gt;t&lt;/mi&gt;&lt;mo stretchy=\&quot;false\&quot;&gt;)&lt;/mo&gt;&lt;mo&gt;=&lt;/mo&gt;&lt;mi&gt;s&lt;/mi&gt;&lt;mfenced close=\&quot;]\&quot; open=\&quot;[\&quot; wrs:valign=\&quot;middle\&quot;&gt;&lt;mrow&gt;&lt;mo stretchy=\&quot;false\&quot;&gt;(&lt;/mo&gt;&lt;mn&gt;1&lt;/mn&gt;&lt;mo&gt;−&lt;/mo&gt;&lt;msub&gt;&lt;mi&gt;δ&lt;/mi&gt;&lt;mn&gt;0&lt;/mn&gt;&lt;/msub&gt;&lt;mo stretchy=\&quot;false\&quot;&gt;)&lt;/mo&gt;&lt;mo stretchy=\&quot;false\&quot;&gt;(&lt;/mo&gt;&lt;mi&gt;t&lt;/mi&gt;&lt;mo&gt;−&lt;/mo&gt;&lt;msub&gt;&lt;mi&gt;τ&lt;/mi&gt;&lt;mn&gt;0&lt;/mn&gt;&lt;/msub&gt;&lt;mo stretchy=\&quot;false\&quot;&gt;)&lt;/mo&gt;&lt;/mrow&gt;&lt;/mfenced&gt;&lt;/mtd&gt;&lt;/mtr&gt;&lt;mtr&gt;&lt;mtd&gt;&lt;mo&gt;=&lt;/mo&gt;&lt;mi&gt;p&lt;/mi&gt;&lt;mo stretchy=\&quot;false\&quot;&gt;(&lt;/mo&gt;&lt;mi&gt;t&lt;/mi&gt;&lt;mo&gt;−&lt;/mo&gt;&lt;mi&gt;t&lt;/mi&gt;&lt;msub&gt;&lt;mi&gt;δ&lt;/mi&gt;&lt;mn&gt;0&lt;/mn&gt;&lt;/msub&gt;&lt;mo&gt;−&lt;/mo&gt;&lt;msub&gt;&lt;mi&gt;τ&lt;/mi&gt;&lt;mn&gt;0&lt;/mn&gt;&lt;/msub&gt;&lt;mo stretchy=\&quot;false\&quot;&gt;)&lt;/mo&gt;&lt;msup&gt;&lt;mi&gt;e&lt;/mi&gt;&lt;mrow&gt;&lt;mi&gt;j&lt;/mi&gt;&lt;mn&gt;2&lt;/mn&gt;&lt;mi&gt;π&lt;/mi&gt;&lt;msub&gt;&lt;mi&gt;f&lt;/mi&gt;&lt;mn&gt;0&lt;/mn&gt;&lt;/msub&gt;&lt;mo stretchy=\&quot;false\&quot;&gt;(&lt;/mo&gt;&lt;mn&gt;1&lt;/mn&gt;&lt;mo&gt;−&lt;/mo&gt;&lt;msub&gt;&lt;mi&gt;δ&lt;/mi&gt;&lt;mn&gt;0&lt;/mn&gt;&lt;/msub&gt;&lt;mo stretchy=\&quot;false\&quot;&gt;)&lt;/mo&gt;&lt;mi&gt;t&lt;/mi&gt;&lt;/mrow&gt;&lt;/msup&gt;&lt;/mtd&gt;&lt;/mtr&gt;&lt;/mtable&gt;&lt;/math&gt;&quot;,&quot;origin&quot;:&quot;MathType for Microsoft Add-in&quot;,&quot;version&quot;:&quot;v3.20.0&quot;}" title="table row cell x not stretchy left parenthesis t not stretchy right parenthesis equals s open square brackets not stretchy left parenthesis 1 minus delta subscript 0 not stretchy right parenthesis not stretchy left parenthesis t minus tau subscript 0 not stretchy right parenthesis close square brackets end cell row cell equals p not stretchy left parenthesis t minus t delta subscript 0 minus tau subscript 0 not stretchy right parenthesis e to the power of j 2 pi f subscript 0 not stretchy left parenthesis 1 minus delta subscript 0 not stretchy right parenthesis t end exponent end cell end table"/>
                    <pic:cNvPicPr/>
                  </pic:nvPicPr>
                  <pic:blipFill>
                    <a:blip r:embed="rId565" cstate="print">
                      <a:extLst>
                        <a:ext uri="{28A0092B-C50C-407E-A947-70E740481C1C}">
                          <a14:useLocalDpi xmlns:a14="http://schemas.microsoft.com/office/drawing/2010/main" val="0"/>
                        </a:ext>
                      </a:extLst>
                    </a:blip>
                    <a:stretch>
                      <a:fillRect/>
                    </a:stretch>
                  </pic:blipFill>
                  <pic:spPr>
                    <a:xfrm>
                      <a:off x="0" y="0"/>
                      <a:ext cx="2322576" cy="57912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176</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where we have assumed </w:t>
      </w:r>
      <w:r>
        <w:rPr>
          <w:noProof/>
          <w:position w:val="-10"/>
        </w:rPr>
        <w:drawing>
          <wp:inline distT="0" distB="0" distL="0" distR="0" wp14:anchorId="3A17D2D5" wp14:editId="3F0011EA">
            <wp:extent cx="1007872" cy="170688"/>
            <wp:effectExtent l="0" t="0" r="0" b="0"/>
            <wp:docPr id="2134464674" name="Picture 1" descr="{&quot;mathml&quot;:&quot;&lt;math display=\&quot;block\&quot; style=\&quot;font-family:stix;font-size:12px;\&quot;&gt;&lt;mrow&gt;&lt;mo stretchy=\&quot;false\&quot;&gt;(&lt;/mo&gt;&lt;mn&gt;1&lt;/mn&gt;&lt;mo&gt;−&lt;/mo&gt;&lt;msub&gt;&lt;mi&gt;δ&lt;/mi&gt;&lt;mn&gt;0&lt;/mn&gt;&lt;/msub&gt;&lt;mo stretchy=\&quot;false\&quot;&gt;)&lt;/mo&gt;&lt;msub&gt;&lt;mi&gt;τ&lt;/mi&gt;&lt;mn&gt;0&lt;/mn&gt;&lt;/msub&gt;&lt;mo&gt;≈&lt;/mo&gt;&lt;msub&gt;&lt;mi&gt;τ&lt;/mi&gt;&lt;mn&gt;0&lt;/mn&gt;&lt;/msub&gt;&lt;/mrow&gt;&lt;/math&gt;&quot;,&quot;origin&quot;:&quot;MathType for Microsoft Add-in&quot;,&quot;version&quot;:&quot;v3.20.0&quot;}" title="not stretchy left parenthesis 1 minus delta subscript 0 not stretchy right parenthesis tau subscript 0 almost equal to tau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o stretchy=\&quot;false\&quot;&gt;(&lt;/mo&gt;&lt;mn&gt;1&lt;/mn&gt;&lt;mo&gt;−&lt;/mo&gt;&lt;msub&gt;&lt;mi&gt;δ&lt;/mi&gt;&lt;mn&gt;0&lt;/mn&gt;&lt;/msub&gt;&lt;mo stretchy=\&quot;false\&quot;&gt;)&lt;/mo&gt;&lt;msub&gt;&lt;mi&gt;τ&lt;/mi&gt;&lt;mn&gt;0&lt;/mn&gt;&lt;/msub&gt;&lt;mo&gt;≈&lt;/mo&gt;&lt;msub&gt;&lt;mi&gt;τ&lt;/mi&gt;&lt;mn&gt;0&lt;/mn&gt;&lt;/msub&gt;&lt;/mrow&gt;&lt;/math&gt;&quot;,&quot;origin&quot;:&quot;MathType for Microsoft Add-in&quot;,&quot;version&quot;:&quot;v3.20.0&quot;}" title="not stretchy left parenthesis 1 minus delta subscript 0 not stretchy right parenthesis tau subscript 0 almost equal to tau subscript 0"/>
                    <pic:cNvPicPr/>
                  </pic:nvPicPr>
                  <pic:blipFill>
                    <a:blip r:embed="rId566" cstate="print">
                      <a:extLst>
                        <a:ext uri="{28A0092B-C50C-407E-A947-70E740481C1C}">
                          <a14:useLocalDpi xmlns:a14="http://schemas.microsoft.com/office/drawing/2010/main" val="0"/>
                        </a:ext>
                      </a:extLst>
                    </a:blip>
                    <a:stretch>
                      <a:fillRect/>
                    </a:stretch>
                  </pic:blipFill>
                  <pic:spPr>
                    <a:xfrm>
                      <a:off x="0" y="0"/>
                      <a:ext cx="1007872" cy="170688"/>
                    </a:xfrm>
                    <a:prstGeom prst="rect">
                      <a:avLst/>
                    </a:prstGeom>
                  </pic:spPr>
                </pic:pic>
              </a:graphicData>
            </a:graphic>
          </wp:inline>
        </w:drawing>
      </w:r>
      <w:r w:rsidRPr="003C066E">
        <w:t xml:space="preserve">and disregard ed the carrier phase term </w:t>
      </w:r>
      <w:r>
        <w:rPr>
          <w:noProof/>
          <w:position w:val="-10"/>
        </w:rPr>
        <w:drawing>
          <wp:inline distT="0" distB="0" distL="0" distR="0" wp14:anchorId="00BC245D" wp14:editId="4CCBBBE8">
            <wp:extent cx="300736" cy="168656"/>
            <wp:effectExtent l="0" t="0" r="0" b="0"/>
            <wp:docPr id="2134464675" name="Picture 1" descr="{&quot;mathml&quot;:&quot;&lt;math display=\&quot;block\&quot; style=\&quot;font-family:stix;font-size:12px;\&quot;&gt;&lt;mrow&gt;&lt;msub&gt;&lt;mi&gt;τ&lt;/mi&gt;&lt;mn&gt;0&lt;/mn&gt;&lt;/msub&gt;&lt;msub&gt;&lt;mi&gt;f&lt;/mi&gt;&lt;mn&gt;0&lt;/mn&gt;&lt;/msub&gt;&lt;/mrow&gt;&lt;/math&gt;&quot;,&quot;origin&quot;:&quot;MathType for Microsoft Add-in&quot;,&quot;version&quot;:&quot;v3.20.0&quot;}" title="tau subscript 0 f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τ&lt;/mi&gt;&lt;mn&gt;0&lt;/mn&gt;&lt;/msub&gt;&lt;msub&gt;&lt;mi&gt;f&lt;/mi&gt;&lt;mn&gt;0&lt;/mn&gt;&lt;/msub&gt;&lt;/mrow&gt;&lt;/math&gt;&quot;,&quot;origin&quot;:&quot;MathType for Microsoft Add-in&quot;,&quot;version&quot;:&quot;v3.20.0&quot;}" title="tau subscript 0 f subscript 0"/>
                    <pic:cNvPicPr/>
                  </pic:nvPicPr>
                  <pic:blipFill>
                    <a:blip r:embed="rId567" cstate="print">
                      <a:extLst>
                        <a:ext uri="{28A0092B-C50C-407E-A947-70E740481C1C}">
                          <a14:useLocalDpi xmlns:a14="http://schemas.microsoft.com/office/drawing/2010/main" val="0"/>
                        </a:ext>
                      </a:extLst>
                    </a:blip>
                    <a:stretch>
                      <a:fillRect/>
                    </a:stretch>
                  </pic:blipFill>
                  <pic:spPr>
                    <a:xfrm>
                      <a:off x="0" y="0"/>
                      <a:ext cx="300736" cy="168656"/>
                    </a:xfrm>
                    <a:prstGeom prst="rect">
                      <a:avLst/>
                    </a:prstGeom>
                  </pic:spPr>
                </pic:pic>
              </a:graphicData>
            </a:graphic>
          </wp:inline>
        </w:drawing>
      </w:r>
      <w:r w:rsidRPr="003C066E">
        <w:t>which can be absorbed into the constant phase term.  It can be seen from () that there are two effects:</w:t>
      </w:r>
    </w:p>
    <w:p w:rsidR="00894722" w:rsidRPr="003C066E" w:rsidRDefault="00894722" w:rsidP="00CB44D5"/>
    <w:p w:rsidR="00894722" w:rsidRPr="003C066E" w:rsidRDefault="00894722" w:rsidP="00CB44D5">
      <w:r w:rsidRPr="003C066E">
        <w:t>1) a stretching or compression of the time axis of the complex envelope</w:t>
      </w:r>
    </w:p>
    <w:p w:rsidR="00894722" w:rsidRPr="003C066E" w:rsidRDefault="00894722" w:rsidP="00CB44D5">
      <w:r w:rsidRPr="003C066E">
        <w:t xml:space="preserve">2) a frequency shift of the carrier frequence equal to </w:t>
      </w:r>
      <w:r>
        <w:rPr>
          <w:noProof/>
          <w:position w:val="-10"/>
        </w:rPr>
        <w:drawing>
          <wp:inline distT="0" distB="0" distL="0" distR="0" wp14:anchorId="3EF48EFF" wp14:editId="471E982A">
            <wp:extent cx="591312" cy="168656"/>
            <wp:effectExtent l="0" t="0" r="0" b="0"/>
            <wp:docPr id="2134464676" name="Picture 1" descr="{&quot;mathml&quot;:&quot;&lt;math display=\&quot;block\&quot; style=\&quot;font-family:stix;font-size:12px;\&quot;&gt;&lt;mrow&gt;&lt;msub&gt;&lt;mi&gt;ν&lt;/mi&gt;&lt;mn&gt;0&lt;/mn&gt;&lt;/msub&gt;&lt;mo&gt;=&lt;/mo&gt;&lt;msub&gt;&lt;mi&gt;δ&lt;/mi&gt;&lt;mn&gt;0&lt;/mn&gt;&lt;/msub&gt;&lt;msub&gt;&lt;mi&gt;f&lt;/mi&gt;&lt;mn&gt;0&lt;/mn&gt;&lt;/msub&gt;&lt;/mrow&gt;&lt;/math&gt;&quot;,&quot;origin&quot;:&quot;MathType for Microsoft Add-in&quot;,&quot;version&quot;:&quot;v3.20.0&quot;}" title="nu subscript 0 equals delta subscript 0 f subscript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ν&lt;/mi&gt;&lt;mn&gt;0&lt;/mn&gt;&lt;/msub&gt;&lt;mo&gt;=&lt;/mo&gt;&lt;msub&gt;&lt;mi&gt;δ&lt;/mi&gt;&lt;mn&gt;0&lt;/mn&gt;&lt;/msub&gt;&lt;msub&gt;&lt;mi&gt;f&lt;/mi&gt;&lt;mn&gt;0&lt;/mn&gt;&lt;/msub&gt;&lt;/mrow&gt;&lt;/math&gt;&quot;,&quot;origin&quot;:&quot;MathType for Microsoft Add-in&quot;,&quot;version&quot;:&quot;v3.20.0&quot;}" title="nu subscript 0 equals delta subscript 0 f subscript 0"/>
                    <pic:cNvPicPr/>
                  </pic:nvPicPr>
                  <pic:blipFill>
                    <a:blip r:embed="rId568" cstate="print">
                      <a:extLst>
                        <a:ext uri="{28A0092B-C50C-407E-A947-70E740481C1C}">
                          <a14:useLocalDpi xmlns:a14="http://schemas.microsoft.com/office/drawing/2010/main" val="0"/>
                        </a:ext>
                      </a:extLst>
                    </a:blip>
                    <a:stretch>
                      <a:fillRect/>
                    </a:stretch>
                  </pic:blipFill>
                  <pic:spPr>
                    <a:xfrm>
                      <a:off x="0" y="0"/>
                      <a:ext cx="591312" cy="168656"/>
                    </a:xfrm>
                    <a:prstGeom prst="rect">
                      <a:avLst/>
                    </a:prstGeom>
                  </pic:spPr>
                </pic:pic>
              </a:graphicData>
            </a:graphic>
          </wp:inline>
        </w:drawing>
      </w:r>
      <w:r w:rsidRPr="003C066E">
        <w:t>.</w:t>
      </w:r>
    </w:p>
    <w:p w:rsidR="00894722" w:rsidRPr="003C066E" w:rsidRDefault="00894722" w:rsidP="00CB44D5"/>
    <w:p w:rsidR="00894722" w:rsidRPr="003C066E" w:rsidRDefault="00894722" w:rsidP="00CB44D5">
      <w:r w:rsidRPr="003C066E">
        <w:t>The first effect may be ignored if the waveform does not change appreciably over the maximum deviation time</w:t>
      </w:r>
      <w:r>
        <w:rPr>
          <w:noProof/>
          <w:position w:val="-15"/>
        </w:rPr>
        <w:drawing>
          <wp:inline distT="0" distB="0" distL="0" distR="0" wp14:anchorId="7BC060B1" wp14:editId="1E4A538C">
            <wp:extent cx="518160" cy="235712"/>
            <wp:effectExtent l="0" t="0" r="0" b="0"/>
            <wp:docPr id="2134464677" name="Picture 1" descr="{&quot;mathml&quot;:&quot;&lt;math display=\&quot;block\&quot; style=\&quot;font-family:stix;font-size:12px;\&quot;&gt;&lt;mrow&gt;&lt;msub&gt;&lt;mfenced close=\&quot;|\&quot; open=\&quot;\&quot; wrs:valign=\&quot;middle\&quot;&gt;&lt;mrow&gt;&lt;msub&gt;&lt;mi&gt;δ&lt;/mi&gt;&lt;mn&gt;0&lt;/mn&gt;&lt;/msub&gt;&lt;mi&gt;t&lt;/mi&gt;&lt;/mrow&gt;&lt;/mfenced&gt;&lt;mrow&gt;&lt;mi&gt;t&lt;/mi&gt;&lt;mo&gt;=&lt;/mo&gt;&lt;mi&gt;T&lt;/mi&gt;&lt;/mrow&gt;&lt;/msub&gt;&lt;/mrow&gt;&lt;/math&gt;&quot;,&quot;origin&quot;:&quot;MathType for Microsoft Add-in&quot;,&quot;version&quot;:&quot;v3.20.0&quot;}" title="open delta subscript 0 t close vertical bar subscript t equals T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fenced close=\&quot;|\&quot; open=\&quot;\&quot; wrs:valign=\&quot;middle\&quot;&gt;&lt;mrow&gt;&lt;msub&gt;&lt;mi&gt;δ&lt;/mi&gt;&lt;mn&gt;0&lt;/mn&gt;&lt;/msub&gt;&lt;mi&gt;t&lt;/mi&gt;&lt;/mrow&gt;&lt;/mfenced&gt;&lt;mrow&gt;&lt;mi&gt;t&lt;/mi&gt;&lt;mo&gt;=&lt;/mo&gt;&lt;mi&gt;T&lt;/mi&gt;&lt;/mrow&gt;&lt;/msub&gt;&lt;/mrow&gt;&lt;/math&gt;&quot;,&quot;origin&quot;:&quot;MathType for Microsoft Add-in&quot;,&quot;version&quot;:&quot;v3.20.0&quot;}" title="open delta subscript 0 t close vertical bar subscript t equals T end subscript"/>
                    <pic:cNvPicPr/>
                  </pic:nvPicPr>
                  <pic:blipFill>
                    <a:blip r:embed="rId569" cstate="print">
                      <a:extLst>
                        <a:ext uri="{28A0092B-C50C-407E-A947-70E740481C1C}">
                          <a14:useLocalDpi xmlns:a14="http://schemas.microsoft.com/office/drawing/2010/main" val="0"/>
                        </a:ext>
                      </a:extLst>
                    </a:blip>
                    <a:stretch>
                      <a:fillRect/>
                    </a:stretch>
                  </pic:blipFill>
                  <pic:spPr>
                    <a:xfrm>
                      <a:off x="0" y="0"/>
                      <a:ext cx="518160" cy="235712"/>
                    </a:xfrm>
                    <a:prstGeom prst="rect">
                      <a:avLst/>
                    </a:prstGeom>
                  </pic:spPr>
                </pic:pic>
              </a:graphicData>
            </a:graphic>
          </wp:inline>
        </w:drawing>
      </w:r>
      <w:r w:rsidRPr="003C066E">
        <w:t xml:space="preserve">, i.e. when the difference in the argument is maximum the the maximum difference in amplitude of p(t-dt) will occur.   Since a waveform does not change significantly on the order of its inverse bandwidth </w:t>
      </w:r>
      <w:r>
        <w:rPr>
          <w:noProof/>
        </w:rPr>
        <w:drawing>
          <wp:inline distT="0" distB="0" distL="0" distR="0" wp14:anchorId="2473F542" wp14:editId="0F949ED3">
            <wp:extent cx="300736" cy="128016"/>
            <wp:effectExtent l="0" t="0" r="0" b="0"/>
            <wp:docPr id="2134464678" name="Picture 1" descr="{&quot;mathml&quot;:&quot;&lt;math display=\&quot;block\&quot; style=\&quot;font-family:stix;font-size:12px;\&quot;&gt;&lt;mrow&gt;&lt;msup&gt;&lt;mi&gt;W&lt;/mi&gt;&lt;mrow&gt;&lt;mo&gt;−&lt;/mo&gt;&lt;mn&gt;1&lt;/mn&gt;&lt;/mrow&gt;&lt;/msup&gt;&lt;/mrow&gt;&lt;/math&gt;&quot;,&quot;origin&quot;:&quot;MathType for Microsoft Add-in&quot;,&quot;version&quot;:&quot;v3.20.0&quot;}" title="W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p&gt;&lt;mi&gt;W&lt;/mi&gt;&lt;mrow&gt;&lt;mo&gt;−&lt;/mo&gt;&lt;mn&gt;1&lt;/mn&gt;&lt;/mrow&gt;&lt;/msup&gt;&lt;/mrow&gt;&lt;/math&gt;&quot;,&quot;origin&quot;:&quot;MathType for Microsoft Add-in&quot;,&quot;version&quot;:&quot;v3.20.0&quot;}" title="W to the power of negative 1 end exponent"/>
                    <pic:cNvPicPr/>
                  </pic:nvPicPr>
                  <pic:blipFill>
                    <a:blip r:embed="rId570" cstate="print">
                      <a:extLst>
                        <a:ext uri="{28A0092B-C50C-407E-A947-70E740481C1C}">
                          <a14:useLocalDpi xmlns:a14="http://schemas.microsoft.com/office/drawing/2010/main" val="0"/>
                        </a:ext>
                      </a:extLst>
                    </a:blip>
                    <a:stretch>
                      <a:fillRect/>
                    </a:stretch>
                  </pic:blipFill>
                  <pic:spPr>
                    <a:xfrm>
                      <a:off x="0" y="0"/>
                      <a:ext cx="300736" cy="128016"/>
                    </a:xfrm>
                    <a:prstGeom prst="rect">
                      <a:avLst/>
                    </a:prstGeom>
                  </pic:spPr>
                </pic:pic>
              </a:graphicData>
            </a:graphic>
          </wp:inline>
        </w:drawing>
      </w:r>
      <w:r w:rsidRPr="003C066E">
        <w:t>, the condition for ignoring the time scaling becomes</w:t>
      </w:r>
    </w:p>
    <w:p w:rsidR="00894722" w:rsidRPr="003C066E" w:rsidRDefault="00894722" w:rsidP="00CB44D5"/>
    <w:p w:rsidR="00894722" w:rsidRPr="003C066E" w:rsidRDefault="00894722" w:rsidP="00CB44D5">
      <w:r w:rsidRPr="003C066E">
        <w:tab/>
      </w:r>
      <w:r>
        <w:rPr>
          <w:noProof/>
          <w:position w:val="-10"/>
        </w:rPr>
        <w:drawing>
          <wp:inline distT="0" distB="0" distL="0" distR="0" wp14:anchorId="539DC0D2" wp14:editId="65FB0CA8">
            <wp:extent cx="743712" cy="191008"/>
            <wp:effectExtent l="0" t="0" r="0" b="0"/>
            <wp:docPr id="2134464679" name="Picture 1" descr="{&quot;mathml&quot;:&quot;&lt;math display=\&quot;block\&quot; style=\&quot;font-family:stix;font-size:12px;\&quot;&gt;&lt;mrow&gt;&lt;msub&gt;&lt;mi&gt;δ&lt;/mi&gt;&lt;mn&gt;0&lt;/mn&gt;&lt;/msub&gt;&lt;mi&gt;T&lt;/mi&gt;&lt;mo&gt;≪&lt;/mo&gt;&lt;msup&gt;&lt;mi&gt;W&lt;/mi&gt;&lt;mrow&gt;&lt;mo&gt;−&lt;/mo&gt;&lt;mn&gt;1&lt;/mn&gt;&lt;/mrow&gt;&lt;/msup&gt;&lt;/mrow&gt;&lt;/math&gt;&quot;,&quot;origin&quot;:&quot;MathType for Microsoft Add-in&quot;,&quot;version&quot;:&quot;v3.20.0&quot;}" title="delta subscript 0 T much less-than W to the power of negative 1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δ&lt;/mi&gt;&lt;mn&gt;0&lt;/mn&gt;&lt;/msub&gt;&lt;mi&gt;T&lt;/mi&gt;&lt;mo&gt;≪&lt;/mo&gt;&lt;msup&gt;&lt;mi&gt;W&lt;/mi&gt;&lt;mrow&gt;&lt;mo&gt;−&lt;/mo&gt;&lt;mn&gt;1&lt;/mn&gt;&lt;/mrow&gt;&lt;/msup&gt;&lt;/mrow&gt;&lt;/math&gt;&quot;,&quot;origin&quot;:&quot;MathType for Microsoft Add-in&quot;,&quot;version&quot;:&quot;v3.20.0&quot;}" title="delta subscript 0 T much less-than W to the power of negative 1 end exponent"/>
                    <pic:cNvPicPr/>
                  </pic:nvPicPr>
                  <pic:blipFill>
                    <a:blip r:embed="rId571" cstate="print">
                      <a:extLst>
                        <a:ext uri="{28A0092B-C50C-407E-A947-70E740481C1C}">
                          <a14:useLocalDpi xmlns:a14="http://schemas.microsoft.com/office/drawing/2010/main" val="0"/>
                        </a:ext>
                      </a:extLst>
                    </a:blip>
                    <a:stretch>
                      <a:fillRect/>
                    </a:stretch>
                  </pic:blipFill>
                  <pic:spPr>
                    <a:xfrm>
                      <a:off x="0" y="0"/>
                      <a:ext cx="743712" cy="19100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177</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or in terms of the time bandwidth product</w:t>
      </w:r>
    </w:p>
    <w:p w:rsidR="00894722" w:rsidRPr="003C066E" w:rsidRDefault="00894722" w:rsidP="00CB44D5"/>
    <w:p w:rsidR="00894722" w:rsidRPr="003C066E" w:rsidRDefault="00894722" w:rsidP="00CB44D5">
      <w:r w:rsidRPr="003C066E">
        <w:tab/>
      </w:r>
      <w:r>
        <w:rPr>
          <w:noProof/>
          <w:position w:val="-27"/>
        </w:rPr>
        <w:drawing>
          <wp:inline distT="0" distB="0" distL="0" distR="0" wp14:anchorId="6B217719" wp14:editId="7DE2F3C3">
            <wp:extent cx="650240" cy="394208"/>
            <wp:effectExtent l="0" t="0" r="0" b="0"/>
            <wp:docPr id="2134464680" name="Picture 1" descr="{&quot;mathml&quot;:&quot;&lt;math style=\&quot;font-family:stix;font-size:12px;\&quot;&gt;&lt;mrow&gt;&lt;mi&gt;T&lt;/mi&gt;&lt;mi&gt;W&lt;/mi&gt;&lt;mo&gt;≪&lt;/mo&gt;&lt;mfrac&gt;&lt;mn&gt;1&lt;/mn&gt;&lt;mrow&gt;&lt;msub&gt;&lt;mi&gt;δ&lt;/mi&gt;&lt;mn&gt;0&lt;/mn&gt;&lt;/msub&gt;&lt;/mrow&gt;&lt;/mfrac&gt;&lt;/mrow&gt;&lt;/math&gt;&quot;,&quot;origin&quot;:&quot;MathType for Microsoft Add-in&quot;,&quot;version&quot;:&quot;v3.20.0&quot;}" title="T W much less-than fraction numerator 1 over denominator delta subscript 0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T&lt;/mi&gt;&lt;mi&gt;W&lt;/mi&gt;&lt;mo&gt;≪&lt;/mo&gt;&lt;mfrac&gt;&lt;mn&gt;1&lt;/mn&gt;&lt;mrow&gt;&lt;msub&gt;&lt;mi&gt;δ&lt;/mi&gt;&lt;mn&gt;0&lt;/mn&gt;&lt;/msub&gt;&lt;/mrow&gt;&lt;/mfrac&gt;&lt;/mrow&gt;&lt;/math&gt;&quot;,&quot;origin&quot;:&quot;MathType for Microsoft Add-in&quot;,&quot;version&quot;:&quot;v3.20.0&quot;}" title="T W much less-than fraction numerator 1 over denominator delta subscript 0 end fraction"/>
                    <pic:cNvPicPr/>
                  </pic:nvPicPr>
                  <pic:blipFill>
                    <a:blip r:embed="rId572" cstate="print">
                      <a:extLst>
                        <a:ext uri="{28A0092B-C50C-407E-A947-70E740481C1C}">
                          <a14:useLocalDpi xmlns:a14="http://schemas.microsoft.com/office/drawing/2010/main" val="0"/>
                        </a:ext>
                      </a:extLst>
                    </a:blip>
                    <a:stretch>
                      <a:fillRect/>
                    </a:stretch>
                  </pic:blipFill>
                  <pic:spPr>
                    <a:xfrm>
                      <a:off x="0" y="0"/>
                      <a:ext cx="650240" cy="394208"/>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178</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Under this assumption the baseband received signal can be written in terms of two parameters, a time delayed Doppler shifted baseband signal,</w:t>
      </w:r>
    </w:p>
    <w:p w:rsidR="00894722" w:rsidRPr="003C066E" w:rsidRDefault="00894722" w:rsidP="00CB44D5"/>
    <w:p w:rsidR="00894722" w:rsidRPr="003C066E" w:rsidRDefault="00894722" w:rsidP="00CB44D5">
      <w:r w:rsidRPr="003C066E">
        <w:tab/>
      </w:r>
      <w:r>
        <w:rPr>
          <w:noProof/>
          <w:position w:val="-10"/>
        </w:rPr>
        <w:drawing>
          <wp:inline distT="0" distB="0" distL="0" distR="0" wp14:anchorId="06AE7F72" wp14:editId="6F5BF8C6">
            <wp:extent cx="2062480" cy="233680"/>
            <wp:effectExtent l="0" t="0" r="0" b="0"/>
            <wp:docPr id="2134464681" name="Picture 1" descr="{&quot;mathml&quot;:&quot;&lt;math style=\&quot;font-family:stix;font-size:12px;\&quot;&gt;&lt;mrow&gt;&lt;mi&gt;s&lt;/mi&gt;&lt;mo stretchy=\&quot;false\&quot;&gt;(&lt;/mo&gt;&lt;mi&gt;γ&lt;/mi&gt;&lt;mo stretchy=\&quot;false\&quot;&gt;(&lt;/mo&gt;&lt;mi&gt;t&lt;/mi&gt;&lt;mo&gt;−&lt;/mo&gt;&lt;msub&gt;&lt;mi&gt;τ&lt;/mi&gt;&lt;mn&gt;0&lt;/mn&gt;&lt;/msub&gt;&lt;mo stretchy=\&quot;false\&quot;&gt;)&lt;/mo&gt;&lt;mo stretchy=\&quot;false\&quot;&gt;)&lt;/mo&gt;&lt;mo&gt;=&lt;/mo&gt;&lt;mi&gt;p&lt;/mi&gt;&lt;mo stretchy=\&quot;false\&quot;&gt;(&lt;/mo&gt;&lt;mi&gt;t&lt;/mi&gt;&lt;mo&gt;−&lt;/mo&gt;&lt;msub&gt;&lt;mi&gt;τ&lt;/mi&gt;&lt;mn&gt;0&lt;/mn&gt;&lt;/msub&gt;&lt;mo stretchy=\&quot;false\&quot;&gt;)&lt;/mo&gt;&lt;msup&gt;&lt;mi&gt;e&lt;/mi&gt;&lt;mrow&gt;&lt;mo&gt;−&lt;/mo&gt;&lt;mn&gt;2&lt;/mn&gt;&lt;mi&gt;π&lt;/mi&gt;&lt;msub&gt;&lt;mi&gt;ν&lt;/mi&gt;&lt;mn&gt;0&lt;/mn&gt;&lt;/msub&gt;&lt;mi&gt;t&lt;/mi&gt;&lt;/mrow&gt;&lt;/msup&gt;&lt;/mrow&gt;&lt;/math&gt;&quot;,&quot;origin&quot;:&quot;MathType for Microsoft Add-in&quot;,&quot;version&quot;:&quot;v3.20.0&quot;}" title="s not stretchy left parenthesis gamma not stretchy left parenthesis t minus tau subscript 0 not stretchy right parenthesis not stretchy right parenthesis equals p not stretchy left parenthesis t minus tau subscript 0 not stretchy right parenthesis e to the power of negative 2 pi nu subscript 0 t end expon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gt;&lt;mrow&gt;&lt;mi&gt;s&lt;/mi&gt;&lt;mo stretchy=\&quot;false\&quot;&gt;(&lt;/mo&gt;&lt;mi&gt;γ&lt;/mi&gt;&lt;mo stretchy=\&quot;false\&quot;&gt;(&lt;/mo&gt;&lt;mi&gt;t&lt;/mi&gt;&lt;mo&gt;−&lt;/mo&gt;&lt;msub&gt;&lt;mi&gt;τ&lt;/mi&gt;&lt;mn&gt;0&lt;/mn&gt;&lt;/msub&gt;&lt;mo stretchy=\&quot;false\&quot;&gt;)&lt;/mo&gt;&lt;mo stretchy=\&quot;false\&quot;&gt;)&lt;/mo&gt;&lt;mo&gt;=&lt;/mo&gt;&lt;mi&gt;p&lt;/mi&gt;&lt;mo stretchy=\&quot;false\&quot;&gt;(&lt;/mo&gt;&lt;mi&gt;t&lt;/mi&gt;&lt;mo&gt;−&lt;/mo&gt;&lt;msub&gt;&lt;mi&gt;τ&lt;/mi&gt;&lt;mn&gt;0&lt;/mn&gt;&lt;/msub&gt;&lt;mo stretchy=\&quot;false\&quot;&gt;)&lt;/mo&gt;&lt;msup&gt;&lt;mi&gt;e&lt;/mi&gt;&lt;mrow&gt;&lt;mo&gt;−&lt;/mo&gt;&lt;mn&gt;2&lt;/mn&gt;&lt;mi&gt;π&lt;/mi&gt;&lt;msub&gt;&lt;mi&gt;ν&lt;/mi&gt;&lt;mn&gt;0&lt;/mn&gt;&lt;/msub&gt;&lt;mi&gt;t&lt;/mi&gt;&lt;/mrow&gt;&lt;/msup&gt;&lt;/mrow&gt;&lt;/math&gt;&quot;,&quot;origin&quot;:&quot;MathType for Microsoft Add-in&quot;,&quot;version&quot;:&quot;v3.20.0&quot;}" title="s not stretchy left parenthesis gamma not stretchy left parenthesis t minus tau subscript 0 not stretchy right parenthesis not stretchy right parenthesis equals p not stretchy left parenthesis t minus tau subscript 0 not stretchy right parenthesis e to the power of negative 2 pi nu subscript 0 t end exponent"/>
                    <pic:cNvPicPr/>
                  </pic:nvPicPr>
                  <pic:blipFill>
                    <a:blip r:embed="rId573" cstate="print">
                      <a:extLst>
                        <a:ext uri="{28A0092B-C50C-407E-A947-70E740481C1C}">
                          <a14:useLocalDpi xmlns:a14="http://schemas.microsoft.com/office/drawing/2010/main" val="0"/>
                        </a:ext>
                      </a:extLst>
                    </a:blip>
                    <a:stretch>
                      <a:fillRect/>
                    </a:stretch>
                  </pic:blipFill>
                  <pic:spPr>
                    <a:xfrm>
                      <a:off x="0" y="0"/>
                      <a:ext cx="2062480" cy="233680"/>
                    </a:xfrm>
                    <a:prstGeom prst="rect">
                      <a:avLst/>
                    </a:prstGeom>
                  </pic:spPr>
                </pic:pic>
              </a:graphicData>
            </a:graphic>
          </wp:inline>
        </w:drawing>
      </w:r>
      <w:r w:rsidRPr="003C066E">
        <w:tab/>
      </w:r>
      <w:r w:rsidRPr="003C066E">
        <w:fldChar w:fldCharType="begin"/>
      </w:r>
      <w:r w:rsidRPr="003C066E">
        <w:instrText xml:space="preserve"> MACROBUTTON MTPlaceRef \* MERGEFORMAT </w:instrText>
      </w:r>
      <w:r w:rsidRPr="003C066E">
        <w:fldChar w:fldCharType="begin"/>
      </w:r>
      <w:r w:rsidRPr="003C066E">
        <w:instrText xml:space="preserve"> SEQ MTEqn \h \* MERGEFORMAT </w:instrText>
      </w:r>
      <w:r w:rsidRPr="003C066E">
        <w:fldChar w:fldCharType="end"/>
      </w:r>
      <w:r w:rsidRPr="003C066E">
        <w:instrText>(</w:instrText>
      </w:r>
      <w:r w:rsidRPr="003C066E">
        <w:rPr>
          <w:noProof/>
        </w:rPr>
        <w:fldChar w:fldCharType="begin"/>
      </w:r>
      <w:r w:rsidRPr="003C066E">
        <w:rPr>
          <w:noProof/>
        </w:rPr>
        <w:instrText xml:space="preserve"> SEQ MTSec \c \* Arabic \* MERGEFORMAT </w:instrText>
      </w:r>
      <w:r w:rsidRPr="003C066E">
        <w:rPr>
          <w:noProof/>
        </w:rPr>
        <w:fldChar w:fldCharType="separate"/>
      </w:r>
      <w:r>
        <w:rPr>
          <w:noProof/>
        </w:rPr>
        <w:instrText>18</w:instrText>
      </w:r>
      <w:r w:rsidRPr="003C066E">
        <w:rPr>
          <w:noProof/>
        </w:rPr>
        <w:fldChar w:fldCharType="end"/>
      </w:r>
      <w:r w:rsidRPr="003C066E">
        <w:instrText>.</w:instrText>
      </w:r>
      <w:r w:rsidRPr="003C066E">
        <w:rPr>
          <w:noProof/>
        </w:rPr>
        <w:fldChar w:fldCharType="begin"/>
      </w:r>
      <w:r w:rsidRPr="003C066E">
        <w:rPr>
          <w:noProof/>
        </w:rPr>
        <w:instrText xml:space="preserve"> SEQ MTEqn \c \* Arabic \* MERGEFORMAT </w:instrText>
      </w:r>
      <w:r w:rsidRPr="003C066E">
        <w:rPr>
          <w:noProof/>
        </w:rPr>
        <w:fldChar w:fldCharType="separate"/>
      </w:r>
      <w:r>
        <w:rPr>
          <w:noProof/>
        </w:rPr>
        <w:instrText>179</w:instrText>
      </w:r>
      <w:r w:rsidRPr="003C066E">
        <w:rPr>
          <w:noProof/>
        </w:rPr>
        <w:fldChar w:fldCharType="end"/>
      </w:r>
      <w:r w:rsidRPr="003C066E">
        <w:instrText>)</w:instrText>
      </w:r>
      <w:r w:rsidRPr="003C066E">
        <w:fldChar w:fldCharType="end"/>
      </w:r>
    </w:p>
    <w:p w:rsidR="00894722" w:rsidRPr="003C066E" w:rsidRDefault="00894722" w:rsidP="00CB44D5"/>
    <w:p w:rsidR="00894722" w:rsidRPr="003C066E" w:rsidRDefault="00894722" w:rsidP="00CB44D5">
      <w:r w:rsidRPr="003C066E">
        <w:t xml:space="preserve">For sonar applications in which c = 1500 m/s and v = 15 m/s, </w:t>
      </w:r>
      <w:r>
        <w:rPr>
          <w:noProof/>
          <w:position w:val="-10"/>
        </w:rPr>
        <w:drawing>
          <wp:inline distT="0" distB="0" distL="0" distR="0" wp14:anchorId="3663C542" wp14:editId="2C933C16">
            <wp:extent cx="552704" cy="170688"/>
            <wp:effectExtent l="0" t="0" r="0" b="0"/>
            <wp:docPr id="2134464682" name="Picture 1" descr="{&quot;mathml&quot;:&quot;&lt;math display=\&quot;block\&quot; style=\&quot;font-family:stix;font-size:12px;\&quot;&gt;&lt;mrow&gt;&lt;msub&gt;&lt;mi&gt;δ&lt;/mi&gt;&lt;mn&gt;0&lt;/mn&gt;&lt;/msub&gt;&lt;mo&gt;=&lt;/mo&gt;&lt;mn&gt;0.01&lt;/mn&gt;&lt;/mrow&gt;&lt;/math&gt;&quot;,&quot;origin&quot;:&quot;MathType for Microsoft Add-in&quot;,&quot;version&quot;:&quot;v3.20.0&quot;}" title="delta subscript 0 equals 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display=\&quot;block\&quot; style=\&quot;font-family:stix;font-size:12px;\&quot;&gt;&lt;mrow&gt;&lt;msub&gt;&lt;mi&gt;δ&lt;/mi&gt;&lt;mn&gt;0&lt;/mn&gt;&lt;/msub&gt;&lt;mo&gt;=&lt;/mo&gt;&lt;mn&gt;0.01&lt;/mn&gt;&lt;/mrow&gt;&lt;/math&gt;&quot;,&quot;origin&quot;:&quot;MathType for Microsoft Add-in&quot;,&quot;version&quot;:&quot;v3.20.0&quot;}" title="delta subscript 0 equals 0.01"/>
                    <pic:cNvPicPr/>
                  </pic:nvPicPr>
                  <pic:blipFill>
                    <a:blip r:embed="rId574" cstate="print">
                      <a:extLst>
                        <a:ext uri="{28A0092B-C50C-407E-A947-70E740481C1C}">
                          <a14:useLocalDpi xmlns:a14="http://schemas.microsoft.com/office/drawing/2010/main" val="0"/>
                        </a:ext>
                      </a:extLst>
                    </a:blip>
                    <a:stretch>
                      <a:fillRect/>
                    </a:stretch>
                  </pic:blipFill>
                  <pic:spPr>
                    <a:xfrm>
                      <a:off x="0" y="0"/>
                      <a:ext cx="552704" cy="170688"/>
                    </a:xfrm>
                    <a:prstGeom prst="rect">
                      <a:avLst/>
                    </a:prstGeom>
                  </pic:spPr>
                </pic:pic>
              </a:graphicData>
            </a:graphic>
          </wp:inline>
        </w:drawing>
      </w:r>
      <w:r w:rsidRPr="003C066E">
        <w:t>, therefore TW must be smaller than 100.  For avionic channels using radar, c = 3x10^8 m/s, v = 500 m/s, so that TW&lt;6000.</w:t>
      </w:r>
    </w:p>
    <w:p w:rsidR="00894722" w:rsidRPr="003C066E" w:rsidRDefault="00894722" w:rsidP="00CB44D5"/>
    <w:p w:rsidR="00894722" w:rsidRDefault="00894722" w:rsidP="00CB44D5">
      <w:pPr>
        <w:sectPr w:rsidR="00894722">
          <w:headerReference w:type="default" r:id="rId575"/>
          <w:pgSz w:w="12240" w:h="15840"/>
          <w:pgMar w:top="1440" w:right="1440" w:bottom="1440" w:left="1440" w:header="720" w:footer="720" w:gutter="0"/>
          <w:cols w:space="720"/>
          <w:docGrid w:linePitch="360"/>
        </w:sectPr>
      </w:pPr>
    </w:p>
    <w:p w:rsidR="004E00BF" w:rsidRPr="003C066E" w:rsidRDefault="004E00BF" w:rsidP="00CB44D5"/>
    <w:sectPr w:rsidR="004E00BF" w:rsidRPr="003C066E">
      <w:headerReference w:type="default" r:id="rId5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66DD" w:rsidRDefault="002C66DD" w:rsidP="002C66DD">
      <w:r>
        <w:separator/>
      </w:r>
    </w:p>
  </w:endnote>
  <w:endnote w:type="continuationSeparator" w:id="0">
    <w:p w:rsidR="002C66DD" w:rsidRDefault="002C66DD" w:rsidP="002C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66DD" w:rsidRDefault="002C66DD" w:rsidP="002C66DD">
      <w:r>
        <w:separator/>
      </w:r>
    </w:p>
  </w:footnote>
  <w:footnote w:type="continuationSeparator" w:id="0">
    <w:p w:rsidR="002C66DD" w:rsidRDefault="002C66DD" w:rsidP="002C6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3930034"/>
      <w:docPartObj>
        <w:docPartGallery w:val="Page Numbers (Top of Page)"/>
        <w:docPartUnique/>
      </w:docPartObj>
    </w:sdtPr>
    <w:sdtEndPr>
      <w:rPr>
        <w:noProof/>
      </w:rPr>
    </w:sdtEndPr>
    <w:sdtContent>
      <w:p w:rsidR="00894722" w:rsidRDefault="00894722" w:rsidP="002552A7">
        <w:pPr>
          <w:pBdr>
            <w:bottom w:val="single" w:sz="4" w:space="1" w:color="auto"/>
          </w:pBdr>
        </w:pPr>
        <w:r w:rsidRPr="003C066E">
          <w:rPr>
            <w:caps/>
            <w:smallCaps/>
          </w:rPr>
          <w:fldChar w:fldCharType="begin"/>
        </w:r>
        <w:r w:rsidRPr="003C066E">
          <w:rPr>
            <w:smallCaps/>
          </w:rPr>
          <w:instrText xml:space="preserve"> REF _Ref226772782 \r \h </w:instrText>
        </w:r>
        <w:r>
          <w:rPr>
            <w:smallCaps/>
          </w:rPr>
          <w:instrText xml:space="preserve"> \* MERGEFORMAT </w:instrText>
        </w:r>
        <w:r w:rsidRPr="003C066E">
          <w:rPr>
            <w:caps/>
            <w:smallCaps/>
          </w:rPr>
        </w:r>
        <w:r w:rsidRPr="003C066E">
          <w:rPr>
            <w:caps/>
            <w:smallCaps/>
          </w:rPr>
          <w:fldChar w:fldCharType="separate"/>
        </w:r>
        <w:r>
          <w:rPr>
            <w:smallCaps/>
          </w:rPr>
          <w:t>17.0</w:t>
        </w:r>
        <w:r w:rsidRPr="003C066E">
          <w:rPr>
            <w:caps/>
            <w:smallCaps/>
          </w:rPr>
          <w:fldChar w:fldCharType="end"/>
        </w:r>
        <w:r>
          <w:rPr>
            <w:smallCaps/>
          </w:rPr>
          <w:t xml:space="preserve"> </w:t>
        </w:r>
        <w:r w:rsidRPr="003C066E">
          <w:rPr>
            <w:caps/>
            <w:smallCaps/>
          </w:rPr>
          <w:fldChar w:fldCharType="begin"/>
        </w:r>
        <w:r w:rsidRPr="003C066E">
          <w:rPr>
            <w:smallCaps/>
          </w:rPr>
          <w:instrText xml:space="preserve"> REF _Ref226772782 \h </w:instrText>
        </w:r>
        <w:r>
          <w:rPr>
            <w:smallCaps/>
          </w:rPr>
          <w:instrText xml:space="preserve"> \* MERGEFORMAT </w:instrText>
        </w:r>
        <w:r w:rsidRPr="003C066E">
          <w:rPr>
            <w:caps/>
            <w:smallCaps/>
          </w:rPr>
        </w:r>
        <w:r w:rsidRPr="003C066E">
          <w:rPr>
            <w:caps/>
            <w:smallCaps/>
          </w:rPr>
          <w:fldChar w:fldCharType="separate"/>
        </w:r>
        <w:r w:rsidRPr="00862CD0">
          <w:rPr>
            <w:smallCaps/>
          </w:rPr>
          <w:t>Radar and Sonar</w:t>
        </w:r>
        <w:r w:rsidRPr="003C066E">
          <w:rPr>
            <w:caps/>
            <w:smallCaps/>
          </w:rPr>
          <w:fldChar w:fldCharType="end"/>
        </w:r>
        <w:r>
          <w:rPr>
            <w:smallCaps/>
          </w:rPr>
          <w:t xml:space="preserve">                                                                                                                                        </w:t>
        </w: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C66DD" w:rsidRDefault="002C66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0"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3"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38"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3"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5"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9"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2" w15:restartNumberingAfterBreak="0">
    <w:nsid w:val="2659605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56"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0"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3"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77"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0"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3"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8"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9"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0"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91"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99"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1"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2"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03"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4"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5"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6"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7"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0"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4"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16"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7"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21"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2"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4"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7"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0"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1"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2"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4"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6"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8"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9" w15:restartNumberingAfterBreak="0">
    <w:nsid w:val="5A647347"/>
    <w:multiLevelType w:val="multilevel"/>
    <w:tmpl w:val="A6720F8A"/>
    <w:lvl w:ilvl="0">
      <w:start w:val="17"/>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2"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4"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6"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47"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8"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9"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0"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1"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53"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54"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5"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7"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8"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9"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2"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3"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5"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7"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9"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0"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71"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77"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0"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2"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3"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4"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6"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7"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188"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9"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1"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2"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195"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7"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8"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9"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0"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1"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39"/>
  </w:num>
  <w:num w:numId="2" w16cid:durableId="291374194">
    <w:abstractNumId w:val="29"/>
  </w:num>
  <w:num w:numId="3" w16cid:durableId="1785687374">
    <w:abstractNumId w:val="145"/>
  </w:num>
  <w:num w:numId="4" w16cid:durableId="96751614">
    <w:abstractNumId w:val="197"/>
  </w:num>
  <w:num w:numId="5" w16cid:durableId="1718316617">
    <w:abstractNumId w:val="31"/>
  </w:num>
  <w:num w:numId="6" w16cid:durableId="141898182">
    <w:abstractNumId w:val="90"/>
  </w:num>
  <w:num w:numId="7" w16cid:durableId="1081178594">
    <w:abstractNumId w:val="187"/>
  </w:num>
  <w:num w:numId="8" w16cid:durableId="1889147153">
    <w:abstractNumId w:val="176"/>
  </w:num>
  <w:num w:numId="9" w16cid:durableId="1074624307">
    <w:abstractNumId w:val="55"/>
  </w:num>
  <w:num w:numId="10" w16cid:durableId="1224022300">
    <w:abstractNumId w:val="115"/>
  </w:num>
  <w:num w:numId="11" w16cid:durableId="1375690466">
    <w:abstractNumId w:val="170"/>
  </w:num>
  <w:num w:numId="12" w16cid:durableId="879434072">
    <w:abstractNumId w:val="35"/>
  </w:num>
  <w:num w:numId="13" w16cid:durableId="624241700">
    <w:abstractNumId w:val="98"/>
  </w:num>
  <w:num w:numId="14" w16cid:durableId="386609455">
    <w:abstractNumId w:val="194"/>
  </w:num>
  <w:num w:numId="15" w16cid:durableId="1171915249">
    <w:abstractNumId w:val="0"/>
  </w:num>
  <w:num w:numId="16" w16cid:durableId="1190801711">
    <w:abstractNumId w:val="111"/>
  </w:num>
  <w:num w:numId="17" w16cid:durableId="2096894447">
    <w:abstractNumId w:val="52"/>
  </w:num>
  <w:num w:numId="18" w16cid:durableId="1548373877">
    <w:abstractNumId w:val="128"/>
  </w:num>
  <w:num w:numId="19" w16cid:durableId="1084497500">
    <w:abstractNumId w:val="107"/>
  </w:num>
  <w:num w:numId="20" w16cid:durableId="725880603">
    <w:abstractNumId w:val="173"/>
  </w:num>
  <w:num w:numId="21" w16cid:durableId="32272989">
    <w:abstractNumId w:val="56"/>
  </w:num>
  <w:num w:numId="22" w16cid:durableId="970598225">
    <w:abstractNumId w:val="121"/>
  </w:num>
  <w:num w:numId="23" w16cid:durableId="1372924079">
    <w:abstractNumId w:val="188"/>
  </w:num>
  <w:num w:numId="24" w16cid:durableId="1750804930">
    <w:abstractNumId w:val="17"/>
  </w:num>
  <w:num w:numId="25" w16cid:durableId="916598728">
    <w:abstractNumId w:val="184"/>
  </w:num>
  <w:num w:numId="26" w16cid:durableId="1297025900">
    <w:abstractNumId w:val="77"/>
  </w:num>
  <w:num w:numId="27" w16cid:durableId="47149617">
    <w:abstractNumId w:val="191"/>
  </w:num>
  <w:num w:numId="28" w16cid:durableId="1872452209">
    <w:abstractNumId w:val="123"/>
  </w:num>
  <w:num w:numId="29" w16cid:durableId="187453684">
    <w:abstractNumId w:val="129"/>
  </w:num>
  <w:num w:numId="30" w16cid:durableId="1692947538">
    <w:abstractNumId w:val="48"/>
  </w:num>
  <w:num w:numId="31" w16cid:durableId="982540083">
    <w:abstractNumId w:val="119"/>
  </w:num>
  <w:num w:numId="32" w16cid:durableId="455566536">
    <w:abstractNumId w:val="72"/>
  </w:num>
  <w:num w:numId="33" w16cid:durableId="558563648">
    <w:abstractNumId w:val="192"/>
  </w:num>
  <w:num w:numId="34" w16cid:durableId="198665103">
    <w:abstractNumId w:val="24"/>
  </w:num>
  <w:num w:numId="35" w16cid:durableId="831986427">
    <w:abstractNumId w:val="87"/>
  </w:num>
  <w:num w:numId="36" w16cid:durableId="222833928">
    <w:abstractNumId w:val="171"/>
  </w:num>
  <w:num w:numId="37" w16cid:durableId="1399940711">
    <w:abstractNumId w:val="104"/>
  </w:num>
  <w:num w:numId="38" w16cid:durableId="1538154018">
    <w:abstractNumId w:val="152"/>
  </w:num>
  <w:num w:numId="39" w16cid:durableId="1955862381">
    <w:abstractNumId w:val="118"/>
  </w:num>
  <w:num w:numId="40" w16cid:durableId="1822503126">
    <w:abstractNumId w:val="160"/>
  </w:num>
  <w:num w:numId="41" w16cid:durableId="2098478614">
    <w:abstractNumId w:val="26"/>
  </w:num>
  <w:num w:numId="42" w16cid:durableId="1303344958">
    <w:abstractNumId w:val="79"/>
  </w:num>
  <w:num w:numId="43" w16cid:durableId="675115516">
    <w:abstractNumId w:val="169"/>
  </w:num>
  <w:num w:numId="44" w16cid:durableId="1339888375">
    <w:abstractNumId w:val="108"/>
  </w:num>
  <w:num w:numId="45" w16cid:durableId="1026367735">
    <w:abstractNumId w:val="165"/>
  </w:num>
  <w:num w:numId="46" w16cid:durableId="2118479688">
    <w:abstractNumId w:val="110"/>
  </w:num>
  <w:num w:numId="47" w16cid:durableId="1110705193">
    <w:abstractNumId w:val="180"/>
  </w:num>
  <w:num w:numId="48" w16cid:durableId="802429492">
    <w:abstractNumId w:val="36"/>
  </w:num>
  <w:num w:numId="49" w16cid:durableId="321660658">
    <w:abstractNumId w:val="81"/>
  </w:num>
  <w:num w:numId="50" w16cid:durableId="871186791">
    <w:abstractNumId w:val="200"/>
  </w:num>
  <w:num w:numId="51" w16cid:durableId="185875692">
    <w:abstractNumId w:val="65"/>
  </w:num>
  <w:num w:numId="52" w16cid:durableId="1662466569">
    <w:abstractNumId w:val="142"/>
  </w:num>
  <w:num w:numId="53" w16cid:durableId="717818954">
    <w:abstractNumId w:val="40"/>
  </w:num>
  <w:num w:numId="54" w16cid:durableId="1291059894">
    <w:abstractNumId w:val="106"/>
  </w:num>
  <w:num w:numId="55" w16cid:durableId="259148011">
    <w:abstractNumId w:val="83"/>
  </w:num>
  <w:num w:numId="56" w16cid:durableId="2081292510">
    <w:abstractNumId w:val="133"/>
  </w:num>
  <w:num w:numId="57" w16cid:durableId="1651399747">
    <w:abstractNumId w:val="30"/>
  </w:num>
  <w:num w:numId="58" w16cid:durableId="868371201">
    <w:abstractNumId w:val="13"/>
  </w:num>
  <w:num w:numId="59" w16cid:durableId="53821126">
    <w:abstractNumId w:val="199"/>
  </w:num>
  <w:num w:numId="60" w16cid:durableId="1138572339">
    <w:abstractNumId w:val="54"/>
  </w:num>
  <w:num w:numId="61" w16cid:durableId="6761839">
    <w:abstractNumId w:val="16"/>
  </w:num>
  <w:num w:numId="62" w16cid:durableId="332031517">
    <w:abstractNumId w:val="2"/>
  </w:num>
  <w:num w:numId="63" w16cid:durableId="841965825">
    <w:abstractNumId w:val="198"/>
  </w:num>
  <w:num w:numId="64" w16cid:durableId="767195830">
    <w:abstractNumId w:val="15"/>
  </w:num>
  <w:num w:numId="65" w16cid:durableId="921765328">
    <w:abstractNumId w:val="45"/>
  </w:num>
  <w:num w:numId="66" w16cid:durableId="332952220">
    <w:abstractNumId w:val="86"/>
  </w:num>
  <w:num w:numId="67" w16cid:durableId="797798770">
    <w:abstractNumId w:val="124"/>
  </w:num>
  <w:num w:numId="68" w16cid:durableId="448668485">
    <w:abstractNumId w:val="3"/>
  </w:num>
  <w:num w:numId="69" w16cid:durableId="406000794">
    <w:abstractNumId w:val="100"/>
  </w:num>
  <w:num w:numId="70" w16cid:durableId="803960214">
    <w:abstractNumId w:val="92"/>
  </w:num>
  <w:num w:numId="71" w16cid:durableId="505366066">
    <w:abstractNumId w:val="167"/>
  </w:num>
  <w:num w:numId="72" w16cid:durableId="937981696">
    <w:abstractNumId w:val="10"/>
  </w:num>
  <w:num w:numId="73" w16cid:durableId="1315837815">
    <w:abstractNumId w:val="116"/>
  </w:num>
  <w:num w:numId="74" w16cid:durableId="7489169">
    <w:abstractNumId w:val="18"/>
  </w:num>
  <w:num w:numId="75" w16cid:durableId="833763975">
    <w:abstractNumId w:val="130"/>
  </w:num>
  <w:num w:numId="76" w16cid:durableId="2055427959">
    <w:abstractNumId w:val="109"/>
  </w:num>
  <w:num w:numId="77" w16cid:durableId="511338785">
    <w:abstractNumId w:val="21"/>
  </w:num>
  <w:num w:numId="78" w16cid:durableId="1661228007">
    <w:abstractNumId w:val="22"/>
  </w:num>
  <w:num w:numId="79" w16cid:durableId="890310909">
    <w:abstractNumId w:val="74"/>
  </w:num>
  <w:num w:numId="80" w16cid:durableId="229390882">
    <w:abstractNumId w:val="23"/>
  </w:num>
  <w:num w:numId="81" w16cid:durableId="52568082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004801">
    <w:abstractNumId w:val="102"/>
  </w:num>
  <w:num w:numId="83" w16cid:durableId="879516964">
    <w:abstractNumId w:val="6"/>
  </w:num>
  <w:num w:numId="84" w16cid:durableId="2066223384">
    <w:abstractNumId w:val="62"/>
  </w:num>
  <w:num w:numId="85" w16cid:durableId="1634091229">
    <w:abstractNumId w:val="120"/>
  </w:num>
  <w:num w:numId="86" w16cid:durableId="2104833734">
    <w:abstractNumId w:val="37"/>
  </w:num>
  <w:num w:numId="87" w16cid:durableId="197161886">
    <w:abstractNumId w:val="14"/>
  </w:num>
  <w:num w:numId="88" w16cid:durableId="1211189393">
    <w:abstractNumId w:val="153"/>
  </w:num>
  <w:num w:numId="89" w16cid:durableId="1282882543">
    <w:abstractNumId w:val="146"/>
  </w:num>
  <w:num w:numId="90" w16cid:durableId="709694758">
    <w:abstractNumId w:val="175"/>
  </w:num>
  <w:num w:numId="91" w16cid:durableId="714354463">
    <w:abstractNumId w:val="159"/>
  </w:num>
  <w:num w:numId="92" w16cid:durableId="1764643200">
    <w:abstractNumId w:val="140"/>
  </w:num>
  <w:num w:numId="93" w16cid:durableId="1409498764">
    <w:abstractNumId w:val="144"/>
  </w:num>
  <w:num w:numId="94" w16cid:durableId="423918210">
    <w:abstractNumId w:val="139"/>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35"/>
  </w:num>
  <w:num w:numId="96" w16cid:durableId="1336347500">
    <w:abstractNumId w:val="70"/>
  </w:num>
  <w:num w:numId="97" w16cid:durableId="161606273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91"/>
  </w:num>
  <w:num w:numId="99" w16cid:durableId="1556623570">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1"/>
  </w:num>
  <w:num w:numId="101" w16cid:durableId="9488551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168"/>
  </w:num>
  <w:num w:numId="103" w16cid:durableId="325473824">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47"/>
  </w:num>
  <w:num w:numId="105" w16cid:durableId="1815491776">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69"/>
  </w:num>
  <w:num w:numId="107" w16cid:durableId="471406359">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48"/>
  </w:num>
  <w:num w:numId="109" w16cid:durableId="418908250">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73"/>
  </w:num>
  <w:num w:numId="111" w16cid:durableId="201399283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13"/>
  </w:num>
  <w:num w:numId="113" w16cid:durableId="1955020103">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34"/>
  </w:num>
  <w:num w:numId="115" w16cid:durableId="110107052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151"/>
  </w:num>
  <w:num w:numId="117" w16cid:durableId="107282450">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32"/>
  </w:num>
  <w:num w:numId="119" w16cid:durableId="203746495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39"/>
  </w:num>
  <w:num w:numId="121" w16cid:durableId="10657582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28"/>
  </w:num>
  <w:num w:numId="123" w16cid:durableId="174741857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78"/>
  </w:num>
  <w:num w:numId="125" w16cid:durableId="216087356">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51"/>
  </w:num>
  <w:num w:numId="127" w16cid:durableId="90560667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36"/>
  </w:num>
  <w:num w:numId="129" w16cid:durableId="187866393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33"/>
  </w:num>
  <w:num w:numId="131" w16cid:durableId="133637364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59"/>
  </w:num>
  <w:num w:numId="133" w16cid:durableId="1174106926">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58"/>
  </w:num>
  <w:num w:numId="135" w16cid:durableId="1899975214">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34"/>
  </w:num>
  <w:num w:numId="137" w16cid:durableId="393701154">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43"/>
  </w:num>
  <w:num w:numId="139" w16cid:durableId="1576864629">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64"/>
  </w:num>
  <w:num w:numId="141" w16cid:durableId="151016963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2"/>
  </w:num>
  <w:num w:numId="143" w16cid:durableId="420104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02"/>
  </w:num>
  <w:num w:numId="145" w16cid:durableId="1515680730">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9"/>
  </w:num>
  <w:num w:numId="147" w16cid:durableId="78342230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166"/>
  </w:num>
  <w:num w:numId="149" w16cid:durableId="1922988021">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44"/>
  </w:num>
  <w:num w:numId="151" w16cid:durableId="25424309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49"/>
  </w:num>
  <w:num w:numId="153" w16cid:durableId="1243687404">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95"/>
  </w:num>
  <w:num w:numId="155" w16cid:durableId="1906909996">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93"/>
  </w:num>
  <w:num w:numId="157" w16cid:durableId="185711292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196"/>
  </w:num>
  <w:num w:numId="159" w16cid:durableId="1034690506">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174"/>
  </w:num>
  <w:num w:numId="161" w16cid:durableId="876701860">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161"/>
  </w:num>
  <w:num w:numId="163" w16cid:durableId="955871165">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89"/>
  </w:num>
  <w:num w:numId="165" w16cid:durableId="3705292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162"/>
  </w:num>
  <w:num w:numId="167" w16cid:durableId="1796168405">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97"/>
  </w:num>
  <w:num w:numId="169" w16cid:durableId="2073037479">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42"/>
  </w:num>
  <w:num w:numId="171" w16cid:durableId="118725498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99"/>
  </w:num>
  <w:num w:numId="174" w16cid:durableId="4040024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19"/>
  </w:num>
  <w:num w:numId="176" w16cid:durableId="3297921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4"/>
  </w:num>
  <w:num w:numId="178" w16cid:durableId="1521428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01"/>
  </w:num>
  <w:num w:numId="180" w16cid:durableId="319233827">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193"/>
  </w:num>
  <w:num w:numId="182" w16cid:durableId="1117456251">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66"/>
  </w:num>
  <w:num w:numId="185" w16cid:durableId="177046337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190"/>
  </w:num>
  <w:num w:numId="187" w16cid:durableId="916136926">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46"/>
  </w:num>
  <w:num w:numId="189" w16cid:durableId="148388680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172"/>
  </w:num>
  <w:num w:numId="191" w16cid:durableId="1126973537">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25"/>
  </w:num>
  <w:num w:numId="193" w16cid:durableId="122417245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57"/>
  </w:num>
  <w:num w:numId="195" w16cid:durableId="618269435">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195"/>
  </w:num>
  <w:num w:numId="198" w16cid:durableId="1770197663">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5"/>
  </w:num>
  <w:num w:numId="200" w16cid:durableId="1707369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38"/>
  </w:num>
  <w:num w:numId="203" w16cid:durableId="563302366">
    <w:abstractNumId w:val="112"/>
  </w:num>
  <w:num w:numId="204" w16cid:durableId="426779480">
    <w:abstractNumId w:val="155"/>
  </w:num>
  <w:num w:numId="205" w16cid:durableId="1938950410">
    <w:abstractNumId w:val="137"/>
  </w:num>
  <w:num w:numId="206" w16cid:durableId="1014578713">
    <w:abstractNumId w:val="63"/>
  </w:num>
  <w:num w:numId="207" w16cid:durableId="1552693992">
    <w:abstractNumId w:val="141"/>
  </w:num>
  <w:num w:numId="208" w16cid:durableId="901448924">
    <w:abstractNumId w:val="67"/>
  </w:num>
  <w:num w:numId="209" w16cid:durableId="1902716963">
    <w:abstractNumId w:val="122"/>
  </w:num>
  <w:num w:numId="210" w16cid:durableId="913707850">
    <w:abstractNumId w:val="8"/>
  </w:num>
  <w:num w:numId="211" w16cid:durableId="335117404">
    <w:abstractNumId w:val="189"/>
  </w:num>
  <w:num w:numId="212" w16cid:durableId="653026906">
    <w:abstractNumId w:val="88"/>
  </w:num>
  <w:num w:numId="213" w16cid:durableId="2138529070">
    <w:abstractNumId w:val="43"/>
  </w:num>
  <w:num w:numId="214" w16cid:durableId="315426265">
    <w:abstractNumId w:val="27"/>
  </w:num>
  <w:num w:numId="215" w16cid:durableId="1672544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154"/>
  </w:num>
  <w:num w:numId="217" w16cid:durableId="626011043">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182"/>
  </w:num>
  <w:num w:numId="219" w16cid:durableId="1755667944">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185"/>
  </w:num>
  <w:num w:numId="221" w16cid:durableId="1193572743">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68"/>
  </w:num>
  <w:num w:numId="223" w16cid:durableId="56375634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17"/>
  </w:num>
  <w:num w:numId="226" w16cid:durableId="1710647295">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80"/>
  </w:num>
  <w:num w:numId="228" w16cid:durableId="209027299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0"/>
  </w:num>
  <w:num w:numId="231" w16cid:durableId="6349909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76"/>
  </w:num>
  <w:num w:numId="234" w16cid:durableId="106392338">
    <w:abstractNumId w:val="103"/>
  </w:num>
  <w:num w:numId="235" w16cid:durableId="651563111">
    <w:abstractNumId w:val="132"/>
  </w:num>
  <w:num w:numId="236" w16cid:durableId="12998554">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164"/>
  </w:num>
  <w:num w:numId="238" w16cid:durableId="2071489843">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163"/>
  </w:num>
  <w:num w:numId="240" w16cid:durableId="32771019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05"/>
  </w:num>
  <w:num w:numId="242" w16cid:durableId="1581058462">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61"/>
  </w:num>
  <w:num w:numId="244" w16cid:durableId="193227700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94"/>
  </w:num>
  <w:num w:numId="247" w16cid:durableId="175141672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179"/>
  </w:num>
  <w:num w:numId="249" w16cid:durableId="1106921387">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31"/>
  </w:num>
  <w:num w:numId="252" w16cid:durableId="2100440222">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26"/>
  </w:num>
  <w:num w:numId="255" w16cid:durableId="1623880392">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156"/>
  </w:num>
  <w:num w:numId="259" w16cid:durableId="1451823359">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27"/>
  </w:num>
  <w:num w:numId="261" w16cid:durableId="39944433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14"/>
  </w:num>
  <w:num w:numId="263" w16cid:durableId="375784667">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60"/>
  </w:num>
  <w:num w:numId="265" w16cid:durableId="50937057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01"/>
  </w:num>
  <w:num w:numId="267" w16cid:durableId="73704982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7"/>
  </w:num>
  <w:num w:numId="272" w16cid:durableId="64666762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96"/>
  </w:num>
  <w:num w:numId="275" w16cid:durableId="1018892952">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181"/>
  </w:num>
  <w:num w:numId="278" w16cid:durableId="807165147">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47"/>
  </w:num>
  <w:num w:numId="282" w16cid:durableId="1104350584">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158"/>
  </w:num>
  <w:num w:numId="284" w16cid:durableId="1388603437">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82"/>
  </w:num>
  <w:num w:numId="286" w16cid:durableId="1254238172">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25"/>
  </w:num>
  <w:num w:numId="289" w16cid:durableId="147170293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50"/>
  </w:num>
  <w:num w:numId="291" w16cid:durableId="14852626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41"/>
  </w:num>
  <w:num w:numId="294" w16cid:durableId="41393517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75"/>
  </w:num>
  <w:num w:numId="297" w16cid:durableId="42920284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186"/>
  </w:num>
  <w:num w:numId="301" w16cid:durableId="1846240804">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53"/>
  </w:num>
  <w:num w:numId="303" w16cid:durableId="177277350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49"/>
  </w:num>
  <w:num w:numId="306" w16cid:durableId="1776291534">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71"/>
  </w:num>
  <w:num w:numId="308" w16cid:durableId="979113251">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38"/>
  </w:num>
  <w:num w:numId="311" w16cid:durableId="2064132890">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157"/>
  </w:num>
  <w:num w:numId="314" w16cid:durableId="219444326">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178"/>
  </w:num>
  <w:num w:numId="318" w16cid:durableId="1274047994">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84"/>
  </w:num>
  <w:num w:numId="320" w16cid:durableId="61606650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177"/>
  </w:num>
  <w:num w:numId="323" w16cid:durableId="902060384">
    <w:abstractNumId w:val="183"/>
  </w:num>
  <w:num w:numId="324" w16cid:durableId="997031869">
    <w:abstractNumId w:val="139"/>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3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85"/>
  </w:num>
  <w:num w:numId="327" w16cid:durableId="809328759">
    <w:abstractNumId w:val="15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6DD"/>
    <w:rsid w:val="0000202F"/>
    <w:rsid w:val="000E556E"/>
    <w:rsid w:val="000F587F"/>
    <w:rsid w:val="0010670C"/>
    <w:rsid w:val="00146922"/>
    <w:rsid w:val="0016470F"/>
    <w:rsid w:val="001D28A7"/>
    <w:rsid w:val="00242319"/>
    <w:rsid w:val="002552A7"/>
    <w:rsid w:val="002A21A8"/>
    <w:rsid w:val="002C66DD"/>
    <w:rsid w:val="002D7ACA"/>
    <w:rsid w:val="003639BD"/>
    <w:rsid w:val="003E33A9"/>
    <w:rsid w:val="003E705F"/>
    <w:rsid w:val="004827F9"/>
    <w:rsid w:val="004C78F1"/>
    <w:rsid w:val="004D6E44"/>
    <w:rsid w:val="004E00BF"/>
    <w:rsid w:val="004F6DA3"/>
    <w:rsid w:val="005367F5"/>
    <w:rsid w:val="005845A3"/>
    <w:rsid w:val="005C116B"/>
    <w:rsid w:val="00642A49"/>
    <w:rsid w:val="00662270"/>
    <w:rsid w:val="00680CE4"/>
    <w:rsid w:val="00721635"/>
    <w:rsid w:val="0077124E"/>
    <w:rsid w:val="007D0612"/>
    <w:rsid w:val="007D1508"/>
    <w:rsid w:val="0082556D"/>
    <w:rsid w:val="00852048"/>
    <w:rsid w:val="00876BBA"/>
    <w:rsid w:val="00883909"/>
    <w:rsid w:val="00894722"/>
    <w:rsid w:val="008F7A0A"/>
    <w:rsid w:val="0094728E"/>
    <w:rsid w:val="009750B0"/>
    <w:rsid w:val="00991FEF"/>
    <w:rsid w:val="00992901"/>
    <w:rsid w:val="009C08AD"/>
    <w:rsid w:val="009D1A5E"/>
    <w:rsid w:val="009E7319"/>
    <w:rsid w:val="00A14138"/>
    <w:rsid w:val="00A94839"/>
    <w:rsid w:val="00AC746A"/>
    <w:rsid w:val="00AF53D0"/>
    <w:rsid w:val="00B806D6"/>
    <w:rsid w:val="00BE447B"/>
    <w:rsid w:val="00C20D7C"/>
    <w:rsid w:val="00C7754A"/>
    <w:rsid w:val="00CB44D5"/>
    <w:rsid w:val="00CD5C0B"/>
    <w:rsid w:val="00CF343B"/>
    <w:rsid w:val="00DD4C7D"/>
    <w:rsid w:val="00DE6DCB"/>
    <w:rsid w:val="00E762C7"/>
    <w:rsid w:val="00EA5D46"/>
    <w:rsid w:val="00EB26F5"/>
    <w:rsid w:val="00EB3F13"/>
    <w:rsid w:val="00EE66F2"/>
    <w:rsid w:val="00EE76DB"/>
    <w:rsid w:val="00F04138"/>
    <w:rsid w:val="00F40B97"/>
    <w:rsid w:val="00FC14C7"/>
    <w:rsid w:val="00FD7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chartTrackingRefBased/>
  <w15:docId w15:val="{3AA3DFFE-FB76-0E49-B9DE-F43248F1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6DD"/>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2C66DD"/>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2C66DD"/>
    <w:pPr>
      <w:tabs>
        <w:tab w:val="num" w:pos="1296"/>
      </w:tabs>
      <w:spacing w:before="240" w:after="60"/>
      <w:ind w:left="1296" w:hanging="1296"/>
      <w:outlineLvl w:val="6"/>
    </w:pPr>
  </w:style>
  <w:style w:type="paragraph" w:styleId="Heading8">
    <w:name w:val="heading 8"/>
    <w:basedOn w:val="Normal"/>
    <w:next w:val="Normal"/>
    <w:link w:val="Heading8Char"/>
    <w:qFormat/>
    <w:rsid w:val="002C66DD"/>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2C66DD"/>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2C66DD"/>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2C66DD"/>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2C66DD"/>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2C66DD"/>
    <w:rPr>
      <w:rFonts w:ascii="Arial" w:eastAsia="Times New Roman" w:hAnsi="Arial" w:cs="Arial"/>
      <w:kern w:val="0"/>
      <w:sz w:val="22"/>
      <w:szCs w:val="22"/>
      <w14:ligatures w14:val="none"/>
    </w:rPr>
  </w:style>
  <w:style w:type="paragraph" w:styleId="Header">
    <w:name w:val="header"/>
    <w:basedOn w:val="Normal"/>
    <w:link w:val="HeaderChar"/>
    <w:unhideWhenUsed/>
    <w:rsid w:val="002552A7"/>
    <w:pPr>
      <w:tabs>
        <w:tab w:val="center" w:pos="4680"/>
        <w:tab w:val="right" w:pos="9360"/>
      </w:tabs>
    </w:pPr>
  </w:style>
  <w:style w:type="character" w:customStyle="1" w:styleId="HeaderChar">
    <w:name w:val="Header Char"/>
    <w:basedOn w:val="DefaultParagraphFont"/>
    <w:link w:val="Header"/>
    <w:rsid w:val="002552A7"/>
    <w:rPr>
      <w:rFonts w:ascii="Times New Roman" w:eastAsia="Times New Roman" w:hAnsi="Times New Roman" w:cs="Times New Roman"/>
      <w:kern w:val="0"/>
      <w14:ligatures w14:val="none"/>
    </w:rPr>
  </w:style>
  <w:style w:type="paragraph" w:styleId="Footer">
    <w:name w:val="footer"/>
    <w:basedOn w:val="Normal"/>
    <w:link w:val="FooterChar"/>
    <w:unhideWhenUsed/>
    <w:rsid w:val="002552A7"/>
    <w:pPr>
      <w:tabs>
        <w:tab w:val="center" w:pos="4680"/>
        <w:tab w:val="right" w:pos="9360"/>
      </w:tabs>
    </w:pPr>
  </w:style>
  <w:style w:type="character" w:customStyle="1" w:styleId="FooterChar">
    <w:name w:val="Footer Char"/>
    <w:basedOn w:val="DefaultParagraphFont"/>
    <w:link w:val="Footer"/>
    <w:rsid w:val="002552A7"/>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AF53D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3D0"/>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F5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3D0"/>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F53D0"/>
    <w:pPr>
      <w:spacing w:before="160"/>
      <w:jc w:val="center"/>
    </w:pPr>
    <w:rPr>
      <w:i/>
      <w:iCs/>
      <w:color w:val="404040" w:themeColor="text1" w:themeTint="BF"/>
    </w:rPr>
  </w:style>
  <w:style w:type="character" w:customStyle="1" w:styleId="QuoteChar">
    <w:name w:val="Quote Char"/>
    <w:basedOn w:val="DefaultParagraphFont"/>
    <w:link w:val="Quote"/>
    <w:uiPriority w:val="29"/>
    <w:rsid w:val="00AF53D0"/>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AF53D0"/>
    <w:pPr>
      <w:ind w:left="720"/>
      <w:contextualSpacing/>
    </w:pPr>
  </w:style>
  <w:style w:type="character" w:styleId="IntenseEmphasis">
    <w:name w:val="Intense Emphasis"/>
    <w:basedOn w:val="DefaultParagraphFont"/>
    <w:uiPriority w:val="21"/>
    <w:qFormat/>
    <w:rsid w:val="00AF53D0"/>
    <w:rPr>
      <w:i/>
      <w:iCs/>
      <w:color w:val="2F5496" w:themeColor="accent1" w:themeShade="BF"/>
    </w:rPr>
  </w:style>
  <w:style w:type="paragraph" w:styleId="IntenseQuote">
    <w:name w:val="Intense Quote"/>
    <w:basedOn w:val="Normal"/>
    <w:next w:val="Normal"/>
    <w:link w:val="IntenseQuoteChar"/>
    <w:uiPriority w:val="30"/>
    <w:qFormat/>
    <w:rsid w:val="00AF53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3D0"/>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AF53D0"/>
    <w:rPr>
      <w:b/>
      <w:bCs/>
      <w:smallCaps/>
      <w:color w:val="2F5496" w:themeColor="accent1" w:themeShade="BF"/>
      <w:spacing w:val="5"/>
    </w:rPr>
  </w:style>
  <w:style w:type="paragraph" w:styleId="FootnoteText">
    <w:name w:val="footnote text"/>
    <w:basedOn w:val="Normal"/>
    <w:link w:val="FootnoteTextChar"/>
    <w:semiHidden/>
    <w:rsid w:val="00AF53D0"/>
    <w:rPr>
      <w:sz w:val="20"/>
      <w:szCs w:val="20"/>
    </w:rPr>
  </w:style>
  <w:style w:type="character" w:customStyle="1" w:styleId="FootnoteTextChar">
    <w:name w:val="Footnote Text Char"/>
    <w:basedOn w:val="DefaultParagraphFont"/>
    <w:link w:val="FootnoteText"/>
    <w:semiHidden/>
    <w:rsid w:val="00AF53D0"/>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AF53D0"/>
    <w:rPr>
      <w:vertAlign w:val="superscript"/>
    </w:rPr>
  </w:style>
  <w:style w:type="table" w:styleId="TableGrid">
    <w:name w:val="Table Grid"/>
    <w:basedOn w:val="TableNormal"/>
    <w:uiPriority w:val="59"/>
    <w:rsid w:val="00AF53D0"/>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AF53D0"/>
  </w:style>
  <w:style w:type="table" w:styleId="TableContemporary">
    <w:name w:val="Table Contemporary"/>
    <w:basedOn w:val="TableNormal"/>
    <w:rsid w:val="00AF53D0"/>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AF53D0"/>
    <w:pPr>
      <w:spacing w:before="360" w:after="360"/>
    </w:pPr>
    <w:rPr>
      <w:rFonts w:asciiTheme="minorHAnsi" w:hAnsiTheme="minorHAnsi"/>
      <w:b/>
      <w:bCs/>
      <w:caps/>
      <w:sz w:val="22"/>
      <w:szCs w:val="22"/>
      <w:u w:val="single"/>
    </w:rPr>
  </w:style>
  <w:style w:type="numbering" w:customStyle="1" w:styleId="CurrentList1">
    <w:name w:val="Current List1"/>
    <w:uiPriority w:val="99"/>
    <w:rsid w:val="00AF53D0"/>
    <w:pPr>
      <w:numPr>
        <w:numId w:val="4"/>
      </w:numPr>
    </w:pPr>
  </w:style>
  <w:style w:type="numbering" w:customStyle="1" w:styleId="CurrentList2">
    <w:name w:val="Current List2"/>
    <w:uiPriority w:val="99"/>
    <w:rsid w:val="00AF53D0"/>
    <w:pPr>
      <w:numPr>
        <w:numId w:val="5"/>
      </w:numPr>
    </w:pPr>
  </w:style>
  <w:style w:type="character" w:customStyle="1" w:styleId="Heading1Char1">
    <w:name w:val="Heading 1 Char1"/>
    <w:basedOn w:val="DefaultParagraphFont"/>
    <w:rsid w:val="00AF53D0"/>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AF53D0"/>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AF53D0"/>
    <w:rPr>
      <w:rFonts w:ascii="Times New Roman" w:eastAsia="Times New Roman" w:hAnsi="Times New Roman" w:cs="Arial"/>
      <w:b/>
      <w:bCs/>
      <w:kern w:val="0"/>
      <w14:ligatures w14:val="none"/>
    </w:rPr>
  </w:style>
  <w:style w:type="character" w:customStyle="1" w:styleId="Heading4Char1">
    <w:name w:val="Heading 4 Char1"/>
    <w:basedOn w:val="DefaultParagraphFont"/>
    <w:rsid w:val="00AF53D0"/>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AF53D0"/>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AF53D0"/>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AF53D0"/>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AF53D0"/>
    <w:pPr>
      <w:numPr>
        <w:numId w:val="17"/>
      </w:numPr>
    </w:pPr>
  </w:style>
  <w:style w:type="character" w:customStyle="1" w:styleId="Heading1Char3">
    <w:name w:val="Heading 1 Char3"/>
    <w:basedOn w:val="DefaultParagraphFont"/>
    <w:rsid w:val="00AF53D0"/>
    <w:rPr>
      <w:rFonts w:ascii="Helvetica" w:eastAsia="Times New Roman" w:hAnsi="Helvetica" w:cs="Arial"/>
      <w:b/>
      <w:bCs/>
      <w:kern w:val="32"/>
      <w:sz w:val="28"/>
      <w:szCs w:val="28"/>
    </w:rPr>
  </w:style>
  <w:style w:type="character" w:customStyle="1" w:styleId="Heading2Char2">
    <w:name w:val="Heading 2 Char2"/>
    <w:basedOn w:val="DefaultParagraphFont"/>
    <w:rsid w:val="00AF53D0"/>
    <w:rPr>
      <w:rFonts w:eastAsia="Times New Roman" w:cs="Arial"/>
      <w:b/>
      <w:bCs/>
      <w:sz w:val="26"/>
      <w:szCs w:val="26"/>
    </w:rPr>
  </w:style>
  <w:style w:type="character" w:customStyle="1" w:styleId="Heading3Char2">
    <w:name w:val="Heading 3 Char2"/>
    <w:basedOn w:val="DefaultParagraphFont"/>
    <w:rsid w:val="00AF53D0"/>
    <w:rPr>
      <w:rFonts w:eastAsia="Times New Roman" w:cs="Arial"/>
      <w:b/>
      <w:bCs/>
    </w:rPr>
  </w:style>
  <w:style w:type="character" w:customStyle="1" w:styleId="HeaderChar1">
    <w:name w:val="Header Char1"/>
    <w:basedOn w:val="DefaultParagraphFont"/>
    <w:rsid w:val="00AF53D0"/>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AF53D0"/>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AF53D0"/>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AF53D0"/>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AF53D0"/>
    <w:rPr>
      <w:rFonts w:ascii="Times New Roman" w:eastAsia="Times New Roman" w:hAnsi="Times New Roman" w:cs="Arial"/>
      <w:b/>
      <w:bCs/>
      <w:kern w:val="0"/>
      <w14:ligatures w14:val="none"/>
    </w:rPr>
  </w:style>
  <w:style w:type="character" w:customStyle="1" w:styleId="Heading4Char2">
    <w:name w:val="Heading 4 Char2"/>
    <w:basedOn w:val="DefaultParagraphFont"/>
    <w:rsid w:val="00AF53D0"/>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AF53D0"/>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AF53D0"/>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AF53D0"/>
    <w:rPr>
      <w:rFonts w:ascii="Arial" w:eastAsia="Times New Roman" w:hAnsi="Arial" w:cs="Arial"/>
      <w:kern w:val="0"/>
      <w:sz w:val="22"/>
      <w:szCs w:val="22"/>
      <w14:ligatures w14:val="none"/>
    </w:rPr>
  </w:style>
  <w:style w:type="character" w:customStyle="1" w:styleId="HeaderChar2">
    <w:name w:val="Header Char2"/>
    <w:basedOn w:val="DefaultParagraphFont"/>
    <w:rsid w:val="00AF53D0"/>
    <w:rPr>
      <w:rFonts w:ascii="Times New Roman" w:eastAsia="Times New Roman" w:hAnsi="Times New Roman" w:cs="Times New Roman"/>
      <w:kern w:val="0"/>
      <w14:ligatures w14:val="none"/>
    </w:rPr>
  </w:style>
  <w:style w:type="character" w:customStyle="1" w:styleId="FooterChar2">
    <w:name w:val="Footer Char2"/>
    <w:basedOn w:val="DefaultParagraphFont"/>
    <w:rsid w:val="00AF53D0"/>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AF53D0"/>
    <w:rPr>
      <w:rFonts w:ascii="Helvetica" w:eastAsia="Times New Roman" w:hAnsi="Helvetica" w:cs="Arial"/>
      <w:b/>
      <w:bCs/>
      <w:kern w:val="32"/>
      <w:sz w:val="28"/>
      <w:szCs w:val="28"/>
    </w:rPr>
  </w:style>
  <w:style w:type="character" w:customStyle="1" w:styleId="Heading2Char4">
    <w:name w:val="Heading 2 Char4"/>
    <w:basedOn w:val="DefaultParagraphFont"/>
    <w:rsid w:val="00AF53D0"/>
    <w:rPr>
      <w:rFonts w:eastAsia="Times New Roman" w:cs="Arial"/>
      <w:b/>
      <w:bCs/>
      <w:sz w:val="26"/>
      <w:szCs w:val="26"/>
    </w:rPr>
  </w:style>
  <w:style w:type="character" w:customStyle="1" w:styleId="Heading3Char4">
    <w:name w:val="Heading 3 Char4"/>
    <w:basedOn w:val="DefaultParagraphFont"/>
    <w:rsid w:val="00AF53D0"/>
    <w:rPr>
      <w:rFonts w:eastAsia="Times New Roman" w:cs="Arial"/>
      <w:b/>
      <w:bCs/>
    </w:rPr>
  </w:style>
  <w:style w:type="character" w:customStyle="1" w:styleId="Heading1Char6">
    <w:name w:val="Heading 1 Char6"/>
    <w:basedOn w:val="DefaultParagraphFont"/>
    <w:rsid w:val="00AF53D0"/>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AF53D0"/>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AF53D0"/>
    <w:rPr>
      <w:rFonts w:ascii="Times New Roman" w:eastAsia="Times New Roman" w:hAnsi="Times New Roman" w:cs="Arial"/>
      <w:b/>
      <w:bCs/>
      <w:kern w:val="0"/>
      <w14:ligatures w14:val="none"/>
    </w:rPr>
  </w:style>
  <w:style w:type="character" w:customStyle="1" w:styleId="Heading4Char3">
    <w:name w:val="Heading 4 Char3"/>
    <w:basedOn w:val="DefaultParagraphFont"/>
    <w:rsid w:val="00AF53D0"/>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AF53D0"/>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AF53D0"/>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AF53D0"/>
    <w:rPr>
      <w:rFonts w:ascii="Arial" w:eastAsia="Times New Roman" w:hAnsi="Arial" w:cs="Arial"/>
      <w:kern w:val="0"/>
      <w:sz w:val="22"/>
      <w:szCs w:val="22"/>
      <w14:ligatures w14:val="none"/>
    </w:rPr>
  </w:style>
  <w:style w:type="character" w:customStyle="1" w:styleId="HeaderChar3">
    <w:name w:val="Header Char3"/>
    <w:basedOn w:val="DefaultParagraphFont"/>
    <w:rsid w:val="00AF53D0"/>
    <w:rPr>
      <w:rFonts w:ascii="Times New Roman" w:eastAsia="Times New Roman" w:hAnsi="Times New Roman" w:cs="Times New Roman"/>
      <w:kern w:val="0"/>
      <w14:ligatures w14:val="none"/>
    </w:rPr>
  </w:style>
  <w:style w:type="character" w:customStyle="1" w:styleId="FooterChar3">
    <w:name w:val="Footer Char3"/>
    <w:basedOn w:val="DefaultParagraphFont"/>
    <w:rsid w:val="00AF53D0"/>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AF53D0"/>
    <w:rPr>
      <w:rFonts w:ascii="Helvetica" w:eastAsia="Times New Roman" w:hAnsi="Helvetica" w:cs="Arial"/>
      <w:b/>
      <w:bCs/>
      <w:kern w:val="32"/>
      <w:sz w:val="28"/>
      <w:szCs w:val="28"/>
    </w:rPr>
  </w:style>
  <w:style w:type="character" w:customStyle="1" w:styleId="Heading2Char6">
    <w:name w:val="Heading 2 Char6"/>
    <w:basedOn w:val="DefaultParagraphFont"/>
    <w:rsid w:val="00AF53D0"/>
    <w:rPr>
      <w:rFonts w:eastAsia="Times New Roman" w:cs="Arial"/>
      <w:b/>
      <w:bCs/>
      <w:sz w:val="26"/>
      <w:szCs w:val="26"/>
    </w:rPr>
  </w:style>
  <w:style w:type="character" w:customStyle="1" w:styleId="Heading3Char6">
    <w:name w:val="Heading 3 Char6"/>
    <w:basedOn w:val="DefaultParagraphFont"/>
    <w:rsid w:val="00AF53D0"/>
    <w:rPr>
      <w:rFonts w:eastAsia="Times New Roman" w:cs="Arial"/>
      <w:b/>
      <w:bCs/>
    </w:rPr>
  </w:style>
  <w:style w:type="paragraph" w:styleId="Caption">
    <w:name w:val="caption"/>
    <w:basedOn w:val="Normal"/>
    <w:next w:val="Normal"/>
    <w:autoRedefine/>
    <w:uiPriority w:val="35"/>
    <w:qFormat/>
    <w:rsid w:val="00AF53D0"/>
    <w:rPr>
      <w:b/>
      <w:bCs/>
      <w:smallCaps/>
    </w:rPr>
  </w:style>
  <w:style w:type="character" w:customStyle="1" w:styleId="HeaderChar4">
    <w:name w:val="Header Char4"/>
    <w:basedOn w:val="DefaultParagraphFont"/>
    <w:rsid w:val="00AF53D0"/>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AF53D0"/>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AF53D0"/>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AF53D0"/>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AF53D0"/>
    <w:rPr>
      <w:rFonts w:ascii="Times New Roman" w:eastAsia="Times New Roman" w:hAnsi="Times New Roman" w:cs="Arial"/>
      <w:b/>
      <w:bCs/>
      <w:kern w:val="0"/>
      <w14:ligatures w14:val="none"/>
    </w:rPr>
  </w:style>
  <w:style w:type="character" w:customStyle="1" w:styleId="Heading4Char4">
    <w:name w:val="Heading 4 Char4"/>
    <w:basedOn w:val="DefaultParagraphFont"/>
    <w:rsid w:val="00AF53D0"/>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AF53D0"/>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AF53D0"/>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AF53D0"/>
    <w:rPr>
      <w:rFonts w:ascii="Arial" w:eastAsia="Times New Roman" w:hAnsi="Arial" w:cs="Arial"/>
      <w:kern w:val="0"/>
      <w:sz w:val="22"/>
      <w:szCs w:val="22"/>
      <w14:ligatures w14:val="none"/>
    </w:rPr>
  </w:style>
  <w:style w:type="numbering" w:customStyle="1" w:styleId="CurrentList11">
    <w:name w:val="Current List11"/>
    <w:uiPriority w:val="99"/>
    <w:rsid w:val="00AF53D0"/>
    <w:pPr>
      <w:numPr>
        <w:numId w:val="326"/>
      </w:numPr>
    </w:pPr>
  </w:style>
  <w:style w:type="character" w:customStyle="1" w:styleId="Heading1Char9">
    <w:name w:val="Heading 1 Char9"/>
    <w:basedOn w:val="DefaultParagraphFont"/>
    <w:rsid w:val="00AF53D0"/>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AF53D0"/>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AF53D0"/>
    <w:rPr>
      <w:rFonts w:ascii="Times New Roman" w:eastAsia="Times New Roman" w:hAnsi="Times New Roman" w:cs="Arial"/>
      <w:b/>
      <w:bCs/>
      <w:kern w:val="0"/>
      <w14:ligatures w14:val="none"/>
    </w:rPr>
  </w:style>
  <w:style w:type="character" w:customStyle="1" w:styleId="Heading4Char5">
    <w:name w:val="Heading 4 Char5"/>
    <w:basedOn w:val="DefaultParagraphFont"/>
    <w:rsid w:val="00AF53D0"/>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AF53D0"/>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AF53D0"/>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AF53D0"/>
    <w:rPr>
      <w:rFonts w:ascii="Arial" w:eastAsia="Times New Roman" w:hAnsi="Arial" w:cs="Arial"/>
      <w:kern w:val="0"/>
      <w:sz w:val="22"/>
      <w:szCs w:val="22"/>
      <w14:ligatures w14:val="none"/>
    </w:rPr>
  </w:style>
  <w:style w:type="character" w:customStyle="1" w:styleId="Heading1Char10">
    <w:name w:val="Heading 1 Char10"/>
    <w:basedOn w:val="DefaultParagraphFont"/>
    <w:rsid w:val="00AF53D0"/>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AF53D0"/>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AF53D0"/>
    <w:rPr>
      <w:rFonts w:ascii="Times New Roman" w:eastAsia="Times New Roman" w:hAnsi="Times New Roman" w:cs="Arial"/>
      <w:b/>
      <w:bCs/>
      <w:kern w:val="0"/>
      <w14:ligatures w14:val="none"/>
    </w:rPr>
  </w:style>
  <w:style w:type="character" w:customStyle="1" w:styleId="Heading4Char6">
    <w:name w:val="Heading 4 Char6"/>
    <w:basedOn w:val="DefaultParagraphFont"/>
    <w:rsid w:val="00AF53D0"/>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AF53D0"/>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AF53D0"/>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AF53D0"/>
    <w:rPr>
      <w:rFonts w:ascii="Arial" w:eastAsia="Times New Roman" w:hAnsi="Arial" w:cs="Arial"/>
      <w:kern w:val="0"/>
      <w:sz w:val="22"/>
      <w:szCs w:val="22"/>
      <w14:ligatures w14:val="none"/>
    </w:rPr>
  </w:style>
  <w:style w:type="character" w:customStyle="1" w:styleId="HeaderChar5">
    <w:name w:val="Header Char5"/>
    <w:basedOn w:val="DefaultParagraphFont"/>
    <w:rsid w:val="00AF53D0"/>
    <w:rPr>
      <w:rFonts w:ascii="Times New Roman" w:eastAsia="Times New Roman" w:hAnsi="Times New Roman" w:cs="Times New Roman"/>
      <w:kern w:val="0"/>
      <w14:ligatures w14:val="none"/>
    </w:rPr>
  </w:style>
  <w:style w:type="character" w:customStyle="1" w:styleId="FooterChar5">
    <w:name w:val="Footer Char5"/>
    <w:basedOn w:val="DefaultParagraphFont"/>
    <w:rsid w:val="00AF53D0"/>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AF53D0"/>
    <w:rPr>
      <w:rFonts w:ascii="Helvetica" w:eastAsia="Times New Roman" w:hAnsi="Helvetica" w:cs="Arial"/>
      <w:b/>
      <w:bCs/>
      <w:kern w:val="32"/>
      <w:sz w:val="28"/>
      <w:szCs w:val="28"/>
    </w:rPr>
  </w:style>
  <w:style w:type="character" w:customStyle="1" w:styleId="Heading2Char10">
    <w:name w:val="Heading 2 Char10"/>
    <w:basedOn w:val="DefaultParagraphFont"/>
    <w:rsid w:val="00AF53D0"/>
    <w:rPr>
      <w:rFonts w:eastAsia="Times New Roman" w:cs="Arial"/>
      <w:b/>
      <w:bCs/>
      <w:sz w:val="26"/>
      <w:szCs w:val="26"/>
    </w:rPr>
  </w:style>
  <w:style w:type="character" w:customStyle="1" w:styleId="Heading3Char10">
    <w:name w:val="Heading 3 Char10"/>
    <w:basedOn w:val="DefaultParagraphFont"/>
    <w:rsid w:val="00AF53D0"/>
    <w:rPr>
      <w:rFonts w:eastAsia="Times New Roman" w:cs="Arial"/>
      <w:b/>
      <w:bCs/>
    </w:rPr>
  </w:style>
  <w:style w:type="character" w:customStyle="1" w:styleId="Heading4Char7">
    <w:name w:val="Heading 4 Char7"/>
    <w:basedOn w:val="DefaultParagraphFont"/>
    <w:rsid w:val="00AF53D0"/>
    <w:rPr>
      <w:rFonts w:eastAsia="Times New Roman" w:cs="Times New Roman"/>
      <w:b/>
      <w:bCs/>
    </w:rPr>
  </w:style>
  <w:style w:type="character" w:customStyle="1" w:styleId="Heading1Char12">
    <w:name w:val="Heading 1 Char12"/>
    <w:basedOn w:val="DefaultParagraphFont"/>
    <w:rsid w:val="00AF53D0"/>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AF53D0"/>
    <w:rPr>
      <w:rFonts w:ascii="Times New Roman" w:eastAsia="Times New Roman" w:hAnsi="Times New Roman" w:cs="Arial"/>
      <w:b/>
      <w:bCs/>
      <w:kern w:val="0"/>
      <w14:ligatures w14:val="none"/>
    </w:rPr>
  </w:style>
  <w:style w:type="character" w:customStyle="1" w:styleId="Heading4Char8">
    <w:name w:val="Heading 4 Char8"/>
    <w:basedOn w:val="DefaultParagraphFont"/>
    <w:rsid w:val="00AF53D0"/>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AF53D0"/>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AF53D0"/>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AF53D0"/>
    <w:rPr>
      <w:rFonts w:ascii="Arial" w:eastAsia="Times New Roman" w:hAnsi="Arial" w:cs="Arial"/>
      <w:kern w:val="0"/>
      <w:sz w:val="22"/>
      <w:szCs w:val="22"/>
      <w14:ligatures w14:val="none"/>
    </w:rPr>
  </w:style>
  <w:style w:type="character" w:customStyle="1" w:styleId="Heading1Char13">
    <w:name w:val="Heading 1 Char13"/>
    <w:basedOn w:val="DefaultParagraphFont"/>
    <w:rsid w:val="00AF53D0"/>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AF53D0"/>
    <w:rPr>
      <w:rFonts w:ascii="Times New Roman" w:eastAsia="Times New Roman" w:hAnsi="Times New Roman" w:cs="Arial"/>
      <w:b/>
      <w:bCs/>
      <w:kern w:val="0"/>
      <w14:ligatures w14:val="none"/>
    </w:rPr>
  </w:style>
  <w:style w:type="character" w:customStyle="1" w:styleId="Heading4Char9">
    <w:name w:val="Heading 4 Char9"/>
    <w:basedOn w:val="DefaultParagraphFont"/>
    <w:rsid w:val="00AF53D0"/>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AF53D0"/>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AF53D0"/>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AF53D0"/>
    <w:rPr>
      <w:rFonts w:ascii="Arial" w:eastAsia="Times New Roman" w:hAnsi="Arial" w:cs="Arial"/>
      <w:kern w:val="0"/>
      <w:sz w:val="22"/>
      <w:szCs w:val="22"/>
      <w14:ligatures w14:val="none"/>
    </w:rPr>
  </w:style>
  <w:style w:type="character" w:customStyle="1" w:styleId="HeaderChar6">
    <w:name w:val="Header Char6"/>
    <w:basedOn w:val="DefaultParagraphFont"/>
    <w:rsid w:val="00AF53D0"/>
    <w:rPr>
      <w:rFonts w:ascii="Times New Roman" w:eastAsia="Times New Roman" w:hAnsi="Times New Roman" w:cs="Times New Roman"/>
      <w:kern w:val="0"/>
      <w14:ligatures w14:val="none"/>
    </w:rPr>
  </w:style>
  <w:style w:type="character" w:customStyle="1" w:styleId="FooterChar6">
    <w:name w:val="Footer Char6"/>
    <w:basedOn w:val="DefaultParagraphFont"/>
    <w:rsid w:val="00AF53D0"/>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AF53D0"/>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AF53D0"/>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AF53D0"/>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AF53D0"/>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AF53D0"/>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AF53D0"/>
    <w:rPr>
      <w:rFonts w:ascii="Arial" w:eastAsia="Times New Roman" w:hAnsi="Arial" w:cs="Arial"/>
      <w:kern w:val="0"/>
      <w:sz w:val="22"/>
      <w:szCs w:val="22"/>
      <w14:ligatures w14:val="none"/>
    </w:rPr>
  </w:style>
  <w:style w:type="character" w:customStyle="1" w:styleId="HeaderChar7">
    <w:name w:val="Header Char7"/>
    <w:basedOn w:val="DefaultParagraphFont"/>
    <w:rsid w:val="00AF53D0"/>
    <w:rPr>
      <w:rFonts w:ascii="Times New Roman" w:eastAsia="Times New Roman" w:hAnsi="Times New Roman" w:cs="Times New Roman"/>
      <w:kern w:val="0"/>
      <w14:ligatures w14:val="none"/>
    </w:rPr>
  </w:style>
  <w:style w:type="character" w:customStyle="1" w:styleId="FooterChar7">
    <w:name w:val="Footer Char7"/>
    <w:basedOn w:val="DefaultParagraphFont"/>
    <w:rsid w:val="00AF53D0"/>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AF53D0"/>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AF53D0"/>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AF53D0"/>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AF53D0"/>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AF53D0"/>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AF53D0"/>
    <w:rPr>
      <w:rFonts w:ascii="Arial" w:eastAsia="Times New Roman" w:hAnsi="Arial" w:cs="Arial"/>
      <w:kern w:val="0"/>
      <w:sz w:val="22"/>
      <w:szCs w:val="22"/>
      <w14:ligatures w14:val="none"/>
    </w:rPr>
  </w:style>
  <w:style w:type="character" w:customStyle="1" w:styleId="HeaderChar8">
    <w:name w:val="Header Char8"/>
    <w:basedOn w:val="DefaultParagraphFont"/>
    <w:rsid w:val="00AF53D0"/>
    <w:rPr>
      <w:rFonts w:ascii="Times New Roman" w:eastAsia="Times New Roman" w:hAnsi="Times New Roman" w:cs="Times New Roman"/>
      <w:kern w:val="0"/>
      <w14:ligatures w14:val="none"/>
    </w:rPr>
  </w:style>
  <w:style w:type="character" w:customStyle="1" w:styleId="FooterChar8">
    <w:name w:val="Footer Char8"/>
    <w:basedOn w:val="DefaultParagraphFont"/>
    <w:rsid w:val="00AF53D0"/>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AF53D0"/>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AF53D0"/>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AF53D0"/>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AF53D0"/>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AF53D0"/>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AF53D0"/>
    <w:rPr>
      <w:rFonts w:ascii="Arial" w:eastAsia="Times New Roman" w:hAnsi="Arial" w:cs="Arial"/>
      <w:kern w:val="0"/>
      <w:sz w:val="22"/>
      <w:szCs w:val="22"/>
      <w14:ligatures w14:val="none"/>
    </w:rPr>
  </w:style>
  <w:style w:type="character" w:customStyle="1" w:styleId="Heading1Char17">
    <w:name w:val="Heading 1 Char17"/>
    <w:basedOn w:val="DefaultParagraphFont"/>
    <w:rsid w:val="00AF53D0"/>
    <w:rPr>
      <w:rFonts w:ascii="Helvetica" w:eastAsia="Times New Roman" w:hAnsi="Helvetica" w:cs="Arial"/>
      <w:b/>
      <w:bCs/>
      <w:kern w:val="32"/>
      <w:sz w:val="28"/>
      <w:szCs w:val="28"/>
    </w:rPr>
  </w:style>
  <w:style w:type="character" w:customStyle="1" w:styleId="Heading2Char16">
    <w:name w:val="Heading 2 Char16"/>
    <w:basedOn w:val="DefaultParagraphFont"/>
    <w:rsid w:val="00AF53D0"/>
    <w:rPr>
      <w:rFonts w:eastAsia="Times New Roman" w:cs="Arial"/>
      <w:b/>
      <w:bCs/>
      <w:sz w:val="26"/>
      <w:szCs w:val="26"/>
    </w:rPr>
  </w:style>
  <w:style w:type="character" w:customStyle="1" w:styleId="Heading5Char12">
    <w:name w:val="Heading 5 Char12"/>
    <w:basedOn w:val="DefaultParagraphFont"/>
    <w:rsid w:val="00AF53D0"/>
    <w:rPr>
      <w:rFonts w:ascii="Helvetica" w:eastAsia="Times New Roman" w:hAnsi="Helvetica" w:cs="Times New Roman"/>
      <w:b/>
      <w:bCs/>
      <w:sz w:val="20"/>
      <w:szCs w:val="20"/>
    </w:rPr>
  </w:style>
  <w:style w:type="character" w:customStyle="1" w:styleId="Heading3Char16">
    <w:name w:val="Heading 3 Char16"/>
    <w:basedOn w:val="DefaultParagraphFont"/>
    <w:rsid w:val="00AF53D0"/>
    <w:rPr>
      <w:rFonts w:eastAsia="Times New Roman" w:cs="Arial"/>
      <w:b/>
      <w:bCs/>
    </w:rPr>
  </w:style>
  <w:style w:type="character" w:customStyle="1" w:styleId="Heading1Char18">
    <w:name w:val="Heading 1 Char18"/>
    <w:basedOn w:val="DefaultParagraphFont"/>
    <w:rsid w:val="00AF53D0"/>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AF53D0"/>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AF53D0"/>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AF53D0"/>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AF53D0"/>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AF53D0"/>
    <w:rPr>
      <w:rFonts w:ascii="Arial" w:eastAsia="Times New Roman" w:hAnsi="Arial" w:cs="Arial"/>
      <w:kern w:val="0"/>
      <w:sz w:val="22"/>
      <w:szCs w:val="22"/>
      <w14:ligatures w14:val="none"/>
    </w:rPr>
  </w:style>
  <w:style w:type="character" w:customStyle="1" w:styleId="HeaderChar9">
    <w:name w:val="Header Char9"/>
    <w:basedOn w:val="DefaultParagraphFont"/>
    <w:rsid w:val="00AF53D0"/>
    <w:rPr>
      <w:rFonts w:ascii="Times New Roman" w:eastAsia="Times New Roman" w:hAnsi="Times New Roman" w:cs="Times New Roman"/>
      <w:kern w:val="0"/>
      <w14:ligatures w14:val="none"/>
    </w:rPr>
  </w:style>
  <w:style w:type="character" w:customStyle="1" w:styleId="FooterChar9">
    <w:name w:val="Footer Char9"/>
    <w:basedOn w:val="DefaultParagraphFont"/>
    <w:rsid w:val="00AF53D0"/>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AF53D0"/>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AF53D0"/>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AF53D0"/>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AF53D0"/>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AF53D0"/>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AF53D0"/>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AF53D0"/>
    <w:rPr>
      <w:rFonts w:ascii="Arial" w:eastAsia="Times New Roman" w:hAnsi="Arial" w:cs="Arial"/>
      <w:kern w:val="0"/>
      <w:sz w:val="22"/>
      <w:szCs w:val="22"/>
      <w14:ligatures w14:val="none"/>
    </w:rPr>
  </w:style>
  <w:style w:type="character" w:customStyle="1" w:styleId="HeaderChar10">
    <w:name w:val="Header Char10"/>
    <w:basedOn w:val="DefaultParagraphFont"/>
    <w:rsid w:val="00AF53D0"/>
    <w:rPr>
      <w:rFonts w:ascii="Times New Roman" w:eastAsia="Times New Roman" w:hAnsi="Times New Roman" w:cs="Times New Roman"/>
      <w:kern w:val="0"/>
      <w14:ligatures w14:val="none"/>
    </w:rPr>
  </w:style>
  <w:style w:type="character" w:customStyle="1" w:styleId="FooterChar10">
    <w:name w:val="Footer Char10"/>
    <w:basedOn w:val="DefaultParagraphFont"/>
    <w:rsid w:val="00AF53D0"/>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AF53D0"/>
    <w:rPr>
      <w:rFonts w:ascii="Helvetica" w:eastAsia="Times New Roman" w:hAnsi="Helvetica" w:cs="Arial"/>
      <w:b/>
      <w:bCs/>
      <w:kern w:val="32"/>
      <w:sz w:val="28"/>
      <w:szCs w:val="28"/>
    </w:rPr>
  </w:style>
  <w:style w:type="character" w:customStyle="1" w:styleId="Heading2Char19">
    <w:name w:val="Heading 2 Char19"/>
    <w:basedOn w:val="DefaultParagraphFont"/>
    <w:rsid w:val="00AF53D0"/>
    <w:rPr>
      <w:rFonts w:eastAsia="Times New Roman" w:cs="Arial"/>
      <w:b/>
      <w:bCs/>
      <w:sz w:val="26"/>
      <w:szCs w:val="26"/>
    </w:rPr>
  </w:style>
  <w:style w:type="character" w:customStyle="1" w:styleId="Heading5Char15">
    <w:name w:val="Heading 5 Char15"/>
    <w:basedOn w:val="DefaultParagraphFont"/>
    <w:rsid w:val="00AF53D0"/>
    <w:rPr>
      <w:rFonts w:ascii="Helvetica" w:eastAsia="Times New Roman" w:hAnsi="Helvetica" w:cs="Times New Roman"/>
      <w:b/>
      <w:bCs/>
      <w:sz w:val="20"/>
      <w:szCs w:val="20"/>
    </w:rPr>
  </w:style>
  <w:style w:type="character" w:customStyle="1" w:styleId="Heading3Char19">
    <w:name w:val="Heading 3 Char19"/>
    <w:basedOn w:val="DefaultParagraphFont"/>
    <w:rsid w:val="00AF53D0"/>
    <w:rPr>
      <w:rFonts w:eastAsia="Times New Roman" w:cs="Arial"/>
      <w:b/>
      <w:bCs/>
    </w:rPr>
  </w:style>
  <w:style w:type="character" w:customStyle="1" w:styleId="Heading4Char15">
    <w:name w:val="Heading 4 Char15"/>
    <w:basedOn w:val="DefaultParagraphFont"/>
    <w:rsid w:val="00AF53D0"/>
    <w:rPr>
      <w:rFonts w:eastAsia="Times New Roman" w:cs="Times New Roman"/>
      <w:b/>
      <w:bCs/>
    </w:rPr>
  </w:style>
  <w:style w:type="character" w:customStyle="1" w:styleId="Heading6Char14">
    <w:name w:val="Heading 6 Char14"/>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AF53D0"/>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AF53D0"/>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AF53D0"/>
    <w:rPr>
      <w:rFonts w:ascii="Arial" w:eastAsia="Times New Roman" w:hAnsi="Arial" w:cs="Arial"/>
      <w:kern w:val="0"/>
      <w:sz w:val="22"/>
      <w:szCs w:val="22"/>
      <w14:ligatures w14:val="none"/>
    </w:rPr>
  </w:style>
  <w:style w:type="character" w:customStyle="1" w:styleId="HeaderChar11">
    <w:name w:val="Header Char11"/>
    <w:basedOn w:val="DefaultParagraphFont"/>
    <w:rsid w:val="00AF53D0"/>
    <w:rPr>
      <w:rFonts w:ascii="Times New Roman" w:eastAsia="Times New Roman" w:hAnsi="Times New Roman" w:cs="Times New Roman"/>
      <w:kern w:val="0"/>
      <w14:ligatures w14:val="none"/>
    </w:rPr>
  </w:style>
  <w:style w:type="character" w:customStyle="1" w:styleId="FooterChar11">
    <w:name w:val="Footer Char11"/>
    <w:basedOn w:val="DefaultParagraphFont"/>
    <w:rsid w:val="00AF53D0"/>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AF53D0"/>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AF53D0"/>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AF53D0"/>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AF53D0"/>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AF53D0"/>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AF53D0"/>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AF53D0"/>
    <w:rPr>
      <w:rFonts w:ascii="Arial" w:eastAsia="Times New Roman" w:hAnsi="Arial" w:cs="Arial"/>
      <w:kern w:val="0"/>
      <w:sz w:val="22"/>
      <w:szCs w:val="22"/>
      <w14:ligatures w14:val="none"/>
    </w:rPr>
  </w:style>
  <w:style w:type="character" w:customStyle="1" w:styleId="HeaderChar12">
    <w:name w:val="Header Char12"/>
    <w:basedOn w:val="DefaultParagraphFont"/>
    <w:rsid w:val="00AF53D0"/>
    <w:rPr>
      <w:rFonts w:ascii="Times New Roman" w:eastAsia="Times New Roman" w:hAnsi="Times New Roman" w:cs="Times New Roman"/>
      <w:kern w:val="0"/>
      <w14:ligatures w14:val="none"/>
    </w:rPr>
  </w:style>
  <w:style w:type="character" w:customStyle="1" w:styleId="FooterChar12">
    <w:name w:val="Footer Char12"/>
    <w:basedOn w:val="DefaultParagraphFont"/>
    <w:rsid w:val="00AF53D0"/>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AF53D0"/>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AF53D0"/>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AF53D0"/>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AF53D0"/>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AF53D0"/>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AF53D0"/>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AF53D0"/>
    <w:rPr>
      <w:rFonts w:ascii="Arial" w:eastAsia="Times New Roman" w:hAnsi="Arial" w:cs="Arial"/>
      <w:kern w:val="0"/>
      <w:sz w:val="22"/>
      <w:szCs w:val="22"/>
      <w14:ligatures w14:val="none"/>
    </w:rPr>
  </w:style>
  <w:style w:type="character" w:customStyle="1" w:styleId="HeaderChar13">
    <w:name w:val="Header Char13"/>
    <w:basedOn w:val="DefaultParagraphFont"/>
    <w:rsid w:val="00AF53D0"/>
    <w:rPr>
      <w:rFonts w:ascii="Times New Roman" w:eastAsia="Times New Roman" w:hAnsi="Times New Roman" w:cs="Times New Roman"/>
      <w:kern w:val="0"/>
      <w14:ligatures w14:val="none"/>
    </w:rPr>
  </w:style>
  <w:style w:type="character" w:customStyle="1" w:styleId="FooterChar13">
    <w:name w:val="Footer Char13"/>
    <w:basedOn w:val="DefaultParagraphFont"/>
    <w:rsid w:val="00AF53D0"/>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AF53D0"/>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AF53D0"/>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AF53D0"/>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AF53D0"/>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AF53D0"/>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AF53D0"/>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AF53D0"/>
    <w:rPr>
      <w:rFonts w:ascii="Arial" w:eastAsia="Times New Roman" w:hAnsi="Arial" w:cs="Arial"/>
      <w:kern w:val="0"/>
      <w:sz w:val="22"/>
      <w:szCs w:val="22"/>
      <w14:ligatures w14:val="none"/>
    </w:rPr>
  </w:style>
  <w:style w:type="character" w:customStyle="1" w:styleId="HeaderChar14">
    <w:name w:val="Header Char14"/>
    <w:basedOn w:val="DefaultParagraphFont"/>
    <w:rsid w:val="00AF53D0"/>
    <w:rPr>
      <w:rFonts w:ascii="Times New Roman" w:eastAsia="Times New Roman" w:hAnsi="Times New Roman" w:cs="Times New Roman"/>
      <w:kern w:val="0"/>
      <w14:ligatures w14:val="none"/>
    </w:rPr>
  </w:style>
  <w:style w:type="character" w:customStyle="1" w:styleId="FooterChar14">
    <w:name w:val="Footer Char14"/>
    <w:basedOn w:val="DefaultParagraphFont"/>
    <w:rsid w:val="00AF53D0"/>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AF53D0"/>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AF53D0"/>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AF53D0"/>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AF53D0"/>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AF53D0"/>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AF53D0"/>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AF53D0"/>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AF53D0"/>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AF53D0"/>
    <w:rPr>
      <w:rFonts w:ascii="Arial" w:eastAsia="Times New Roman" w:hAnsi="Arial" w:cs="Arial"/>
      <w:kern w:val="0"/>
      <w:sz w:val="22"/>
      <w:szCs w:val="22"/>
      <w14:ligatures w14:val="none"/>
    </w:rPr>
  </w:style>
  <w:style w:type="character" w:customStyle="1" w:styleId="Heading1Char25">
    <w:name w:val="Heading 1 Char25"/>
    <w:basedOn w:val="DefaultParagraphFont"/>
    <w:rsid w:val="00AF53D0"/>
    <w:rPr>
      <w:rFonts w:ascii="Helvetica" w:eastAsia="Times New Roman" w:hAnsi="Helvetica" w:cs="Arial"/>
      <w:b/>
      <w:bCs/>
      <w:kern w:val="32"/>
      <w:sz w:val="28"/>
      <w:szCs w:val="28"/>
    </w:rPr>
  </w:style>
  <w:style w:type="character" w:customStyle="1" w:styleId="Heading2Char24">
    <w:name w:val="Heading 2 Char24"/>
    <w:basedOn w:val="DefaultParagraphFont"/>
    <w:rsid w:val="00AF53D0"/>
    <w:rPr>
      <w:rFonts w:eastAsia="Times New Roman" w:cs="Arial"/>
      <w:b/>
      <w:bCs/>
      <w:sz w:val="26"/>
      <w:szCs w:val="26"/>
    </w:rPr>
  </w:style>
  <w:style w:type="character" w:customStyle="1" w:styleId="Heading1Char26">
    <w:name w:val="Heading 1 Char26"/>
    <w:basedOn w:val="DefaultParagraphFont"/>
    <w:rsid w:val="00AF53D0"/>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AF53D0"/>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AF53D0"/>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AF53D0"/>
    <w:rPr>
      <w:rFonts w:asciiTheme="minorHAnsi" w:hAnsiTheme="minorHAnsi"/>
      <w:b/>
      <w:bCs/>
      <w:smallCaps/>
      <w:sz w:val="22"/>
      <w:szCs w:val="22"/>
    </w:rPr>
  </w:style>
  <w:style w:type="paragraph" w:styleId="TOC3">
    <w:name w:val="toc 3"/>
    <w:basedOn w:val="Normal"/>
    <w:next w:val="Normal"/>
    <w:autoRedefine/>
    <w:uiPriority w:val="39"/>
    <w:unhideWhenUsed/>
    <w:rsid w:val="00AF53D0"/>
    <w:rPr>
      <w:rFonts w:asciiTheme="minorHAnsi" w:hAnsiTheme="minorHAnsi"/>
      <w:smallCaps/>
      <w:sz w:val="22"/>
      <w:szCs w:val="22"/>
    </w:rPr>
  </w:style>
  <w:style w:type="paragraph" w:styleId="TOC4">
    <w:name w:val="toc 4"/>
    <w:basedOn w:val="Normal"/>
    <w:next w:val="Normal"/>
    <w:autoRedefine/>
    <w:uiPriority w:val="39"/>
    <w:unhideWhenUsed/>
    <w:rsid w:val="00AF53D0"/>
    <w:rPr>
      <w:rFonts w:asciiTheme="minorHAnsi" w:hAnsiTheme="minorHAnsi"/>
      <w:sz w:val="22"/>
      <w:szCs w:val="22"/>
    </w:rPr>
  </w:style>
  <w:style w:type="paragraph" w:styleId="TOC5">
    <w:name w:val="toc 5"/>
    <w:basedOn w:val="Normal"/>
    <w:next w:val="Normal"/>
    <w:autoRedefine/>
    <w:uiPriority w:val="39"/>
    <w:unhideWhenUsed/>
    <w:rsid w:val="00AF53D0"/>
    <w:rPr>
      <w:rFonts w:asciiTheme="minorHAnsi" w:hAnsiTheme="minorHAnsi"/>
      <w:sz w:val="22"/>
      <w:szCs w:val="22"/>
    </w:rPr>
  </w:style>
  <w:style w:type="paragraph" w:styleId="TOC6">
    <w:name w:val="toc 6"/>
    <w:basedOn w:val="Normal"/>
    <w:next w:val="Normal"/>
    <w:autoRedefine/>
    <w:uiPriority w:val="39"/>
    <w:unhideWhenUsed/>
    <w:rsid w:val="00AF53D0"/>
    <w:rPr>
      <w:rFonts w:asciiTheme="minorHAnsi" w:hAnsiTheme="minorHAnsi"/>
      <w:sz w:val="22"/>
      <w:szCs w:val="22"/>
    </w:rPr>
  </w:style>
  <w:style w:type="paragraph" w:styleId="TOC7">
    <w:name w:val="toc 7"/>
    <w:basedOn w:val="Normal"/>
    <w:next w:val="Normal"/>
    <w:autoRedefine/>
    <w:uiPriority w:val="39"/>
    <w:unhideWhenUsed/>
    <w:rsid w:val="00AF53D0"/>
    <w:rPr>
      <w:rFonts w:asciiTheme="minorHAnsi" w:hAnsiTheme="minorHAnsi"/>
      <w:sz w:val="22"/>
      <w:szCs w:val="22"/>
    </w:rPr>
  </w:style>
  <w:style w:type="paragraph" w:styleId="TOC8">
    <w:name w:val="toc 8"/>
    <w:basedOn w:val="Normal"/>
    <w:next w:val="Normal"/>
    <w:autoRedefine/>
    <w:uiPriority w:val="39"/>
    <w:unhideWhenUsed/>
    <w:rsid w:val="00AF53D0"/>
    <w:rPr>
      <w:rFonts w:asciiTheme="minorHAnsi" w:hAnsiTheme="minorHAnsi"/>
      <w:sz w:val="22"/>
      <w:szCs w:val="22"/>
    </w:rPr>
  </w:style>
  <w:style w:type="paragraph" w:styleId="TOC9">
    <w:name w:val="toc 9"/>
    <w:basedOn w:val="Normal"/>
    <w:next w:val="Normal"/>
    <w:autoRedefine/>
    <w:uiPriority w:val="39"/>
    <w:unhideWhenUsed/>
    <w:rsid w:val="00AF53D0"/>
    <w:rPr>
      <w:rFonts w:asciiTheme="minorHAnsi" w:hAnsiTheme="minorHAnsi"/>
      <w:sz w:val="22"/>
      <w:szCs w:val="22"/>
    </w:rPr>
  </w:style>
  <w:style w:type="character" w:styleId="Hyperlink">
    <w:name w:val="Hyperlink"/>
    <w:basedOn w:val="DefaultParagraphFont"/>
    <w:uiPriority w:val="99"/>
    <w:unhideWhenUsed/>
    <w:rsid w:val="00AF53D0"/>
    <w:rPr>
      <w:color w:val="0563C1" w:themeColor="hyperlink"/>
      <w:u w:val="single"/>
    </w:rPr>
  </w:style>
  <w:style w:type="character" w:styleId="UnresolvedMention">
    <w:name w:val="Unresolved Mention"/>
    <w:basedOn w:val="DefaultParagraphFont"/>
    <w:uiPriority w:val="99"/>
    <w:semiHidden/>
    <w:unhideWhenUsed/>
    <w:rsid w:val="00AF53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52946">
      <w:bodyDiv w:val="1"/>
      <w:marLeft w:val="0"/>
      <w:marRight w:val="0"/>
      <w:marTop w:val="0"/>
      <w:marBottom w:val="0"/>
      <w:divBdr>
        <w:top w:val="none" w:sz="0" w:space="0" w:color="auto"/>
        <w:left w:val="none" w:sz="0" w:space="0" w:color="auto"/>
        <w:bottom w:val="none" w:sz="0" w:space="0" w:color="auto"/>
        <w:right w:val="none" w:sz="0" w:space="0" w:color="auto"/>
      </w:divBdr>
      <w:divsChild>
        <w:div w:id="2137218028">
          <w:marLeft w:val="0"/>
          <w:marRight w:val="0"/>
          <w:marTop w:val="0"/>
          <w:marBottom w:val="0"/>
          <w:divBdr>
            <w:top w:val="none" w:sz="0" w:space="0" w:color="auto"/>
            <w:left w:val="none" w:sz="0" w:space="0" w:color="auto"/>
            <w:bottom w:val="none" w:sz="0" w:space="0" w:color="auto"/>
            <w:right w:val="none" w:sz="0" w:space="0" w:color="auto"/>
          </w:divBdr>
        </w:div>
      </w:divsChild>
    </w:div>
    <w:div w:id="1514564501">
      <w:bodyDiv w:val="1"/>
      <w:marLeft w:val="0"/>
      <w:marRight w:val="0"/>
      <w:marTop w:val="0"/>
      <w:marBottom w:val="0"/>
      <w:divBdr>
        <w:top w:val="none" w:sz="0" w:space="0" w:color="auto"/>
        <w:left w:val="none" w:sz="0" w:space="0" w:color="auto"/>
        <w:bottom w:val="none" w:sz="0" w:space="0" w:color="auto"/>
        <w:right w:val="none" w:sz="0" w:space="0" w:color="auto"/>
      </w:divBdr>
      <w:divsChild>
        <w:div w:id="2057122832">
          <w:marLeft w:val="0"/>
          <w:marRight w:val="0"/>
          <w:marTop w:val="0"/>
          <w:marBottom w:val="0"/>
          <w:divBdr>
            <w:top w:val="none" w:sz="0" w:space="0" w:color="auto"/>
            <w:left w:val="none" w:sz="0" w:space="0" w:color="auto"/>
            <w:bottom w:val="none" w:sz="0" w:space="0" w:color="auto"/>
            <w:right w:val="none" w:sz="0" w:space="0" w:color="auto"/>
          </w:divBdr>
          <w:divsChild>
            <w:div w:id="93036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86329">
      <w:bodyDiv w:val="1"/>
      <w:marLeft w:val="0"/>
      <w:marRight w:val="0"/>
      <w:marTop w:val="0"/>
      <w:marBottom w:val="0"/>
      <w:divBdr>
        <w:top w:val="none" w:sz="0" w:space="0" w:color="auto"/>
        <w:left w:val="none" w:sz="0" w:space="0" w:color="auto"/>
        <w:bottom w:val="none" w:sz="0" w:space="0" w:color="auto"/>
        <w:right w:val="none" w:sz="0" w:space="0" w:color="auto"/>
      </w:divBdr>
      <w:divsChild>
        <w:div w:id="512575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324" Type="http://schemas.openxmlformats.org/officeDocument/2006/relationships/image" Target="media/image317.png"/><Relationship Id="rId531" Type="http://schemas.openxmlformats.org/officeDocument/2006/relationships/image" Target="media/image524.png"/><Relationship Id="rId170" Type="http://schemas.openxmlformats.org/officeDocument/2006/relationships/image" Target="media/image163.png"/><Relationship Id="rId268" Type="http://schemas.openxmlformats.org/officeDocument/2006/relationships/image" Target="media/image261.png"/><Relationship Id="rId475" Type="http://schemas.openxmlformats.org/officeDocument/2006/relationships/image" Target="media/image468.png"/><Relationship Id="rId32" Type="http://schemas.openxmlformats.org/officeDocument/2006/relationships/image" Target="media/image25.png"/><Relationship Id="rId128" Type="http://schemas.openxmlformats.org/officeDocument/2006/relationships/image" Target="media/image121.png"/><Relationship Id="rId335" Type="http://schemas.openxmlformats.org/officeDocument/2006/relationships/image" Target="media/image328.png"/><Relationship Id="rId542" Type="http://schemas.openxmlformats.org/officeDocument/2006/relationships/image" Target="media/image535.emf"/><Relationship Id="rId181" Type="http://schemas.openxmlformats.org/officeDocument/2006/relationships/image" Target="media/image174.png"/><Relationship Id="rId402" Type="http://schemas.openxmlformats.org/officeDocument/2006/relationships/image" Target="media/image395.png"/><Relationship Id="rId279" Type="http://schemas.openxmlformats.org/officeDocument/2006/relationships/image" Target="media/image272.png"/><Relationship Id="rId486" Type="http://schemas.openxmlformats.org/officeDocument/2006/relationships/image" Target="media/image479.png"/><Relationship Id="rId43" Type="http://schemas.openxmlformats.org/officeDocument/2006/relationships/image" Target="media/image36.emf"/><Relationship Id="rId139" Type="http://schemas.openxmlformats.org/officeDocument/2006/relationships/image" Target="media/image132.png"/><Relationship Id="rId346" Type="http://schemas.openxmlformats.org/officeDocument/2006/relationships/image" Target="media/image339.png"/><Relationship Id="rId553" Type="http://schemas.openxmlformats.org/officeDocument/2006/relationships/image" Target="media/image546.wmf"/><Relationship Id="rId192" Type="http://schemas.openxmlformats.org/officeDocument/2006/relationships/image" Target="media/image185.png"/><Relationship Id="rId206" Type="http://schemas.openxmlformats.org/officeDocument/2006/relationships/image" Target="media/image199.png"/><Relationship Id="rId413" Type="http://schemas.openxmlformats.org/officeDocument/2006/relationships/image" Target="media/image406.png"/><Relationship Id="rId497" Type="http://schemas.openxmlformats.org/officeDocument/2006/relationships/image" Target="media/image490.wmf"/><Relationship Id="rId357" Type="http://schemas.openxmlformats.org/officeDocument/2006/relationships/image" Target="media/image350.png"/><Relationship Id="rId54" Type="http://schemas.openxmlformats.org/officeDocument/2006/relationships/image" Target="media/image47.png"/><Relationship Id="rId217" Type="http://schemas.openxmlformats.org/officeDocument/2006/relationships/image" Target="media/image210.png"/><Relationship Id="rId564" Type="http://schemas.openxmlformats.org/officeDocument/2006/relationships/image" Target="media/image557.png"/><Relationship Id="rId424" Type="http://schemas.openxmlformats.org/officeDocument/2006/relationships/image" Target="media/image417.emf"/><Relationship Id="rId270" Type="http://schemas.openxmlformats.org/officeDocument/2006/relationships/image" Target="media/image263.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image" Target="media/image361.wmf"/><Relationship Id="rId575" Type="http://schemas.openxmlformats.org/officeDocument/2006/relationships/header" Target="header1.xml"/><Relationship Id="rId228" Type="http://schemas.openxmlformats.org/officeDocument/2006/relationships/image" Target="media/image221.png"/><Relationship Id="rId435" Type="http://schemas.openxmlformats.org/officeDocument/2006/relationships/image" Target="media/image428.png"/><Relationship Id="rId281" Type="http://schemas.openxmlformats.org/officeDocument/2006/relationships/image" Target="media/image274.png"/><Relationship Id="rId502" Type="http://schemas.openxmlformats.org/officeDocument/2006/relationships/image" Target="media/image495.emf"/><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72.png"/><Relationship Id="rId544" Type="http://schemas.openxmlformats.org/officeDocument/2006/relationships/image" Target="media/image537.emf"/><Relationship Id="rId7" Type="http://schemas.openxmlformats.org/officeDocument/2006/relationships/endnotes" Target="endnotes.xml"/><Relationship Id="rId183" Type="http://schemas.openxmlformats.org/officeDocument/2006/relationships/image" Target="media/image176.png"/><Relationship Id="rId239" Type="http://schemas.openxmlformats.org/officeDocument/2006/relationships/image" Target="media/image232.png"/><Relationship Id="rId390" Type="http://schemas.openxmlformats.org/officeDocument/2006/relationships/image" Target="media/image383.png"/><Relationship Id="rId404" Type="http://schemas.openxmlformats.org/officeDocument/2006/relationships/image" Target="media/image397.png"/><Relationship Id="rId446" Type="http://schemas.openxmlformats.org/officeDocument/2006/relationships/image" Target="media/image439.png"/><Relationship Id="rId250" Type="http://schemas.openxmlformats.org/officeDocument/2006/relationships/image" Target="media/image243.png"/><Relationship Id="rId292" Type="http://schemas.openxmlformats.org/officeDocument/2006/relationships/image" Target="media/image285.png"/><Relationship Id="rId306" Type="http://schemas.openxmlformats.org/officeDocument/2006/relationships/image" Target="media/image299.emf"/><Relationship Id="rId488" Type="http://schemas.openxmlformats.org/officeDocument/2006/relationships/image" Target="media/image481.png"/><Relationship Id="rId45" Type="http://schemas.openxmlformats.org/officeDocument/2006/relationships/image" Target="media/image38.wmf"/><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1.png"/><Relationship Id="rId513" Type="http://schemas.openxmlformats.org/officeDocument/2006/relationships/image" Target="media/image506.emf"/><Relationship Id="rId555" Type="http://schemas.openxmlformats.org/officeDocument/2006/relationships/image" Target="media/image548.png"/><Relationship Id="rId152" Type="http://schemas.openxmlformats.org/officeDocument/2006/relationships/image" Target="media/image145.png"/><Relationship Id="rId194" Type="http://schemas.openxmlformats.org/officeDocument/2006/relationships/image" Target="media/image187.png"/><Relationship Id="rId208" Type="http://schemas.openxmlformats.org/officeDocument/2006/relationships/image" Target="media/image201.png"/><Relationship Id="rId415" Type="http://schemas.openxmlformats.org/officeDocument/2006/relationships/image" Target="media/image408.png"/><Relationship Id="rId457" Type="http://schemas.openxmlformats.org/officeDocument/2006/relationships/image" Target="media/image450.png"/><Relationship Id="rId261" Type="http://schemas.openxmlformats.org/officeDocument/2006/relationships/image" Target="media/image254.png"/><Relationship Id="rId499" Type="http://schemas.openxmlformats.org/officeDocument/2006/relationships/image" Target="media/image492.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10.wmf"/><Relationship Id="rId359" Type="http://schemas.openxmlformats.org/officeDocument/2006/relationships/image" Target="media/image352.png"/><Relationship Id="rId524" Type="http://schemas.openxmlformats.org/officeDocument/2006/relationships/image" Target="media/image517.wmf"/><Relationship Id="rId566" Type="http://schemas.openxmlformats.org/officeDocument/2006/relationships/image" Target="media/image559.png"/><Relationship Id="rId98" Type="http://schemas.openxmlformats.org/officeDocument/2006/relationships/image" Target="media/image91.wmf"/><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2.png"/><Relationship Id="rId370" Type="http://schemas.openxmlformats.org/officeDocument/2006/relationships/image" Target="media/image363.png"/><Relationship Id="rId426" Type="http://schemas.openxmlformats.org/officeDocument/2006/relationships/image" Target="media/image419.wmf"/><Relationship Id="rId230" Type="http://schemas.openxmlformats.org/officeDocument/2006/relationships/image" Target="media/image223.png"/><Relationship Id="rId468" Type="http://schemas.openxmlformats.org/officeDocument/2006/relationships/image" Target="media/image461.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5.png"/><Relationship Id="rId328" Type="http://schemas.openxmlformats.org/officeDocument/2006/relationships/image" Target="media/image321.png"/><Relationship Id="rId535" Type="http://schemas.openxmlformats.org/officeDocument/2006/relationships/image" Target="media/image528.png"/><Relationship Id="rId577" Type="http://schemas.openxmlformats.org/officeDocument/2006/relationships/fontTable" Target="fontTable.xml"/><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74.emf"/><Relationship Id="rId241" Type="http://schemas.openxmlformats.org/officeDocument/2006/relationships/image" Target="media/image234.png"/><Relationship Id="rId437" Type="http://schemas.openxmlformats.org/officeDocument/2006/relationships/image" Target="media/image430.wmf"/><Relationship Id="rId479" Type="http://schemas.openxmlformats.org/officeDocument/2006/relationships/image" Target="media/image472.png"/><Relationship Id="rId36" Type="http://schemas.openxmlformats.org/officeDocument/2006/relationships/image" Target="media/image29.png"/><Relationship Id="rId283" Type="http://schemas.openxmlformats.org/officeDocument/2006/relationships/image" Target="media/image276.png"/><Relationship Id="rId339" Type="http://schemas.openxmlformats.org/officeDocument/2006/relationships/image" Target="media/image332.png"/><Relationship Id="rId490" Type="http://schemas.openxmlformats.org/officeDocument/2006/relationships/image" Target="media/image483.png"/><Relationship Id="rId504" Type="http://schemas.openxmlformats.org/officeDocument/2006/relationships/image" Target="media/image497.emf"/><Relationship Id="rId546" Type="http://schemas.openxmlformats.org/officeDocument/2006/relationships/image" Target="media/image539.wmf"/><Relationship Id="rId78" Type="http://schemas.openxmlformats.org/officeDocument/2006/relationships/image" Target="media/image71.png"/><Relationship Id="rId101" Type="http://schemas.openxmlformats.org/officeDocument/2006/relationships/image" Target="media/image94.wmf"/><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3.png"/><Relationship Id="rId406" Type="http://schemas.openxmlformats.org/officeDocument/2006/relationships/image" Target="media/image399.png"/><Relationship Id="rId9" Type="http://schemas.openxmlformats.org/officeDocument/2006/relationships/image" Target="media/image2.png"/><Relationship Id="rId210" Type="http://schemas.openxmlformats.org/officeDocument/2006/relationships/image" Target="media/image203.png"/><Relationship Id="rId392" Type="http://schemas.openxmlformats.org/officeDocument/2006/relationships/image" Target="media/image385.png"/><Relationship Id="rId448" Type="http://schemas.openxmlformats.org/officeDocument/2006/relationships/image" Target="media/image441.png"/><Relationship Id="rId252" Type="http://schemas.openxmlformats.org/officeDocument/2006/relationships/image" Target="media/image245.png"/><Relationship Id="rId294" Type="http://schemas.openxmlformats.org/officeDocument/2006/relationships/image" Target="media/image287.png"/><Relationship Id="rId308" Type="http://schemas.openxmlformats.org/officeDocument/2006/relationships/image" Target="media/image301.emf"/><Relationship Id="rId515" Type="http://schemas.openxmlformats.org/officeDocument/2006/relationships/image" Target="media/image508.emf"/><Relationship Id="rId47" Type="http://schemas.openxmlformats.org/officeDocument/2006/relationships/image" Target="media/image40.wmf"/><Relationship Id="rId89" Type="http://schemas.openxmlformats.org/officeDocument/2006/relationships/image" Target="media/image82.emf"/><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image" Target="media/image354.emf"/><Relationship Id="rId557" Type="http://schemas.openxmlformats.org/officeDocument/2006/relationships/image" Target="media/image550.png"/><Relationship Id="rId196" Type="http://schemas.openxmlformats.org/officeDocument/2006/relationships/image" Target="media/image189.png"/><Relationship Id="rId417" Type="http://schemas.openxmlformats.org/officeDocument/2006/relationships/image" Target="media/image410.emf"/><Relationship Id="rId459" Type="http://schemas.openxmlformats.org/officeDocument/2006/relationships/image" Target="media/image452.png"/><Relationship Id="rId16" Type="http://schemas.openxmlformats.org/officeDocument/2006/relationships/image" Target="media/image9.png"/><Relationship Id="rId221" Type="http://schemas.openxmlformats.org/officeDocument/2006/relationships/image" Target="media/image214.png"/><Relationship Id="rId263" Type="http://schemas.openxmlformats.org/officeDocument/2006/relationships/image" Target="media/image256.png"/><Relationship Id="rId319" Type="http://schemas.openxmlformats.org/officeDocument/2006/relationships/image" Target="media/image312.png"/><Relationship Id="rId470" Type="http://schemas.openxmlformats.org/officeDocument/2006/relationships/image" Target="media/image463.png"/><Relationship Id="rId526" Type="http://schemas.openxmlformats.org/officeDocument/2006/relationships/image" Target="media/image519.wmf"/><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3.png"/><Relationship Id="rId568" Type="http://schemas.openxmlformats.org/officeDocument/2006/relationships/image" Target="media/image561.png"/><Relationship Id="rId165" Type="http://schemas.openxmlformats.org/officeDocument/2006/relationships/image" Target="media/image158.png"/><Relationship Id="rId372" Type="http://schemas.openxmlformats.org/officeDocument/2006/relationships/image" Target="media/image365.png"/><Relationship Id="rId428" Type="http://schemas.openxmlformats.org/officeDocument/2006/relationships/image" Target="media/image421.wmf"/><Relationship Id="rId232" Type="http://schemas.openxmlformats.org/officeDocument/2006/relationships/image" Target="media/image225.png"/><Relationship Id="rId274" Type="http://schemas.openxmlformats.org/officeDocument/2006/relationships/image" Target="media/image267.png"/><Relationship Id="rId481" Type="http://schemas.openxmlformats.org/officeDocument/2006/relationships/image" Target="media/image474.png"/><Relationship Id="rId27" Type="http://schemas.openxmlformats.org/officeDocument/2006/relationships/image" Target="media/image20.png"/><Relationship Id="rId69" Type="http://schemas.openxmlformats.org/officeDocument/2006/relationships/image" Target="media/image62.png"/><Relationship Id="rId134" Type="http://schemas.openxmlformats.org/officeDocument/2006/relationships/image" Target="media/image127.png"/><Relationship Id="rId537" Type="http://schemas.openxmlformats.org/officeDocument/2006/relationships/image" Target="media/image530.png"/><Relationship Id="rId80" Type="http://schemas.openxmlformats.org/officeDocument/2006/relationships/image" Target="media/image73.png"/><Relationship Id="rId176" Type="http://schemas.openxmlformats.org/officeDocument/2006/relationships/image" Target="media/image169.png"/><Relationship Id="rId341" Type="http://schemas.openxmlformats.org/officeDocument/2006/relationships/image" Target="media/image334.png"/><Relationship Id="rId383" Type="http://schemas.openxmlformats.org/officeDocument/2006/relationships/image" Target="media/image376.emf"/><Relationship Id="rId439" Type="http://schemas.openxmlformats.org/officeDocument/2006/relationships/image" Target="media/image432.png"/><Relationship Id="rId201" Type="http://schemas.openxmlformats.org/officeDocument/2006/relationships/image" Target="media/image194.png"/><Relationship Id="rId243" Type="http://schemas.openxmlformats.org/officeDocument/2006/relationships/image" Target="media/image236.png"/><Relationship Id="rId285" Type="http://schemas.openxmlformats.org/officeDocument/2006/relationships/image" Target="media/image278.png"/><Relationship Id="rId450" Type="http://schemas.openxmlformats.org/officeDocument/2006/relationships/image" Target="media/image443.png"/><Relationship Id="rId506" Type="http://schemas.openxmlformats.org/officeDocument/2006/relationships/image" Target="media/image499.wmf"/><Relationship Id="rId38" Type="http://schemas.openxmlformats.org/officeDocument/2006/relationships/image" Target="media/image31.png"/><Relationship Id="rId103" Type="http://schemas.openxmlformats.org/officeDocument/2006/relationships/image" Target="media/image96.wmf"/><Relationship Id="rId310" Type="http://schemas.openxmlformats.org/officeDocument/2006/relationships/image" Target="media/image303.wmf"/><Relationship Id="rId492" Type="http://schemas.openxmlformats.org/officeDocument/2006/relationships/image" Target="media/image485.emf"/><Relationship Id="rId548" Type="http://schemas.openxmlformats.org/officeDocument/2006/relationships/image" Target="media/image541.wmf"/><Relationship Id="rId91" Type="http://schemas.openxmlformats.org/officeDocument/2006/relationships/image" Target="media/image84.emf"/><Relationship Id="rId145" Type="http://schemas.openxmlformats.org/officeDocument/2006/relationships/image" Target="media/image138.png"/><Relationship Id="rId187" Type="http://schemas.openxmlformats.org/officeDocument/2006/relationships/image" Target="media/image180.png"/><Relationship Id="rId352" Type="http://schemas.openxmlformats.org/officeDocument/2006/relationships/image" Target="media/image345.png"/><Relationship Id="rId394" Type="http://schemas.openxmlformats.org/officeDocument/2006/relationships/image" Target="media/image387.png"/><Relationship Id="rId408" Type="http://schemas.openxmlformats.org/officeDocument/2006/relationships/image" Target="media/image401.png"/><Relationship Id="rId212" Type="http://schemas.openxmlformats.org/officeDocument/2006/relationships/image" Target="media/image205.png"/><Relationship Id="rId254" Type="http://schemas.openxmlformats.org/officeDocument/2006/relationships/image" Target="media/image247.png"/><Relationship Id="rId49" Type="http://schemas.openxmlformats.org/officeDocument/2006/relationships/image" Target="media/image42.png"/><Relationship Id="rId114" Type="http://schemas.openxmlformats.org/officeDocument/2006/relationships/image" Target="media/image107.png"/><Relationship Id="rId296" Type="http://schemas.openxmlformats.org/officeDocument/2006/relationships/image" Target="media/image289.png"/><Relationship Id="rId461" Type="http://schemas.openxmlformats.org/officeDocument/2006/relationships/image" Target="media/image454.png"/><Relationship Id="rId517" Type="http://schemas.openxmlformats.org/officeDocument/2006/relationships/image" Target="media/image510.emf"/><Relationship Id="rId559" Type="http://schemas.openxmlformats.org/officeDocument/2006/relationships/image" Target="media/image552.png"/><Relationship Id="rId60" Type="http://schemas.openxmlformats.org/officeDocument/2006/relationships/image" Target="media/image53.png"/><Relationship Id="rId156" Type="http://schemas.openxmlformats.org/officeDocument/2006/relationships/image" Target="media/image149.png"/><Relationship Id="rId198" Type="http://schemas.openxmlformats.org/officeDocument/2006/relationships/image" Target="media/image191.png"/><Relationship Id="rId321" Type="http://schemas.openxmlformats.org/officeDocument/2006/relationships/image" Target="media/image314.png"/><Relationship Id="rId363" Type="http://schemas.openxmlformats.org/officeDocument/2006/relationships/image" Target="media/image356.wmf"/><Relationship Id="rId419" Type="http://schemas.openxmlformats.org/officeDocument/2006/relationships/image" Target="media/image412.emf"/><Relationship Id="rId570" Type="http://schemas.openxmlformats.org/officeDocument/2006/relationships/image" Target="media/image563.png"/><Relationship Id="rId223" Type="http://schemas.openxmlformats.org/officeDocument/2006/relationships/image" Target="media/image216.png"/><Relationship Id="rId430" Type="http://schemas.openxmlformats.org/officeDocument/2006/relationships/image" Target="media/image423.png"/><Relationship Id="rId18" Type="http://schemas.openxmlformats.org/officeDocument/2006/relationships/image" Target="media/image11.png"/><Relationship Id="rId265" Type="http://schemas.openxmlformats.org/officeDocument/2006/relationships/image" Target="media/image258.png"/><Relationship Id="rId472" Type="http://schemas.openxmlformats.org/officeDocument/2006/relationships/image" Target="media/image465.png"/><Relationship Id="rId528" Type="http://schemas.openxmlformats.org/officeDocument/2006/relationships/image" Target="media/image521.wmf"/><Relationship Id="rId125" Type="http://schemas.openxmlformats.org/officeDocument/2006/relationships/image" Target="media/image118.png"/><Relationship Id="rId167" Type="http://schemas.openxmlformats.org/officeDocument/2006/relationships/image" Target="media/image160.png"/><Relationship Id="rId332" Type="http://schemas.openxmlformats.org/officeDocument/2006/relationships/image" Target="media/image325.png"/><Relationship Id="rId374" Type="http://schemas.openxmlformats.org/officeDocument/2006/relationships/image" Target="media/image367.png"/><Relationship Id="rId71" Type="http://schemas.openxmlformats.org/officeDocument/2006/relationships/image" Target="media/image64.png"/><Relationship Id="rId234" Type="http://schemas.openxmlformats.org/officeDocument/2006/relationships/image" Target="media/image227.png"/><Relationship Id="rId2" Type="http://schemas.openxmlformats.org/officeDocument/2006/relationships/numbering" Target="numbering.xml"/><Relationship Id="rId29" Type="http://schemas.openxmlformats.org/officeDocument/2006/relationships/image" Target="media/image22.png"/><Relationship Id="rId276" Type="http://schemas.openxmlformats.org/officeDocument/2006/relationships/image" Target="media/image269.png"/><Relationship Id="rId441" Type="http://schemas.openxmlformats.org/officeDocument/2006/relationships/image" Target="media/image434.png"/><Relationship Id="rId483" Type="http://schemas.openxmlformats.org/officeDocument/2006/relationships/image" Target="media/image476.png"/><Relationship Id="rId539" Type="http://schemas.openxmlformats.org/officeDocument/2006/relationships/image" Target="media/image532.emf"/><Relationship Id="rId40" Type="http://schemas.openxmlformats.org/officeDocument/2006/relationships/image" Target="media/image33.png"/><Relationship Id="rId136" Type="http://schemas.openxmlformats.org/officeDocument/2006/relationships/image" Target="media/image129.png"/><Relationship Id="rId178" Type="http://schemas.openxmlformats.org/officeDocument/2006/relationships/image" Target="media/image171.png"/><Relationship Id="rId301" Type="http://schemas.openxmlformats.org/officeDocument/2006/relationships/image" Target="media/image294.emf"/><Relationship Id="rId343" Type="http://schemas.openxmlformats.org/officeDocument/2006/relationships/image" Target="media/image336.png"/><Relationship Id="rId550" Type="http://schemas.openxmlformats.org/officeDocument/2006/relationships/image" Target="media/image543.wmf"/><Relationship Id="rId82" Type="http://schemas.openxmlformats.org/officeDocument/2006/relationships/image" Target="media/image75.png"/><Relationship Id="rId203" Type="http://schemas.openxmlformats.org/officeDocument/2006/relationships/image" Target="media/image196.png"/><Relationship Id="rId385" Type="http://schemas.openxmlformats.org/officeDocument/2006/relationships/image" Target="media/image378.wmf"/><Relationship Id="rId245" Type="http://schemas.openxmlformats.org/officeDocument/2006/relationships/image" Target="media/image238.png"/><Relationship Id="rId287" Type="http://schemas.openxmlformats.org/officeDocument/2006/relationships/image" Target="media/image280.png"/><Relationship Id="rId410" Type="http://schemas.openxmlformats.org/officeDocument/2006/relationships/image" Target="media/image403.png"/><Relationship Id="rId452" Type="http://schemas.openxmlformats.org/officeDocument/2006/relationships/image" Target="media/image445.png"/><Relationship Id="rId494" Type="http://schemas.openxmlformats.org/officeDocument/2006/relationships/image" Target="media/image487.emf"/><Relationship Id="rId508" Type="http://schemas.openxmlformats.org/officeDocument/2006/relationships/image" Target="media/image501.wmf"/><Relationship Id="rId105" Type="http://schemas.openxmlformats.org/officeDocument/2006/relationships/image" Target="media/image98.png"/><Relationship Id="rId147" Type="http://schemas.openxmlformats.org/officeDocument/2006/relationships/image" Target="media/image140.png"/><Relationship Id="rId312" Type="http://schemas.openxmlformats.org/officeDocument/2006/relationships/image" Target="media/image305.wmf"/><Relationship Id="rId354" Type="http://schemas.openxmlformats.org/officeDocument/2006/relationships/image" Target="media/image347.png"/><Relationship Id="rId51" Type="http://schemas.openxmlformats.org/officeDocument/2006/relationships/image" Target="media/image44.png"/><Relationship Id="rId93" Type="http://schemas.openxmlformats.org/officeDocument/2006/relationships/image" Target="media/image86.emf"/><Relationship Id="rId189" Type="http://schemas.openxmlformats.org/officeDocument/2006/relationships/image" Target="media/image182.png"/><Relationship Id="rId396" Type="http://schemas.openxmlformats.org/officeDocument/2006/relationships/image" Target="media/image389.png"/><Relationship Id="rId561" Type="http://schemas.openxmlformats.org/officeDocument/2006/relationships/image" Target="media/image554.png"/><Relationship Id="rId214" Type="http://schemas.openxmlformats.org/officeDocument/2006/relationships/image" Target="media/image207.png"/><Relationship Id="rId256" Type="http://schemas.openxmlformats.org/officeDocument/2006/relationships/image" Target="media/image249.png"/><Relationship Id="rId298" Type="http://schemas.openxmlformats.org/officeDocument/2006/relationships/image" Target="media/image291.png"/><Relationship Id="rId421" Type="http://schemas.openxmlformats.org/officeDocument/2006/relationships/image" Target="media/image414.emf"/><Relationship Id="rId463" Type="http://schemas.openxmlformats.org/officeDocument/2006/relationships/image" Target="media/image456.png"/><Relationship Id="rId519" Type="http://schemas.openxmlformats.org/officeDocument/2006/relationships/image" Target="media/image512.emf"/><Relationship Id="rId116" Type="http://schemas.openxmlformats.org/officeDocument/2006/relationships/image" Target="media/image109.png"/><Relationship Id="rId158" Type="http://schemas.openxmlformats.org/officeDocument/2006/relationships/image" Target="media/image151.png"/><Relationship Id="rId323" Type="http://schemas.openxmlformats.org/officeDocument/2006/relationships/image" Target="media/image316.png"/><Relationship Id="rId530" Type="http://schemas.openxmlformats.org/officeDocument/2006/relationships/image" Target="media/image523.png"/><Relationship Id="rId20" Type="http://schemas.openxmlformats.org/officeDocument/2006/relationships/image" Target="media/image13.png"/><Relationship Id="rId62" Type="http://schemas.openxmlformats.org/officeDocument/2006/relationships/image" Target="media/image55.png"/><Relationship Id="rId365" Type="http://schemas.openxmlformats.org/officeDocument/2006/relationships/image" Target="media/image358.wmf"/><Relationship Id="rId572" Type="http://schemas.openxmlformats.org/officeDocument/2006/relationships/image" Target="media/image565.png"/><Relationship Id="rId225" Type="http://schemas.openxmlformats.org/officeDocument/2006/relationships/image" Target="media/image218.png"/><Relationship Id="rId267" Type="http://schemas.openxmlformats.org/officeDocument/2006/relationships/image" Target="media/image260.png"/><Relationship Id="rId432" Type="http://schemas.openxmlformats.org/officeDocument/2006/relationships/image" Target="media/image425.png"/><Relationship Id="rId474" Type="http://schemas.openxmlformats.org/officeDocument/2006/relationships/image" Target="media/image467.png"/><Relationship Id="rId127" Type="http://schemas.openxmlformats.org/officeDocument/2006/relationships/image" Target="media/image120.png"/><Relationship Id="rId31" Type="http://schemas.openxmlformats.org/officeDocument/2006/relationships/image" Target="media/image24.png"/><Relationship Id="rId73" Type="http://schemas.openxmlformats.org/officeDocument/2006/relationships/image" Target="media/image66.png"/><Relationship Id="rId169" Type="http://schemas.openxmlformats.org/officeDocument/2006/relationships/image" Target="media/image162.png"/><Relationship Id="rId334" Type="http://schemas.openxmlformats.org/officeDocument/2006/relationships/image" Target="media/image327.png"/><Relationship Id="rId376" Type="http://schemas.openxmlformats.org/officeDocument/2006/relationships/image" Target="media/image369.png"/><Relationship Id="rId541" Type="http://schemas.openxmlformats.org/officeDocument/2006/relationships/image" Target="media/image534.emf"/><Relationship Id="rId4" Type="http://schemas.openxmlformats.org/officeDocument/2006/relationships/settings" Target="settings.xml"/><Relationship Id="rId180" Type="http://schemas.openxmlformats.org/officeDocument/2006/relationships/image" Target="media/image173.png"/><Relationship Id="rId236" Type="http://schemas.openxmlformats.org/officeDocument/2006/relationships/image" Target="media/image229.png"/><Relationship Id="rId278" Type="http://schemas.openxmlformats.org/officeDocument/2006/relationships/image" Target="media/image271.png"/><Relationship Id="rId401" Type="http://schemas.openxmlformats.org/officeDocument/2006/relationships/image" Target="media/image394.png"/><Relationship Id="rId443" Type="http://schemas.openxmlformats.org/officeDocument/2006/relationships/image" Target="media/image436.png"/><Relationship Id="rId303" Type="http://schemas.openxmlformats.org/officeDocument/2006/relationships/image" Target="media/image296.emf"/><Relationship Id="rId485" Type="http://schemas.openxmlformats.org/officeDocument/2006/relationships/image" Target="media/image478.png"/><Relationship Id="rId42" Type="http://schemas.openxmlformats.org/officeDocument/2006/relationships/image" Target="media/image35.emf"/><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8.png"/><Relationship Id="rId387" Type="http://schemas.openxmlformats.org/officeDocument/2006/relationships/image" Target="media/image380.wmf"/><Relationship Id="rId510" Type="http://schemas.openxmlformats.org/officeDocument/2006/relationships/image" Target="media/image503.wmf"/><Relationship Id="rId552" Type="http://schemas.openxmlformats.org/officeDocument/2006/relationships/image" Target="media/image545.wmf"/><Relationship Id="rId191" Type="http://schemas.openxmlformats.org/officeDocument/2006/relationships/image" Target="media/image184.png"/><Relationship Id="rId205" Type="http://schemas.openxmlformats.org/officeDocument/2006/relationships/image" Target="media/image198.png"/><Relationship Id="rId247" Type="http://schemas.openxmlformats.org/officeDocument/2006/relationships/image" Target="media/image240.png"/><Relationship Id="rId412" Type="http://schemas.openxmlformats.org/officeDocument/2006/relationships/image" Target="media/image405.png"/><Relationship Id="rId107" Type="http://schemas.openxmlformats.org/officeDocument/2006/relationships/image" Target="media/image100.png"/><Relationship Id="rId289" Type="http://schemas.openxmlformats.org/officeDocument/2006/relationships/image" Target="media/image282.png"/><Relationship Id="rId454" Type="http://schemas.openxmlformats.org/officeDocument/2006/relationships/image" Target="media/image447.png"/><Relationship Id="rId496" Type="http://schemas.openxmlformats.org/officeDocument/2006/relationships/image" Target="media/image489.wmf"/><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7.wmf"/><Relationship Id="rId356" Type="http://schemas.openxmlformats.org/officeDocument/2006/relationships/image" Target="media/image349.png"/><Relationship Id="rId398" Type="http://schemas.openxmlformats.org/officeDocument/2006/relationships/image" Target="media/image391.png"/><Relationship Id="rId521" Type="http://schemas.openxmlformats.org/officeDocument/2006/relationships/image" Target="media/image514.wmf"/><Relationship Id="rId563" Type="http://schemas.openxmlformats.org/officeDocument/2006/relationships/image" Target="media/image556.png"/><Relationship Id="rId95" Type="http://schemas.openxmlformats.org/officeDocument/2006/relationships/image" Target="media/image88.wmf"/><Relationship Id="rId160" Type="http://schemas.openxmlformats.org/officeDocument/2006/relationships/image" Target="media/image153.png"/><Relationship Id="rId216" Type="http://schemas.openxmlformats.org/officeDocument/2006/relationships/image" Target="media/image209.png"/><Relationship Id="rId423" Type="http://schemas.openxmlformats.org/officeDocument/2006/relationships/image" Target="media/image416.emf"/><Relationship Id="rId258" Type="http://schemas.openxmlformats.org/officeDocument/2006/relationships/image" Target="media/image251.png"/><Relationship Id="rId465" Type="http://schemas.openxmlformats.org/officeDocument/2006/relationships/image" Target="media/image45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8.png"/><Relationship Id="rId367" Type="http://schemas.openxmlformats.org/officeDocument/2006/relationships/image" Target="media/image360.wmf"/><Relationship Id="rId532" Type="http://schemas.openxmlformats.org/officeDocument/2006/relationships/image" Target="media/image525.png"/><Relationship Id="rId574" Type="http://schemas.openxmlformats.org/officeDocument/2006/relationships/image" Target="media/image567.png"/><Relationship Id="rId171" Type="http://schemas.openxmlformats.org/officeDocument/2006/relationships/image" Target="media/image164.png"/><Relationship Id="rId227" Type="http://schemas.openxmlformats.org/officeDocument/2006/relationships/image" Target="media/image220.png"/><Relationship Id="rId269" Type="http://schemas.openxmlformats.org/officeDocument/2006/relationships/image" Target="media/image262.png"/><Relationship Id="rId434" Type="http://schemas.openxmlformats.org/officeDocument/2006/relationships/image" Target="media/image427.emf"/><Relationship Id="rId476" Type="http://schemas.openxmlformats.org/officeDocument/2006/relationships/image" Target="media/image469.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3.png"/><Relationship Id="rId336" Type="http://schemas.openxmlformats.org/officeDocument/2006/relationships/image" Target="media/image329.png"/><Relationship Id="rId501" Type="http://schemas.openxmlformats.org/officeDocument/2006/relationships/image" Target="media/image494.emf"/><Relationship Id="rId543" Type="http://schemas.openxmlformats.org/officeDocument/2006/relationships/image" Target="media/image536.emf"/><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71.png"/><Relationship Id="rId403" Type="http://schemas.openxmlformats.org/officeDocument/2006/relationships/image" Target="media/image396.png"/><Relationship Id="rId6" Type="http://schemas.openxmlformats.org/officeDocument/2006/relationships/footnotes" Target="footnotes.xml"/><Relationship Id="rId238" Type="http://schemas.openxmlformats.org/officeDocument/2006/relationships/image" Target="media/image231.png"/><Relationship Id="rId445" Type="http://schemas.openxmlformats.org/officeDocument/2006/relationships/image" Target="media/image438.png"/><Relationship Id="rId487" Type="http://schemas.openxmlformats.org/officeDocument/2006/relationships/image" Target="media/image480.png"/><Relationship Id="rId291" Type="http://schemas.openxmlformats.org/officeDocument/2006/relationships/image" Target="media/image284.png"/><Relationship Id="rId305" Type="http://schemas.openxmlformats.org/officeDocument/2006/relationships/image" Target="media/image298.emf"/><Relationship Id="rId347" Type="http://schemas.openxmlformats.org/officeDocument/2006/relationships/image" Target="media/image340.png"/><Relationship Id="rId512" Type="http://schemas.openxmlformats.org/officeDocument/2006/relationships/image" Target="media/image505.emf"/><Relationship Id="rId44" Type="http://schemas.openxmlformats.org/officeDocument/2006/relationships/image" Target="media/image37.emf"/><Relationship Id="rId86" Type="http://schemas.openxmlformats.org/officeDocument/2006/relationships/image" Target="media/image79.emf"/><Relationship Id="rId151" Type="http://schemas.openxmlformats.org/officeDocument/2006/relationships/image" Target="media/image144.png"/><Relationship Id="rId389" Type="http://schemas.openxmlformats.org/officeDocument/2006/relationships/image" Target="media/image382.wmf"/><Relationship Id="rId554" Type="http://schemas.openxmlformats.org/officeDocument/2006/relationships/image" Target="media/image547.png"/><Relationship Id="rId193" Type="http://schemas.openxmlformats.org/officeDocument/2006/relationships/image" Target="media/image186.png"/><Relationship Id="rId207" Type="http://schemas.openxmlformats.org/officeDocument/2006/relationships/image" Target="media/image200.png"/><Relationship Id="rId249" Type="http://schemas.openxmlformats.org/officeDocument/2006/relationships/image" Target="media/image242.png"/><Relationship Id="rId414" Type="http://schemas.openxmlformats.org/officeDocument/2006/relationships/image" Target="media/image407.png"/><Relationship Id="rId456" Type="http://schemas.openxmlformats.org/officeDocument/2006/relationships/image" Target="media/image449.png"/><Relationship Id="rId498" Type="http://schemas.openxmlformats.org/officeDocument/2006/relationships/image" Target="media/image49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3.png"/><Relationship Id="rId316" Type="http://schemas.openxmlformats.org/officeDocument/2006/relationships/image" Target="media/image309.wmf"/><Relationship Id="rId523" Type="http://schemas.openxmlformats.org/officeDocument/2006/relationships/image" Target="media/image516.wmf"/><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51.png"/><Relationship Id="rId565" Type="http://schemas.openxmlformats.org/officeDocument/2006/relationships/image" Target="media/image558.png"/><Relationship Id="rId162" Type="http://schemas.openxmlformats.org/officeDocument/2006/relationships/image" Target="media/image155.png"/><Relationship Id="rId218" Type="http://schemas.openxmlformats.org/officeDocument/2006/relationships/image" Target="media/image211.png"/><Relationship Id="rId425" Type="http://schemas.openxmlformats.org/officeDocument/2006/relationships/image" Target="media/image418.wmf"/><Relationship Id="rId467" Type="http://schemas.openxmlformats.org/officeDocument/2006/relationships/image" Target="media/image460.png"/><Relationship Id="rId271" Type="http://schemas.openxmlformats.org/officeDocument/2006/relationships/image" Target="media/image264.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20.png"/><Relationship Id="rId369" Type="http://schemas.openxmlformats.org/officeDocument/2006/relationships/image" Target="media/image362.png"/><Relationship Id="rId534" Type="http://schemas.openxmlformats.org/officeDocument/2006/relationships/image" Target="media/image527.png"/><Relationship Id="rId576" Type="http://schemas.openxmlformats.org/officeDocument/2006/relationships/header" Target="header2.xml"/><Relationship Id="rId173" Type="http://schemas.openxmlformats.org/officeDocument/2006/relationships/image" Target="media/image166.png"/><Relationship Id="rId229" Type="http://schemas.openxmlformats.org/officeDocument/2006/relationships/image" Target="media/image222.png"/><Relationship Id="rId380" Type="http://schemas.openxmlformats.org/officeDocument/2006/relationships/image" Target="media/image373.emf"/><Relationship Id="rId436" Type="http://schemas.openxmlformats.org/officeDocument/2006/relationships/image" Target="media/image429.wmf"/><Relationship Id="rId240" Type="http://schemas.openxmlformats.org/officeDocument/2006/relationships/image" Target="media/image233.png"/><Relationship Id="rId478" Type="http://schemas.openxmlformats.org/officeDocument/2006/relationships/image" Target="media/image471.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wmf"/><Relationship Id="rId282" Type="http://schemas.openxmlformats.org/officeDocument/2006/relationships/image" Target="media/image275.png"/><Relationship Id="rId338" Type="http://schemas.openxmlformats.org/officeDocument/2006/relationships/image" Target="media/image331.png"/><Relationship Id="rId503" Type="http://schemas.openxmlformats.org/officeDocument/2006/relationships/image" Target="media/image496.emf"/><Relationship Id="rId545" Type="http://schemas.openxmlformats.org/officeDocument/2006/relationships/image" Target="media/image538.emf"/><Relationship Id="rId8" Type="http://schemas.openxmlformats.org/officeDocument/2006/relationships/image" Target="media/image1.png"/><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84.png"/><Relationship Id="rId405" Type="http://schemas.openxmlformats.org/officeDocument/2006/relationships/image" Target="media/image398.png"/><Relationship Id="rId447" Type="http://schemas.openxmlformats.org/officeDocument/2006/relationships/image" Target="media/image440.png"/><Relationship Id="rId251" Type="http://schemas.openxmlformats.org/officeDocument/2006/relationships/image" Target="media/image244.png"/><Relationship Id="rId489" Type="http://schemas.openxmlformats.org/officeDocument/2006/relationships/image" Target="media/image482.png"/><Relationship Id="rId46" Type="http://schemas.openxmlformats.org/officeDocument/2006/relationships/image" Target="media/image39.wmf"/><Relationship Id="rId293" Type="http://schemas.openxmlformats.org/officeDocument/2006/relationships/image" Target="media/image286.png"/><Relationship Id="rId307" Type="http://schemas.openxmlformats.org/officeDocument/2006/relationships/image" Target="media/image300.emf"/><Relationship Id="rId349" Type="http://schemas.openxmlformats.org/officeDocument/2006/relationships/image" Target="media/image342.png"/><Relationship Id="rId514" Type="http://schemas.openxmlformats.org/officeDocument/2006/relationships/image" Target="media/image507.emf"/><Relationship Id="rId556" Type="http://schemas.openxmlformats.org/officeDocument/2006/relationships/image" Target="media/image549.png"/><Relationship Id="rId88" Type="http://schemas.openxmlformats.org/officeDocument/2006/relationships/image" Target="media/image81.emf"/><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png"/><Relationship Id="rId209" Type="http://schemas.openxmlformats.org/officeDocument/2006/relationships/image" Target="media/image202.png"/><Relationship Id="rId360" Type="http://schemas.openxmlformats.org/officeDocument/2006/relationships/image" Target="media/image353.wmf"/><Relationship Id="rId416" Type="http://schemas.openxmlformats.org/officeDocument/2006/relationships/image" Target="media/image409.png"/><Relationship Id="rId220" Type="http://schemas.openxmlformats.org/officeDocument/2006/relationships/image" Target="media/image213.png"/><Relationship Id="rId458" Type="http://schemas.openxmlformats.org/officeDocument/2006/relationships/image" Target="media/image451.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5.emf"/><Relationship Id="rId318" Type="http://schemas.openxmlformats.org/officeDocument/2006/relationships/image" Target="media/image311.png"/><Relationship Id="rId525" Type="http://schemas.openxmlformats.org/officeDocument/2006/relationships/image" Target="media/image518.wmf"/><Relationship Id="rId567" Type="http://schemas.openxmlformats.org/officeDocument/2006/relationships/image" Target="media/image560.png"/><Relationship Id="rId99" Type="http://schemas.openxmlformats.org/officeDocument/2006/relationships/image" Target="media/image92.wmf"/><Relationship Id="rId122" Type="http://schemas.openxmlformats.org/officeDocument/2006/relationships/image" Target="media/image115.emf"/><Relationship Id="rId164" Type="http://schemas.openxmlformats.org/officeDocument/2006/relationships/image" Target="media/image157.png"/><Relationship Id="rId371" Type="http://schemas.openxmlformats.org/officeDocument/2006/relationships/image" Target="media/image364.png"/><Relationship Id="rId427" Type="http://schemas.openxmlformats.org/officeDocument/2006/relationships/image" Target="media/image420.wmf"/><Relationship Id="rId469" Type="http://schemas.openxmlformats.org/officeDocument/2006/relationships/image" Target="media/image462.png"/><Relationship Id="rId26" Type="http://schemas.openxmlformats.org/officeDocument/2006/relationships/image" Target="media/image19.png"/><Relationship Id="rId231" Type="http://schemas.openxmlformats.org/officeDocument/2006/relationships/image" Target="media/image224.png"/><Relationship Id="rId273" Type="http://schemas.openxmlformats.org/officeDocument/2006/relationships/image" Target="media/image266.png"/><Relationship Id="rId329" Type="http://schemas.openxmlformats.org/officeDocument/2006/relationships/image" Target="media/image322.png"/><Relationship Id="rId480" Type="http://schemas.openxmlformats.org/officeDocument/2006/relationships/image" Target="media/image473.png"/><Relationship Id="rId536" Type="http://schemas.openxmlformats.org/officeDocument/2006/relationships/image" Target="media/image529.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3.png"/><Relationship Id="rId578" Type="http://schemas.openxmlformats.org/officeDocument/2006/relationships/theme" Target="theme/theme1.xml"/><Relationship Id="rId200" Type="http://schemas.openxmlformats.org/officeDocument/2006/relationships/image" Target="media/image193.png"/><Relationship Id="rId382" Type="http://schemas.openxmlformats.org/officeDocument/2006/relationships/image" Target="media/image375.emf"/><Relationship Id="rId438" Type="http://schemas.openxmlformats.org/officeDocument/2006/relationships/image" Target="media/image431.png"/><Relationship Id="rId242" Type="http://schemas.openxmlformats.org/officeDocument/2006/relationships/image" Target="media/image235.png"/><Relationship Id="rId284" Type="http://schemas.openxmlformats.org/officeDocument/2006/relationships/image" Target="media/image277.png"/><Relationship Id="rId491" Type="http://schemas.openxmlformats.org/officeDocument/2006/relationships/image" Target="media/image484.png"/><Relationship Id="rId505" Type="http://schemas.openxmlformats.org/officeDocument/2006/relationships/image" Target="media/image498.emf"/><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wmf"/><Relationship Id="rId144" Type="http://schemas.openxmlformats.org/officeDocument/2006/relationships/image" Target="media/image137.png"/><Relationship Id="rId547" Type="http://schemas.openxmlformats.org/officeDocument/2006/relationships/image" Target="media/image540.wmf"/><Relationship Id="rId90" Type="http://schemas.openxmlformats.org/officeDocument/2006/relationships/image" Target="media/image83.emf"/><Relationship Id="rId186" Type="http://schemas.openxmlformats.org/officeDocument/2006/relationships/image" Target="media/image179.png"/><Relationship Id="rId351" Type="http://schemas.openxmlformats.org/officeDocument/2006/relationships/image" Target="media/image344.png"/><Relationship Id="rId393" Type="http://schemas.openxmlformats.org/officeDocument/2006/relationships/image" Target="media/image386.png"/><Relationship Id="rId407" Type="http://schemas.openxmlformats.org/officeDocument/2006/relationships/image" Target="media/image400.png"/><Relationship Id="rId449" Type="http://schemas.openxmlformats.org/officeDocument/2006/relationships/image" Target="media/image442.png"/><Relationship Id="rId211" Type="http://schemas.openxmlformats.org/officeDocument/2006/relationships/image" Target="media/image204.png"/><Relationship Id="rId253" Type="http://schemas.openxmlformats.org/officeDocument/2006/relationships/image" Target="media/image246.png"/><Relationship Id="rId295" Type="http://schemas.openxmlformats.org/officeDocument/2006/relationships/image" Target="media/image288.emf"/><Relationship Id="rId309" Type="http://schemas.openxmlformats.org/officeDocument/2006/relationships/image" Target="media/image302.wmf"/><Relationship Id="rId460" Type="http://schemas.openxmlformats.org/officeDocument/2006/relationships/image" Target="media/image453.png"/><Relationship Id="rId516" Type="http://schemas.openxmlformats.org/officeDocument/2006/relationships/image" Target="media/image509.emf"/><Relationship Id="rId48" Type="http://schemas.openxmlformats.org/officeDocument/2006/relationships/image" Target="media/image41.wmf"/><Relationship Id="rId113" Type="http://schemas.openxmlformats.org/officeDocument/2006/relationships/image" Target="media/image106.png"/><Relationship Id="rId320" Type="http://schemas.openxmlformats.org/officeDocument/2006/relationships/image" Target="media/image313.png"/><Relationship Id="rId558" Type="http://schemas.openxmlformats.org/officeDocument/2006/relationships/image" Target="media/image551.png"/><Relationship Id="rId155" Type="http://schemas.openxmlformats.org/officeDocument/2006/relationships/image" Target="media/image148.png"/><Relationship Id="rId197" Type="http://schemas.openxmlformats.org/officeDocument/2006/relationships/image" Target="media/image190.png"/><Relationship Id="rId362" Type="http://schemas.openxmlformats.org/officeDocument/2006/relationships/image" Target="media/image355.emf"/><Relationship Id="rId418" Type="http://schemas.openxmlformats.org/officeDocument/2006/relationships/image" Target="media/image411.emf"/><Relationship Id="rId222" Type="http://schemas.openxmlformats.org/officeDocument/2006/relationships/image" Target="media/image215.png"/><Relationship Id="rId264" Type="http://schemas.openxmlformats.org/officeDocument/2006/relationships/image" Target="media/image257.png"/><Relationship Id="rId471" Type="http://schemas.openxmlformats.org/officeDocument/2006/relationships/image" Target="media/image464.png"/><Relationship Id="rId17" Type="http://schemas.openxmlformats.org/officeDocument/2006/relationships/image" Target="media/image10.png"/><Relationship Id="rId59" Type="http://schemas.openxmlformats.org/officeDocument/2006/relationships/image" Target="media/image52.png"/><Relationship Id="rId124" Type="http://schemas.openxmlformats.org/officeDocument/2006/relationships/image" Target="media/image117.png"/><Relationship Id="rId527" Type="http://schemas.openxmlformats.org/officeDocument/2006/relationships/image" Target="media/image520.wmf"/><Relationship Id="rId569" Type="http://schemas.openxmlformats.org/officeDocument/2006/relationships/image" Target="media/image562.png"/><Relationship Id="rId70" Type="http://schemas.openxmlformats.org/officeDocument/2006/relationships/image" Target="media/image63.png"/><Relationship Id="rId166" Type="http://schemas.openxmlformats.org/officeDocument/2006/relationships/image" Target="media/image159.png"/><Relationship Id="rId331" Type="http://schemas.openxmlformats.org/officeDocument/2006/relationships/image" Target="media/image324.png"/><Relationship Id="rId373" Type="http://schemas.openxmlformats.org/officeDocument/2006/relationships/image" Target="media/image366.png"/><Relationship Id="rId429" Type="http://schemas.openxmlformats.org/officeDocument/2006/relationships/image" Target="media/image422.wmf"/><Relationship Id="rId1" Type="http://schemas.openxmlformats.org/officeDocument/2006/relationships/customXml" Target="../customXml/item1.xml"/><Relationship Id="rId233" Type="http://schemas.openxmlformats.org/officeDocument/2006/relationships/image" Target="media/image226.png"/><Relationship Id="rId440" Type="http://schemas.openxmlformats.org/officeDocument/2006/relationships/image" Target="media/image433.png"/><Relationship Id="rId28" Type="http://schemas.openxmlformats.org/officeDocument/2006/relationships/image" Target="media/image21.png"/><Relationship Id="rId275" Type="http://schemas.openxmlformats.org/officeDocument/2006/relationships/image" Target="media/image268.png"/><Relationship Id="rId300" Type="http://schemas.openxmlformats.org/officeDocument/2006/relationships/image" Target="media/image293.emf"/><Relationship Id="rId482" Type="http://schemas.openxmlformats.org/officeDocument/2006/relationships/image" Target="media/image475.png"/><Relationship Id="rId538" Type="http://schemas.openxmlformats.org/officeDocument/2006/relationships/image" Target="media/image531.emf"/><Relationship Id="rId81" Type="http://schemas.openxmlformats.org/officeDocument/2006/relationships/image" Target="media/image74.png"/><Relationship Id="rId135" Type="http://schemas.openxmlformats.org/officeDocument/2006/relationships/image" Target="media/image128.png"/><Relationship Id="rId177" Type="http://schemas.openxmlformats.org/officeDocument/2006/relationships/image" Target="media/image170.png"/><Relationship Id="rId342" Type="http://schemas.openxmlformats.org/officeDocument/2006/relationships/image" Target="media/image335.png"/><Relationship Id="rId384" Type="http://schemas.openxmlformats.org/officeDocument/2006/relationships/image" Target="media/image377.emf"/><Relationship Id="rId202" Type="http://schemas.openxmlformats.org/officeDocument/2006/relationships/image" Target="media/image195.png"/><Relationship Id="rId244" Type="http://schemas.openxmlformats.org/officeDocument/2006/relationships/image" Target="media/image237.png"/><Relationship Id="rId39" Type="http://schemas.openxmlformats.org/officeDocument/2006/relationships/image" Target="media/image32.png"/><Relationship Id="rId286" Type="http://schemas.openxmlformats.org/officeDocument/2006/relationships/image" Target="media/image279.png"/><Relationship Id="rId451" Type="http://schemas.openxmlformats.org/officeDocument/2006/relationships/image" Target="media/image444.png"/><Relationship Id="rId493" Type="http://schemas.openxmlformats.org/officeDocument/2006/relationships/image" Target="media/image486.emf"/><Relationship Id="rId507" Type="http://schemas.openxmlformats.org/officeDocument/2006/relationships/image" Target="media/image500.wmf"/><Relationship Id="rId549" Type="http://schemas.openxmlformats.org/officeDocument/2006/relationships/image" Target="media/image542.wmf"/><Relationship Id="rId50" Type="http://schemas.openxmlformats.org/officeDocument/2006/relationships/image" Target="media/image43.png"/><Relationship Id="rId104" Type="http://schemas.openxmlformats.org/officeDocument/2006/relationships/image" Target="media/image97.wmf"/><Relationship Id="rId146" Type="http://schemas.openxmlformats.org/officeDocument/2006/relationships/image" Target="media/image139.png"/><Relationship Id="rId188" Type="http://schemas.openxmlformats.org/officeDocument/2006/relationships/image" Target="media/image181.png"/><Relationship Id="rId311" Type="http://schemas.openxmlformats.org/officeDocument/2006/relationships/image" Target="media/image304.wmf"/><Relationship Id="rId353" Type="http://schemas.openxmlformats.org/officeDocument/2006/relationships/image" Target="media/image346.png"/><Relationship Id="rId395" Type="http://schemas.openxmlformats.org/officeDocument/2006/relationships/image" Target="media/image388.png"/><Relationship Id="rId409" Type="http://schemas.openxmlformats.org/officeDocument/2006/relationships/image" Target="media/image402.png"/><Relationship Id="rId560" Type="http://schemas.openxmlformats.org/officeDocument/2006/relationships/image" Target="media/image553.png"/><Relationship Id="rId92" Type="http://schemas.openxmlformats.org/officeDocument/2006/relationships/image" Target="media/image85.emf"/><Relationship Id="rId213" Type="http://schemas.openxmlformats.org/officeDocument/2006/relationships/image" Target="media/image206.png"/><Relationship Id="rId420" Type="http://schemas.openxmlformats.org/officeDocument/2006/relationships/image" Target="media/image413.emf"/><Relationship Id="rId255" Type="http://schemas.openxmlformats.org/officeDocument/2006/relationships/image" Target="media/image248.png"/><Relationship Id="rId297" Type="http://schemas.openxmlformats.org/officeDocument/2006/relationships/image" Target="media/image290.png"/><Relationship Id="rId462" Type="http://schemas.openxmlformats.org/officeDocument/2006/relationships/image" Target="media/image455.png"/><Relationship Id="rId518" Type="http://schemas.openxmlformats.org/officeDocument/2006/relationships/image" Target="media/image511.emf"/><Relationship Id="rId115" Type="http://schemas.openxmlformats.org/officeDocument/2006/relationships/image" Target="media/image108.png"/><Relationship Id="rId157" Type="http://schemas.openxmlformats.org/officeDocument/2006/relationships/image" Target="media/image150.png"/><Relationship Id="rId322" Type="http://schemas.openxmlformats.org/officeDocument/2006/relationships/image" Target="media/image315.png"/><Relationship Id="rId364" Type="http://schemas.openxmlformats.org/officeDocument/2006/relationships/image" Target="media/image357.emf"/><Relationship Id="rId61" Type="http://schemas.openxmlformats.org/officeDocument/2006/relationships/image" Target="media/image54.png"/><Relationship Id="rId199" Type="http://schemas.openxmlformats.org/officeDocument/2006/relationships/image" Target="media/image192.png"/><Relationship Id="rId571" Type="http://schemas.openxmlformats.org/officeDocument/2006/relationships/image" Target="media/image564.png"/><Relationship Id="rId19" Type="http://schemas.openxmlformats.org/officeDocument/2006/relationships/image" Target="media/image12.png"/><Relationship Id="rId224" Type="http://schemas.openxmlformats.org/officeDocument/2006/relationships/image" Target="media/image217.png"/><Relationship Id="rId266" Type="http://schemas.openxmlformats.org/officeDocument/2006/relationships/image" Target="media/image259.png"/><Relationship Id="rId431" Type="http://schemas.openxmlformats.org/officeDocument/2006/relationships/image" Target="media/image424.emf"/><Relationship Id="rId473" Type="http://schemas.openxmlformats.org/officeDocument/2006/relationships/image" Target="media/image466.png"/><Relationship Id="rId529" Type="http://schemas.openxmlformats.org/officeDocument/2006/relationships/image" Target="media/image522.png"/><Relationship Id="rId30" Type="http://schemas.openxmlformats.org/officeDocument/2006/relationships/image" Target="media/image23.png"/><Relationship Id="rId126" Type="http://schemas.openxmlformats.org/officeDocument/2006/relationships/image" Target="media/image119.png"/><Relationship Id="rId168" Type="http://schemas.openxmlformats.org/officeDocument/2006/relationships/image" Target="media/image161.png"/><Relationship Id="rId333" Type="http://schemas.openxmlformats.org/officeDocument/2006/relationships/image" Target="media/image326.png"/><Relationship Id="rId540" Type="http://schemas.openxmlformats.org/officeDocument/2006/relationships/image" Target="media/image533.emf"/><Relationship Id="rId72" Type="http://schemas.openxmlformats.org/officeDocument/2006/relationships/image" Target="media/image65.png"/><Relationship Id="rId375" Type="http://schemas.openxmlformats.org/officeDocument/2006/relationships/image" Target="media/image368.png"/><Relationship Id="rId3" Type="http://schemas.openxmlformats.org/officeDocument/2006/relationships/styles" Target="styles.xml"/><Relationship Id="rId235" Type="http://schemas.openxmlformats.org/officeDocument/2006/relationships/image" Target="media/image228.png"/><Relationship Id="rId277" Type="http://schemas.openxmlformats.org/officeDocument/2006/relationships/image" Target="media/image270.png"/><Relationship Id="rId400" Type="http://schemas.openxmlformats.org/officeDocument/2006/relationships/image" Target="media/image393.png"/><Relationship Id="rId442" Type="http://schemas.openxmlformats.org/officeDocument/2006/relationships/image" Target="media/image435.png"/><Relationship Id="rId484" Type="http://schemas.openxmlformats.org/officeDocument/2006/relationships/image" Target="media/image477.png"/><Relationship Id="rId137" Type="http://schemas.openxmlformats.org/officeDocument/2006/relationships/image" Target="media/image130.png"/><Relationship Id="rId302" Type="http://schemas.openxmlformats.org/officeDocument/2006/relationships/image" Target="media/image295.emf"/><Relationship Id="rId344" Type="http://schemas.openxmlformats.org/officeDocument/2006/relationships/image" Target="media/image337.png"/><Relationship Id="rId41" Type="http://schemas.openxmlformats.org/officeDocument/2006/relationships/image" Target="media/image34.emf"/><Relationship Id="rId83" Type="http://schemas.openxmlformats.org/officeDocument/2006/relationships/image" Target="media/image76.png"/><Relationship Id="rId179" Type="http://schemas.openxmlformats.org/officeDocument/2006/relationships/image" Target="media/image172.png"/><Relationship Id="rId386" Type="http://schemas.openxmlformats.org/officeDocument/2006/relationships/image" Target="media/image379.wmf"/><Relationship Id="rId551" Type="http://schemas.openxmlformats.org/officeDocument/2006/relationships/image" Target="media/image544.wmf"/><Relationship Id="rId190" Type="http://schemas.openxmlformats.org/officeDocument/2006/relationships/image" Target="media/image183.png"/><Relationship Id="rId204" Type="http://schemas.openxmlformats.org/officeDocument/2006/relationships/image" Target="media/image197.png"/><Relationship Id="rId246" Type="http://schemas.openxmlformats.org/officeDocument/2006/relationships/image" Target="media/image239.png"/><Relationship Id="rId288" Type="http://schemas.openxmlformats.org/officeDocument/2006/relationships/image" Target="media/image281.png"/><Relationship Id="rId411" Type="http://schemas.openxmlformats.org/officeDocument/2006/relationships/image" Target="media/image404.png"/><Relationship Id="rId453" Type="http://schemas.openxmlformats.org/officeDocument/2006/relationships/image" Target="media/image446.png"/><Relationship Id="rId509" Type="http://schemas.openxmlformats.org/officeDocument/2006/relationships/image" Target="media/image502.wmf"/><Relationship Id="rId106" Type="http://schemas.openxmlformats.org/officeDocument/2006/relationships/image" Target="media/image99.png"/><Relationship Id="rId313" Type="http://schemas.openxmlformats.org/officeDocument/2006/relationships/image" Target="media/image306.wmf"/><Relationship Id="rId495" Type="http://schemas.openxmlformats.org/officeDocument/2006/relationships/image" Target="media/image488.wmf"/><Relationship Id="rId10" Type="http://schemas.openxmlformats.org/officeDocument/2006/relationships/image" Target="media/image3.png"/><Relationship Id="rId52" Type="http://schemas.openxmlformats.org/officeDocument/2006/relationships/image" Target="media/image45.png"/><Relationship Id="rId94" Type="http://schemas.openxmlformats.org/officeDocument/2006/relationships/image" Target="media/image87.emf"/><Relationship Id="rId148" Type="http://schemas.openxmlformats.org/officeDocument/2006/relationships/image" Target="media/image141.png"/><Relationship Id="rId355" Type="http://schemas.openxmlformats.org/officeDocument/2006/relationships/image" Target="media/image348.png"/><Relationship Id="rId397" Type="http://schemas.openxmlformats.org/officeDocument/2006/relationships/image" Target="media/image390.png"/><Relationship Id="rId520" Type="http://schemas.openxmlformats.org/officeDocument/2006/relationships/image" Target="media/image513.wmf"/><Relationship Id="rId562" Type="http://schemas.openxmlformats.org/officeDocument/2006/relationships/image" Target="media/image555.png"/><Relationship Id="rId215" Type="http://schemas.openxmlformats.org/officeDocument/2006/relationships/image" Target="media/image208.png"/><Relationship Id="rId257" Type="http://schemas.openxmlformats.org/officeDocument/2006/relationships/image" Target="media/image250.png"/><Relationship Id="rId422" Type="http://schemas.openxmlformats.org/officeDocument/2006/relationships/image" Target="media/image415.emf"/><Relationship Id="rId464" Type="http://schemas.openxmlformats.org/officeDocument/2006/relationships/image" Target="media/image457.png"/><Relationship Id="rId299" Type="http://schemas.openxmlformats.org/officeDocument/2006/relationships/image" Target="media/image292.png"/><Relationship Id="rId63" Type="http://schemas.openxmlformats.org/officeDocument/2006/relationships/image" Target="media/image56.png"/><Relationship Id="rId159" Type="http://schemas.openxmlformats.org/officeDocument/2006/relationships/image" Target="media/image152.png"/><Relationship Id="rId366" Type="http://schemas.openxmlformats.org/officeDocument/2006/relationships/image" Target="media/image359.wmf"/><Relationship Id="rId573" Type="http://schemas.openxmlformats.org/officeDocument/2006/relationships/image" Target="media/image566.png"/><Relationship Id="rId226" Type="http://schemas.openxmlformats.org/officeDocument/2006/relationships/image" Target="media/image219.png"/><Relationship Id="rId433" Type="http://schemas.openxmlformats.org/officeDocument/2006/relationships/image" Target="media/image426.emf"/><Relationship Id="rId74" Type="http://schemas.openxmlformats.org/officeDocument/2006/relationships/image" Target="media/image67.png"/><Relationship Id="rId377" Type="http://schemas.openxmlformats.org/officeDocument/2006/relationships/image" Target="media/image370.png"/><Relationship Id="rId500" Type="http://schemas.openxmlformats.org/officeDocument/2006/relationships/image" Target="media/image493.png"/><Relationship Id="rId5" Type="http://schemas.openxmlformats.org/officeDocument/2006/relationships/webSettings" Target="webSettings.xml"/><Relationship Id="rId237" Type="http://schemas.openxmlformats.org/officeDocument/2006/relationships/image" Target="media/image230.png"/><Relationship Id="rId444" Type="http://schemas.openxmlformats.org/officeDocument/2006/relationships/image" Target="media/image437.png"/><Relationship Id="rId290" Type="http://schemas.openxmlformats.org/officeDocument/2006/relationships/image" Target="media/image283.png"/><Relationship Id="rId304" Type="http://schemas.openxmlformats.org/officeDocument/2006/relationships/image" Target="media/image297.emf"/><Relationship Id="rId388" Type="http://schemas.openxmlformats.org/officeDocument/2006/relationships/image" Target="media/image381.wmf"/><Relationship Id="rId511" Type="http://schemas.openxmlformats.org/officeDocument/2006/relationships/image" Target="media/image504.emf"/><Relationship Id="rId85" Type="http://schemas.openxmlformats.org/officeDocument/2006/relationships/image" Target="media/image78.emf"/><Relationship Id="rId150" Type="http://schemas.openxmlformats.org/officeDocument/2006/relationships/image" Target="media/image143.png"/><Relationship Id="rId248" Type="http://schemas.openxmlformats.org/officeDocument/2006/relationships/image" Target="media/image241.png"/><Relationship Id="rId455" Type="http://schemas.openxmlformats.org/officeDocument/2006/relationships/image" Target="media/image448.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8.wmf"/><Relationship Id="rId522" Type="http://schemas.openxmlformats.org/officeDocument/2006/relationships/image" Target="media/image515.wmf"/><Relationship Id="rId96" Type="http://schemas.openxmlformats.org/officeDocument/2006/relationships/image" Target="media/image89.wmf"/><Relationship Id="rId161" Type="http://schemas.openxmlformats.org/officeDocument/2006/relationships/image" Target="media/image154.png"/><Relationship Id="rId399" Type="http://schemas.openxmlformats.org/officeDocument/2006/relationships/image" Target="media/image392.png"/><Relationship Id="rId259" Type="http://schemas.openxmlformats.org/officeDocument/2006/relationships/image" Target="media/image252.png"/><Relationship Id="rId466" Type="http://schemas.openxmlformats.org/officeDocument/2006/relationships/image" Target="media/image459.png"/><Relationship Id="rId23" Type="http://schemas.openxmlformats.org/officeDocument/2006/relationships/image" Target="media/image16.png"/><Relationship Id="rId119" Type="http://schemas.openxmlformats.org/officeDocument/2006/relationships/image" Target="media/image112.png"/><Relationship Id="rId326" Type="http://schemas.openxmlformats.org/officeDocument/2006/relationships/image" Target="media/image319.png"/><Relationship Id="rId533" Type="http://schemas.openxmlformats.org/officeDocument/2006/relationships/image" Target="media/image526.png"/><Relationship Id="rId172" Type="http://schemas.openxmlformats.org/officeDocument/2006/relationships/image" Target="media/image165.png"/><Relationship Id="rId477" Type="http://schemas.openxmlformats.org/officeDocument/2006/relationships/image" Target="media/image470.png"/><Relationship Id="rId337" Type="http://schemas.openxmlformats.org/officeDocument/2006/relationships/image" Target="media/image330.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78FC78-4BDB-9C46-A51B-FD974B71326E}">
  <we:reference id="wa104381909" version="3.20.0.0" store="en-US" storeType="OMEX"/>
  <we:alternateReferences>
    <we:reference id="wa104381909" version="3.2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2D55D-3C40-8840-AD9C-9E3958E7B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4 - Transform Theory.dotx</Template>
  <TotalTime>6196</TotalTime>
  <Pages>1</Pages>
  <Words>14281</Words>
  <Characters>81406</Characters>
  <Application>Microsoft Office Word</Application>
  <DocSecurity>0</DocSecurity>
  <Lines>678</Lines>
  <Paragraphs>190</Paragraphs>
  <ScaleCrop>false</ScaleCrop>
  <Company/>
  <LinksUpToDate>false</LinksUpToDate>
  <CharactersWithSpaces>95497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59</cp:revision>
  <dcterms:created xsi:type="dcterms:W3CDTF">2025-09-26T01:16:00Z</dcterms:created>
  <dcterms:modified xsi:type="dcterms:W3CDTF">2026-05-17T21:39:00Z</dcterms:modified>
</cp:coreProperties>
</file>