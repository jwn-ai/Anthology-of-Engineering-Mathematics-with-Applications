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103C" w:rsidRDefault="0070103C" w:rsidP="00886D14">
      <w:pPr>
        <w:pStyle w:val="Heading1"/>
      </w:pPr>
      <w:bookmarkStart w:id="0" w:name="_Ref226282528"/>
      <w:bookmarkStart w:id="1" w:name="_Ref226282539"/>
      <w:bookmarkStart w:id="2" w:name="_Toc280363880"/>
      <w:bookmarkStart w:id="3" w:name="_Toc209787715"/>
      <w:bookmarkStart w:id="4" w:name="_Toc229857373"/>
      <w:bookmarkStart w:id="5" w:name="_Toc229926426"/>
      <w:bookmarkStart w:id="6" w:name="OLE_LINK68"/>
      <w:bookmarkStart w:id="7" w:name="OLE_LINK69"/>
      <w:r>
        <w:t>Array Signal Processing</w:t>
      </w:r>
      <w:bookmarkEnd w:id="0"/>
      <w:bookmarkEnd w:id="1"/>
      <w:bookmarkEnd w:id="2"/>
      <w:bookmarkEnd w:id="3"/>
      <w:bookmarkEnd w:id="4"/>
      <w:bookmarkEnd w:id="5"/>
    </w:p>
    <w:p w:rsidR="0070103C" w:rsidRDefault="0070103C" w:rsidP="00886D14"/>
    <w:p w:rsidR="0070103C" w:rsidRDefault="0070103C" w:rsidP="00886D14">
      <w:r>
        <w:t>In general, a wave is a propagating disturbance characterized by the relationship</w:t>
      </w:r>
    </w:p>
    <w:p w:rsidR="0070103C" w:rsidRDefault="0070103C" w:rsidP="00886D14">
      <w:r>
        <w:fldChar w:fldCharType="begin"/>
      </w:r>
      <w:r>
        <w:instrText xml:space="preserve"> MACROBUTTON MTEditEquationSection2 </w:instrText>
      </w:r>
      <w:r w:rsidRPr="00DE37D9">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rsidR="0070103C" w:rsidRDefault="0070103C" w:rsidP="00886D14">
      <w:r>
        <w:tab/>
      </w:r>
      <w:r w:rsidRPr="00C9567F">
        <w:rPr>
          <w:noProof/>
          <w:position w:val="-10"/>
        </w:rPr>
      </w:r>
      <w:r w:rsidR="0070103C" w:rsidRPr="00C9567F">
        <w:rPr>
          <w:noProof/>
          <w:position w:val="-10"/>
        </w:rPr>
        <w:object w:dxaOrig="1719" w:dyaOrig="320" w14:anchorId="1FDBB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6pt;height:16pt;mso-width-percent:0;mso-height-percent:0;mso-width-percent:0;mso-height-percent:0" o:ole="">
            <v:imagedata r:id="rId8" o:title=""/>
          </v:shape>
          <o:OLEObject Type="Embed" ProgID="Equation.DSMT4" ShapeID="_x0000_i1025" DrawAspect="Content" ObjectID="_1840552828" r:id="rId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r>
        <w:fldChar w:fldCharType="end"/>
      </w:r>
    </w:p>
    <w:p w:rsidR="0070103C" w:rsidRPr="00C9567F" w:rsidRDefault="0070103C" w:rsidP="00886D14"/>
    <w:p w:rsidR="0070103C" w:rsidRDefault="0070103C" w:rsidP="00886D14">
      <w:r>
        <w:t>where s(t) is an arbitrary waveform shape, u is the direction of propagation relative to coordinate system defined by r and c is the speed of the wave.  Its frequency spectrum is</w:t>
      </w:r>
    </w:p>
    <w:p w:rsidR="0070103C" w:rsidRDefault="0070103C" w:rsidP="00886D14"/>
    <w:p w:rsidR="0070103C" w:rsidRDefault="0070103C" w:rsidP="00886D14">
      <w:r>
        <w:tab/>
      </w:r>
      <w:r w:rsidRPr="00C9567F">
        <w:rPr>
          <w:noProof/>
          <w:position w:val="-10"/>
        </w:rPr>
      </w:r>
      <w:r w:rsidR="0070103C" w:rsidRPr="00C9567F">
        <w:rPr>
          <w:noProof/>
          <w:position w:val="-10"/>
        </w:rPr>
        <w:object w:dxaOrig="2020" w:dyaOrig="360" w14:anchorId="3981B8B1">
          <v:shape id="_x0000_i1026" type="#_x0000_t75" alt="" style="width:101pt;height:18pt;mso-width-percent:0;mso-height-percent:0;mso-width-percent:0;mso-height-percent:0" o:ole="">
            <v:imagedata r:id="rId10" o:title=""/>
          </v:shape>
          <o:OLEObject Type="Embed" ProgID="Equation.DSMT4" ShapeID="_x0000_i1026" DrawAspect="Content" ObjectID="_1840552829"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r>
        <w:fldChar w:fldCharType="end"/>
      </w:r>
    </w:p>
    <w:p w:rsidR="0070103C" w:rsidRPr="00C9567F" w:rsidRDefault="0070103C" w:rsidP="00886D14"/>
    <w:p w:rsidR="0070103C" w:rsidRDefault="0070103C" w:rsidP="00886D14"/>
    <w:p w:rsidR="0070103C" w:rsidRDefault="0070103C" w:rsidP="00886D14">
      <w:r>
        <w:t>An array is a space-time filter.  It samples a received energy field in time and space for use in subsequent filtering in which different spatial directions are selected.</w:t>
      </w:r>
    </w:p>
    <w:p w:rsidR="0070103C" w:rsidRDefault="0070103C" w:rsidP="00886D14">
      <w:pPr>
        <w:pStyle w:val="Heading2"/>
      </w:pPr>
      <w:bookmarkStart w:id="8" w:name="_Toc280363881"/>
      <w:bookmarkStart w:id="9" w:name="_Toc209787716"/>
      <w:bookmarkStart w:id="10" w:name="_Toc229857374"/>
      <w:bookmarkStart w:id="11" w:name="_Toc229926427"/>
      <w:r>
        <w:t>Plane Waves</w:t>
      </w:r>
      <w:bookmarkEnd w:id="8"/>
      <w:bookmarkEnd w:id="9"/>
      <w:bookmarkEnd w:id="10"/>
      <w:bookmarkEnd w:id="11"/>
    </w:p>
    <w:p w:rsidR="0070103C" w:rsidRDefault="0070103C" w:rsidP="00886D14"/>
    <w:p w:rsidR="0070103C" w:rsidRDefault="0070103C" w:rsidP="00886D14">
      <w:r>
        <w:t xml:space="preserve">A continuous time harmonic monochromatic </w:t>
      </w:r>
      <w:r w:rsidRPr="0092761C">
        <w:rPr>
          <w:i/>
        </w:rPr>
        <w:t>plane wave</w:t>
      </w:r>
      <w:r>
        <w:t xml:space="preserve"> with frequency</w:t>
      </w:r>
      <w:r w:rsidRPr="001969C6">
        <w:rPr>
          <w:noProof/>
          <w:position w:val="-10"/>
        </w:rPr>
      </w:r>
      <w:r w:rsidR="0070103C" w:rsidRPr="001969C6">
        <w:rPr>
          <w:noProof/>
          <w:position w:val="-10"/>
        </w:rPr>
        <w:object w:dxaOrig="240" w:dyaOrig="320" w14:anchorId="0365D95C">
          <v:shape id="_x0000_i1027" type="#_x0000_t75" alt="" style="width:12pt;height:16pt;mso-width-percent:0;mso-height-percent:0;mso-width-percent:0;mso-height-percent:0" o:ole="">
            <v:imagedata r:id="rId12" o:title=""/>
          </v:shape>
          <o:OLEObject Type="Embed" ProgID="Equation.DSMT4" ShapeID="_x0000_i1027" DrawAspect="Content" ObjectID="_1840552830" r:id="rId13"/>
        </w:object>
      </w:r>
      <w:r>
        <w:t xml:space="preserve">, speed </w:t>
      </w:r>
      <w:r w:rsidRPr="00A92B2F">
        <w:rPr>
          <w:noProof/>
          <w:position w:val="-10"/>
        </w:rPr>
      </w:r>
      <w:r w:rsidR="0070103C" w:rsidRPr="00A92B2F">
        <w:rPr>
          <w:noProof/>
          <w:position w:val="-10"/>
        </w:rPr>
        <w:object w:dxaOrig="240" w:dyaOrig="260" w14:anchorId="2437C3AE">
          <v:shape id="_x0000_i1028" type="#_x0000_t75" alt="" style="width:12pt;height:13pt;mso-width-percent:0;mso-height-percent:0;mso-width-percent:0;mso-height-percent:0" o:ole="">
            <v:imagedata r:id="rId14" o:title=""/>
          </v:shape>
          <o:OLEObject Type="Embed" ProgID="Equation.DSMT4" ShapeID="_x0000_i1028" DrawAspect="Content" ObjectID="_1840552831" r:id="rId15"/>
        </w:object>
      </w:r>
      <w:r>
        <w:t>and wavelength</w:t>
      </w:r>
      <w:r w:rsidRPr="001969C6">
        <w:rPr>
          <w:noProof/>
          <w:position w:val="-10"/>
        </w:rPr>
      </w:r>
      <w:r w:rsidR="0070103C" w:rsidRPr="001969C6">
        <w:rPr>
          <w:noProof/>
          <w:position w:val="-10"/>
        </w:rPr>
        <w:object w:dxaOrig="880" w:dyaOrig="320" w14:anchorId="524BF001">
          <v:shape id="_x0000_i1029" type="#_x0000_t75" alt="" style="width:44pt;height:16pt;mso-width-percent:0;mso-height-percent:0;mso-width-percent:0;mso-height-percent:0" o:ole="">
            <v:imagedata r:id="rId16" o:title=""/>
          </v:shape>
          <o:OLEObject Type="Embed" ProgID="Equation.DSMT4" ShapeID="_x0000_i1029" DrawAspect="Content" ObjectID="_1840552832" r:id="rId17"/>
        </w:object>
      </w:r>
      <w:r>
        <w:t xml:space="preserve">propagating in direction of the wavevector </w:t>
      </w:r>
      <w:r w:rsidRPr="00937B39">
        <w:rPr>
          <w:noProof/>
          <w:position w:val="-4"/>
        </w:rPr>
      </w:r>
      <w:r w:rsidR="0070103C" w:rsidRPr="00937B39">
        <w:rPr>
          <w:noProof/>
          <w:position w:val="-4"/>
        </w:rPr>
        <w:object w:dxaOrig="220" w:dyaOrig="260" w14:anchorId="1BA580AB">
          <v:shape id="_x0000_i1030" type="#_x0000_t75" alt="" style="width:12pt;height:13pt;mso-width-percent:0;mso-height-percent:0;mso-width-percent:0;mso-height-percent:0" o:ole="">
            <v:imagedata r:id="rId18" o:title=""/>
          </v:shape>
          <o:OLEObject Type="Embed" ProgID="Equation.DSMT4" ShapeID="_x0000_i1030" DrawAspect="Content" ObjectID="_1840552833" r:id="rId19"/>
        </w:object>
      </w:r>
      <w:r>
        <w:t>(</w:t>
      </w:r>
      <w:r w:rsidRPr="00937B39">
        <w:rPr>
          <w:noProof/>
          <w:position w:val="-14"/>
        </w:rPr>
      </w:r>
      <w:r w:rsidR="0070103C" w:rsidRPr="00937B39">
        <w:rPr>
          <w:noProof/>
          <w:position w:val="-14"/>
        </w:rPr>
        <w:object w:dxaOrig="1160" w:dyaOrig="400" w14:anchorId="0D6E9F46">
          <v:shape id="_x0000_i1031" type="#_x0000_t75" alt="" style="width:58pt;height:20pt;mso-width-percent:0;mso-height-percent:0;mso-width-percent:0;mso-height-percent:0" o:ole="">
            <v:imagedata r:id="rId20" o:title=""/>
          </v:shape>
          <o:OLEObject Type="Embed" ProgID="Equation.DSMT4" ShapeID="_x0000_i1031" DrawAspect="Content" ObjectID="_1840552834" r:id="rId21"/>
        </w:object>
      </w:r>
      <w:r>
        <w:t xml:space="preserve">) away from some coordinate system has an amplitude (relative to the maximum displacement </w:t>
      </w:r>
      <w:r w:rsidRPr="004E52F0">
        <w:rPr>
          <w:noProof/>
          <w:position w:val="-6"/>
        </w:rPr>
      </w:r>
      <w:r w:rsidR="0070103C" w:rsidRPr="004E52F0">
        <w:rPr>
          <w:noProof/>
          <w:position w:val="-6"/>
        </w:rPr>
        <w:object w:dxaOrig="200" w:dyaOrig="220" w14:anchorId="3D0DD08A">
          <v:shape id="_x0000_i1032" type="#_x0000_t75" alt="" style="width:10pt;height:12pt;mso-width-percent:0;mso-height-percent:0;mso-width-percent:0;mso-height-percent:0" o:ole="">
            <v:imagedata r:id="rId22" o:title=""/>
          </v:shape>
          <o:OLEObject Type="Embed" ProgID="Equation.DSMT4" ShapeID="_x0000_i1032" DrawAspect="Content" ObjectID="_1840552835" r:id="rId23"/>
        </w:object>
      </w:r>
      <w:r>
        <w:t xml:space="preserve">) at location </w:t>
      </w:r>
      <w:r w:rsidRPr="00A92B2F">
        <w:rPr>
          <w:noProof/>
          <w:position w:val="-4"/>
        </w:rPr>
      </w:r>
      <w:r w:rsidR="0070103C" w:rsidRPr="00A92B2F">
        <w:rPr>
          <w:noProof/>
          <w:position w:val="-4"/>
        </w:rPr>
        <w:object w:dxaOrig="180" w:dyaOrig="200" w14:anchorId="40F55299">
          <v:shape id="_x0000_i1033" type="#_x0000_t75" alt="" style="width:9pt;height:10pt;mso-width-percent:0;mso-height-percent:0;mso-width-percent:0;mso-height-percent:0" o:ole="">
            <v:imagedata r:id="rId24" o:title=""/>
          </v:shape>
          <o:OLEObject Type="Embed" ProgID="Equation.DSMT4" ShapeID="_x0000_i1033" DrawAspect="Content" ObjectID="_1840552836" r:id="rId25"/>
        </w:object>
      </w:r>
      <w:r>
        <w:t>wrt the origin and at time</w:t>
      </w:r>
      <w:r w:rsidRPr="00A92B2F">
        <w:rPr>
          <w:noProof/>
          <w:position w:val="-6"/>
        </w:rPr>
      </w:r>
      <w:r w:rsidR="0070103C" w:rsidRPr="00A92B2F">
        <w:rPr>
          <w:noProof/>
          <w:position w:val="-6"/>
        </w:rPr>
        <w:object w:dxaOrig="139" w:dyaOrig="240" w14:anchorId="11C539CF">
          <v:shape id="_x0000_i1034" type="#_x0000_t75" alt="" style="width:7pt;height:12pt;mso-width-percent:0;mso-height-percent:0;mso-width-percent:0;mso-height-percent:0" o:ole="">
            <v:imagedata r:id="rId26" o:title=""/>
          </v:shape>
          <o:OLEObject Type="Embed" ProgID="Equation.DSMT4" ShapeID="_x0000_i1034" DrawAspect="Content" ObjectID="_1840552837" r:id="rId27"/>
        </w:object>
      </w:r>
      <w:r>
        <w:t xml:space="preserve"> given by</w:t>
      </w:r>
    </w:p>
    <w:p w:rsidR="0070103C" w:rsidRDefault="0070103C" w:rsidP="00886D14"/>
    <w:p w:rsidR="0070103C" w:rsidRDefault="0070103C" w:rsidP="00886D14">
      <w:r>
        <w:tab/>
      </w:r>
      <w:r w:rsidRPr="00A92B2F">
        <w:rPr>
          <w:noProof/>
          <w:position w:val="-10"/>
        </w:rPr>
      </w:r>
      <w:r w:rsidR="0070103C" w:rsidRPr="00A92B2F">
        <w:rPr>
          <w:noProof/>
          <w:position w:val="-10"/>
        </w:rPr>
        <w:object w:dxaOrig="1900" w:dyaOrig="360" w14:anchorId="0C89A00F">
          <v:shape id="_x0000_i1035" type="#_x0000_t75" alt="" style="width:95pt;height:18pt;mso-width-percent:0;mso-height-percent:0;mso-width-percent:0;mso-height-percent:0" o:ole="">
            <v:imagedata r:id="rId28" o:title=""/>
          </v:shape>
          <o:OLEObject Type="Embed" ProgID="Equation.DSMT4" ShapeID="_x0000_i1035" DrawAspect="Content" ObjectID="_1840552838"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r>
        <w:fldChar w:fldCharType="end"/>
      </w:r>
    </w:p>
    <w:p w:rsidR="0070103C" w:rsidRDefault="0070103C" w:rsidP="00886D14"/>
    <w:p w:rsidR="0070103C" w:rsidRDefault="0070103C" w:rsidP="00886D14">
      <w:r>
        <w:t xml:space="preserve">The wave number k is the number of cycles (in radians per meter, i.e. spatial frequency) that the plane wave exhibits in the direction of propagation. Not only does the wavevector determine the direction of propagation, but it also acts as a units converter between phase and length.  In one complete oscillation of 2pi the wave will move a distance in length equal to the wavelength.  It converts length to phase.  The longer the wavelength the more the wave has to travel in one cycle of 2pi and the lower the spatial frequency.  Eqn () depicts a plane wave because at any instant of time the phase of the wave is the same at all points lying in a plane described by </w:t>
      </w:r>
      <w:r w:rsidRPr="00773B22">
        <w:rPr>
          <w:noProof/>
          <w:position w:val="-6"/>
        </w:rPr>
      </w:r>
      <w:r w:rsidR="0070103C" w:rsidRPr="00773B22">
        <w:rPr>
          <w:noProof/>
          <w:position w:val="-6"/>
        </w:rPr>
        <w:object w:dxaOrig="1480" w:dyaOrig="279" w14:anchorId="7B2BDA98">
          <v:shape id="_x0000_i1036" type="#_x0000_t75" alt="" style="width:74pt;height:14pt;mso-width-percent:0;mso-height-percent:0;mso-width-percent:0;mso-height-percent:0" o:ole="">
            <v:imagedata r:id="rId30" o:title=""/>
          </v:shape>
          <o:OLEObject Type="Embed" ProgID="Equation.DSMT4" ShapeID="_x0000_i1036" DrawAspect="Content" ObjectID="_1840552839" r:id="rId31"/>
        </w:object>
      </w:r>
      <w:r>
        <w:t xml:space="preserve">.  The plane is the locus of all points whose position vectors each have the same projection onto the </w:t>
      </w:r>
      <w:r w:rsidRPr="00937B39">
        <w:rPr>
          <w:noProof/>
          <w:position w:val="-4"/>
        </w:rPr>
      </w:r>
      <w:r w:rsidR="0070103C" w:rsidRPr="00937B39">
        <w:rPr>
          <w:noProof/>
          <w:position w:val="-4"/>
        </w:rPr>
        <w:object w:dxaOrig="220" w:dyaOrig="260" w14:anchorId="00404A6B">
          <v:shape id="_x0000_i1037" type="#_x0000_t75" alt="" style="width:12pt;height:13pt;mso-width-percent:0;mso-height-percent:0;mso-width-percent:0;mso-height-percent:0" o:ole="">
            <v:imagedata r:id="rId32" o:title=""/>
          </v:shape>
          <o:OLEObject Type="Embed" ProgID="Equation.DSMT4" ShapeID="_x0000_i1037" DrawAspect="Content" ObjectID="_1840552840" r:id="rId33"/>
        </w:object>
      </w:r>
      <w:r>
        <w:t xml:space="preserve">direction. </w:t>
      </w:r>
    </w:p>
    <w:p w:rsidR="0070103C" w:rsidRDefault="0070103C" w:rsidP="00886D14"/>
    <w:p w:rsidR="0070103C" w:rsidRDefault="0070103C" w:rsidP="00886D14"/>
    <w:p w:rsidR="0070103C" w:rsidRDefault="0070103C" w:rsidP="00886D14">
      <w:r>
        <w:rPr>
          <w:noProof/>
        </w:rPr>
        <mc:AlternateContent>
          <mc:Choice Requires="wpc">
            <w:drawing>
              <wp:inline distT="0" distB="0" distL="0" distR="0" wp14:anchorId="18606491" wp14:editId="44FED628">
                <wp:extent cx="5486400" cy="3716655"/>
                <wp:effectExtent l="63500" t="0" r="0" b="0"/>
                <wp:docPr id="1458117361"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030281382" name="Oval 4"/>
                        <wps:cNvSpPr>
                          <a:spLocks/>
                        </wps:cNvSpPr>
                        <wps:spPr bwMode="auto">
                          <a:xfrm>
                            <a:off x="3545586" y="85353"/>
                            <a:ext cx="132588" cy="140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9537328" name="Line 5"/>
                        <wps:cNvCnPr>
                          <a:cxnSpLocks/>
                        </wps:cNvCnPr>
                        <wps:spPr bwMode="auto">
                          <a:xfrm flipH="1">
                            <a:off x="1812036" y="151654"/>
                            <a:ext cx="1799844" cy="140374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0483946" name="Line 6"/>
                        <wps:cNvCnPr>
                          <a:cxnSpLocks/>
                        </wps:cNvCnPr>
                        <wps:spPr bwMode="auto">
                          <a:xfrm>
                            <a:off x="1629156" y="546410"/>
                            <a:ext cx="1272540" cy="12726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4945371" name="Line 7"/>
                        <wps:cNvCnPr>
                          <a:cxnSpLocks/>
                        </wps:cNvCnPr>
                        <wps:spPr bwMode="auto">
                          <a:xfrm>
                            <a:off x="1898904" y="420667"/>
                            <a:ext cx="1272540" cy="12726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7329629" name="Line 8"/>
                        <wps:cNvCnPr>
                          <a:cxnSpLocks/>
                        </wps:cNvCnPr>
                        <wps:spPr bwMode="auto">
                          <a:xfrm>
                            <a:off x="2167890" y="294924"/>
                            <a:ext cx="1272540" cy="12726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7987523" name="Line 9"/>
                        <wps:cNvCnPr>
                          <a:cxnSpLocks/>
                        </wps:cNvCnPr>
                        <wps:spPr bwMode="auto">
                          <a:xfrm>
                            <a:off x="2436876" y="169181"/>
                            <a:ext cx="1272540" cy="12726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10430611" name="Object 10"/>
                          <pic:cNvPicPr>
                            <a:picLocks/>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1696212" y="1666665"/>
                            <a:ext cx="138684" cy="163847"/>
                          </a:xfrm>
                          <a:prstGeom prst="rect">
                            <a:avLst/>
                          </a:prstGeom>
                          <a:noFill/>
                          <a:extLst>
                            <a:ext uri="{909E8E84-426E-40DD-AFC4-6F175D3DCCD1}">
                              <a14:hiddenFill xmlns:a14="http://schemas.microsoft.com/office/drawing/2010/main">
                                <a:solidFill>
                                  <a:srgbClr val="FFFFFF"/>
                                </a:solidFill>
                              </a14:hiddenFill>
                            </a:ext>
                          </a:extLst>
                        </pic:spPr>
                      </pic:pic>
                      <wps:wsp>
                        <wps:cNvPr id="1229320858" name="Rectangle 11"/>
                        <wps:cNvSpPr>
                          <a:spLocks/>
                        </wps:cNvSpPr>
                        <wps:spPr bwMode="auto">
                          <a:xfrm rot="2659563">
                            <a:off x="35052" y="1922723"/>
                            <a:ext cx="1623822" cy="8847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66340138" name="Line 12"/>
                        <wps:cNvCnPr>
                          <a:cxnSpLocks/>
                        </wps:cNvCnPr>
                        <wps:spPr bwMode="auto">
                          <a:xfrm flipV="1">
                            <a:off x="752094" y="1073768"/>
                            <a:ext cx="0" cy="13389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8343149" name="Line 13"/>
                        <wps:cNvCnPr>
                          <a:cxnSpLocks/>
                        </wps:cNvCnPr>
                        <wps:spPr bwMode="auto">
                          <a:xfrm>
                            <a:off x="752094" y="2412739"/>
                            <a:ext cx="201853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3583814" name="Line 14"/>
                        <wps:cNvCnPr>
                          <a:cxnSpLocks/>
                        </wps:cNvCnPr>
                        <wps:spPr bwMode="auto">
                          <a:xfrm>
                            <a:off x="758952" y="2413501"/>
                            <a:ext cx="475488" cy="8710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540342906" name="Object 15"/>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619506" y="2316717"/>
                            <a:ext cx="152400" cy="226337"/>
                          </a:xfrm>
                          <a:prstGeom prst="rect">
                            <a:avLst/>
                          </a:prstGeom>
                          <a:noFill/>
                          <a:extLst>
                            <a:ext uri="{909E8E84-426E-40DD-AFC4-6F175D3DCCD1}">
                              <a14:hiddenFill xmlns:a14="http://schemas.microsoft.com/office/drawing/2010/main">
                                <a:solidFill>
                                  <a:srgbClr val="FFFFFF"/>
                                </a:solidFill>
                              </a14:hiddenFill>
                            </a:ext>
                          </a:extLst>
                        </pic:spPr>
                      </pic:pic>
                      <wps:wsp>
                        <wps:cNvPr id="1885232159" name="Oval 16"/>
                        <wps:cNvSpPr>
                          <a:spLocks/>
                        </wps:cNvSpPr>
                        <wps:spPr bwMode="auto">
                          <a:xfrm>
                            <a:off x="404622" y="1902909"/>
                            <a:ext cx="90678" cy="9068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97073837" name="Oval 17"/>
                        <wps:cNvSpPr>
                          <a:spLocks/>
                        </wps:cNvSpPr>
                        <wps:spPr bwMode="auto">
                          <a:xfrm>
                            <a:off x="366522" y="2158205"/>
                            <a:ext cx="90678" cy="899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72588164" name="Oval 18"/>
                        <wps:cNvSpPr>
                          <a:spLocks/>
                        </wps:cNvSpPr>
                        <wps:spPr bwMode="auto">
                          <a:xfrm>
                            <a:off x="965454" y="2164302"/>
                            <a:ext cx="90678" cy="899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71582354" name="Line 19"/>
                        <wps:cNvCnPr>
                          <a:cxnSpLocks/>
                        </wps:cNvCnPr>
                        <wps:spPr bwMode="auto">
                          <a:xfrm flipV="1">
                            <a:off x="748284" y="2209264"/>
                            <a:ext cx="256032" cy="1905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4819014" name="Line 20"/>
                        <wps:cNvCnPr>
                          <a:cxnSpLocks/>
                        </wps:cNvCnPr>
                        <wps:spPr bwMode="auto">
                          <a:xfrm flipH="1" flipV="1">
                            <a:off x="463296" y="1953206"/>
                            <a:ext cx="284988" cy="44657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4229345" name="Line 21"/>
                        <wps:cNvCnPr>
                          <a:cxnSpLocks/>
                        </wps:cNvCnPr>
                        <wps:spPr bwMode="auto">
                          <a:xfrm flipH="1" flipV="1">
                            <a:off x="425958" y="2224506"/>
                            <a:ext cx="322326" cy="17527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2140293229" name="Object 22"/>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1072134" y="2183354"/>
                            <a:ext cx="126492" cy="2263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38652706" name="Object 23"/>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455676" y="1698672"/>
                            <a:ext cx="152400" cy="2270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895472" name="Object 24"/>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191262" y="2062945"/>
                            <a:ext cx="165354" cy="22786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04739032" name="Object 25"/>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1983486" y="1484528"/>
                            <a:ext cx="125730" cy="138698"/>
                          </a:xfrm>
                          <a:prstGeom prst="rect">
                            <a:avLst/>
                          </a:prstGeom>
                          <a:noFill/>
                          <a:extLst>
                            <a:ext uri="{909E8E84-426E-40DD-AFC4-6F175D3DCCD1}">
                              <a14:hiddenFill xmlns:a14="http://schemas.microsoft.com/office/drawing/2010/main">
                                <a:solidFill>
                                  <a:srgbClr val="FFFFFF"/>
                                </a:solidFill>
                              </a14:hiddenFill>
                            </a:ext>
                          </a:extLst>
                        </pic:spPr>
                      </pic:pic>
                      <wps:wsp>
                        <wps:cNvPr id="1165527492" name="Line 26"/>
                        <wps:cNvCnPr>
                          <a:cxnSpLocks/>
                        </wps:cNvCnPr>
                        <wps:spPr bwMode="auto">
                          <a:xfrm flipV="1">
                            <a:off x="748284" y="1536349"/>
                            <a:ext cx="1097280" cy="8634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5F8CF83" id="Canvas 2" o:spid="_x0000_s1026" editas="canvas" style="width:6in;height:292.65pt;mso-position-horizontal-relative:char;mso-position-vertical-relative:line" coordsize="54864,3716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">
                <v:shape id="_x0000_s1027" type="#_x0000_t75" style="position:absolute;width:54864;height:37166;visibility:visible;mso-wrap-style:square">
                  <v:fill o:detectmouseclick="t"/>
                  <v:path o:connecttype="none"/>
                </v:shape>
                <v:oval id="Oval 4" o:spid="_x0000_s1028" style="position:absolute;left:35455;top:853;width:1326;height:14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">
                  <v:path arrowok="t"/>
                </v:oval>
                <v:line id="Line 5" o:spid="_x0000_s1029" style="position:absolute;flip:x;visibility:visible;mso-wrap-style:square" from="18120,1516" to="36118,155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">
                  <v:stroke endarrow="block"/>
                  <o:lock v:ext="edit" shapetype="f"/>
                </v:line>
                <v:line id="Line 6" o:spid="_x0000_s1030" style="position:absolute;visibility:visible;mso-wrap-style:square" from="16291,5464" to="29016,181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">
                  <o:lock v:ext="edit" shapetype="f"/>
                </v:line>
                <v:line id="Line 7" o:spid="_x0000_s1031" style="position:absolute;visibility:visible;mso-wrap-style:square" from="18989,4206" to="31714,169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">
                  <o:lock v:ext="edit" shapetype="f"/>
                </v:line>
                <v:line id="Line 8" o:spid="_x0000_s1032" style="position:absolute;visibility:visible;mso-wrap-style:square" from="21678,2949" to="34404,156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">
                  <o:lock v:ext="edit" shapetype="f"/>
                </v:line>
                <v:line id="Line 9" o:spid="_x0000_s1033" style="position:absolute;visibility:visible;mso-wrap-style:square" from="24368,1691" to="37094,144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">
                  <o:lock v:ext="edit" shapetype="f"/>
                </v:line>
                <v:shape id="Object 10" o:spid="_x0000_s1034" type="#_x0000_t75" style="position:absolute;left:16962;top:16666;width:1386;height:16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">
                  <v:imagedata r:id="rId40" o:title=""/>
                  <o:lock v:ext="edit" aspectratio="f"/>
                </v:shape>
                <v:rect id="Rectangle 11" o:spid="_x0000_s1035" style="position:absolute;left:350;top:19227;width:16238;height:8847;rotation:2904952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">
                  <v:path arrowok="t"/>
                </v:rect>
                <v:line id="Line 12" o:spid="_x0000_s1036" style="position:absolute;flip:y;visibility:visible;mso-wrap-style:square" from="7520,10737" to="7520,241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">
                  <v:stroke endarrow="block"/>
                  <o:lock v:ext="edit" shapetype="f"/>
                </v:line>
                <v:line id="Line 13" o:spid="_x0000_s1037" style="position:absolute;visibility:visible;mso-wrap-style:square" from="7520,24127" to="27706,241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">
                  <v:stroke endarrow="block"/>
                  <o:lock v:ext="edit" shapetype="f"/>
                </v:line>
                <v:line id="Line 14" o:spid="_x0000_s1038" style="position:absolute;visibility:visible;mso-wrap-style:square" from="7589,24135" to="12344,328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">
                  <v:stroke endarrow="block"/>
                  <o:lock v:ext="edit" shapetype="f"/>
                </v:line>
                <v:shape id="Object 15" o:spid="_x0000_s1039" type="#_x0000_t75" style="position:absolute;left:6195;top:23167;width:1524;height:22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">
                  <v:imagedata r:id="rId41" o:title=""/>
                  <o:lock v:ext="edit" aspectratio="f"/>
                </v:shape>
                <v:oval id="Oval 16" o:spid="_x0000_s1040" style="position:absolute;left:4046;top:19029;width:907;height: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">
                  <v:path arrowok="t"/>
                </v:oval>
                <v:oval id="Oval 17" o:spid="_x0000_s1041" style="position:absolute;left:3665;top:21582;width:907;height: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">
                  <v:path arrowok="t"/>
                </v:oval>
                <v:oval id="Oval 18" o:spid="_x0000_s1042" style="position:absolute;left:9654;top:21643;width:907;height: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">
                  <v:path arrowok="t"/>
                </v:oval>
                <v:line id="Line 19" o:spid="_x0000_s1043" style="position:absolute;flip:y;visibility:visible;mso-wrap-style:square" from="7482,22092" to="10043,239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">
                  <v:stroke endarrow="block"/>
                  <o:lock v:ext="edit" shapetype="f"/>
                </v:line>
                <v:line id="Line 20" o:spid="_x0000_s1044" style="position:absolute;flip:x y;visibility:visible;mso-wrap-style:square" from="4632,19532" to="7482,239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">
                  <v:stroke endarrow="block"/>
                  <o:lock v:ext="edit" shapetype="f"/>
                </v:line>
                <v:line id="Line 21" o:spid="_x0000_s1045" style="position:absolute;flip:x y;visibility:visible;mso-wrap-style:square" from="4259,22245" to="7482,239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">
                  <v:stroke endarrow="block"/>
                  <o:lock v:ext="edit" shapetype="f"/>
                </v:line>
                <v:shape id="Object 22" o:spid="_x0000_s1046" type="#_x0000_t75" style="position:absolute;left:10721;top:21833;width:1265;height:22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">
                  <v:imagedata r:id="rId42" o:title=""/>
                  <o:lock v:ext="edit" aspectratio="f"/>
                </v:shape>
                <v:shape id="Object 23" o:spid="_x0000_s1047" type="#_x0000_t75" style="position:absolute;left:4556;top:16986;width:1524;height:22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">
                  <v:imagedata r:id="rId43" o:title=""/>
                  <o:lock v:ext="edit" aspectratio="f"/>
                </v:shape>
                <v:shape id="Object 24" o:spid="_x0000_s1048" type="#_x0000_t75" style="position:absolute;left:1912;top:20629;width:1654;height:22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">
                  <v:imagedata r:id="rId44" o:title=""/>
                  <o:lock v:ext="edit" aspectratio="f"/>
                </v:shape>
                <v:shape id="Object 25" o:spid="_x0000_s1049" type="#_x0000_t75" style="position:absolute;left:19834;top:14845;width:1258;height:13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">
                  <v:imagedata r:id="rId45" o:title=""/>
                  <o:lock v:ext="edit" aspectratio="f"/>
                </v:shape>
                <v:line id="Line 26" o:spid="_x0000_s1050" style="position:absolute;flip:y;visibility:visible;mso-wrap-style:square" from="7482,15363" to="18455,239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">
                  <v:stroke endarrow="block"/>
                  <o:lock v:ext="edit" shapetype="f"/>
                </v:line>
                <w10:anchorlock/>
              </v:group>
            </w:pict>
          </mc:Fallback>
        </mc:AlternateContent>
      </w:r>
    </w:p>
    <w:p w:rsidR="0070103C" w:rsidRDefault="0070103C" w:rsidP="00886D14"/>
    <w:p w:rsidR="0070103C" w:rsidRDefault="0070103C" w:rsidP="00886D14">
      <w:r>
        <w:t xml:space="preserve">Plane waves are a ubiquitous model for directional sources especially when the distance from source to receiver is large (relative to the maximum array dimension).  Obviously however, in a dispersive and attenuating medium, such as the ocean, the amplitude of the wave will decrease as it propagates.  For example the amplitude of a spherical wave decays as </w:t>
      </w:r>
      <w:r w:rsidRPr="00F102B5">
        <w:rPr>
          <w:noProof/>
          <w:position w:val="-10"/>
        </w:rPr>
      </w:r>
      <w:r w:rsidR="0070103C" w:rsidRPr="00F102B5">
        <w:rPr>
          <w:noProof/>
          <w:position w:val="-10"/>
        </w:rPr>
        <w:object w:dxaOrig="1280" w:dyaOrig="360" w14:anchorId="7F6AA14E">
          <v:shape id="_x0000_i1038" type="#_x0000_t75" alt="" style="width:64pt;height:18pt;mso-width-percent:0;mso-height-percent:0;mso-width-percent:0;mso-height-percent:0" o:ole="">
            <v:imagedata r:id="rId46" o:title=""/>
          </v:shape>
          <o:OLEObject Type="Embed" ProgID="Equation.DSMT4" ShapeID="_x0000_i1038" DrawAspect="Content" ObjectID="_1840552841" r:id="rId47"/>
        </w:object>
      </w:r>
      <w:r>
        <w:t xml:space="preserve">, where </w:t>
      </w:r>
      <w:r w:rsidRPr="00F102B5">
        <w:rPr>
          <w:noProof/>
          <w:position w:val="-6"/>
        </w:rPr>
      </w:r>
      <w:r w:rsidR="0070103C" w:rsidRPr="00F102B5">
        <w:rPr>
          <w:noProof/>
          <w:position w:val="-6"/>
        </w:rPr>
        <w:object w:dxaOrig="240" w:dyaOrig="220" w14:anchorId="01922481">
          <v:shape id="_x0000_i1039" type="#_x0000_t75" alt="" style="width:12pt;height:12pt;mso-width-percent:0;mso-height-percent:0;mso-width-percent:0;mso-height-percent:0" o:ole="">
            <v:imagedata r:id="rId48" o:title=""/>
          </v:shape>
          <o:OLEObject Type="Embed" ProgID="Equation.DSMT4" ShapeID="_x0000_i1039" DrawAspect="Content" ObjectID="_1840552842" r:id="rId49"/>
        </w:object>
      </w:r>
      <w:r>
        <w:t>is an attenuation constant and</w:t>
      </w:r>
      <w:r w:rsidRPr="00885877">
        <w:rPr>
          <w:noProof/>
          <w:position w:val="-10"/>
        </w:rPr>
      </w:r>
      <w:r w:rsidR="0070103C" w:rsidRPr="00885877">
        <w:rPr>
          <w:noProof/>
          <w:position w:val="-10"/>
        </w:rPr>
        <w:object w:dxaOrig="200" w:dyaOrig="260" w14:anchorId="33F41F22">
          <v:shape id="_x0000_i1040" type="#_x0000_t75" alt="" style="width:10pt;height:13pt;mso-width-percent:0;mso-height-percent:0;mso-width-percent:0;mso-height-percent:0" o:ole="">
            <v:imagedata r:id="rId50" o:title=""/>
          </v:shape>
          <o:OLEObject Type="Embed" ProgID="Equation.DSMT4" ShapeID="_x0000_i1040" DrawAspect="Content" ObjectID="_1840552843" r:id="rId51"/>
        </w:object>
      </w:r>
      <w:r>
        <w:t xml:space="preserve">represents spreading loss as the wave transits the medium away from its source; for example </w:t>
      </w:r>
      <w:r w:rsidRPr="00885877">
        <w:rPr>
          <w:noProof/>
          <w:position w:val="-10"/>
        </w:rPr>
      </w:r>
      <w:r w:rsidR="0070103C" w:rsidRPr="00885877">
        <w:rPr>
          <w:noProof/>
          <w:position w:val="-10"/>
        </w:rPr>
        <w:object w:dxaOrig="520" w:dyaOrig="320" w14:anchorId="3E514A4A">
          <v:shape id="_x0000_i1041" type="#_x0000_t75" alt="" style="width:26pt;height:16pt;mso-width-percent:0;mso-height-percent:0;mso-width-percent:0;mso-height-percent:0" o:ole="">
            <v:imagedata r:id="rId52" o:title=""/>
          </v:shape>
          <o:OLEObject Type="Embed" ProgID="Equation.DSMT4" ShapeID="_x0000_i1041" DrawAspect="Content" ObjectID="_1840552844" r:id="rId53"/>
        </w:object>
      </w:r>
      <w:r>
        <w:t xml:space="preserve">corresponds to spherical spreading and </w:t>
      </w:r>
      <w:r w:rsidRPr="00885877">
        <w:rPr>
          <w:noProof/>
          <w:position w:val="-10"/>
        </w:rPr>
      </w:r>
      <w:r w:rsidR="0070103C" w:rsidRPr="00885877">
        <w:rPr>
          <w:noProof/>
          <w:position w:val="-10"/>
        </w:rPr>
        <w:object w:dxaOrig="780" w:dyaOrig="320" w14:anchorId="24917BAE">
          <v:shape id="_x0000_i1042" type="#_x0000_t75" alt="" style="width:39pt;height:16pt;mso-width-percent:0;mso-height-percent:0;mso-width-percent:0;mso-height-percent:0" o:ole="">
            <v:imagedata r:id="rId54" o:title=""/>
          </v:shape>
          <o:OLEObject Type="Embed" ProgID="Equation.DSMT4" ShapeID="_x0000_i1042" DrawAspect="Content" ObjectID="_1840552845" r:id="rId55"/>
        </w:object>
      </w:r>
      <w:r>
        <w:t>is for cylindrical spreading.</w:t>
      </w:r>
    </w:p>
    <w:p w:rsidR="0070103C" w:rsidRDefault="0070103C" w:rsidP="00886D14"/>
    <w:p w:rsidR="0070103C" w:rsidRDefault="0070103C" w:rsidP="00886D14">
      <w:r>
        <w:t xml:space="preserve">The minus sign in () means that if the phase is to remain constant as time increases the component of </w:t>
      </w:r>
      <w:r w:rsidRPr="00DD2205">
        <w:rPr>
          <w:noProof/>
          <w:position w:val="-4"/>
        </w:rPr>
      </w:r>
      <w:r w:rsidR="0070103C" w:rsidRPr="00DD2205">
        <w:rPr>
          <w:noProof/>
          <w:position w:val="-4"/>
        </w:rPr>
        <w:object w:dxaOrig="180" w:dyaOrig="200" w14:anchorId="1DE5E463">
          <v:shape id="_x0000_i1043" type="#_x0000_t75" alt="" style="width:9pt;height:10pt;mso-width-percent:0;mso-height-percent:0;mso-width-percent:0;mso-height-percent:0" o:ole="">
            <v:imagedata r:id="rId56" o:title=""/>
          </v:shape>
          <o:OLEObject Type="Embed" ProgID="Equation.DSMT4" ShapeID="_x0000_i1043" DrawAspect="Content" ObjectID="_1840552846" r:id="rId57"/>
        </w:object>
      </w:r>
      <w:r>
        <w:t xml:space="preserve">in the direction </w:t>
      </w:r>
      <w:r w:rsidRPr="00C770ED">
        <w:rPr>
          <w:noProof/>
          <w:position w:val="-4"/>
        </w:rPr>
      </w:r>
      <w:r w:rsidR="0070103C" w:rsidRPr="00C770ED">
        <w:rPr>
          <w:noProof/>
          <w:position w:val="-4"/>
        </w:rPr>
        <w:object w:dxaOrig="220" w:dyaOrig="260" w14:anchorId="5A457E57">
          <v:shape id="_x0000_i1044" type="#_x0000_t75" alt="" style="width:12pt;height:13pt;mso-width-percent:0;mso-height-percent:0;mso-width-percent:0;mso-height-percent:0" o:ole="">
            <v:imagedata r:id="rId58" o:title=""/>
          </v:shape>
          <o:OLEObject Type="Embed" ProgID="Equation.DSMT4" ShapeID="_x0000_i1044" DrawAspect="Content" ObjectID="_1840552847" r:id="rId59"/>
        </w:object>
      </w:r>
      <w:r>
        <w:t xml:space="preserve">(direction does not change) must increase, since </w:t>
      </w:r>
      <w:r w:rsidRPr="00DD2205">
        <w:rPr>
          <w:noProof/>
          <w:position w:val="-14"/>
        </w:rPr>
      </w:r>
      <w:r w:rsidR="0070103C" w:rsidRPr="00DD2205">
        <w:rPr>
          <w:noProof/>
          <w:position w:val="-14"/>
        </w:rPr>
        <w:object w:dxaOrig="360" w:dyaOrig="400" w14:anchorId="7EE0E8A6">
          <v:shape id="_x0000_i1045" type="#_x0000_t75" alt="" style="width:18pt;height:20pt;mso-width-percent:0;mso-height-percent:0;mso-width-percent:0;mso-height-percent:0" o:ole="">
            <v:imagedata r:id="rId60" o:title=""/>
          </v:shape>
          <o:OLEObject Type="Embed" ProgID="Equation.DSMT4" ShapeID="_x0000_i1045" DrawAspect="Content" ObjectID="_1840552848" r:id="rId61"/>
        </w:object>
      </w:r>
      <w:r>
        <w:t xml:space="preserve"> is a consant, </w:t>
      </w:r>
      <w:r w:rsidRPr="00DD2205">
        <w:rPr>
          <w:noProof/>
          <w:position w:val="-14"/>
        </w:rPr>
      </w:r>
      <w:r w:rsidR="0070103C" w:rsidRPr="00DD2205">
        <w:rPr>
          <w:noProof/>
          <w:position w:val="-14"/>
        </w:rPr>
        <w:object w:dxaOrig="320" w:dyaOrig="400" w14:anchorId="56717275">
          <v:shape id="_x0000_i1046" type="#_x0000_t75" alt="" style="width:16pt;height:20pt;mso-width-percent:0;mso-height-percent:0;mso-width-percent:0;mso-height-percent:0" o:ole="">
            <v:imagedata r:id="rId62" o:title=""/>
          </v:shape>
          <o:OLEObject Type="Embed" ProgID="Equation.DSMT4" ShapeID="_x0000_i1046" DrawAspect="Content" ObjectID="_1840552849" r:id="rId63"/>
        </w:object>
      </w:r>
      <w:r>
        <w:t xml:space="preserve"> must become larger and the wave travels in the direction of increasing r, i.e. away from the origin.  We mention this fact because typically a source disturbance is travelling </w:t>
      </w:r>
      <w:r w:rsidRPr="00DD2205">
        <w:rPr>
          <w:i/>
        </w:rPr>
        <w:t>toward</w:t>
      </w:r>
      <w:r>
        <w:t xml:space="preserve"> the array, and because we wish to process the signal at this location it is convienent to specify the direction wrt to the coordinate system located at the receiver instead of at the source.  In this case the minus is changed to a plus sign because we define a direction of look </w:t>
      </w:r>
      <w:r w:rsidRPr="00C770ED">
        <w:rPr>
          <w:noProof/>
          <w:position w:val="-14"/>
        </w:rPr>
      </w:r>
      <w:r w:rsidR="0070103C" w:rsidRPr="00C770ED">
        <w:rPr>
          <w:noProof/>
          <w:position w:val="-14"/>
        </w:rPr>
        <w:object w:dxaOrig="1960" w:dyaOrig="400" w14:anchorId="29BA91CD">
          <v:shape id="_x0000_i1047" type="#_x0000_t75" alt="" style="width:98pt;height:20pt;mso-width-percent:0;mso-height-percent:0;mso-width-percent:0;mso-height-percent:0" o:ole="">
            <v:imagedata r:id="rId64" o:title=""/>
          </v:shape>
          <o:OLEObject Type="Embed" ProgID="Equation.DSMT4" ShapeID="_x0000_i1047" DrawAspect="Content" ObjectID="_1840552850" r:id="rId65"/>
        </w:object>
      </w:r>
      <w:r>
        <w:t xml:space="preserve">wrt the receiver coordinate system that is the opposite of the direction of propagation of the wave as will be the convention from here on.  When we look north, we are observing waves travelling south.  </w:t>
      </w:r>
    </w:p>
    <w:p w:rsidR="0070103C" w:rsidRDefault="0070103C" w:rsidP="00886D14"/>
    <w:p w:rsidR="0070103C" w:rsidRDefault="0070103C" w:rsidP="00886D14">
      <w:r>
        <w:tab/>
      </w:r>
      <w:r w:rsidRPr="001969C6">
        <w:rPr>
          <w:noProof/>
          <w:position w:val="-10"/>
        </w:rPr>
      </w:r>
      <w:r w:rsidR="0070103C" w:rsidRPr="001969C6">
        <w:rPr>
          <w:noProof/>
          <w:position w:val="-10"/>
        </w:rPr>
        <w:object w:dxaOrig="1980" w:dyaOrig="360" w14:anchorId="1EAC2E0F">
          <v:shape id="_x0000_i1048" type="#_x0000_t75" alt="" style="width:99pt;height:18pt;mso-width-percent:0;mso-height-percent:0;mso-width-percent:0;mso-height-percent:0" o:ole="">
            <v:imagedata r:id="rId66" o:title=""/>
          </v:shape>
          <o:OLEObject Type="Embed" ProgID="Equation.DSMT4" ShapeID="_x0000_i1048" DrawAspect="Content" ObjectID="_1840552851"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r>
        <w:fldChar w:fldCharType="end"/>
      </w:r>
    </w:p>
    <w:p w:rsidR="0070103C" w:rsidRPr="001969C6" w:rsidRDefault="0070103C" w:rsidP="00886D14"/>
    <w:p w:rsidR="0070103C" w:rsidRDefault="0070103C" w:rsidP="00886D14"/>
    <w:p w:rsidR="0070103C" w:rsidRDefault="0070103C" w:rsidP="00886D14"/>
    <w:p w:rsidR="0070103C" w:rsidRDefault="0070103C" w:rsidP="00886D14"/>
    <w:p w:rsidR="0070103C" w:rsidRDefault="0070103C" w:rsidP="00886D14">
      <w:r>
        <w:t>In what follows all results are derived for plane waves which are the most important application.  If the source is far away from the receive array then we are in the far field regime and the wave disturbance is well modeled by a plane wave.  Hence a wave will by definition refer specifically to a plane wave.  For applications in the near field where the curvature of the wavefronts is on the order of the dimensions of the array more precise (and complicated) formulations are necessary.</w:t>
      </w:r>
    </w:p>
    <w:p w:rsidR="0070103C" w:rsidRDefault="0070103C" w:rsidP="00886D14"/>
    <w:p w:rsidR="0070103C" w:rsidRDefault="0070103C" w:rsidP="00886D14"/>
    <w:p w:rsidR="0070103C" w:rsidRDefault="0070103C" w:rsidP="00886D14"/>
    <w:p w:rsidR="0070103C" w:rsidRDefault="0070103C" w:rsidP="00886D14"/>
    <w:p w:rsidR="0070103C" w:rsidRDefault="0070103C" w:rsidP="00886D14"/>
    <w:p w:rsidR="0070103C" w:rsidRDefault="0070103C" w:rsidP="00886D14">
      <w:pPr>
        <w:pStyle w:val="Heading2"/>
      </w:pPr>
      <w:bookmarkStart w:id="12" w:name="_Toc280363882"/>
      <w:bookmarkStart w:id="13" w:name="_Toc209787717"/>
      <w:bookmarkStart w:id="14" w:name="_Toc229857375"/>
      <w:bookmarkStart w:id="15" w:name="_Toc229926428"/>
      <w:r>
        <w:t>Array Signal Model</w:t>
      </w:r>
      <w:bookmarkEnd w:id="12"/>
      <w:bookmarkEnd w:id="13"/>
      <w:bookmarkEnd w:id="14"/>
      <w:bookmarkEnd w:id="15"/>
    </w:p>
    <w:p w:rsidR="0070103C" w:rsidRDefault="0070103C" w:rsidP="00886D14"/>
    <w:p w:rsidR="0070103C" w:rsidRDefault="0070103C" w:rsidP="00886D14">
      <w:r>
        <w:t>Next we sample the plane wave at fs and write the discrete time disturbance as</w:t>
      </w:r>
    </w:p>
    <w:p w:rsidR="0070103C" w:rsidRDefault="0070103C" w:rsidP="00886D14"/>
    <w:p w:rsidR="0070103C" w:rsidRPr="00C73D35" w:rsidRDefault="0070103C" w:rsidP="00886D14">
      <w:r>
        <w:tab/>
      </w:r>
      <w:r w:rsidRPr="00C1457B">
        <w:rPr>
          <w:noProof/>
          <w:position w:val="-32"/>
        </w:rPr>
      </w:r>
      <w:r w:rsidR="0070103C" w:rsidRPr="00C1457B">
        <w:rPr>
          <w:noProof/>
          <w:position w:val="-32"/>
        </w:rPr>
        <w:object w:dxaOrig="1880" w:dyaOrig="760" w14:anchorId="2FA73BA1">
          <v:shape id="_x0000_i1049" type="#_x0000_t75" alt="" style="width:94pt;height:38pt;mso-width-percent:0;mso-height-percent:0;mso-width-percent:0;mso-height-percent:0" o:ole="">
            <v:imagedata r:id="rId68" o:title=""/>
          </v:shape>
          <o:OLEObject Type="Embed" ProgID="Equation.DSMT4" ShapeID="_x0000_i1049" DrawAspect="Content" ObjectID="_1840552852"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instrText>)</w:instrText>
      </w:r>
      <w:r>
        <w:fldChar w:fldCharType="end"/>
      </w:r>
    </w:p>
    <w:p w:rsidR="0070103C" w:rsidRPr="005357CA" w:rsidRDefault="0070103C" w:rsidP="00886D14"/>
    <w:p w:rsidR="0070103C" w:rsidRDefault="0070103C" w:rsidP="00886D14">
      <w:r>
        <w:t xml:space="preserve">where </w:t>
      </w:r>
      <w:r w:rsidRPr="00993E47">
        <w:rPr>
          <w:noProof/>
          <w:position w:val="-10"/>
        </w:rPr>
      </w:r>
      <w:r w:rsidR="0070103C" w:rsidRPr="00993E47">
        <w:rPr>
          <w:noProof/>
          <w:position w:val="-10"/>
        </w:rPr>
        <w:object w:dxaOrig="1400" w:dyaOrig="360" w14:anchorId="585E65C2">
          <v:shape id="_x0000_i1050" type="#_x0000_t75" alt="" style="width:70pt;height:18pt;mso-width-percent:0;mso-height-percent:0;mso-width-percent:0;mso-height-percent:0" o:ole="">
            <v:imagedata r:id="rId70" o:title=""/>
          </v:shape>
          <o:OLEObject Type="Embed" ProgID="Equation.DSMT4" ShapeID="_x0000_i1050" DrawAspect="Content" ObjectID="_1840552853" r:id="rId71"/>
        </w:object>
      </w:r>
      <w:r>
        <w:t>is the discrete time plane wave.  We can also write in terms of time delayed signal</w:t>
      </w:r>
    </w:p>
    <w:p w:rsidR="0070103C" w:rsidRDefault="0070103C" w:rsidP="00886D14"/>
    <w:p w:rsidR="0070103C" w:rsidRPr="00C1457B" w:rsidRDefault="0070103C" w:rsidP="00886D14">
      <w:r>
        <w:tab/>
      </w:r>
      <w:r w:rsidRPr="00C1457B">
        <w:rPr>
          <w:noProof/>
          <w:position w:val="-30"/>
        </w:rPr>
      </w:r>
      <w:r w:rsidR="0070103C" w:rsidRPr="00C1457B">
        <w:rPr>
          <w:noProof/>
          <w:position w:val="-30"/>
        </w:rPr>
        <w:object w:dxaOrig="1680" w:dyaOrig="720" w14:anchorId="225463B8">
          <v:shape id="_x0000_i1051" type="#_x0000_t75" alt="" style="width:84pt;height:36pt;mso-width-percent:0;mso-height-percent:0;mso-width-percent:0;mso-height-percent:0" o:ole="">
            <v:imagedata r:id="rId72" o:title=""/>
          </v:shape>
          <o:OLEObject Type="Embed" ProgID="Equation.DSMT4" ShapeID="_x0000_i1051" DrawAspect="Content" ObjectID="_1840552855" r:id="rId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instrText>)</w:instrText>
      </w:r>
      <w:r>
        <w:fldChar w:fldCharType="end"/>
      </w:r>
    </w:p>
    <w:p w:rsidR="0070103C" w:rsidRDefault="0070103C" w:rsidP="00886D14"/>
    <w:p w:rsidR="0070103C" w:rsidRDefault="0070103C" w:rsidP="00886D14">
      <w:r>
        <w:t>Because all algorithms must be implemented in a computer from here on we consider only discrete time signals.</w:t>
      </w:r>
    </w:p>
    <w:p w:rsidR="0070103C" w:rsidRDefault="0070103C" w:rsidP="00886D14"/>
    <w:p w:rsidR="0070103C" w:rsidRDefault="0070103C" w:rsidP="00886D14">
      <w:r>
        <w:t xml:space="preserve">An array consists of </w:t>
      </w:r>
      <w:r w:rsidRPr="00CD7FF7">
        <w:rPr>
          <w:noProof/>
          <w:position w:val="-4"/>
        </w:rPr>
      </w:r>
      <w:r w:rsidR="0070103C" w:rsidRPr="00CD7FF7">
        <w:rPr>
          <w:noProof/>
          <w:position w:val="-4"/>
        </w:rPr>
        <w:object w:dxaOrig="320" w:dyaOrig="260" w14:anchorId="11E47F8D">
          <v:shape id="_x0000_i1052" type="#_x0000_t75" alt="" style="width:16pt;height:13pt;mso-width-percent:0;mso-height-percent:0;mso-width-percent:0;mso-height-percent:0" o:ole="">
            <v:imagedata r:id="rId74" o:title=""/>
          </v:shape>
          <o:OLEObject Type="Embed" ProgID="Equation.DSMT4" ShapeID="_x0000_i1052" DrawAspect="Content" ObjectID="_1840552856" r:id="rId75"/>
        </w:object>
      </w:r>
      <w:r>
        <w:t xml:space="preserve">sensors at locations </w:t>
      </w:r>
      <w:r w:rsidRPr="00E90741">
        <w:rPr>
          <w:noProof/>
          <w:position w:val="-14"/>
        </w:rPr>
      </w:r>
      <w:r w:rsidR="0070103C" w:rsidRPr="00E90741">
        <w:rPr>
          <w:noProof/>
          <w:position w:val="-14"/>
        </w:rPr>
        <w:object w:dxaOrig="760" w:dyaOrig="440" w14:anchorId="7A8A65E7">
          <v:shape id="_x0000_i1053" type="#_x0000_t75" alt="" style="width:38pt;height:22pt;mso-width-percent:0;mso-height-percent:0;mso-width-percent:0;mso-height-percent:0" o:ole="">
            <v:imagedata r:id="rId76" o:title=""/>
          </v:shape>
          <o:OLEObject Type="Embed" ProgID="Equation.DSMT4" ShapeID="_x0000_i1053" DrawAspect="Content" ObjectID="_1840552857" r:id="rId77"/>
        </w:object>
      </w:r>
      <w:r>
        <w:t xml:space="preserve">wrt a point on the array which samples the incoming signal in space and then time.  A general 3D (spherical) coordinate system is given in Figure (), where </w:t>
      </w:r>
      <w:r w:rsidRPr="00601585">
        <w:rPr>
          <w:noProof/>
          <w:position w:val="-10"/>
        </w:rPr>
      </w:r>
      <w:r w:rsidR="0070103C" w:rsidRPr="00601585">
        <w:rPr>
          <w:noProof/>
          <w:position w:val="-10"/>
        </w:rPr>
        <w:object w:dxaOrig="1640" w:dyaOrig="320" w14:anchorId="4BE0E070">
          <v:shape id="_x0000_i1054" type="#_x0000_t75" alt="" style="width:82pt;height:16pt;mso-width-percent:0;mso-height-percent:0;mso-width-percent:0;mso-height-percent:0" o:ole="">
            <v:imagedata r:id="rId78" o:title=""/>
          </v:shape>
          <o:OLEObject Type="Embed" ProgID="Equation.DSMT4" ShapeID="_x0000_i1054" DrawAspect="Content" ObjectID="_1840552858" r:id="rId79"/>
        </w:object>
      </w:r>
      <w:r>
        <w:t xml:space="preserve">and </w:t>
      </w:r>
      <w:r w:rsidRPr="007E5911">
        <w:rPr>
          <w:noProof/>
          <w:position w:val="-10"/>
        </w:rPr>
      </w:r>
      <w:r w:rsidR="0070103C" w:rsidRPr="007E5911">
        <w:rPr>
          <w:noProof/>
          <w:position w:val="-10"/>
        </w:rPr>
        <w:object w:dxaOrig="1040" w:dyaOrig="320" w14:anchorId="1525981B">
          <v:shape id="_x0000_i1055" type="#_x0000_t75" alt="" style="width:52pt;height:16pt;mso-width-percent:0;mso-height-percent:0;mso-width-percent:0;mso-height-percent:0" o:ole="">
            <v:imagedata r:id="rId80" o:title=""/>
          </v:shape>
          <o:OLEObject Type="Embed" ProgID="Equation.DSMT4" ShapeID="_x0000_i1055" DrawAspect="Content" ObjectID="_1840552859" r:id="rId81"/>
        </w:object>
      </w:r>
      <w:r>
        <w:t>are the elevation and azimuth angles respectively.  The spherical to Cartesian relationships are, from the triangles in Figure (),</w:t>
      </w:r>
    </w:p>
    <w:p w:rsidR="0070103C" w:rsidRDefault="0070103C" w:rsidP="00886D14"/>
    <w:p w:rsidR="0070103C" w:rsidRPr="007E5911" w:rsidRDefault="0070103C" w:rsidP="00886D14">
      <w:r>
        <w:tab/>
      </w:r>
      <w:r w:rsidRPr="007E5911">
        <w:rPr>
          <w:noProof/>
          <w:position w:val="-10"/>
        </w:rPr>
      </w:r>
      <w:r w:rsidR="0070103C" w:rsidRPr="007E5911">
        <w:rPr>
          <w:noProof/>
          <w:position w:val="-10"/>
        </w:rPr>
        <w:object w:dxaOrig="1620" w:dyaOrig="320" w14:anchorId="2F662727">
          <v:shape id="_x0000_i1056" type="#_x0000_t75" alt="" style="width:81pt;height:16pt;mso-width-percent:0;mso-height-percent:0;mso-width-percent:0;mso-height-percent:0" o:ole="">
            <v:imagedata r:id="rId82" o:title=""/>
          </v:shape>
          <o:OLEObject Type="Embed" ProgID="Equation.DSMT4" ShapeID="_x0000_i1056" DrawAspect="Content" ObjectID="_1840552860" r:id="rId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instrText>)</w:instrText>
      </w:r>
      <w:r>
        <w:fldChar w:fldCharType="end"/>
      </w:r>
    </w:p>
    <w:p w:rsidR="0070103C" w:rsidRPr="007E5911" w:rsidRDefault="0070103C" w:rsidP="00886D14">
      <w:r>
        <w:tab/>
      </w:r>
      <w:r w:rsidRPr="007E5911">
        <w:rPr>
          <w:noProof/>
          <w:position w:val="-10"/>
        </w:rPr>
      </w:r>
      <w:r w:rsidR="0070103C" w:rsidRPr="007E5911">
        <w:rPr>
          <w:noProof/>
          <w:position w:val="-10"/>
        </w:rPr>
        <w:object w:dxaOrig="1600" w:dyaOrig="320" w14:anchorId="6E01F869">
          <v:shape id="_x0000_i1057" type="#_x0000_t75" alt="" style="width:80pt;height:16pt;mso-width-percent:0;mso-height-percent:0;mso-width-percent:0;mso-height-percent:0" o:ole="">
            <v:imagedata r:id="rId84" o:title=""/>
          </v:shape>
          <o:OLEObject Type="Embed" ProgID="Equation.DSMT4" ShapeID="_x0000_i1057" DrawAspect="Content" ObjectID="_1840552861" r:id="rId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instrText>)</w:instrText>
      </w:r>
      <w:r>
        <w:fldChar w:fldCharType="end"/>
      </w:r>
    </w:p>
    <w:p w:rsidR="0070103C" w:rsidRDefault="0070103C" w:rsidP="00886D14">
      <w:r>
        <w:tab/>
      </w:r>
      <w:r w:rsidRPr="007E5911">
        <w:rPr>
          <w:noProof/>
          <w:position w:val="-10"/>
        </w:rPr>
      </w:r>
      <w:r w:rsidR="0070103C" w:rsidRPr="007E5911">
        <w:rPr>
          <w:noProof/>
          <w:position w:val="-10"/>
        </w:rPr>
        <w:object w:dxaOrig="1080" w:dyaOrig="320" w14:anchorId="12613FBD">
          <v:shape id="_x0000_i1058" type="#_x0000_t75" alt="" style="width:54pt;height:16pt;mso-width-percent:0;mso-height-percent:0;mso-width-percent:0;mso-height-percent:0" o:ole="">
            <v:imagedata r:id="rId86" o:title=""/>
          </v:shape>
          <o:OLEObject Type="Embed" ProgID="Equation.DSMT4" ShapeID="_x0000_i1058" DrawAspect="Content" ObjectID="_1840552862" r:id="rId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instrText>)</w:instrText>
      </w:r>
      <w:r>
        <w:fldChar w:fldCharType="end"/>
      </w:r>
    </w:p>
    <w:p w:rsidR="0070103C" w:rsidRPr="007E5911" w:rsidRDefault="0070103C" w:rsidP="00886D14"/>
    <w:p w:rsidR="0070103C" w:rsidRDefault="0070103C" w:rsidP="00886D14">
      <w:r>
        <w:rPr>
          <w:noProof/>
        </w:rPr>
        <mc:AlternateContent>
          <mc:Choice Requires="wpc">
            <w:drawing>
              <wp:inline distT="0" distB="0" distL="0" distR="0" wp14:anchorId="4D97B468" wp14:editId="4FF0EA79">
                <wp:extent cx="4832350" cy="2752090"/>
                <wp:effectExtent l="0" t="0" r="0" b="0"/>
                <wp:docPr id="567946320" name="Canvas 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098154031" name="Line 29"/>
                        <wps:cNvCnPr>
                          <a:cxnSpLocks/>
                        </wps:cNvCnPr>
                        <wps:spPr bwMode="auto">
                          <a:xfrm>
                            <a:off x="1977286" y="187435"/>
                            <a:ext cx="0" cy="13745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5660216" name="Line 30"/>
                        <wps:cNvCnPr>
                          <a:cxnSpLocks/>
                        </wps:cNvCnPr>
                        <wps:spPr bwMode="auto">
                          <a:xfrm flipH="1">
                            <a:off x="726910" y="1561956"/>
                            <a:ext cx="1250376" cy="8769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4457472" name="Line 31"/>
                        <wps:cNvCnPr>
                          <a:cxnSpLocks/>
                        </wps:cNvCnPr>
                        <wps:spPr bwMode="auto">
                          <a:xfrm>
                            <a:off x="1983382" y="1561956"/>
                            <a:ext cx="1799749"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6505448" name="Line 32"/>
                        <wps:cNvCnPr>
                          <a:cxnSpLocks/>
                        </wps:cNvCnPr>
                        <wps:spPr bwMode="auto">
                          <a:xfrm flipV="1">
                            <a:off x="1975000" y="684213"/>
                            <a:ext cx="444223" cy="87621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1728656" name="Line 33"/>
                        <wps:cNvCnPr>
                          <a:cxnSpLocks/>
                        </wps:cNvCnPr>
                        <wps:spPr bwMode="auto">
                          <a:xfrm flipV="1">
                            <a:off x="1975000" y="1122322"/>
                            <a:ext cx="736815" cy="4381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70127159" name="Line 34"/>
                        <wps:cNvCnPr>
                          <a:cxnSpLocks/>
                        </wps:cNvCnPr>
                        <wps:spPr bwMode="auto">
                          <a:xfrm>
                            <a:off x="2704958" y="1122322"/>
                            <a:ext cx="0" cy="67278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56512760" name="Line 35"/>
                        <wps:cNvCnPr>
                          <a:cxnSpLocks/>
                        </wps:cNvCnPr>
                        <wps:spPr bwMode="auto">
                          <a:xfrm>
                            <a:off x="1968905" y="1560432"/>
                            <a:ext cx="736053" cy="24762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65322806" name="Freeform 36"/>
                        <wps:cNvSpPr>
                          <a:spLocks/>
                        </wps:cNvSpPr>
                        <wps:spPr bwMode="auto">
                          <a:xfrm>
                            <a:off x="1874421" y="1603100"/>
                            <a:ext cx="274306" cy="92955"/>
                          </a:xfrm>
                          <a:custGeom>
                            <a:avLst/>
                            <a:gdLst>
                              <a:gd name="T0" fmla="*/ 0 w 440"/>
                              <a:gd name="T1" fmla="*/ 70 h 162"/>
                              <a:gd name="T2" fmla="*/ 230 w 440"/>
                              <a:gd name="T3" fmla="*/ 150 h 162"/>
                              <a:gd name="T4" fmla="*/ 440 w 440"/>
                              <a:gd name="T5" fmla="*/ 0 h 162"/>
                            </a:gdLst>
                            <a:ahLst/>
                            <a:cxnLst>
                              <a:cxn ang="0">
                                <a:pos x="T0" y="T1"/>
                              </a:cxn>
                              <a:cxn ang="0">
                                <a:pos x="T2" y="T3"/>
                              </a:cxn>
                              <a:cxn ang="0">
                                <a:pos x="T4" y="T5"/>
                              </a:cxn>
                            </a:cxnLst>
                            <a:rect l="0" t="0" r="r" b="b"/>
                            <a:pathLst>
                              <a:path w="440" h="162">
                                <a:moveTo>
                                  <a:pt x="0" y="70"/>
                                </a:moveTo>
                                <a:cubicBezTo>
                                  <a:pt x="78" y="116"/>
                                  <a:pt x="157" y="162"/>
                                  <a:pt x="230" y="150"/>
                                </a:cubicBezTo>
                                <a:cubicBezTo>
                                  <a:pt x="303" y="138"/>
                                  <a:pt x="371" y="69"/>
                                  <a:pt x="440" y="0"/>
                                </a:cubicBezTo>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2946033" name="Freeform 37"/>
                        <wps:cNvSpPr>
                          <a:spLocks/>
                        </wps:cNvSpPr>
                        <wps:spPr bwMode="auto">
                          <a:xfrm>
                            <a:off x="2197492" y="1395855"/>
                            <a:ext cx="73910" cy="228579"/>
                          </a:xfrm>
                          <a:custGeom>
                            <a:avLst/>
                            <a:gdLst>
                              <a:gd name="T0" fmla="*/ 0 w 197"/>
                              <a:gd name="T1" fmla="*/ 350 h 350"/>
                              <a:gd name="T2" fmla="*/ 180 w 197"/>
                              <a:gd name="T3" fmla="*/ 170 h 350"/>
                              <a:gd name="T4" fmla="*/ 100 w 197"/>
                              <a:gd name="T5" fmla="*/ 0 h 350"/>
                            </a:gdLst>
                            <a:ahLst/>
                            <a:cxnLst>
                              <a:cxn ang="0">
                                <a:pos x="T0" y="T1"/>
                              </a:cxn>
                              <a:cxn ang="0">
                                <a:pos x="T2" y="T3"/>
                              </a:cxn>
                              <a:cxn ang="0">
                                <a:pos x="T4" y="T5"/>
                              </a:cxn>
                            </a:cxnLst>
                            <a:rect l="0" t="0" r="r" b="b"/>
                            <a:pathLst>
                              <a:path w="197" h="350">
                                <a:moveTo>
                                  <a:pt x="0" y="350"/>
                                </a:moveTo>
                                <a:cubicBezTo>
                                  <a:pt x="81" y="289"/>
                                  <a:pt x="163" y="228"/>
                                  <a:pt x="180" y="170"/>
                                </a:cubicBezTo>
                                <a:cubicBezTo>
                                  <a:pt x="197" y="112"/>
                                  <a:pt x="148" y="56"/>
                                  <a:pt x="100" y="0"/>
                                </a:cubicBezTo>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920823" name="Line 38"/>
                        <wps:cNvCnPr>
                          <a:cxnSpLocks/>
                        </wps:cNvCnPr>
                        <wps:spPr bwMode="auto">
                          <a:xfrm>
                            <a:off x="1638214" y="1808821"/>
                            <a:ext cx="1041599" cy="76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71746543" name="Line 39"/>
                        <wps:cNvCnPr>
                          <a:cxnSpLocks/>
                        </wps:cNvCnPr>
                        <wps:spPr bwMode="auto">
                          <a:xfrm>
                            <a:off x="1689265" y="1754724"/>
                            <a:ext cx="108198"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1892059" name="Line 40"/>
                        <wps:cNvCnPr>
                          <a:cxnSpLocks/>
                        </wps:cNvCnPr>
                        <wps:spPr bwMode="auto">
                          <a:xfrm flipH="1">
                            <a:off x="1751746" y="1757010"/>
                            <a:ext cx="57147" cy="480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796665" name="Line 41"/>
                        <wps:cNvCnPr>
                          <a:cxnSpLocks/>
                        </wps:cNvCnPr>
                        <wps:spPr bwMode="auto">
                          <a:xfrm flipH="1" flipV="1">
                            <a:off x="2637143" y="1714342"/>
                            <a:ext cx="61719" cy="190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4731255" name="Line 42"/>
                        <wps:cNvCnPr>
                          <a:cxnSpLocks/>
                        </wps:cNvCnPr>
                        <wps:spPr bwMode="auto">
                          <a:xfrm flipH="1">
                            <a:off x="2632572" y="1714342"/>
                            <a:ext cx="4572" cy="716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9212213" name="AutoShape 43"/>
                        <wps:cNvSpPr>
                          <a:spLocks/>
                        </wps:cNvSpPr>
                        <wps:spPr bwMode="auto">
                          <a:xfrm>
                            <a:off x="2456559" y="2090735"/>
                            <a:ext cx="887683" cy="384013"/>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722354081" name="Object 44"/>
                          <pic:cNvPicPr>
                            <a:picLocks/>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551659" y="2437413"/>
                            <a:ext cx="180585" cy="1615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73401749" name="Object 45"/>
                          <pic:cNvPicPr>
                            <a:picLocks/>
                          </pic:cNvPicPr>
                        </pic:nvPicPr>
                        <pic:blipFill>
                          <a:blip r:embed="rId89">
                            <a:extLst>
                              <a:ext uri="{28A0092B-C50C-407E-A947-70E740481C1C}">
                                <a14:useLocalDpi xmlns:a14="http://schemas.microsoft.com/office/drawing/2010/main" val="0"/>
                              </a:ext>
                            </a:extLst>
                          </a:blip>
                          <a:srcRect/>
                          <a:stretch>
                            <a:fillRect/>
                          </a:stretch>
                        </pic:blipFill>
                        <pic:spPr bwMode="auto">
                          <a:xfrm>
                            <a:off x="1913281" y="21334"/>
                            <a:ext cx="155440" cy="1615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32867053" name="Object 46"/>
                          <pic:cNvPicPr>
                            <a:picLocks/>
                          </pic:cNvPicPr>
                        </pic:nvPicPr>
                        <pic:blipFill>
                          <a:blip r:embed="rId90">
                            <a:extLst>
                              <a:ext uri="{28A0092B-C50C-407E-A947-70E740481C1C}">
                                <a14:useLocalDpi xmlns:a14="http://schemas.microsoft.com/office/drawing/2010/main" val="0"/>
                              </a:ext>
                            </a:extLst>
                          </a:blip>
                          <a:srcRect/>
                          <a:stretch>
                            <a:fillRect/>
                          </a:stretch>
                        </pic:blipFill>
                        <pic:spPr bwMode="auto">
                          <a:xfrm>
                            <a:off x="3822753" y="1475096"/>
                            <a:ext cx="142487" cy="1630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4951704" name="Object 47"/>
                          <pic:cNvPicPr>
                            <a:picLocks/>
                          </pic:cNvPicPr>
                        </pic:nvPicPr>
                        <pic:blipFill>
                          <a:blip r:embed="rId91">
                            <a:extLst>
                              <a:ext uri="{28A0092B-C50C-407E-A947-70E740481C1C}">
                                <a14:useLocalDpi xmlns:a14="http://schemas.microsoft.com/office/drawing/2010/main" val="0"/>
                              </a:ext>
                            </a:extLst>
                          </a:blip>
                          <a:srcRect/>
                          <a:stretch>
                            <a:fillRect/>
                          </a:stretch>
                        </pic:blipFill>
                        <pic:spPr bwMode="auto">
                          <a:xfrm>
                            <a:off x="2308739" y="459444"/>
                            <a:ext cx="1036266" cy="2247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27785326" name="Object 48"/>
                          <pic:cNvPicPr>
                            <a:picLocks/>
                          </pic:cNvPicPr>
                        </pic:nvPicPr>
                        <pic:blipFill>
                          <a:blip r:embed="rId92">
                            <a:extLst>
                              <a:ext uri="{28A0092B-C50C-407E-A947-70E740481C1C}">
                                <a14:useLocalDpi xmlns:a14="http://schemas.microsoft.com/office/drawing/2010/main" val="0"/>
                              </a:ext>
                            </a:extLst>
                          </a:blip>
                          <a:srcRect/>
                          <a:stretch>
                            <a:fillRect/>
                          </a:stretch>
                        </pic:blipFill>
                        <pic:spPr bwMode="auto">
                          <a:xfrm>
                            <a:off x="2680575" y="945555"/>
                            <a:ext cx="997406" cy="4518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92435279" name="Object 49"/>
                          <pic:cNvPicPr>
                            <a:picLocks/>
                          </pic:cNvPicPr>
                        </pic:nvPicPr>
                        <pic:blipFill>
                          <a:blip r:embed="rId93">
                            <a:extLst>
                              <a:ext uri="{28A0092B-C50C-407E-A947-70E740481C1C}">
                                <a14:useLocalDpi xmlns:a14="http://schemas.microsoft.com/office/drawing/2010/main" val="0"/>
                              </a:ext>
                            </a:extLst>
                          </a:blip>
                          <a:srcRect/>
                          <a:stretch>
                            <a:fillRect/>
                          </a:stretch>
                        </pic:blipFill>
                        <pic:spPr bwMode="auto">
                          <a:xfrm>
                            <a:off x="2370457" y="1577194"/>
                            <a:ext cx="118104" cy="1257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93018630" name="Object 50"/>
                          <pic:cNvPicPr>
                            <a:picLocks/>
                          </pic:cNvPicPr>
                        </pic:nvPicPr>
                        <pic:blipFill>
                          <a:blip r:embed="rId94">
                            <a:extLst>
                              <a:ext uri="{28A0092B-C50C-407E-A947-70E740481C1C}">
                                <a14:useLocalDpi xmlns:a14="http://schemas.microsoft.com/office/drawing/2010/main" val="0"/>
                              </a:ext>
                            </a:extLst>
                          </a:blip>
                          <a:srcRect/>
                          <a:stretch>
                            <a:fillRect/>
                          </a:stretch>
                        </pic:blipFill>
                        <pic:spPr bwMode="auto">
                          <a:xfrm>
                            <a:off x="2295023" y="1405760"/>
                            <a:ext cx="129533" cy="17524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18500132" name="Object 51"/>
                          <pic:cNvPicPr>
                            <a:picLocks/>
                          </pic:cNvPicPr>
                        </pic:nvPicPr>
                        <pic:blipFill>
                          <a:blip r:embed="rId95">
                            <a:extLst>
                              <a:ext uri="{28A0092B-C50C-407E-A947-70E740481C1C}">
                                <a14:useLocalDpi xmlns:a14="http://schemas.microsoft.com/office/drawing/2010/main" val="0"/>
                              </a:ext>
                            </a:extLst>
                          </a:blip>
                          <a:srcRect/>
                          <a:stretch>
                            <a:fillRect/>
                          </a:stretch>
                        </pic:blipFill>
                        <pic:spPr bwMode="auto">
                          <a:xfrm>
                            <a:off x="1676312" y="1577194"/>
                            <a:ext cx="129533" cy="1379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73423559" name="Object 52"/>
                          <pic:cNvPicPr>
                            <a:picLocks/>
                          </pic:cNvPicPr>
                        </pic:nvPicPr>
                        <pic:blipFill>
                          <a:blip r:embed="rId96">
                            <a:extLst>
                              <a:ext uri="{28A0092B-C50C-407E-A947-70E740481C1C}">
                                <a14:useLocalDpi xmlns:a14="http://schemas.microsoft.com/office/drawing/2010/main" val="0"/>
                              </a:ext>
                            </a:extLst>
                          </a:blip>
                          <a:srcRect/>
                          <a:stretch>
                            <a:fillRect/>
                          </a:stretch>
                        </pic:blipFill>
                        <pic:spPr bwMode="auto">
                          <a:xfrm>
                            <a:off x="2139584" y="1815678"/>
                            <a:ext cx="142487" cy="1622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89803590" name="Object 53"/>
                          <pic:cNvPicPr>
                            <a:picLocks/>
                          </pic:cNvPicPr>
                        </pic:nvPicPr>
                        <pic:blipFill>
                          <a:blip r:embed="rId97">
                            <a:extLst>
                              <a:ext uri="{28A0092B-C50C-407E-A947-70E740481C1C}">
                                <a14:useLocalDpi xmlns:a14="http://schemas.microsoft.com/office/drawing/2010/main" val="0"/>
                              </a:ext>
                            </a:extLst>
                          </a:blip>
                          <a:srcRect/>
                          <a:stretch>
                            <a:fillRect/>
                          </a:stretch>
                        </pic:blipFill>
                        <pic:spPr bwMode="auto">
                          <a:xfrm>
                            <a:off x="2736198" y="1368426"/>
                            <a:ext cx="129533" cy="1249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84806048" name="Object 54"/>
                          <pic:cNvPicPr>
                            <a:picLocks/>
                          </pic:cNvPicPr>
                        </pic:nvPicPr>
                        <pic:blipFill>
                          <a:blip r:embed="rId98">
                            <a:extLst>
                              <a:ext uri="{28A0092B-C50C-407E-A947-70E740481C1C}">
                                <a14:useLocalDpi xmlns:a14="http://schemas.microsoft.com/office/drawing/2010/main" val="0"/>
                              </a:ext>
                            </a:extLst>
                          </a:blip>
                          <a:srcRect/>
                          <a:stretch>
                            <a:fillRect/>
                          </a:stretch>
                        </pic:blipFill>
                        <pic:spPr bwMode="auto">
                          <a:xfrm>
                            <a:off x="2241686" y="1196992"/>
                            <a:ext cx="157726" cy="1630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7915773" name="Object 55"/>
                          <pic:cNvPicPr>
                            <a:picLocks/>
                          </pic:cNvPicPr>
                        </pic:nvPicPr>
                        <pic:blipFill>
                          <a:blip r:embed="rId99">
                            <a:extLst>
                              <a:ext uri="{28A0092B-C50C-407E-A947-70E740481C1C}">
                                <a14:useLocalDpi xmlns:a14="http://schemas.microsoft.com/office/drawing/2010/main" val="0"/>
                              </a:ext>
                            </a:extLst>
                          </a:blip>
                          <a:srcRect/>
                          <a:stretch>
                            <a:fillRect/>
                          </a:stretch>
                        </pic:blipFill>
                        <pic:spPr bwMode="auto">
                          <a:xfrm>
                            <a:off x="2003955" y="1645768"/>
                            <a:ext cx="129533" cy="199626"/>
                          </a:xfrm>
                          <a:prstGeom prst="rect">
                            <a:avLst/>
                          </a:prstGeom>
                          <a:noFill/>
                          <a:extLst>
                            <a:ext uri="{909E8E84-426E-40DD-AFC4-6F175D3DCCD1}">
                              <a14:hiddenFill xmlns:a14="http://schemas.microsoft.com/office/drawing/2010/main">
                                <a:solidFill>
                                  <a:srgbClr val="FFFFFF"/>
                                </a:solidFill>
                              </a14:hiddenFill>
                            </a:ext>
                          </a:extLst>
                        </pic:spPr>
                      </pic:pic>
                      <wps:wsp>
                        <wps:cNvPr id="1046503342" name="AutoShape 56"/>
                        <wps:cNvSpPr>
                          <a:spLocks/>
                        </wps:cNvSpPr>
                        <wps:spPr bwMode="auto">
                          <a:xfrm rot="16200000">
                            <a:off x="3747332" y="762683"/>
                            <a:ext cx="675832" cy="433555"/>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g:cNvPr id="578387246" name="Group 57"/>
                        <wpg:cNvGrpSpPr>
                          <a:grpSpLocks/>
                        </wpg:cNvGrpSpPr>
                        <wpg:grpSpPr bwMode="auto">
                          <a:xfrm>
                            <a:off x="248399" y="477730"/>
                            <a:ext cx="1289998" cy="1044606"/>
                            <a:chOff x="3098" y="9835"/>
                            <a:chExt cx="1692" cy="1371"/>
                          </a:xfrm>
                        </wpg:grpSpPr>
                        <pic:pic xmlns:pic="http://schemas.openxmlformats.org/drawingml/2006/picture">
                          <pic:nvPicPr>
                            <pic:cNvPr id="1561746230" name="Object 58"/>
                            <pic:cNvPicPr>
                              <a:picLocks/>
                            </pic:cNvPicPr>
                          </pic:nvPicPr>
                          <pic:blipFill>
                            <a:blip r:embed="rId95">
                              <a:extLst>
                                <a:ext uri="{28A0092B-C50C-407E-A947-70E740481C1C}">
                                  <a14:useLocalDpi xmlns:a14="http://schemas.microsoft.com/office/drawing/2010/main" val="0"/>
                                </a:ext>
                              </a:extLst>
                            </a:blip>
                            <a:srcRect/>
                            <a:stretch>
                              <a:fillRect/>
                            </a:stretch>
                          </pic:blipFill>
                          <pic:spPr bwMode="auto">
                            <a:xfrm>
                              <a:off x="4216" y="10165"/>
                              <a:ext cx="170" cy="180"/>
                            </a:xfrm>
                            <a:prstGeom prst="rect">
                              <a:avLst/>
                            </a:prstGeom>
                            <a:noFill/>
                            <a:extLst>
                              <a:ext uri="{909E8E84-426E-40DD-AFC4-6F175D3DCCD1}">
                                <a14:hiddenFill xmlns:a14="http://schemas.microsoft.com/office/drawing/2010/main">
                                  <a:solidFill>
                                    <a:srgbClr val="FFFFFF"/>
                                  </a:solidFill>
                                </a14:hiddenFill>
                              </a:ext>
                            </a:extLst>
                          </pic:spPr>
                        </pic:pic>
                        <wps:wsp>
                          <wps:cNvPr id="1905023773" name="Line 59"/>
                          <wps:cNvCnPr>
                            <a:cxnSpLocks/>
                          </wps:cNvCnPr>
                          <wps:spPr bwMode="auto">
                            <a:xfrm>
                              <a:off x="3360" y="11100"/>
                              <a:ext cx="133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9865912" name="Line 60"/>
                          <wps:cNvCnPr>
                            <a:cxnSpLocks/>
                          </wps:cNvCnPr>
                          <wps:spPr bwMode="auto">
                            <a:xfrm>
                              <a:off x="4685" y="10095"/>
                              <a:ext cx="1" cy="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5304517" name="Line 61"/>
                          <wps:cNvCnPr>
                            <a:cxnSpLocks/>
                          </wps:cNvCnPr>
                          <wps:spPr bwMode="auto">
                            <a:xfrm flipH="1" flipV="1">
                              <a:off x="3904" y="10332"/>
                              <a:ext cx="781" cy="7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1903570" name="Freeform 62"/>
                          <wps:cNvSpPr>
                            <a:spLocks/>
                          </wps:cNvSpPr>
                          <wps:spPr bwMode="auto">
                            <a:xfrm rot="1275030">
                              <a:off x="4416" y="10715"/>
                              <a:ext cx="264" cy="188"/>
                            </a:xfrm>
                            <a:custGeom>
                              <a:avLst/>
                              <a:gdLst>
                                <a:gd name="T0" fmla="*/ 0 w 315"/>
                                <a:gd name="T1" fmla="*/ 139 h 139"/>
                                <a:gd name="T2" fmla="*/ 105 w 315"/>
                                <a:gd name="T3" fmla="*/ 19 h 139"/>
                                <a:gd name="T4" fmla="*/ 315 w 315"/>
                                <a:gd name="T5" fmla="*/ 26 h 139"/>
                              </a:gdLst>
                              <a:ahLst/>
                              <a:cxnLst>
                                <a:cxn ang="0">
                                  <a:pos x="T0" y="T1"/>
                                </a:cxn>
                                <a:cxn ang="0">
                                  <a:pos x="T2" y="T3"/>
                                </a:cxn>
                                <a:cxn ang="0">
                                  <a:pos x="T4" y="T5"/>
                                </a:cxn>
                              </a:cxnLst>
                              <a:rect l="0" t="0" r="r" b="b"/>
                              <a:pathLst>
                                <a:path w="315" h="139">
                                  <a:moveTo>
                                    <a:pt x="0" y="139"/>
                                  </a:moveTo>
                                  <a:cubicBezTo>
                                    <a:pt x="26" y="88"/>
                                    <a:pt x="53" y="38"/>
                                    <a:pt x="105" y="19"/>
                                  </a:cubicBezTo>
                                  <a:cubicBezTo>
                                    <a:pt x="157" y="0"/>
                                    <a:pt x="236" y="13"/>
                                    <a:pt x="315" y="26"/>
                                  </a:cubicBezTo>
                                </a:path>
                              </a:pathLst>
                            </a:custGeom>
                            <a:noFill/>
                            <a:ln w="9525">
                              <a:solidFill>
                                <a:srgbClr val="000000"/>
                              </a:solidFill>
                              <a:round/>
                              <a:headEnd type="arrow" w="med" len="me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63129162" name="Object 63"/>
                            <pic:cNvPicPr>
                              <a:picLocks/>
                            </pic:cNvPicPr>
                          </pic:nvPicPr>
                          <pic:blipFill>
                            <a:blip r:embed="rId100">
                              <a:extLst>
                                <a:ext uri="{28A0092B-C50C-407E-A947-70E740481C1C}">
                                  <a14:useLocalDpi xmlns:a14="http://schemas.microsoft.com/office/drawing/2010/main" val="0"/>
                                </a:ext>
                              </a:extLst>
                            </a:blip>
                            <a:srcRect/>
                            <a:stretch>
                              <a:fillRect/>
                            </a:stretch>
                          </pic:blipFill>
                          <pic:spPr bwMode="auto">
                            <a:xfrm>
                              <a:off x="4414" y="10516"/>
                              <a:ext cx="205" cy="214"/>
                            </a:xfrm>
                            <a:prstGeom prst="rect">
                              <a:avLst/>
                            </a:prstGeom>
                            <a:noFill/>
                            <a:extLst>
                              <a:ext uri="{909E8E84-426E-40DD-AFC4-6F175D3DCCD1}">
                                <a14:hiddenFill xmlns:a14="http://schemas.microsoft.com/office/drawing/2010/main">
                                  <a:solidFill>
                                    <a:srgbClr val="FFFFFF"/>
                                  </a:solidFill>
                                </a14:hiddenFill>
                              </a:ext>
                            </a:extLst>
                          </pic:spPr>
                        </pic:pic>
                        <wps:wsp>
                          <wps:cNvPr id="1676018616" name="Line 64"/>
                          <wps:cNvCnPr>
                            <a:cxnSpLocks/>
                          </wps:cNvCnPr>
                          <wps:spPr bwMode="auto">
                            <a:xfrm>
                              <a:off x="3904" y="10332"/>
                              <a:ext cx="78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60627489" name="Object 65"/>
                            <pic:cNvPicPr>
                              <a:picLocks/>
                            </pic:cNvPicPr>
                          </pic:nvPicPr>
                          <pic:blipFill>
                            <a:blip r:embed="rId88">
                              <a:extLst>
                                <a:ext uri="{28A0092B-C50C-407E-A947-70E740481C1C}">
                                  <a14:useLocalDpi xmlns:a14="http://schemas.microsoft.com/office/drawing/2010/main" val="0"/>
                                </a:ext>
                              </a:extLst>
                            </a:blip>
                            <a:srcRect/>
                            <a:stretch>
                              <a:fillRect/>
                            </a:stretch>
                          </pic:blipFill>
                          <pic:spPr bwMode="auto">
                            <a:xfrm>
                              <a:off x="3098" y="10993"/>
                              <a:ext cx="237" cy="21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7307416" name="Object 66"/>
                            <pic:cNvPicPr>
                              <a:picLocks/>
                            </pic:cNvPicPr>
                          </pic:nvPicPr>
                          <pic:blipFill>
                            <a:blip r:embed="rId89">
                              <a:extLst>
                                <a:ext uri="{28A0092B-C50C-407E-A947-70E740481C1C}">
                                  <a14:useLocalDpi xmlns:a14="http://schemas.microsoft.com/office/drawing/2010/main" val="0"/>
                                </a:ext>
                              </a:extLst>
                            </a:blip>
                            <a:srcRect/>
                            <a:stretch>
                              <a:fillRect/>
                            </a:stretch>
                          </pic:blipFill>
                          <pic:spPr bwMode="auto">
                            <a:xfrm>
                              <a:off x="4585" y="9835"/>
                              <a:ext cx="205" cy="214"/>
                            </a:xfrm>
                            <a:prstGeom prst="rect">
                              <a:avLst/>
                            </a:prstGeom>
                            <a:noFill/>
                            <a:extLst>
                              <a:ext uri="{909E8E84-426E-40DD-AFC4-6F175D3DCCD1}">
                                <a14:hiddenFill xmlns:a14="http://schemas.microsoft.com/office/drawing/2010/main">
                                  <a:solidFill>
                                    <a:srgbClr val="FFFFFF"/>
                                  </a:solidFill>
                                </a14:hiddenFill>
                              </a:ext>
                            </a:extLst>
                          </pic:spPr>
                        </pic:pic>
                      </wpg:wgp>
                      <pic:pic xmlns:pic="http://schemas.openxmlformats.org/drawingml/2006/picture">
                        <pic:nvPicPr>
                          <pic:cNvPr id="1273185803" name="Object 67"/>
                          <pic:cNvPicPr>
                            <a:picLocks/>
                          </pic:cNvPicPr>
                        </pic:nvPicPr>
                        <pic:blipFill>
                          <a:blip r:embed="rId97">
                            <a:extLst>
                              <a:ext uri="{28A0092B-C50C-407E-A947-70E740481C1C}">
                                <a14:useLocalDpi xmlns:a14="http://schemas.microsoft.com/office/drawing/2010/main" val="0"/>
                              </a:ext>
                            </a:extLst>
                          </a:blip>
                          <a:srcRect/>
                          <a:stretch>
                            <a:fillRect/>
                          </a:stretch>
                        </pic:blipFill>
                        <pic:spPr bwMode="auto">
                          <a:xfrm>
                            <a:off x="4324123" y="962317"/>
                            <a:ext cx="129533" cy="1249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7453694" name="Object 68"/>
                          <pic:cNvPicPr>
                            <a:picLocks/>
                          </pic:cNvPicPr>
                        </pic:nvPicPr>
                        <pic:blipFill>
                          <a:blip r:embed="rId94">
                            <a:extLst>
                              <a:ext uri="{28A0092B-C50C-407E-A947-70E740481C1C}">
                                <a14:useLocalDpi xmlns:a14="http://schemas.microsoft.com/office/drawing/2010/main" val="0"/>
                              </a:ext>
                            </a:extLst>
                          </a:blip>
                          <a:srcRect/>
                          <a:stretch>
                            <a:fillRect/>
                          </a:stretch>
                        </pic:blipFill>
                        <pic:spPr bwMode="auto">
                          <a:xfrm>
                            <a:off x="4047531" y="1139085"/>
                            <a:ext cx="129533" cy="17524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80716777" name="Object 69"/>
                          <pic:cNvPicPr>
                            <a:picLocks/>
                          </pic:cNvPicPr>
                        </pic:nvPicPr>
                        <pic:blipFill>
                          <a:blip r:embed="rId98">
                            <a:extLst>
                              <a:ext uri="{28A0092B-C50C-407E-A947-70E740481C1C}">
                                <a14:useLocalDpi xmlns:a14="http://schemas.microsoft.com/office/drawing/2010/main" val="0"/>
                              </a:ext>
                            </a:extLst>
                          </a:blip>
                          <a:srcRect/>
                          <a:stretch>
                            <a:fillRect/>
                          </a:stretch>
                        </pic:blipFill>
                        <pic:spPr bwMode="auto">
                          <a:xfrm>
                            <a:off x="3905045" y="873171"/>
                            <a:ext cx="157726" cy="1630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0924868" name="Object 70"/>
                          <pic:cNvPicPr>
                            <a:picLocks/>
                          </pic:cNvPicPr>
                        </pic:nvPicPr>
                        <pic:blipFill>
                          <a:blip r:embed="rId93">
                            <a:extLst>
                              <a:ext uri="{28A0092B-C50C-407E-A947-70E740481C1C}">
                                <a14:useLocalDpi xmlns:a14="http://schemas.microsoft.com/office/drawing/2010/main" val="0"/>
                              </a:ext>
                            </a:extLst>
                          </a:blip>
                          <a:srcRect/>
                          <a:stretch>
                            <a:fillRect/>
                          </a:stretch>
                        </pic:blipFill>
                        <pic:spPr bwMode="auto">
                          <a:xfrm>
                            <a:off x="4046769" y="1323472"/>
                            <a:ext cx="118104" cy="1257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75530105" name="Object 71"/>
                          <pic:cNvPicPr>
                            <a:picLocks/>
                          </pic:cNvPicPr>
                        </pic:nvPicPr>
                        <pic:blipFill>
                          <a:blip r:embed="rId95">
                            <a:extLst>
                              <a:ext uri="{28A0092B-C50C-407E-A947-70E740481C1C}">
                                <a14:useLocalDpi xmlns:a14="http://schemas.microsoft.com/office/drawing/2010/main" val="0"/>
                              </a:ext>
                            </a:extLst>
                          </a:blip>
                          <a:srcRect/>
                          <a:stretch>
                            <a:fillRect/>
                          </a:stretch>
                        </pic:blipFill>
                        <pic:spPr bwMode="auto">
                          <a:xfrm>
                            <a:off x="2298833" y="2205786"/>
                            <a:ext cx="129533" cy="1379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0396748" name="Object 72"/>
                          <pic:cNvPicPr>
                            <a:picLocks/>
                          </pic:cNvPicPr>
                        </pic:nvPicPr>
                        <pic:blipFill>
                          <a:blip r:embed="rId93">
                            <a:extLst>
                              <a:ext uri="{28A0092B-C50C-407E-A947-70E740481C1C}">
                                <a14:useLocalDpi xmlns:a14="http://schemas.microsoft.com/office/drawing/2010/main" val="0"/>
                              </a:ext>
                            </a:extLst>
                          </a:blip>
                          <a:srcRect/>
                          <a:stretch>
                            <a:fillRect/>
                          </a:stretch>
                        </pic:blipFill>
                        <pic:spPr bwMode="auto">
                          <a:xfrm>
                            <a:off x="2846682" y="2110545"/>
                            <a:ext cx="118104" cy="1257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2451232" name="Object 73"/>
                          <pic:cNvPicPr>
                            <a:picLocks/>
                          </pic:cNvPicPr>
                        </pic:nvPicPr>
                        <pic:blipFill>
                          <a:blip r:embed="rId96">
                            <a:extLst>
                              <a:ext uri="{28A0092B-C50C-407E-A947-70E740481C1C}">
                                <a14:useLocalDpi xmlns:a14="http://schemas.microsoft.com/office/drawing/2010/main" val="0"/>
                              </a:ext>
                            </a:extLst>
                          </a:blip>
                          <a:srcRect/>
                          <a:stretch>
                            <a:fillRect/>
                          </a:stretch>
                        </pic:blipFill>
                        <pic:spPr bwMode="auto">
                          <a:xfrm>
                            <a:off x="2762105" y="2514368"/>
                            <a:ext cx="142487" cy="1622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47122190" name="Object 74"/>
                          <pic:cNvPicPr>
                            <a:picLocks/>
                          </pic:cNvPicPr>
                        </pic:nvPicPr>
                        <pic:blipFill>
                          <a:blip r:embed="rId99">
                            <a:extLst>
                              <a:ext uri="{28A0092B-C50C-407E-A947-70E740481C1C}">
                                <a14:useLocalDpi xmlns:a14="http://schemas.microsoft.com/office/drawing/2010/main" val="0"/>
                              </a:ext>
                            </a:extLst>
                          </a:blip>
                          <a:srcRect/>
                          <a:stretch>
                            <a:fillRect/>
                          </a:stretch>
                        </pic:blipFill>
                        <pic:spPr bwMode="auto">
                          <a:xfrm>
                            <a:off x="2487037" y="2141022"/>
                            <a:ext cx="129533" cy="199626"/>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7EE29BDC" id="Canvas 27" o:spid="_x0000_s1026" editas="canvas" style="width:380.5pt;height:216.7pt;mso-position-horizontal-relative:char;mso-position-vertical-relative:line" coordsize="48323,27520"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">
                <v:shape id="_x0000_s1027" type="#_x0000_t75" style="position:absolute;width:48323;height:27520;visibility:visible;mso-wrap-style:square">
                  <v:fill o:detectmouseclick="t"/>
                  <v:path o:connecttype="none"/>
                </v:shape>
                <v:line id="Line 29" o:spid="_x0000_s1028" style="position:absolute;visibility:visible;mso-wrap-style:square" from="19772,1874" to="19772,156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">
                  <o:lock v:ext="edit" shapetype="f"/>
                </v:line>
                <v:line id="Line 30" o:spid="_x0000_s1029" style="position:absolute;flip:x;visibility:visible;mso-wrap-style:square" from="7269,15619" to="19772,243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">
                  <o:lock v:ext="edit" shapetype="f"/>
                </v:line>
                <v:line id="Line 31" o:spid="_x0000_s1030" style="position:absolute;visibility:visible;mso-wrap-style:square" from="19833,15619" to="37831,156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">
                  <o:lock v:ext="edit" shapetype="f"/>
                </v:line>
                <v:line id="Line 32" o:spid="_x0000_s1031" style="position:absolute;flip:y;visibility:visible;mso-wrap-style:square" from="19750,6842" to="24192,15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">
                  <v:stroke endarrow="block"/>
                  <o:lock v:ext="edit" shapetype="f"/>
                </v:line>
                <v:line id="Line 33" o:spid="_x0000_s1032" style="position:absolute;flip:y;visibility:visible;mso-wrap-style:square" from="19750,11223" to="27118,15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">
                  <v:stroke endarrow="block"/>
                  <o:lock v:ext="edit" shapetype="f"/>
                </v:line>
                <v:line id="Line 34" o:spid="_x0000_s1033" style="position:absolute;visibility:visible;mso-wrap-style:square" from="27049,11223" to="27049,179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">
                  <v:stroke dashstyle="dash"/>
                  <o:lock v:ext="edit" shapetype="f"/>
                </v:line>
                <v:line id="Line 35" o:spid="_x0000_s1034" style="position:absolute;visibility:visible;mso-wrap-style:square" from="19689,15604" to="27049,180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">
                  <v:stroke dashstyle="dash"/>
                  <o:lock v:ext="edit" shapetype="f"/>
                </v:line>
                <v:shape id="Freeform 36" o:spid="_x0000_s1035" style="position:absolute;left:18744;top:16031;width:2743;height:929;visibility:visible;mso-wrap-style:square;v-text-anchor:top" coordsize="440,1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" path="m,70v78,46,157,92,230,80c303,138,371,69,440,e" filled="f">
                  <v:stroke endarrow="open"/>
                  <v:path arrowok="t" o:connecttype="custom" o:connectlocs="0,40166;143387,86069;274306,0" o:connectangles="0,0,0"/>
                </v:shape>
                <v:shape id="Freeform 37" o:spid="_x0000_s1036" style="position:absolute;left:21974;top:13958;width:740;height:2286;visibility:visible;mso-wrap-style:square;v-text-anchor:top" coordsize="197,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" path="m,350c81,289,163,228,180,170,197,112,148,56,100,e" filled="f">
                  <v:stroke endarrow="open"/>
                  <v:path arrowok="t" o:connecttype="custom" o:connectlocs="0,228579;67532,111024;37518,0" o:connectangles="0,0,0"/>
                </v:shape>
                <v:line id="Line 38" o:spid="_x0000_s1037" style="position:absolute;visibility:visible;mso-wrap-style:square" from="16382,18088" to="26798,180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">
                  <v:stroke dashstyle="dash"/>
                  <o:lock v:ext="edit" shapetype="f"/>
                </v:line>
                <v:line id="Line 39" o:spid="_x0000_s1038" style="position:absolute;visibility:visible;mso-wrap-style:square" from="16892,17547" to="17974,175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">
                  <o:lock v:ext="edit" shapetype="f"/>
                </v:line>
                <v:line id="Line 40" o:spid="_x0000_s1039" style="position:absolute;flip:x;visibility:visible;mso-wrap-style:square" from="17517,17570" to="18088,180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">
                  <o:lock v:ext="edit" shapetype="f"/>
                </v:line>
                <v:line id="Line 41" o:spid="_x0000_s1040" style="position:absolute;flip:x y;visibility:visible;mso-wrap-style:square" from="26371,17143" to="26988,173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">
                  <o:lock v:ext="edit" shapetype="f"/>
                </v:line>
                <v:line id="Line 42" o:spid="_x0000_s1041" style="position:absolute;flip:x;visibility:visible;mso-wrap-style:square" from="26325,17143" to="26371,178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">
                  <o:lock v:ext="edit" shapetype="f"/>
                </v:line>
                <v:shapetype id="_x0000_t6" coordsize="21600,21600" o:spt="6" path="m,l,21600r21600,xe">
                  <v:stroke joinstyle="miter"/>
                  <v:path gradientshapeok="t" o:connecttype="custom" o:connectlocs="0,0;0,10800;0,21600;10800,21600;21600,21600;10800,10800" textboxrect="1800,12600,12600,19800"/>
                </v:shapetype>
                <v:shape id="AutoShape 43" o:spid="_x0000_s1042" type="#_x0000_t6" style="position:absolute;left:24565;top:20907;width:8877;height:38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">
                  <v:path arrowok="t"/>
                </v:shape>
                <v:shape id="Object 44" o:spid="_x0000_s1043" type="#_x0000_t75" style="position:absolute;left:5516;top:24374;width:1806;height:16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">
                  <v:imagedata r:id="rId101" o:title=""/>
                  <o:lock v:ext="edit" aspectratio="f"/>
                </v:shape>
                <v:shape id="Object 45" o:spid="_x0000_s1044" type="#_x0000_t75" style="position:absolute;left:19132;top:213;width:1555;height:16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">
                  <v:imagedata r:id="rId102" o:title=""/>
                  <o:lock v:ext="edit" aspectratio="f"/>
                </v:shape>
                <v:shape id="Object 46" o:spid="_x0000_s1045" type="#_x0000_t75" style="position:absolute;left:38227;top:14750;width:1425;height:16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">
                  <v:imagedata r:id="rId103" o:title=""/>
                  <o:lock v:ext="edit" aspectratio="f"/>
                </v:shape>
                <v:shape id="Object 47" o:spid="_x0000_s1046" type="#_x0000_t75" style="position:absolute;left:23087;top:4594;width:10363;height:22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">
                  <v:imagedata r:id="rId104" o:title=""/>
                  <o:lock v:ext="edit" aspectratio="f"/>
                </v:shape>
                <v:shape id="Object 48" o:spid="_x0000_s1047" type="#_x0000_t75" style="position:absolute;left:26805;top:9455;width:9974;height:45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">
                  <v:imagedata r:id="rId105" o:title=""/>
                  <o:lock v:ext="edit" aspectratio="f"/>
                </v:shape>
                <v:shape id="Object 49" o:spid="_x0000_s1048" type="#_x0000_t75" style="position:absolute;left:23704;top:15771;width:1181;height:12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">
                  <v:imagedata r:id="rId106" o:title=""/>
                  <o:lock v:ext="edit" aspectratio="f"/>
                </v:shape>
                <v:shape id="Object 50" o:spid="_x0000_s1049" type="#_x0000_t75" style="position:absolute;left:22950;top:14057;width:1295;height:17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">
                  <v:imagedata r:id="rId107" o:title=""/>
                  <o:lock v:ext="edit" aspectratio="f"/>
                </v:shape>
                <v:shape id="Object 51" o:spid="_x0000_s1050" type="#_x0000_t75" style="position:absolute;left:16763;top:15771;width:1295;height:13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">
                  <v:imagedata r:id="rId108" o:title=""/>
                  <o:lock v:ext="edit" aspectratio="f"/>
                </v:shape>
                <v:shape id="Object 52" o:spid="_x0000_s1051" type="#_x0000_t75" style="position:absolute;left:21395;top:18156;width:1425;height:16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">
                  <v:imagedata r:id="rId109" o:title=""/>
                  <o:lock v:ext="edit" aspectratio="f"/>
                </v:shape>
                <v:shape id="Object 53" o:spid="_x0000_s1052" type="#_x0000_t75" style="position:absolute;left:27361;top:13684;width:1296;height:12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">
                  <v:imagedata r:id="rId110" o:title=""/>
                  <o:lock v:ext="edit" aspectratio="f"/>
                </v:shape>
                <v:shape id="Object 54" o:spid="_x0000_s1053" type="#_x0000_t75" style="position:absolute;left:22416;top:11969;width:1578;height:16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">
                  <v:imagedata r:id="rId111" o:title=""/>
                  <o:lock v:ext="edit" aspectratio="f"/>
                </v:shape>
                <v:shape id="Object 55" o:spid="_x0000_s1054" type="#_x0000_t75" style="position:absolute;left:20039;top:16457;width:1295;height:19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">
                  <v:imagedata r:id="rId112" o:title=""/>
                  <o:lock v:ext="edit" aspectratio="f"/>
                </v:shape>
                <v:shape id="AutoShape 56" o:spid="_x0000_s1055" type="#_x0000_t6" style="position:absolute;left:37473;top:7626;width:6758;height:4336;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">
                  <v:path arrowok="t"/>
                </v:shape>
                <v:group id="Group 57" o:spid="_x0000_s1056" style="position:absolute;left:2483;top:4777;width:12900;height:10446" coordorigin="3098,9835" coordsize="1692,1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">
                  <v:shape id="Object 58" o:spid="_x0000_s1057" type="#_x0000_t75" style="position:absolute;left:4216;top:10165;width:170;height:1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">
                    <v:imagedata r:id="rId108" o:title=""/>
                    <o:lock v:ext="edit" aspectratio="f"/>
                  </v:shape>
                  <v:line id="Line 59" o:spid="_x0000_s1058" style="position:absolute;visibility:visible;mso-wrap-style:square" from="3360,11100" to="4691,111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">
                    <o:lock v:ext="edit" shapetype="f"/>
                  </v:line>
                  <v:line id="Line 60" o:spid="_x0000_s1059" style="position:absolute;visibility:visible;mso-wrap-style:square" from="4685,10095" to="4686,110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">
                    <o:lock v:ext="edit" shapetype="f"/>
                  </v:line>
                  <v:line id="Line 61" o:spid="_x0000_s1060" style="position:absolute;flip:x y;visibility:visible;mso-wrap-style:square" from="3904,10332" to="4685,110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">
                    <v:stroke endarrow="block"/>
                    <o:lock v:ext="edit" shapetype="f"/>
                  </v:line>
                  <v:shape id="Freeform 62" o:spid="_x0000_s1061" style="position:absolute;left:4416;top:10715;width:264;height:188;rotation:1392673fd;visibility:visible;mso-wrap-style:square;v-text-anchor:top" coordsize="315,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" path="m,139c26,88,53,38,105,19,157,,236,13,315,26e" filled="f">
                    <v:stroke startarrow="open"/>
                    <v:path arrowok="t" o:connecttype="custom" o:connectlocs="0,188;88,26;264,35" o:connectangles="0,0,0"/>
                  </v:shape>
                  <v:shape id="Object 63" o:spid="_x0000_s1062" type="#_x0000_t75" style="position:absolute;left:4414;top:10516;width:205;height: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">
                    <v:imagedata r:id="rId113" o:title=""/>
                    <o:lock v:ext="edit" aspectratio="f"/>
                  </v:shape>
                  <v:line id="Line 64" o:spid="_x0000_s1063" style="position:absolute;visibility:visible;mso-wrap-style:square" from="3904,10332" to="4685,103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">
                    <o:lock v:ext="edit" shapetype="f"/>
                  </v:line>
                  <v:shape id="Object 65" o:spid="_x0000_s1064" type="#_x0000_t75" style="position:absolute;left:3098;top:10993;width:237;height:2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">
                    <v:imagedata r:id="rId101" o:title=""/>
                    <o:lock v:ext="edit" aspectratio="f"/>
                  </v:shape>
                  <v:shape id="Object 66" o:spid="_x0000_s1065" type="#_x0000_t75" style="position:absolute;left:4585;top:9835;width:205;height: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">
                    <v:imagedata r:id="rId102" o:title=""/>
                    <o:lock v:ext="edit" aspectratio="f"/>
                  </v:shape>
                </v:group>
                <v:shape id="Object 67" o:spid="_x0000_s1066" type="#_x0000_t75" style="position:absolute;left:43241;top:9623;width:1295;height:12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">
                  <v:imagedata r:id="rId110" o:title=""/>
                  <o:lock v:ext="edit" aspectratio="f"/>
                </v:shape>
                <v:shape id="Object 68" o:spid="_x0000_s1067" type="#_x0000_t75" style="position:absolute;left:40475;top:11390;width:1295;height:17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">
                  <v:imagedata r:id="rId107" o:title=""/>
                  <o:lock v:ext="edit" aspectratio="f"/>
                </v:shape>
                <v:shape id="Object 69" o:spid="_x0000_s1068" type="#_x0000_t75" style="position:absolute;left:39050;top:8731;width:1577;height:16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">
                  <v:imagedata r:id="rId111" o:title=""/>
                  <o:lock v:ext="edit" aspectratio="f"/>
                </v:shape>
                <v:shape id="Object 70" o:spid="_x0000_s1069" type="#_x0000_t75" style="position:absolute;left:40467;top:13234;width:1181;height:12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">
                  <v:imagedata r:id="rId106" o:title=""/>
                  <o:lock v:ext="edit" aspectratio="f"/>
                </v:shape>
                <v:shape id="Object 71" o:spid="_x0000_s1070" type="#_x0000_t75" style="position:absolute;left:22988;top:22057;width:1295;height:13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">
                  <v:imagedata r:id="rId108" o:title=""/>
                  <o:lock v:ext="edit" aspectratio="f"/>
                </v:shape>
                <v:shape id="Object 72" o:spid="_x0000_s1071" type="#_x0000_t75" style="position:absolute;left:28466;top:21105;width:1181;height:12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">
                  <v:imagedata r:id="rId106" o:title=""/>
                  <o:lock v:ext="edit" aspectratio="f"/>
                </v:shape>
                <v:shape id="Object 73" o:spid="_x0000_s1072" type="#_x0000_t75" style="position:absolute;left:27621;top:25143;width:1424;height:16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">
                  <v:imagedata r:id="rId109" o:title=""/>
                  <o:lock v:ext="edit" aspectratio="f"/>
                </v:shape>
                <v:shape id="Object 74" o:spid="_x0000_s1073" type="#_x0000_t75" style="position:absolute;left:24870;top:21410;width:1295;height:19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">
                  <v:imagedata r:id="rId112" o:title=""/>
                  <o:lock v:ext="edit" aspectratio="f"/>
                </v:shape>
                <w10:anchorlock/>
              </v:group>
            </w:pict>
          </mc:Fallback>
        </mc:AlternateContent>
      </w:r>
    </w:p>
    <w:p w:rsidR="0070103C" w:rsidRDefault="0070103C" w:rsidP="00886D14"/>
    <w:p w:rsidR="0070103C" w:rsidRDefault="0070103C" w:rsidP="00886D14">
      <w:r>
        <w:t xml:space="preserve">For the unit direction vector </w:t>
      </w:r>
      <w:r w:rsidRPr="007E5911">
        <w:rPr>
          <w:noProof/>
          <w:position w:val="-10"/>
        </w:rPr>
      </w:r>
      <w:r w:rsidR="0070103C" w:rsidRPr="007E5911">
        <w:rPr>
          <w:noProof/>
          <w:position w:val="-10"/>
        </w:rPr>
        <w:object w:dxaOrig="4140" w:dyaOrig="320" w14:anchorId="686004FD">
          <v:shape id="_x0000_i1059" type="#_x0000_t75" alt="" style="width:207pt;height:16pt;mso-width-percent:0;mso-height-percent:0;mso-width-percent:0;mso-height-percent:0" o:ole="">
            <v:imagedata r:id="rId114" o:title=""/>
          </v:shape>
          <o:OLEObject Type="Embed" ProgID="Equation.DSMT4" ShapeID="_x0000_i1059" DrawAspect="Content" ObjectID="_1840552863" r:id="rId115"/>
        </w:object>
      </w:r>
      <w:r>
        <w:t>describing an incoming wave the dot product in () is equal to</w:t>
      </w:r>
    </w:p>
    <w:p w:rsidR="0070103C" w:rsidRPr="007E5911" w:rsidRDefault="0070103C" w:rsidP="00886D14"/>
    <w:p w:rsidR="0070103C" w:rsidRDefault="0070103C" w:rsidP="00886D14">
      <w:pPr>
        <w:jc w:val="center"/>
      </w:pPr>
      <w:r w:rsidRPr="007E5911">
        <w:rPr>
          <w:noProof/>
          <w:position w:val="-12"/>
        </w:rPr>
      </w:r>
      <w:r w:rsidR="0070103C" w:rsidRPr="007E5911">
        <w:rPr>
          <w:noProof/>
          <w:position w:val="-12"/>
        </w:rPr>
        <w:object w:dxaOrig="4440" w:dyaOrig="360" w14:anchorId="592E238C">
          <v:shape id="_x0000_i1060" type="#_x0000_t75" alt="" style="width:222pt;height:18pt;mso-width-percent:0;mso-height-percent:0;mso-width-percent:0;mso-height-percent:0" o:ole="">
            <v:imagedata r:id="rId116" o:title=""/>
          </v:shape>
          <o:OLEObject Type="Embed" ProgID="Equation.DSMT4" ShapeID="_x0000_i1060" DrawAspect="Content" ObjectID="_1840552864" r:id="rId117"/>
        </w:object>
      </w:r>
    </w:p>
    <w:p w:rsidR="0070103C" w:rsidRDefault="0070103C" w:rsidP="00886D14"/>
    <w:p w:rsidR="0070103C" w:rsidRDefault="0070103C" w:rsidP="00886D14">
      <w:r>
        <w:t>where it is customary to refer sensor in the rectangular notation (because typically sensor arrays are linear) and waves in the spherical notation.</w:t>
      </w:r>
    </w:p>
    <w:p w:rsidR="0070103C" w:rsidRDefault="0070103C" w:rsidP="00886D14"/>
    <w:p w:rsidR="0070103C" w:rsidRDefault="0070103C" w:rsidP="00886D14">
      <w:r>
        <w:t xml:space="preserve">The signal only array response to the plane wave </w:t>
      </w:r>
      <w:r w:rsidRPr="0064666D">
        <w:rPr>
          <w:noProof/>
          <w:position w:val="-10"/>
        </w:rPr>
      </w:r>
      <w:r w:rsidR="0070103C" w:rsidRPr="0064666D">
        <w:rPr>
          <w:noProof/>
          <w:position w:val="-10"/>
        </w:rPr>
        <w:object w:dxaOrig="1400" w:dyaOrig="360" w14:anchorId="31A059AB">
          <v:shape id="_x0000_i1061" type="#_x0000_t75" alt="" style="width:70pt;height:18pt;mso-width-percent:0;mso-height-percent:0;mso-width-percent:0;mso-height-percent:0" o:ole="">
            <v:imagedata r:id="rId118" o:title=""/>
          </v:shape>
          <o:OLEObject Type="Embed" ProgID="Equation.DSMT4" ShapeID="_x0000_i1061" DrawAspect="Content" ObjectID="_1840552865" r:id="rId119"/>
        </w:object>
      </w:r>
      <w:r>
        <w:t xml:space="preserve"> sampled in space at the mth sensor located at </w:t>
      </w:r>
      <w:r w:rsidRPr="00EC0009">
        <w:rPr>
          <w:noProof/>
          <w:position w:val="-12"/>
        </w:rPr>
      </w:r>
      <w:r w:rsidR="0070103C" w:rsidRPr="00EC0009">
        <w:rPr>
          <w:noProof/>
          <w:position w:val="-12"/>
        </w:rPr>
        <w:object w:dxaOrig="620" w:dyaOrig="360" w14:anchorId="6E2C9FFE">
          <v:shape id="_x0000_i1062" type="#_x0000_t75" alt="" style="width:31pt;height:18pt;mso-width-percent:0;mso-height-percent:0;mso-width-percent:0;mso-height-percent:0" o:ole="">
            <v:imagedata r:id="rId120" o:title=""/>
          </v:shape>
          <o:OLEObject Type="Embed" ProgID="Equation.DSMT4" ShapeID="_x0000_i1062" DrawAspect="Content" ObjectID="_1840552866" r:id="rId121"/>
        </w:object>
      </w:r>
      <w:r>
        <w:t xml:space="preserve">, for a wave propagating in the particular direction </w:t>
      </w:r>
      <w:r w:rsidRPr="00104274">
        <w:rPr>
          <w:noProof/>
          <w:position w:val="-12"/>
        </w:rPr>
      </w:r>
      <w:r w:rsidR="0070103C" w:rsidRPr="00104274">
        <w:rPr>
          <w:noProof/>
          <w:position w:val="-12"/>
        </w:rPr>
        <w:object w:dxaOrig="279" w:dyaOrig="360" w14:anchorId="23528E43">
          <v:shape id="_x0000_i1063" type="#_x0000_t75" alt="" style="width:14pt;height:18pt;mso-width-percent:0;mso-height-percent:0;mso-width-percent:0;mso-height-percent:0" o:ole="">
            <v:imagedata r:id="rId122" o:title=""/>
          </v:shape>
          <o:OLEObject Type="Embed" ProgID="Equation.DSMT4" ShapeID="_x0000_i1063" DrawAspect="Content" ObjectID="_1840552867" r:id="rId123"/>
        </w:object>
      </w:r>
      <w:r>
        <w:t>, and at time n is</w:t>
      </w:r>
    </w:p>
    <w:p w:rsidR="0070103C" w:rsidRDefault="0070103C" w:rsidP="00886D14"/>
    <w:p w:rsidR="0070103C" w:rsidRDefault="0070103C" w:rsidP="00886D14">
      <w:r>
        <w:tab/>
      </w:r>
      <w:r w:rsidRPr="00C84526">
        <w:rPr>
          <w:noProof/>
          <w:position w:val="-12"/>
        </w:rPr>
      </w:r>
      <w:r w:rsidR="0070103C" w:rsidRPr="00C84526">
        <w:rPr>
          <w:noProof/>
          <w:position w:val="-12"/>
        </w:rPr>
        <w:object w:dxaOrig="1780" w:dyaOrig="380" w14:anchorId="73DF2230">
          <v:shape id="_x0000_i1064" type="#_x0000_t75" alt="" style="width:89pt;height:19pt;mso-width-percent:0;mso-height-percent:0;mso-width-percent:0;mso-height-percent:0" o:ole="">
            <v:imagedata r:id="rId124" o:title=""/>
          </v:shape>
          <o:OLEObject Type="Embed" ProgID="Equation.DSMT4" ShapeID="_x0000_i1064" DrawAspect="Content" ObjectID="_1840552868" r:id="rId1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instrText>)</w:instrText>
      </w:r>
      <w:r>
        <w:fldChar w:fldCharType="end"/>
      </w:r>
    </w:p>
    <w:p w:rsidR="0070103C" w:rsidRDefault="0070103C" w:rsidP="00886D14"/>
    <w:p w:rsidR="0070103C" w:rsidRDefault="0070103C" w:rsidP="00886D14">
      <w:r>
        <w:t xml:space="preserve">The array output weights each sensor response by a complex weight element </w:t>
      </w:r>
      <w:r w:rsidRPr="00C84526">
        <w:rPr>
          <w:noProof/>
          <w:position w:val="-12"/>
        </w:rPr>
      </w:r>
      <w:r w:rsidR="0070103C" w:rsidRPr="00C84526">
        <w:rPr>
          <w:noProof/>
          <w:position w:val="-12"/>
        </w:rPr>
        <w:object w:dxaOrig="1180" w:dyaOrig="380" w14:anchorId="051583DE">
          <v:shape id="_x0000_i1065" type="#_x0000_t75" alt="" style="width:59pt;height:19pt;mso-width-percent:0;mso-height-percent:0;mso-width-percent:0;mso-height-percent:0" o:ole="">
            <v:imagedata r:id="rId126" o:title=""/>
          </v:shape>
          <o:OLEObject Type="Embed" ProgID="Equation.DSMT4" ShapeID="_x0000_i1065" DrawAspect="Content" ObjectID="_1840552869" r:id="rId127"/>
        </w:object>
      </w:r>
      <w:r>
        <w:t xml:space="preserve">and sums across the array to produce the array output or </w:t>
      </w:r>
      <w:r w:rsidRPr="00431B9E">
        <w:rPr>
          <w:i/>
        </w:rPr>
        <w:t>beamformer</w:t>
      </w:r>
      <w:r>
        <w:t xml:space="preserve"> (BF) output</w:t>
      </w:r>
    </w:p>
    <w:p w:rsidR="0070103C" w:rsidRDefault="0070103C" w:rsidP="00886D14"/>
    <w:p w:rsidR="0070103C" w:rsidRDefault="0070103C" w:rsidP="00886D14">
      <w:r>
        <w:tab/>
      </w:r>
      <w:r w:rsidRPr="00C87BAC">
        <w:rPr>
          <w:noProof/>
          <w:position w:val="-28"/>
        </w:rPr>
      </w:r>
      <w:r w:rsidR="0070103C" w:rsidRPr="00C87BAC">
        <w:rPr>
          <w:noProof/>
          <w:position w:val="-28"/>
        </w:rPr>
        <w:object w:dxaOrig="3580" w:dyaOrig="680" w14:anchorId="68440669">
          <v:shape id="_x0000_i1066" type="#_x0000_t75" alt="" style="width:179pt;height:34pt;mso-width-percent:0;mso-height-percent:0;mso-width-percent:0;mso-height-percent:0" o:ole="">
            <v:imagedata r:id="rId128" o:title=""/>
          </v:shape>
          <o:OLEObject Type="Embed" ProgID="Equation.DSMT4" ShapeID="_x0000_i1066" DrawAspect="Content" ObjectID="_1840552870" r:id="rId1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instrText>)</w:instrText>
      </w:r>
      <w:r>
        <w:fldChar w:fldCharType="end"/>
      </w:r>
    </w:p>
    <w:p w:rsidR="0070103C" w:rsidRPr="00C84526" w:rsidRDefault="0070103C" w:rsidP="00886D14"/>
    <w:p w:rsidR="0070103C" w:rsidRDefault="0070103C" w:rsidP="00886D14">
      <w:r>
        <w:t xml:space="preserve">Denoting the </w:t>
      </w:r>
      <w:r w:rsidRPr="00194A33">
        <w:rPr>
          <w:i/>
        </w:rPr>
        <w:t>steering vector</w:t>
      </w:r>
      <w:r>
        <w:t xml:space="preserve"> in the direction specified by</w:t>
      </w:r>
      <w:r w:rsidRPr="00104274">
        <w:rPr>
          <w:noProof/>
          <w:position w:val="-12"/>
        </w:rPr>
      </w:r>
      <w:r w:rsidR="0070103C" w:rsidRPr="00104274">
        <w:rPr>
          <w:noProof/>
          <w:position w:val="-12"/>
        </w:rPr>
        <w:object w:dxaOrig="279" w:dyaOrig="360" w14:anchorId="4497748D">
          <v:shape id="_x0000_i1067" type="#_x0000_t75" alt="" style="width:14pt;height:18pt;mso-width-percent:0;mso-height-percent:0;mso-width-percent:0;mso-height-percent:0" o:ole="">
            <v:imagedata r:id="rId130" o:title=""/>
          </v:shape>
          <o:OLEObject Type="Embed" ProgID="Equation.DSMT4" ShapeID="_x0000_i1067" DrawAspect="Content" ObjectID="_1840552871" r:id="rId131"/>
        </w:object>
      </w:r>
      <w:r>
        <w:t xml:space="preserve"> as </w:t>
      </w:r>
      <w:r w:rsidRPr="007E779B">
        <w:rPr>
          <w:noProof/>
          <w:position w:val="-12"/>
        </w:rPr>
      </w:r>
      <w:r w:rsidR="0070103C" w:rsidRPr="007E779B">
        <w:rPr>
          <w:noProof/>
          <w:position w:val="-12"/>
        </w:rPr>
        <w:object w:dxaOrig="2860" w:dyaOrig="380" w14:anchorId="3B1D44A1">
          <v:shape id="_x0000_i1068" type="#_x0000_t75" alt="" style="width:143pt;height:19pt;mso-width-percent:0;mso-height-percent:0;mso-width-percent:0;mso-height-percent:0" o:ole="">
            <v:imagedata r:id="rId132" o:title=""/>
          </v:shape>
          <o:OLEObject Type="Embed" ProgID="Equation.DSMT4" ShapeID="_x0000_i1068" DrawAspect="Content" ObjectID="_1840552872" r:id="rId133"/>
        </w:object>
      </w:r>
      <w:r>
        <w:t>, we can write the output in vector form as</w:t>
      </w:r>
    </w:p>
    <w:p w:rsidR="0070103C" w:rsidRDefault="0070103C" w:rsidP="00886D14"/>
    <w:p w:rsidR="0070103C" w:rsidRDefault="0070103C" w:rsidP="00886D14">
      <w:r>
        <w:tab/>
      </w:r>
      <w:r w:rsidRPr="00E65EF7">
        <w:rPr>
          <w:noProof/>
          <w:position w:val="-12"/>
        </w:rPr>
      </w:r>
      <w:r w:rsidR="0070103C" w:rsidRPr="00E65EF7">
        <w:rPr>
          <w:noProof/>
          <w:position w:val="-12"/>
        </w:rPr>
        <w:object w:dxaOrig="1640" w:dyaOrig="380" w14:anchorId="34DE54A5">
          <v:shape id="_x0000_i1069" type="#_x0000_t75" alt="" style="width:82pt;height:19pt;mso-width-percent:0;mso-height-percent:0;mso-width-percent:0;mso-height-percent:0" o:ole="">
            <v:imagedata r:id="rId134" o:title=""/>
          </v:shape>
          <o:OLEObject Type="Embed" ProgID="Equation.DSMT4" ShapeID="_x0000_i1069" DrawAspect="Content" ObjectID="_1840552873" r:id="rId13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6" w:name="ZEqnNum288339"/>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instrText>)</w:instrText>
      </w:r>
      <w:bookmarkEnd w:id="16"/>
      <w:r>
        <w:fldChar w:fldCharType="end"/>
      </w:r>
    </w:p>
    <w:p w:rsidR="0070103C" w:rsidRPr="001A6529" w:rsidRDefault="0070103C" w:rsidP="00886D14"/>
    <w:p w:rsidR="0070103C" w:rsidRPr="00194A33" w:rsidRDefault="0070103C" w:rsidP="00886D14"/>
    <w:p w:rsidR="0070103C" w:rsidRPr="00573386" w:rsidRDefault="0070103C" w:rsidP="00886D14"/>
    <w:p w:rsidR="0070103C" w:rsidRPr="00C84526" w:rsidRDefault="0070103C" w:rsidP="00886D14">
      <w:r>
        <w:t>The array response including noise at sensor m is</w:t>
      </w:r>
    </w:p>
    <w:p w:rsidR="0070103C" w:rsidRDefault="0070103C" w:rsidP="00886D14"/>
    <w:p w:rsidR="0070103C" w:rsidRDefault="0070103C" w:rsidP="00886D14">
      <w:r>
        <w:tab/>
      </w:r>
      <w:r w:rsidRPr="00A73965">
        <w:rPr>
          <w:noProof/>
          <w:position w:val="-12"/>
        </w:rPr>
      </w:r>
      <w:r w:rsidR="0070103C" w:rsidRPr="00A73965">
        <w:rPr>
          <w:noProof/>
          <w:position w:val="-12"/>
        </w:rPr>
        <w:object w:dxaOrig="2100" w:dyaOrig="360" w14:anchorId="5DB2EB47">
          <v:shape id="_x0000_i1070" type="#_x0000_t75" alt="" style="width:105pt;height:18pt;mso-width-percent:0;mso-height-percent:0;mso-width-percent:0;mso-height-percent:0" o:ole="">
            <v:imagedata r:id="rId136" o:title=""/>
          </v:shape>
          <o:OLEObject Type="Embed" ProgID="Equation.DSMT4" ShapeID="_x0000_i1070" DrawAspect="Content" ObjectID="_1840552874" r:id="rId1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instrText>)</w:instrText>
      </w:r>
      <w:r>
        <w:fldChar w:fldCharType="end"/>
      </w:r>
    </w:p>
    <w:p w:rsidR="0070103C" w:rsidRDefault="0070103C" w:rsidP="00886D14"/>
    <w:p w:rsidR="0070103C" w:rsidRDefault="0070103C" w:rsidP="00886D14">
      <w:r>
        <w:t xml:space="preserve">where </w:t>
      </w:r>
      <w:r w:rsidRPr="00121ED7">
        <w:rPr>
          <w:noProof/>
          <w:position w:val="-12"/>
        </w:rPr>
      </w:r>
      <w:r w:rsidR="0070103C" w:rsidRPr="00121ED7">
        <w:rPr>
          <w:noProof/>
          <w:position w:val="-12"/>
        </w:rPr>
        <w:object w:dxaOrig="639" w:dyaOrig="360" w14:anchorId="6CCD892D">
          <v:shape id="_x0000_i1071" type="#_x0000_t75" alt="" style="width:32pt;height:18pt;mso-width-percent:0;mso-height-percent:0;mso-width-percent:0;mso-height-percent:0" o:ole="">
            <v:imagedata r:id="rId138" o:title=""/>
          </v:shape>
          <o:OLEObject Type="Embed" ProgID="Equation.DSMT4" ShapeID="_x0000_i1071" DrawAspect="Content" ObjectID="_1840552875" r:id="rId139"/>
        </w:object>
      </w:r>
      <w:r>
        <w:t>is a sample function of WSS Gaussian noise.  Thus the total beamformed output can be written equivalently in terms of the complex conjugate weights (for mathematical convenience)</w:t>
      </w:r>
    </w:p>
    <w:p w:rsidR="0070103C" w:rsidRDefault="0070103C" w:rsidP="00886D14"/>
    <w:p w:rsidR="0070103C" w:rsidRDefault="0070103C" w:rsidP="00886D14">
      <w:r>
        <w:tab/>
      </w:r>
      <w:r w:rsidRPr="001868F9">
        <w:rPr>
          <w:noProof/>
          <w:position w:val="-50"/>
        </w:rPr>
      </w:r>
      <w:r w:rsidR="0070103C" w:rsidRPr="001868F9">
        <w:rPr>
          <w:noProof/>
          <w:position w:val="-50"/>
        </w:rPr>
        <w:object w:dxaOrig="2220" w:dyaOrig="1460" w14:anchorId="4132D38A">
          <v:shape id="_x0000_i1072" type="#_x0000_t75" alt="" style="width:111pt;height:73pt;mso-width-percent:0;mso-height-percent:0;mso-width-percent:0;mso-height-percent:0" o:ole="">
            <v:imagedata r:id="rId140" o:title=""/>
          </v:shape>
          <o:OLEObject Type="Embed" ProgID="Equation.DSMT4" ShapeID="_x0000_i1072" DrawAspect="Content" ObjectID="_1840552876" r:id="rId14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7" w:name="ZEqnNum624305"/>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instrText>)</w:instrText>
      </w:r>
      <w:bookmarkEnd w:id="17"/>
      <w:r>
        <w:fldChar w:fldCharType="end"/>
      </w:r>
    </w:p>
    <w:p w:rsidR="0070103C" w:rsidRPr="005B509E" w:rsidRDefault="0070103C" w:rsidP="00886D14"/>
    <w:p w:rsidR="0070103C" w:rsidRDefault="0070103C" w:rsidP="00886D14">
      <w:r>
        <w:t xml:space="preserve">where </w:t>
      </w:r>
      <w:r w:rsidRPr="001868F9">
        <w:rPr>
          <w:noProof/>
          <w:position w:val="-14"/>
        </w:rPr>
      </w:r>
      <w:r w:rsidR="0070103C" w:rsidRPr="001868F9">
        <w:rPr>
          <w:noProof/>
          <w:position w:val="-14"/>
        </w:rPr>
        <w:object w:dxaOrig="3440" w:dyaOrig="480" w14:anchorId="14C8303E">
          <v:shape id="_x0000_i1073" type="#_x0000_t75" alt="" style="width:171pt;height:24pt;mso-width-percent:0;mso-height-percent:0;mso-width-percent:0;mso-height-percent:0" o:ole="">
            <v:imagedata r:id="rId142" o:title=""/>
          </v:shape>
          <o:OLEObject Type="Embed" ProgID="Equation.DSMT4" ShapeID="_x0000_i1073" DrawAspect="Content" ObjectID="_1840552877" r:id="rId143"/>
        </w:object>
      </w:r>
      <w:r>
        <w:t xml:space="preserve"> , </w:t>
      </w:r>
      <w:r w:rsidRPr="001868F9">
        <w:rPr>
          <w:noProof/>
          <w:position w:val="-14"/>
        </w:rPr>
      </w:r>
      <w:r w:rsidR="0070103C" w:rsidRPr="001868F9">
        <w:rPr>
          <w:noProof/>
          <w:position w:val="-14"/>
        </w:rPr>
        <w:object w:dxaOrig="3519" w:dyaOrig="480" w14:anchorId="24DCCAD6">
          <v:shape id="_x0000_i1074" type="#_x0000_t75" alt="" style="width:176pt;height:24pt;mso-width-percent:0;mso-height-percent:0;mso-width-percent:0;mso-height-percent:0" o:ole="">
            <v:imagedata r:id="rId144" o:title=""/>
          </v:shape>
          <o:OLEObject Type="Embed" ProgID="Equation.DSMT4" ShapeID="_x0000_i1074" DrawAspect="Content" ObjectID="_1840552878" r:id="rId145"/>
        </w:object>
      </w:r>
      <w:r>
        <w:t xml:space="preserve">, and </w:t>
      </w:r>
      <w:r w:rsidRPr="00A92424">
        <w:rPr>
          <w:noProof/>
          <w:position w:val="-14"/>
        </w:rPr>
      </w:r>
      <w:r w:rsidR="0070103C" w:rsidRPr="00A92424">
        <w:rPr>
          <w:noProof/>
          <w:position w:val="-14"/>
        </w:rPr>
        <w:object w:dxaOrig="3500" w:dyaOrig="480" w14:anchorId="48443ED1">
          <v:shape id="_x0000_i1075" type="#_x0000_t75" alt="" style="width:174pt;height:24pt;mso-width-percent:0;mso-height-percent:0;mso-width-percent:0;mso-height-percent:0" o:ole="">
            <v:imagedata r:id="rId146" o:title=""/>
          </v:shape>
          <o:OLEObject Type="Embed" ProgID="Equation.DSMT4" ShapeID="_x0000_i1075" DrawAspect="Content" ObjectID="_1840552879" r:id="rId147"/>
        </w:object>
      </w:r>
      <w:r>
        <w:t>are the concatenated signal, noise, and array outputs respectively.  Note that () is simply another linear transformation of the data.</w:t>
      </w:r>
    </w:p>
    <w:p w:rsidR="0070103C" w:rsidRDefault="0070103C" w:rsidP="00886D14"/>
    <w:p w:rsidR="0070103C" w:rsidRDefault="0070103C" w:rsidP="00886D14">
      <w:pPr>
        <w:pStyle w:val="Heading2"/>
      </w:pPr>
      <w:bookmarkStart w:id="18" w:name="_Toc280363883"/>
      <w:bookmarkStart w:id="19" w:name="_Toc209787718"/>
      <w:bookmarkStart w:id="20" w:name="_Toc229857376"/>
      <w:bookmarkStart w:id="21" w:name="_Toc229926429"/>
      <w:r>
        <w:t>Delay and Sum Beamformer</w:t>
      </w:r>
      <w:bookmarkEnd w:id="18"/>
      <w:bookmarkEnd w:id="19"/>
      <w:bookmarkEnd w:id="20"/>
      <w:bookmarkEnd w:id="21"/>
    </w:p>
    <w:p w:rsidR="0070103C" w:rsidRDefault="0070103C" w:rsidP="00886D14"/>
    <w:p w:rsidR="0070103C" w:rsidRPr="00CD7FF7" w:rsidRDefault="0070103C" w:rsidP="00886D14">
      <w:r>
        <w:t xml:space="preserve">The delay and sum (DS) beamformer inserts delays </w:t>
      </w:r>
      <w:r w:rsidRPr="005B1CA6">
        <w:rPr>
          <w:noProof/>
          <w:position w:val="-12"/>
        </w:rPr>
      </w:r>
      <w:r w:rsidR="0070103C" w:rsidRPr="005B1CA6">
        <w:rPr>
          <w:noProof/>
          <w:position w:val="-12"/>
        </w:rPr>
        <w:object w:dxaOrig="560" w:dyaOrig="360" w14:anchorId="6AE11323">
          <v:shape id="_x0000_i1076" type="#_x0000_t75" alt="" style="width:28pt;height:18pt;mso-width-percent:0;mso-height-percent:0;mso-width-percent:0;mso-height-percent:0" o:ole="">
            <v:imagedata r:id="rId148" o:title=""/>
          </v:shape>
          <o:OLEObject Type="Embed" ProgID="Equation.DSMT4" ShapeID="_x0000_i1076" DrawAspect="Content" ObjectID="_1840552880" r:id="rId149"/>
        </w:object>
      </w:r>
      <w:r>
        <w:t xml:space="preserve"> at each sensor ouput and then sums the result, </w:t>
      </w:r>
    </w:p>
    <w:p w:rsidR="0070103C" w:rsidRDefault="0070103C" w:rsidP="00886D14"/>
    <w:p w:rsidR="0070103C" w:rsidRDefault="0070103C" w:rsidP="00886D14">
      <w:r>
        <w:tab/>
      </w:r>
      <w:r w:rsidRPr="00B52161">
        <w:rPr>
          <w:noProof/>
          <w:position w:val="-28"/>
        </w:rPr>
      </w:r>
      <w:r w:rsidR="0070103C" w:rsidRPr="00B52161">
        <w:rPr>
          <w:noProof/>
          <w:position w:val="-28"/>
        </w:rPr>
        <w:object w:dxaOrig="5100" w:dyaOrig="680" w14:anchorId="6930B534">
          <v:shape id="_x0000_i1077" type="#_x0000_t75" alt="" style="width:256pt;height:34pt;mso-width-percent:0;mso-height-percent:0;mso-width-percent:0;mso-height-percent:0" o:ole="">
            <v:imagedata r:id="rId150" o:title=""/>
          </v:shape>
          <o:OLEObject Type="Embed" ProgID="Equation.DSMT4" ShapeID="_x0000_i1077" DrawAspect="Content" ObjectID="_1840552881" r:id="rId151"/>
        </w:object>
      </w:r>
      <w:r>
        <w:tab/>
      </w:r>
    </w:p>
    <w:p w:rsidR="0070103C" w:rsidRPr="00121ED7" w:rsidRDefault="0070103C" w:rsidP="00886D14"/>
    <w:p w:rsidR="0070103C" w:rsidRDefault="0070103C" w:rsidP="00886D14">
      <w:r>
        <w:t xml:space="preserve">Note that the time quantity deltam is the propagation delay of the wave at the mth sensor relative to the origin and therefore has units of seconds.  This operation has the effect of amplifying selected regions of space and suppressing all others; in effect electronically </w:t>
      </w:r>
      <w:r w:rsidRPr="008C6D3C">
        <w:rPr>
          <w:i/>
        </w:rPr>
        <w:t>steering</w:t>
      </w:r>
      <w:r>
        <w:t xml:space="preserve"> the array in the particular direction.  If the delays are chosen to coincide with a particular direction </w:t>
      </w:r>
      <w:r w:rsidRPr="00BF11C9">
        <w:rPr>
          <w:noProof/>
          <w:position w:val="-12"/>
        </w:rPr>
      </w:r>
      <w:r w:rsidR="0070103C" w:rsidRPr="00BF11C9">
        <w:rPr>
          <w:noProof/>
          <w:position w:val="-12"/>
        </w:rPr>
        <w:object w:dxaOrig="279" w:dyaOrig="360" w14:anchorId="1A60E2CA">
          <v:shape id="_x0000_i1078" type="#_x0000_t75" alt="" style="width:14pt;height:18pt;mso-width-percent:0;mso-height-percent:0;mso-width-percent:0;mso-height-percent:0" o:ole="">
            <v:imagedata r:id="rId152" o:title=""/>
          </v:shape>
          <o:OLEObject Type="Embed" ProgID="Equation.DSMT4" ShapeID="_x0000_i1078" DrawAspect="Content" ObjectID="_1840552882" r:id="rId153"/>
        </w:object>
      </w:r>
      <w:r>
        <w:t xml:space="preserve"> such that </w:t>
      </w:r>
    </w:p>
    <w:p w:rsidR="0070103C" w:rsidRDefault="0070103C" w:rsidP="00886D14"/>
    <w:p w:rsidR="0070103C" w:rsidRDefault="0070103C" w:rsidP="00886D14">
      <w:r>
        <w:tab/>
      </w:r>
      <w:r w:rsidRPr="00530F08">
        <w:rPr>
          <w:noProof/>
          <w:position w:val="-14"/>
        </w:rPr>
      </w:r>
      <w:r w:rsidR="0070103C" w:rsidRPr="00530F08">
        <w:rPr>
          <w:noProof/>
          <w:position w:val="-14"/>
        </w:rPr>
        <w:object w:dxaOrig="2740" w:dyaOrig="380" w14:anchorId="36686961">
          <v:shape id="_x0000_i1079" type="#_x0000_t75" alt="" style="width:137pt;height:19pt;mso-width-percent:0;mso-height-percent:0;mso-width-percent:0;mso-height-percent:0" o:ole="">
            <v:imagedata r:id="rId154" o:title=""/>
          </v:shape>
          <o:OLEObject Type="Embed" ProgID="Equation.DSMT4" ShapeID="_x0000_i1079" DrawAspect="Content" ObjectID="_1840552883" r:id="rId1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instrText>)</w:instrText>
      </w:r>
      <w:r>
        <w:fldChar w:fldCharType="end"/>
      </w:r>
    </w:p>
    <w:p w:rsidR="0070103C" w:rsidRPr="0022443B" w:rsidRDefault="0070103C" w:rsidP="00886D14"/>
    <w:p w:rsidR="0070103C" w:rsidRDefault="0070103C" w:rsidP="00886D14">
      <w:r>
        <w:t xml:space="preserve">the beamformer is matched to the direction of the wave and the elemental responses will sum constructively to yield a large output.  The signal processing delays compensate for the propagation delays of the wave to each sensor so that the individual sensor outputs add coherently to yield the output </w:t>
      </w:r>
      <w:r w:rsidRPr="008C258C">
        <w:rPr>
          <w:noProof/>
          <w:position w:val="-10"/>
        </w:rPr>
      </w:r>
      <w:r w:rsidR="0070103C" w:rsidRPr="008C258C">
        <w:rPr>
          <w:noProof/>
          <w:position w:val="-10"/>
        </w:rPr>
        <w:object w:dxaOrig="639" w:dyaOrig="320" w14:anchorId="265739EB">
          <v:shape id="_x0000_i1080" type="#_x0000_t75" alt="" style="width:32pt;height:16pt;mso-width-percent:0;mso-height-percent:0;mso-width-percent:0;mso-height-percent:0" o:ole="">
            <v:imagedata r:id="rId156" o:title=""/>
          </v:shape>
          <o:OLEObject Type="Embed" ProgID="Equation.DSMT4" ShapeID="_x0000_i1080" DrawAspect="Content" ObjectID="_1840552884" r:id="rId157"/>
        </w:object>
      </w:r>
      <w:r>
        <w:t>, i.e. a gain factor equal to the number of sensors.  Note that in order to find the correct delay the speed of the wave must be known. Not only that but because</w:t>
      </w:r>
    </w:p>
    <w:p w:rsidR="0070103C" w:rsidRDefault="0070103C" w:rsidP="00886D14"/>
    <w:p w:rsidR="0070103C" w:rsidRDefault="0070103C" w:rsidP="00886D14">
      <w:r>
        <w:tab/>
      </w:r>
      <w:r w:rsidRPr="00137AFB">
        <w:rPr>
          <w:noProof/>
          <w:position w:val="-14"/>
        </w:rPr>
      </w:r>
      <w:r w:rsidR="0070103C" w:rsidRPr="00137AFB">
        <w:rPr>
          <w:noProof/>
          <w:position w:val="-14"/>
        </w:rPr>
        <w:object w:dxaOrig="2140" w:dyaOrig="400" w14:anchorId="2112A04A">
          <v:shape id="_x0000_i1081" type="#_x0000_t75" alt="" style="width:107pt;height:20pt;mso-width-percent:0;mso-height-percent:0;mso-width-percent:0;mso-height-percent:0" o:ole="">
            <v:imagedata r:id="rId158" o:title=""/>
          </v:shape>
          <o:OLEObject Type="Embed" ProgID="Equation.DSMT4" ShapeID="_x0000_i1081" DrawAspect="Content" ObjectID="_1840552885" r:id="rId1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instrText>)</w:instrText>
      </w:r>
      <w:r>
        <w:fldChar w:fldCharType="end"/>
      </w:r>
    </w:p>
    <w:p w:rsidR="0070103C" w:rsidRPr="007322D3" w:rsidRDefault="0070103C" w:rsidP="00886D14"/>
    <w:p w:rsidR="0070103C" w:rsidRPr="007322D3" w:rsidRDefault="0070103C" w:rsidP="00886D14">
      <w:r>
        <w:t>is not guaranteed to be an integer we cannot form beams steered in arbitrary directions.</w:t>
      </w:r>
    </w:p>
    <w:p w:rsidR="0070103C" w:rsidRDefault="0070103C" w:rsidP="00886D14">
      <w:r>
        <w:t>However if we consider a complex signal with phase or amplitude modulation, the situationis much more complicated.  More will be said about this case…</w:t>
      </w:r>
    </w:p>
    <w:p w:rsidR="0070103C" w:rsidRDefault="0070103C" w:rsidP="00886D14"/>
    <w:p w:rsidR="0070103C" w:rsidRDefault="0070103C" w:rsidP="00886D14">
      <w:r>
        <w:tab/>
      </w:r>
      <w:r w:rsidRPr="004A4BEC">
        <w:rPr>
          <w:noProof/>
          <w:position w:val="-10"/>
        </w:rPr>
      </w:r>
      <w:r w:rsidR="0070103C" w:rsidRPr="004A4BEC">
        <w:rPr>
          <w:noProof/>
          <w:position w:val="-10"/>
        </w:rPr>
        <w:object w:dxaOrig="2360" w:dyaOrig="360" w14:anchorId="12B9DA40">
          <v:shape id="_x0000_i1082" type="#_x0000_t75" alt="" style="width:118pt;height:18pt;mso-width-percent:0;mso-height-percent:0;mso-width-percent:0;mso-height-percent:0" o:ole="">
            <v:imagedata r:id="rId160" o:title=""/>
          </v:shape>
          <o:OLEObject Type="Embed" ProgID="Equation.DSMT4" ShapeID="_x0000_i1082" DrawAspect="Content" ObjectID="_1840552886" r:id="rId1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17</w:instrText>
      </w:r>
      <w:r>
        <w:rPr>
          <w:noProof/>
        </w:rPr>
        <w:fldChar w:fldCharType="end"/>
      </w:r>
      <w:r>
        <w:instrText>)</w:instrText>
      </w:r>
      <w:r>
        <w:fldChar w:fldCharType="end"/>
      </w:r>
    </w:p>
    <w:p w:rsidR="0070103C" w:rsidRPr="004A4BEC" w:rsidRDefault="0070103C" w:rsidP="00886D14"/>
    <w:p w:rsidR="0070103C" w:rsidRDefault="0070103C" w:rsidP="00886D14">
      <w:r>
        <w:t xml:space="preserve">If we choose the delays to correspond to another direction, say </w:t>
      </w:r>
      <w:r w:rsidRPr="002D25CC">
        <w:rPr>
          <w:noProof/>
          <w:position w:val="-6"/>
        </w:rPr>
      </w:r>
      <w:r w:rsidR="0070103C" w:rsidRPr="002D25CC">
        <w:rPr>
          <w:noProof/>
          <w:position w:val="-6"/>
        </w:rPr>
        <w:object w:dxaOrig="200" w:dyaOrig="220" w14:anchorId="54B393DB">
          <v:shape id="_x0000_i1083" type="#_x0000_t75" alt="" style="width:10pt;height:12pt;mso-width-percent:0;mso-height-percent:0;mso-width-percent:0;mso-height-percent:0" o:ole="">
            <v:imagedata r:id="rId162" o:title=""/>
          </v:shape>
          <o:OLEObject Type="Embed" ProgID="Equation.DSMT4" ShapeID="_x0000_i1083" DrawAspect="Content" ObjectID="_1840552887" r:id="rId163"/>
        </w:object>
      </w:r>
      <w:r>
        <w:t>, then the output is</w:t>
      </w:r>
    </w:p>
    <w:p w:rsidR="0070103C" w:rsidRDefault="0070103C" w:rsidP="00886D14"/>
    <w:p w:rsidR="0070103C" w:rsidRDefault="0070103C" w:rsidP="00886D14">
      <w:r>
        <w:tab/>
      </w:r>
      <w:r w:rsidRPr="00AC50F5">
        <w:rPr>
          <w:noProof/>
          <w:position w:val="-28"/>
        </w:rPr>
      </w:r>
      <w:r w:rsidR="0070103C" w:rsidRPr="00AC50F5">
        <w:rPr>
          <w:noProof/>
          <w:position w:val="-28"/>
        </w:rPr>
        <w:object w:dxaOrig="2460" w:dyaOrig="680" w14:anchorId="07213C1F">
          <v:shape id="_x0000_i1084" type="#_x0000_t75" alt="" style="width:123pt;height:34pt;mso-width-percent:0;mso-height-percent:0;mso-width-percent:0;mso-height-percent:0" o:ole="">
            <v:imagedata r:id="rId164" o:title=""/>
          </v:shape>
          <o:OLEObject Type="Embed" ProgID="Equation.DSMT4" ShapeID="_x0000_i1084" DrawAspect="Content" ObjectID="_1840552888"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18</w:instrText>
      </w:r>
      <w:r>
        <w:rPr>
          <w:noProof/>
        </w:rPr>
        <w:fldChar w:fldCharType="end"/>
      </w:r>
      <w:r>
        <w:instrText>)</w:instrText>
      </w:r>
      <w:r>
        <w:fldChar w:fldCharType="end"/>
      </w:r>
    </w:p>
    <w:p w:rsidR="0070103C" w:rsidRPr="00AC50F5" w:rsidRDefault="0070103C" w:rsidP="00886D14"/>
    <w:p w:rsidR="0070103C" w:rsidRDefault="0070103C" w:rsidP="00886D14">
      <w:r>
        <w:t xml:space="preserve">in which the calculate the projection of the difference between the actual direction and the look direction </w:t>
      </w:r>
      <w:r w:rsidRPr="00AC50F5">
        <w:rPr>
          <w:noProof/>
          <w:position w:val="-12"/>
        </w:rPr>
      </w:r>
      <w:r w:rsidR="0070103C" w:rsidRPr="00AC50F5">
        <w:rPr>
          <w:noProof/>
          <w:position w:val="-12"/>
        </w:rPr>
        <w:object w:dxaOrig="620" w:dyaOrig="360" w14:anchorId="6B65A742">
          <v:shape id="_x0000_i1085" type="#_x0000_t75" alt="" style="width:31pt;height:18pt;mso-width-percent:0;mso-height-percent:0;mso-width-percent:0;mso-height-percent:0" o:ole="">
            <v:imagedata r:id="rId166" o:title=""/>
          </v:shape>
          <o:OLEObject Type="Embed" ProgID="Equation.DSMT4" ShapeID="_x0000_i1085" DrawAspect="Content" ObjectID="_1840552889" r:id="rId167"/>
        </w:object>
      </w:r>
      <w:r>
        <w:t xml:space="preserve">onto the sensor positions, and where we have explicitly acknowledged the space-time nature of the BF by spatially dependent subscript.  The look direction is the particular direction of interest specified by </w:t>
      </w:r>
      <w:r w:rsidRPr="00BF11C9">
        <w:rPr>
          <w:noProof/>
          <w:position w:val="-6"/>
        </w:rPr>
      </w:r>
      <w:r w:rsidR="0070103C" w:rsidRPr="00BF11C9">
        <w:rPr>
          <w:noProof/>
          <w:position w:val="-6"/>
        </w:rPr>
        <w:object w:dxaOrig="200" w:dyaOrig="220" w14:anchorId="4F3DF622">
          <v:shape id="_x0000_i1086" type="#_x0000_t75" alt="" style="width:10pt;height:12pt;mso-width-percent:0;mso-height-percent:0;mso-width-percent:0;mso-height-percent:0" o:ole="">
            <v:imagedata r:id="rId168" o:title=""/>
          </v:shape>
          <o:OLEObject Type="Embed" ProgID="Equation.DSMT4" ShapeID="_x0000_i1086" DrawAspect="Content" ObjectID="_1840552890" r:id="rId169"/>
        </w:object>
      </w:r>
      <w:r>
        <w:t xml:space="preserve">which when it is allowed to trace out all directions in space gives the spatial response of the beamformer known as the beam pattern.  The output power of the array at a particular direction is given by </w:t>
      </w:r>
      <w:r w:rsidRPr="00BF11C9">
        <w:rPr>
          <w:noProof/>
          <w:position w:val="-16"/>
        </w:rPr>
      </w:r>
      <w:r w:rsidR="0070103C" w:rsidRPr="00BF11C9">
        <w:rPr>
          <w:noProof/>
          <w:position w:val="-16"/>
        </w:rPr>
        <w:object w:dxaOrig="1120" w:dyaOrig="440" w14:anchorId="190BAD85">
          <v:shape id="_x0000_i1087" type="#_x0000_t75" alt="" style="width:56pt;height:22pt;mso-width-percent:0;mso-height-percent:0;mso-width-percent:0;mso-height-percent:0" o:ole="">
            <v:imagedata r:id="rId170" o:title=""/>
          </v:shape>
          <o:OLEObject Type="Embed" ProgID="Equation.DSMT4" ShapeID="_x0000_i1087" DrawAspect="Content" ObjectID="_1840552891" r:id="rId171"/>
        </w:object>
      </w:r>
      <w:r>
        <w:t xml:space="preserve">  If the look direction is equal to the signal direction then the delays will cause the sensor outputs to add coherently, and the beamformer response will again achieve its maximum response.  Using the steering vector notation we may write () as</w:t>
      </w:r>
    </w:p>
    <w:p w:rsidR="0070103C" w:rsidRDefault="0070103C" w:rsidP="00886D14"/>
    <w:p w:rsidR="0070103C" w:rsidRDefault="0070103C" w:rsidP="00886D14">
      <w:r>
        <w:tab/>
      </w:r>
      <w:r w:rsidRPr="00E65EF7">
        <w:rPr>
          <w:noProof/>
          <w:position w:val="-12"/>
        </w:rPr>
      </w:r>
      <w:r w:rsidR="0070103C" w:rsidRPr="00E65EF7">
        <w:rPr>
          <w:noProof/>
          <w:position w:val="-12"/>
        </w:rPr>
        <w:object w:dxaOrig="1680" w:dyaOrig="380" w14:anchorId="2D7B8521">
          <v:shape id="_x0000_i1088" type="#_x0000_t75" alt="" style="width:84pt;height:19pt;mso-width-percent:0;mso-height-percent:0;mso-width-percent:0;mso-height-percent:0" o:ole="">
            <v:imagedata r:id="rId172" o:title=""/>
          </v:shape>
          <o:OLEObject Type="Embed" ProgID="Equation.DSMT4" ShapeID="_x0000_i1088" DrawAspect="Content" ObjectID="_1840552892"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19</w:instrText>
      </w:r>
      <w:r>
        <w:rPr>
          <w:noProof/>
        </w:rPr>
        <w:fldChar w:fldCharType="end"/>
      </w:r>
      <w:r>
        <w:instrText>)</w:instrText>
      </w:r>
      <w:r>
        <w:fldChar w:fldCharType="end"/>
      </w:r>
    </w:p>
    <w:p w:rsidR="0070103C" w:rsidRDefault="0070103C" w:rsidP="00886D14"/>
    <w:p w:rsidR="0070103C" w:rsidRDefault="0070103C" w:rsidP="00886D14">
      <w:r>
        <w:t xml:space="preserve">which we see from </w:t>
      </w:r>
      <w:r>
        <w:fldChar w:fldCharType="begin"/>
      </w:r>
      <w:r>
        <w:instrText xml:space="preserve"> GOTOBUTTON ZEqnNum288339  \* MERGEFORMAT </w:instrText>
      </w:r>
      <w:fldSimple w:instr=" REF ZEqnNum288339 \! \* MERGEFORMAT ">
        <w:r>
          <w:instrText>(2.12)</w:instrText>
        </w:r>
      </w:fldSimple>
      <w:r>
        <w:fldChar w:fldCharType="end"/>
      </w:r>
      <w:r>
        <w:t xml:space="preserve"> that the weights are given by </w:t>
      </w:r>
      <w:r w:rsidRPr="00280DB0">
        <w:rPr>
          <w:noProof/>
          <w:position w:val="-12"/>
        </w:rPr>
      </w:r>
      <w:r w:rsidR="0070103C" w:rsidRPr="00280DB0">
        <w:rPr>
          <w:noProof/>
          <w:position w:val="-12"/>
        </w:rPr>
        <w:object w:dxaOrig="720" w:dyaOrig="360" w14:anchorId="36288BBE">
          <v:shape id="_x0000_i1089" type="#_x0000_t75" alt="" style="width:36pt;height:18pt;mso-width-percent:0;mso-height-percent:0;mso-width-percent:0;mso-height-percent:0" o:ole="">
            <v:imagedata r:id="rId174" o:title=""/>
          </v:shape>
          <o:OLEObject Type="Embed" ProgID="Equation.DSMT4" ShapeID="_x0000_i1089" DrawAspect="Content" ObjectID="_1840552893" r:id="rId175"/>
        </w:object>
      </w:r>
      <w:r>
        <w:t>.</w:t>
      </w:r>
    </w:p>
    <w:p w:rsidR="0070103C" w:rsidRDefault="0070103C" w:rsidP="00886D14">
      <w:r>
        <w:t xml:space="preserve">More will be said later about the spatial power output </w:t>
      </w:r>
      <w:r w:rsidRPr="00E65EF7">
        <w:rPr>
          <w:noProof/>
          <w:position w:val="-16"/>
        </w:rPr>
      </w:r>
      <w:r w:rsidR="0070103C" w:rsidRPr="00E65EF7">
        <w:rPr>
          <w:noProof/>
          <w:position w:val="-16"/>
        </w:rPr>
        <w:object w:dxaOrig="2380" w:dyaOrig="480" w14:anchorId="41FC7D8C">
          <v:shape id="_x0000_i1090" type="#_x0000_t75" alt="" style="width:120pt;height:24pt;mso-width-percent:0;mso-height-percent:0;mso-width-percent:0;mso-height-percent:0" o:ole="">
            <v:imagedata r:id="rId176" o:title=""/>
          </v:shape>
          <o:OLEObject Type="Embed" ProgID="Equation.DSMT4" ShapeID="_x0000_i1090" DrawAspect="Content" ObjectID="_1840552894" r:id="rId177"/>
        </w:object>
      </w:r>
      <w:r>
        <w:t>.  Also, in what follows the notation will always be a spatial subscript and a time (frequency) argument in order to make clear which direction and which time (frequency) is being processed.</w:t>
      </w:r>
    </w:p>
    <w:p w:rsidR="0070103C" w:rsidRDefault="0070103C" w:rsidP="00886D14"/>
    <w:p w:rsidR="0070103C" w:rsidRDefault="0070103C" w:rsidP="00886D14">
      <w:pPr>
        <w:pStyle w:val="Heading3"/>
      </w:pPr>
      <w:bookmarkStart w:id="22" w:name="_Toc280363884"/>
      <w:bookmarkStart w:id="23" w:name="_Toc209787719"/>
      <w:bookmarkStart w:id="24" w:name="_Toc229857377"/>
      <w:bookmarkStart w:id="25" w:name="_Toc229926430"/>
      <w:r>
        <w:t>Discrete Line Array</w:t>
      </w:r>
      <w:bookmarkEnd w:id="22"/>
      <w:bookmarkEnd w:id="23"/>
      <w:bookmarkEnd w:id="24"/>
      <w:bookmarkEnd w:id="25"/>
    </w:p>
    <w:p w:rsidR="0070103C" w:rsidRDefault="0070103C" w:rsidP="00886D14"/>
    <w:p w:rsidR="0070103C" w:rsidRDefault="0070103C" w:rsidP="00886D14">
      <w:r>
        <w:t>A simple array that enjoys widespread use is the one dimensional line array which consists of M sensors located on the x-axis at positions</w:t>
      </w:r>
    </w:p>
    <w:p w:rsidR="0070103C" w:rsidRDefault="0070103C" w:rsidP="00886D14"/>
    <w:p w:rsidR="0070103C" w:rsidRDefault="0070103C" w:rsidP="00886D14">
      <w:r>
        <w:tab/>
      </w:r>
      <w:r w:rsidRPr="005B1CA6">
        <w:rPr>
          <w:noProof/>
          <w:position w:val="-12"/>
        </w:rPr>
      </w:r>
      <w:r w:rsidR="0070103C" w:rsidRPr="005B1CA6">
        <w:rPr>
          <w:noProof/>
          <w:position w:val="-12"/>
        </w:rPr>
        <w:object w:dxaOrig="3140" w:dyaOrig="360" w14:anchorId="76C709D1">
          <v:shape id="_x0000_i1091" type="#_x0000_t75" alt="" style="width:157pt;height:18pt;mso-width-percent:0;mso-height-percent:0;mso-width-percent:0;mso-height-percent:0" o:ole="">
            <v:imagedata r:id="rId178" o:title=""/>
          </v:shape>
          <o:OLEObject Type="Embed" ProgID="Equation.DSMT4" ShapeID="_x0000_i1091" DrawAspect="Content" ObjectID="_1840552895" r:id="rId1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20</w:instrText>
      </w:r>
      <w:r>
        <w:rPr>
          <w:noProof/>
        </w:rPr>
        <w:fldChar w:fldCharType="end"/>
      </w:r>
      <w:r>
        <w:instrText>)</w:instrText>
      </w:r>
      <w:r>
        <w:fldChar w:fldCharType="end"/>
      </w:r>
    </w:p>
    <w:p w:rsidR="0070103C" w:rsidRPr="005B1CA6" w:rsidRDefault="0070103C" w:rsidP="00886D14"/>
    <w:p w:rsidR="0070103C" w:rsidRDefault="0070103C" w:rsidP="00886D14">
      <w:r>
        <w:t xml:space="preserve">where </w:t>
      </w:r>
      <w:r w:rsidRPr="005B1CA6">
        <w:rPr>
          <w:noProof/>
          <w:position w:val="-6"/>
        </w:rPr>
      </w:r>
      <w:r w:rsidR="0070103C" w:rsidRPr="005B1CA6">
        <w:rPr>
          <w:noProof/>
          <w:position w:val="-6"/>
        </w:rPr>
        <w:object w:dxaOrig="220" w:dyaOrig="279" w14:anchorId="77E9AE40">
          <v:shape id="_x0000_i1092" type="#_x0000_t75" alt="" style="width:12pt;height:14pt;mso-width-percent:0;mso-height-percent:0;mso-width-percent:0;mso-height-percent:0" o:ole="">
            <v:imagedata r:id="rId180" o:title=""/>
          </v:shape>
          <o:OLEObject Type="Embed" ProgID="Equation.DSMT4" ShapeID="_x0000_i1092" DrawAspect="Content" ObjectID="_1840552896" r:id="rId181"/>
        </w:object>
      </w:r>
      <w:r>
        <w:t xml:space="preserve">is the element spacing.  If we chose the weights to be unity, i.e. no weighting, then the beamformer output is maximum at zero degrees, or broadside (parallel to the array or direction vector perpendicular), because the wave reaches all sensors at the same delay (the projection of u onto rm is zero for all m), zero delay, the wave at each sensor has the same phase, and the output sums coherently.  For all other directions there is a loss in the maximum response. </w:t>
      </w:r>
    </w:p>
    <w:p w:rsidR="0070103C" w:rsidRDefault="0070103C" w:rsidP="00886D14"/>
    <w:p w:rsidR="0070103C" w:rsidRDefault="0070103C" w:rsidP="00886D14">
      <w:r>
        <w:t xml:space="preserve">Consider a single wave propagating in the far field at angle </w:t>
      </w:r>
      <w:r w:rsidRPr="00A80382">
        <w:rPr>
          <w:noProof/>
          <w:position w:val="-12"/>
        </w:rPr>
      </w:r>
      <w:r w:rsidR="0070103C" w:rsidRPr="00A80382">
        <w:rPr>
          <w:noProof/>
          <w:position w:val="-12"/>
        </w:rPr>
        <w:object w:dxaOrig="300" w:dyaOrig="360" w14:anchorId="4B05C8CE">
          <v:shape id="_x0000_i1093" type="#_x0000_t75" alt="" style="width:15pt;height:18pt;mso-width-percent:0;mso-height-percent:0;mso-width-percent:0;mso-height-percent:0" o:ole="">
            <v:imagedata r:id="rId182" o:title=""/>
          </v:shape>
          <o:OLEObject Type="Embed" ProgID="Equation.DSMT4" ShapeID="_x0000_i1093" DrawAspect="Content" ObjectID="_1840552897" r:id="rId183"/>
        </w:object>
      </w:r>
      <w:r>
        <w:t xml:space="preserve">with respect to the normal. Evaluating () the dot product gives </w:t>
      </w:r>
      <w:r w:rsidRPr="007322D3">
        <w:rPr>
          <w:noProof/>
          <w:position w:val="-12"/>
        </w:rPr>
      </w:r>
      <w:r w:rsidR="0070103C" w:rsidRPr="007322D3">
        <w:rPr>
          <w:noProof/>
          <w:position w:val="-12"/>
        </w:rPr>
        <w:object w:dxaOrig="2120" w:dyaOrig="360" w14:anchorId="59939526">
          <v:shape id="_x0000_i1094" type="#_x0000_t75" alt="" style="width:106pt;height:18pt;mso-width-percent:0;mso-height-percent:0;mso-width-percent:0;mso-height-percent:0" o:ole="">
            <v:imagedata r:id="rId184" o:title=""/>
          </v:shape>
          <o:OLEObject Type="Embed" ProgID="Equation.DSMT4" ShapeID="_x0000_i1094" DrawAspect="Content" ObjectID="_1840552898" r:id="rId185"/>
        </w:object>
      </w:r>
      <w:r>
        <w:t>which is the projection of the wave vector on the array axis, the X-axis.  We can write the projection onto the x-axis in terms of a single conic angle</w:t>
      </w:r>
      <w:r w:rsidRPr="00E3218C">
        <w:rPr>
          <w:noProof/>
          <w:position w:val="-10"/>
        </w:rPr>
      </w:r>
      <w:r w:rsidR="0070103C" w:rsidRPr="00E3218C">
        <w:rPr>
          <w:noProof/>
          <w:position w:val="-10"/>
        </w:rPr>
        <w:object w:dxaOrig="240" w:dyaOrig="260" w14:anchorId="2AEB737F">
          <v:shape id="_x0000_i1095" type="#_x0000_t75" alt="" style="width:12pt;height:13pt;mso-width-percent:0;mso-height-percent:0;mso-width-percent:0;mso-height-percent:0" o:ole="">
            <v:imagedata r:id="rId186" o:title=""/>
          </v:shape>
          <o:OLEObject Type="Embed" ProgID="Equation.DSMT4" ShapeID="_x0000_i1095" DrawAspect="Content" ObjectID="_1840552899" r:id="rId187"/>
        </w:object>
      </w:r>
      <w:r>
        <w:t xml:space="preserve"> contained in any plane containing the X-axis and measured wrt a perpendicular line to the array containing the origon, i.e. </w:t>
      </w:r>
      <w:r w:rsidRPr="00BF21C3">
        <w:rPr>
          <w:noProof/>
          <w:position w:val="-10"/>
        </w:rPr>
      </w:r>
      <w:r w:rsidR="0070103C" w:rsidRPr="00BF21C3">
        <w:rPr>
          <w:noProof/>
          <w:position w:val="-10"/>
        </w:rPr>
        <w:object w:dxaOrig="1800" w:dyaOrig="320" w14:anchorId="0333C48B">
          <v:shape id="_x0000_i1096" type="#_x0000_t75" alt="" style="width:90pt;height:16pt;mso-width-percent:0;mso-height-percent:0;mso-width-percent:0;mso-height-percent:0" o:ole="">
            <v:imagedata r:id="rId188" o:title=""/>
          </v:shape>
          <o:OLEObject Type="Embed" ProgID="Equation.DSMT4" ShapeID="_x0000_i1096" DrawAspect="Content" ObjectID="_1840552900" r:id="rId189"/>
        </w:object>
      </w:r>
      <w:r>
        <w:t xml:space="preserve">.  Often we because we are concerned with far away objects in the horizontal plane as opposed to objects with any depth we choose this reference to the XY plane where </w:t>
      </w:r>
      <w:r w:rsidRPr="00A57262">
        <w:rPr>
          <w:noProof/>
          <w:position w:val="-6"/>
        </w:rPr>
      </w:r>
      <w:r w:rsidR="0070103C" w:rsidRPr="00A57262">
        <w:rPr>
          <w:noProof/>
          <w:position w:val="-6"/>
        </w:rPr>
        <w:object w:dxaOrig="560" w:dyaOrig="279" w14:anchorId="65AF490E">
          <v:shape id="_x0000_i1097" type="#_x0000_t75" alt="" style="width:28pt;height:14pt;mso-width-percent:0;mso-height-percent:0;mso-width-percent:0;mso-height-percent:0" o:ole="">
            <v:imagedata r:id="rId190" o:title=""/>
          </v:shape>
          <o:OLEObject Type="Embed" ProgID="Equation.DSMT4" ShapeID="_x0000_i1097" DrawAspect="Content" ObjectID="_1840552901" r:id="rId191"/>
        </w:object>
      </w:r>
      <w:r>
        <w:t xml:space="preserve"> hence </w:t>
      </w:r>
      <w:r w:rsidRPr="00A57262">
        <w:rPr>
          <w:noProof/>
          <w:position w:val="-10"/>
        </w:rPr>
      </w:r>
      <w:r w:rsidR="0070103C" w:rsidRPr="00A57262">
        <w:rPr>
          <w:noProof/>
          <w:position w:val="-10"/>
        </w:rPr>
        <w:object w:dxaOrig="1060" w:dyaOrig="320" w14:anchorId="60B5F23F">
          <v:shape id="_x0000_i1098" type="#_x0000_t75" alt="" style="width:53pt;height:16pt;mso-width-percent:0;mso-height-percent:0;mso-width-percent:0;mso-height-percent:0" o:ole="">
            <v:imagedata r:id="rId192" o:title=""/>
          </v:shape>
          <o:OLEObject Type="Embed" ProgID="Equation.DSMT4" ShapeID="_x0000_i1098" DrawAspect="Content" ObjectID="_1840552902" r:id="rId193"/>
        </w:object>
      </w:r>
      <w:r>
        <w:t xml:space="preserve">, though setting theta = 0 is arbitrary.  From Figure () the projection onto the x-axis will be </w:t>
      </w:r>
    </w:p>
    <w:p w:rsidR="0070103C" w:rsidRPr="005B1CA6" w:rsidRDefault="0070103C" w:rsidP="00886D14">
      <w:r>
        <w:rPr>
          <w:noProof/>
        </w:rPr>
        <mc:AlternateContent>
          <mc:Choice Requires="wpc">
            <w:drawing>
              <wp:anchor distT="0" distB="0" distL="114300" distR="114300" simplePos="0" relativeHeight="251687936" behindDoc="0" locked="0" layoutInCell="1" allowOverlap="1" wp14:anchorId="156BAB16" wp14:editId="5E8F1D44">
                <wp:simplePos x="0" y="0"/>
                <wp:positionH relativeFrom="column">
                  <wp:align>center</wp:align>
                </wp:positionH>
                <wp:positionV relativeFrom="paragraph">
                  <wp:posOffset>262890</wp:posOffset>
                </wp:positionV>
                <wp:extent cx="4768850" cy="3355340"/>
                <wp:effectExtent l="0" t="0" r="0" b="0"/>
                <wp:wrapTopAndBottom/>
                <wp:docPr id="1648024083" name="Canvas 7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84354740" name="Line 77"/>
                        <wps:cNvCnPr>
                          <a:cxnSpLocks/>
                        </wps:cNvCnPr>
                        <wps:spPr bwMode="auto">
                          <a:xfrm flipV="1">
                            <a:off x="1457022" y="198135"/>
                            <a:ext cx="762" cy="1815983"/>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82950634" name="Line 78"/>
                        <wps:cNvCnPr>
                          <a:cxnSpLocks/>
                        </wps:cNvCnPr>
                        <wps:spPr bwMode="auto">
                          <a:xfrm>
                            <a:off x="790236" y="2014118"/>
                            <a:ext cx="2743346" cy="60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604508" name="Line 79"/>
                        <wps:cNvCnPr>
                          <a:cxnSpLocks/>
                        </wps:cNvCnPr>
                        <wps:spPr bwMode="auto">
                          <a:xfrm flipV="1">
                            <a:off x="1457022" y="1158328"/>
                            <a:ext cx="454176" cy="85579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263471503" name="Picture 80"/>
                          <pic:cNvPicPr>
                            <a:picLocks/>
                          </pic:cNvPicPr>
                        </pic:nvPicPr>
                        <pic:blipFill>
                          <a:blip r:embed="rId194">
                            <a:extLst>
                              <a:ext uri="{28A0092B-C50C-407E-A947-70E740481C1C}">
                                <a14:useLocalDpi xmlns:a14="http://schemas.microsoft.com/office/drawing/2010/main" val="0"/>
                              </a:ext>
                            </a:extLst>
                          </a:blip>
                          <a:srcRect/>
                          <a:stretch>
                            <a:fillRect/>
                          </a:stretch>
                        </pic:blipFill>
                        <pic:spPr bwMode="auto">
                          <a:xfrm>
                            <a:off x="1469976" y="1646045"/>
                            <a:ext cx="190510" cy="229379"/>
                          </a:xfrm>
                          <a:prstGeom prst="rect">
                            <a:avLst/>
                          </a:prstGeom>
                          <a:noFill/>
                          <a:extLst>
                            <a:ext uri="{909E8E84-426E-40DD-AFC4-6F175D3DCCD1}">
                              <a14:hiddenFill xmlns:a14="http://schemas.microsoft.com/office/drawing/2010/main">
                                <a:solidFill>
                                  <a:srgbClr val="FFFFFF"/>
                                </a:solidFill>
                              </a14:hiddenFill>
                            </a:ext>
                          </a:extLst>
                        </pic:spPr>
                      </pic:pic>
                      <wps:wsp>
                        <wps:cNvPr id="1543830385" name="Line 81"/>
                        <wps:cNvCnPr>
                          <a:cxnSpLocks/>
                        </wps:cNvCnPr>
                        <wps:spPr bwMode="auto">
                          <a:xfrm>
                            <a:off x="961695" y="1239106"/>
                            <a:ext cx="2165719" cy="10600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6462244" name="Line 82"/>
                        <wps:cNvCnPr>
                          <a:cxnSpLocks/>
                        </wps:cNvCnPr>
                        <wps:spPr bwMode="auto">
                          <a:xfrm>
                            <a:off x="1266511" y="616505"/>
                            <a:ext cx="2984913" cy="1460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3218415" name="Line 83"/>
                        <wps:cNvCnPr>
                          <a:cxnSpLocks/>
                        </wps:cNvCnPr>
                        <wps:spPr bwMode="auto">
                          <a:xfrm>
                            <a:off x="739179" y="1658238"/>
                            <a:ext cx="2165719" cy="10600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1874290043" name="Group 84"/>
                        <wpg:cNvGrpSpPr>
                          <a:grpSpLocks/>
                        </wpg:cNvGrpSpPr>
                        <wpg:grpSpPr bwMode="auto">
                          <a:xfrm>
                            <a:off x="1412823" y="1968395"/>
                            <a:ext cx="1887575" cy="91447"/>
                            <a:chOff x="5751" y="9130"/>
                            <a:chExt cx="2477" cy="120"/>
                          </a:xfrm>
                        </wpg:grpSpPr>
                        <wps:wsp>
                          <wps:cNvPr id="1530922660" name="Oval 85"/>
                          <wps:cNvSpPr>
                            <a:spLocks/>
                          </wps:cNvSpPr>
                          <wps:spPr bwMode="auto">
                            <a:xfrm>
                              <a:off x="5751" y="9130"/>
                              <a:ext cx="119" cy="11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71134559" name="Oval 86"/>
                          <wps:cNvSpPr>
                            <a:spLocks/>
                          </wps:cNvSpPr>
                          <wps:spPr bwMode="auto">
                            <a:xfrm>
                              <a:off x="6226" y="9131"/>
                              <a:ext cx="119" cy="11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738902953" name="Oval 87"/>
                          <wps:cNvSpPr>
                            <a:spLocks/>
                          </wps:cNvSpPr>
                          <wps:spPr bwMode="auto">
                            <a:xfrm>
                              <a:off x="6701" y="9131"/>
                              <a:ext cx="119" cy="11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86531724" name="Oval 88"/>
                          <wps:cNvSpPr>
                            <a:spLocks/>
                          </wps:cNvSpPr>
                          <wps:spPr bwMode="auto">
                            <a:xfrm>
                              <a:off x="7176" y="9131"/>
                              <a:ext cx="119" cy="11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978730399" name="Oval 89"/>
                          <wps:cNvSpPr>
                            <a:spLocks/>
                          </wps:cNvSpPr>
                          <wps:spPr bwMode="auto">
                            <a:xfrm>
                              <a:off x="7651" y="9131"/>
                              <a:ext cx="119" cy="11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112627882" name="Oval 90"/>
                          <wps:cNvSpPr>
                            <a:spLocks/>
                          </wps:cNvSpPr>
                          <wps:spPr bwMode="auto">
                            <a:xfrm>
                              <a:off x="8109" y="9131"/>
                              <a:ext cx="119" cy="11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wps:wsp>
                        <wps:cNvPr id="1917208809" name="Freeform 91"/>
                        <wps:cNvSpPr>
                          <a:spLocks/>
                        </wps:cNvSpPr>
                        <wps:spPr bwMode="auto">
                          <a:xfrm>
                            <a:off x="1457022" y="1542405"/>
                            <a:ext cx="197369" cy="140981"/>
                          </a:xfrm>
                          <a:custGeom>
                            <a:avLst/>
                            <a:gdLst>
                              <a:gd name="T0" fmla="*/ 0 w 310"/>
                              <a:gd name="T1" fmla="*/ 92 h 222"/>
                              <a:gd name="T2" fmla="*/ 140 w 310"/>
                              <a:gd name="T3" fmla="*/ 22 h 222"/>
                              <a:gd name="T4" fmla="*/ 310 w 310"/>
                              <a:gd name="T5" fmla="*/ 222 h 222"/>
                            </a:gdLst>
                            <a:ahLst/>
                            <a:cxnLst>
                              <a:cxn ang="0">
                                <a:pos x="T0" y="T1"/>
                              </a:cxn>
                              <a:cxn ang="0">
                                <a:pos x="T2" y="T3"/>
                              </a:cxn>
                              <a:cxn ang="0">
                                <a:pos x="T4" y="T5"/>
                              </a:cxn>
                            </a:cxnLst>
                            <a:rect l="0" t="0" r="r" b="b"/>
                            <a:pathLst>
                              <a:path w="310" h="222">
                                <a:moveTo>
                                  <a:pt x="0" y="92"/>
                                </a:moveTo>
                                <a:cubicBezTo>
                                  <a:pt x="44" y="46"/>
                                  <a:pt x="88" y="0"/>
                                  <a:pt x="140" y="22"/>
                                </a:cubicBezTo>
                                <a:cubicBezTo>
                                  <a:pt x="192" y="44"/>
                                  <a:pt x="283" y="190"/>
                                  <a:pt x="310" y="222"/>
                                </a:cubicBezTo>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4068438" name="Oval 92"/>
                        <wps:cNvSpPr>
                          <a:spLocks/>
                        </wps:cNvSpPr>
                        <wps:spPr bwMode="auto">
                          <a:xfrm>
                            <a:off x="4099016" y="1969157"/>
                            <a:ext cx="101351" cy="10135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105942563" name="Line 93"/>
                        <wps:cNvCnPr>
                          <a:cxnSpLocks/>
                        </wps:cNvCnPr>
                        <wps:spPr bwMode="auto">
                          <a:xfrm>
                            <a:off x="3737047" y="2013356"/>
                            <a:ext cx="762803" cy="762"/>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596740" name="Freeform 94"/>
                        <wps:cNvSpPr>
                          <a:spLocks/>
                        </wps:cNvSpPr>
                        <wps:spPr bwMode="auto">
                          <a:xfrm>
                            <a:off x="3521390" y="1932578"/>
                            <a:ext cx="215657" cy="202707"/>
                          </a:xfrm>
                          <a:custGeom>
                            <a:avLst/>
                            <a:gdLst>
                              <a:gd name="T0" fmla="*/ 0 w 340"/>
                              <a:gd name="T1" fmla="*/ 238 h 560"/>
                              <a:gd name="T2" fmla="*/ 140 w 340"/>
                              <a:gd name="T3" fmla="*/ 48 h 560"/>
                              <a:gd name="T4" fmla="*/ 150 w 340"/>
                              <a:gd name="T5" fmla="*/ 528 h 560"/>
                              <a:gd name="T6" fmla="*/ 340 w 340"/>
                              <a:gd name="T7" fmla="*/ 238 h 560"/>
                            </a:gdLst>
                            <a:ahLst/>
                            <a:cxnLst>
                              <a:cxn ang="0">
                                <a:pos x="T0" y="T1"/>
                              </a:cxn>
                              <a:cxn ang="0">
                                <a:pos x="T2" y="T3"/>
                              </a:cxn>
                              <a:cxn ang="0">
                                <a:pos x="T4" y="T5"/>
                              </a:cxn>
                              <a:cxn ang="0">
                                <a:pos x="T6" y="T7"/>
                              </a:cxn>
                            </a:cxnLst>
                            <a:rect l="0" t="0" r="r" b="b"/>
                            <a:pathLst>
                              <a:path w="340" h="560">
                                <a:moveTo>
                                  <a:pt x="0" y="238"/>
                                </a:moveTo>
                                <a:cubicBezTo>
                                  <a:pt x="57" y="119"/>
                                  <a:pt x="115" y="0"/>
                                  <a:pt x="140" y="48"/>
                                </a:cubicBezTo>
                                <a:cubicBezTo>
                                  <a:pt x="165" y="96"/>
                                  <a:pt x="117" y="496"/>
                                  <a:pt x="150" y="528"/>
                                </a:cubicBezTo>
                                <a:cubicBezTo>
                                  <a:pt x="183" y="560"/>
                                  <a:pt x="261" y="399"/>
                                  <a:pt x="340" y="23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1170444" name="Picture 95"/>
                          <pic:cNvPicPr>
                            <a:picLocks/>
                          </pic:cNvPicPr>
                        </pic:nvPicPr>
                        <pic:blipFill>
                          <a:blip r:embed="rId195">
                            <a:extLst>
                              <a:ext uri="{28A0092B-C50C-407E-A947-70E740481C1C}">
                                <a14:useLocalDpi xmlns:a14="http://schemas.microsoft.com/office/drawing/2010/main" val="0"/>
                              </a:ext>
                            </a:extLst>
                          </a:blip>
                          <a:srcRect/>
                          <a:stretch>
                            <a:fillRect/>
                          </a:stretch>
                        </pic:blipFill>
                        <pic:spPr bwMode="auto">
                          <a:xfrm>
                            <a:off x="1387676" y="2077369"/>
                            <a:ext cx="126499" cy="1783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8196945" name="Picture 96"/>
                          <pic:cNvPicPr>
                            <a:picLocks/>
                          </pic:cNvPicPr>
                        </pic:nvPicPr>
                        <pic:blipFill>
                          <a:blip r:embed="rId196">
                            <a:extLst>
                              <a:ext uri="{28A0092B-C50C-407E-A947-70E740481C1C}">
                                <a14:useLocalDpi xmlns:a14="http://schemas.microsoft.com/office/drawing/2010/main" val="0"/>
                              </a:ext>
                            </a:extLst>
                          </a:blip>
                          <a:srcRect/>
                          <a:stretch>
                            <a:fillRect/>
                          </a:stretch>
                        </pic:blipFill>
                        <pic:spPr bwMode="auto">
                          <a:xfrm>
                            <a:off x="1755742" y="2083466"/>
                            <a:ext cx="139453" cy="1783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1717177" name="Picture 97"/>
                          <pic:cNvPicPr>
                            <a:picLocks/>
                          </pic:cNvPicPr>
                        </pic:nvPicPr>
                        <pic:blipFill>
                          <a:blip r:embed="rId197">
                            <a:extLst>
                              <a:ext uri="{28A0092B-C50C-407E-A947-70E740481C1C}">
                                <a14:useLocalDpi xmlns:a14="http://schemas.microsoft.com/office/drawing/2010/main" val="0"/>
                              </a:ext>
                            </a:extLst>
                          </a:blip>
                          <a:srcRect/>
                          <a:stretch>
                            <a:fillRect/>
                          </a:stretch>
                        </pic:blipFill>
                        <pic:spPr bwMode="auto">
                          <a:xfrm>
                            <a:off x="2066654" y="2102517"/>
                            <a:ext cx="216420" cy="1783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60557956" name="Picture 98"/>
                          <pic:cNvPicPr>
                            <a:picLocks/>
                          </pic:cNvPicPr>
                        </pic:nvPicPr>
                        <pic:blipFill>
                          <a:blip r:embed="rId198">
                            <a:extLst>
                              <a:ext uri="{28A0092B-C50C-407E-A947-70E740481C1C}">
                                <a14:useLocalDpi xmlns:a14="http://schemas.microsoft.com/office/drawing/2010/main" val="0"/>
                              </a:ext>
                            </a:extLst>
                          </a:blip>
                          <a:srcRect/>
                          <a:stretch>
                            <a:fillRect/>
                          </a:stretch>
                        </pic:blipFill>
                        <pic:spPr bwMode="auto">
                          <a:xfrm>
                            <a:off x="2485776" y="2096421"/>
                            <a:ext cx="254522" cy="1783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86009763" name="Picture 99"/>
                          <pic:cNvPicPr>
                            <a:picLocks/>
                          </pic:cNvPicPr>
                        </pic:nvPicPr>
                        <pic:blipFill>
                          <a:blip r:embed="rId199">
                            <a:extLst>
                              <a:ext uri="{28A0092B-C50C-407E-A947-70E740481C1C}">
                                <a14:useLocalDpi xmlns:a14="http://schemas.microsoft.com/office/drawing/2010/main" val="0"/>
                              </a:ext>
                            </a:extLst>
                          </a:blip>
                          <a:srcRect/>
                          <a:stretch>
                            <a:fillRect/>
                          </a:stretch>
                        </pic:blipFill>
                        <pic:spPr bwMode="auto">
                          <a:xfrm>
                            <a:off x="3940512" y="2089562"/>
                            <a:ext cx="584485" cy="2049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57592078" name="Picture 100"/>
                          <pic:cNvPicPr>
                            <a:picLocks/>
                          </pic:cNvPicPr>
                        </pic:nvPicPr>
                        <pic:blipFill>
                          <a:blip r:embed="rId200">
                            <a:extLst>
                              <a:ext uri="{28A0092B-C50C-407E-A947-70E740481C1C}">
                                <a14:useLocalDpi xmlns:a14="http://schemas.microsoft.com/office/drawing/2010/main" val="0"/>
                              </a:ext>
                            </a:extLst>
                          </a:blip>
                          <a:srcRect/>
                          <a:stretch>
                            <a:fillRect/>
                          </a:stretch>
                        </pic:blipFill>
                        <pic:spPr bwMode="auto">
                          <a:xfrm>
                            <a:off x="2936904" y="2661105"/>
                            <a:ext cx="495326" cy="204994"/>
                          </a:xfrm>
                          <a:prstGeom prst="rect">
                            <a:avLst/>
                          </a:prstGeom>
                          <a:noFill/>
                          <a:extLst>
                            <a:ext uri="{909E8E84-426E-40DD-AFC4-6F175D3DCCD1}">
                              <a14:hiddenFill xmlns:a14="http://schemas.microsoft.com/office/drawing/2010/main">
                                <a:solidFill>
                                  <a:srgbClr val="FFFFFF"/>
                                </a:solidFill>
                              </a14:hiddenFill>
                            </a:ext>
                          </a:extLst>
                        </pic:spPr>
                      </pic:pic>
                      <wps:wsp>
                        <wps:cNvPr id="1848393684" name="Line 101"/>
                        <wps:cNvCnPr>
                          <a:cxnSpLocks/>
                        </wps:cNvCnPr>
                        <wps:spPr bwMode="auto">
                          <a:xfrm flipV="1">
                            <a:off x="2302125" y="2001163"/>
                            <a:ext cx="240805" cy="438183"/>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520992942" name="Picture 102"/>
                          <pic:cNvPicPr>
                            <a:picLocks/>
                          </pic:cNvPicPr>
                        </pic:nvPicPr>
                        <pic:blipFill>
                          <a:blip r:embed="rId201">
                            <a:extLst>
                              <a:ext uri="{28A0092B-C50C-407E-A947-70E740481C1C}">
                                <a14:useLocalDpi xmlns:a14="http://schemas.microsoft.com/office/drawing/2010/main" val="0"/>
                              </a:ext>
                            </a:extLst>
                          </a:blip>
                          <a:srcRect/>
                          <a:stretch>
                            <a:fillRect/>
                          </a:stretch>
                        </pic:blipFill>
                        <pic:spPr bwMode="auto">
                          <a:xfrm>
                            <a:off x="2212966" y="1874662"/>
                            <a:ext cx="152408" cy="165367"/>
                          </a:xfrm>
                          <a:prstGeom prst="rect">
                            <a:avLst/>
                          </a:prstGeom>
                          <a:noFill/>
                          <a:extLst>
                            <a:ext uri="{909E8E84-426E-40DD-AFC4-6F175D3DCCD1}">
                              <a14:hiddenFill xmlns:a14="http://schemas.microsoft.com/office/drawing/2010/main">
                                <a:solidFill>
                                  <a:srgbClr val="FFFFFF"/>
                                </a:solidFill>
                              </a14:hiddenFill>
                            </a:ext>
                          </a:extLst>
                        </pic:spPr>
                      </pic:pic>
                      <wps:wsp>
                        <wps:cNvPr id="1929008203" name="Text Box 103"/>
                        <wps:cNvSpPr txBox="1">
                          <a:spLocks/>
                        </wps:cNvSpPr>
                        <wps:spPr bwMode="auto">
                          <a:xfrm>
                            <a:off x="1209358" y="2464495"/>
                            <a:ext cx="1175067" cy="6355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103C" w:rsidRPr="003B2445" w:rsidRDefault="0070103C" w:rsidP="00886D14">
                              <w:pPr>
                                <w:rPr>
                                  <w:rFonts w:ascii="Arial" w:hAnsi="Arial" w:cs="Arial"/>
                                  <w:sz w:val="20"/>
                                  <w:szCs w:val="20"/>
                                </w:rPr>
                              </w:pPr>
                              <w:r w:rsidRPr="003B2445">
                                <w:rPr>
                                  <w:rFonts w:ascii="Arial" w:hAnsi="Arial" w:cs="Arial"/>
                                  <w:sz w:val="20"/>
                                  <w:szCs w:val="20"/>
                                </w:rPr>
                                <w:t>zero delay reference wave</w:t>
                              </w:r>
                            </w:p>
                          </w:txbxContent>
                        </wps:txbx>
                        <wps:bodyPr rot="0" vert="horz" wrap="square" lIns="91440" tIns="45720" rIns="91440" bIns="45720" anchor="t" anchorCtr="0" upright="1">
                          <a:noAutofit/>
                        </wps:bodyPr>
                      </wps:wsp>
                      <wps:wsp>
                        <wps:cNvPr id="1277259238" name="Line 104"/>
                        <wps:cNvCnPr>
                          <a:cxnSpLocks/>
                        </wps:cNvCnPr>
                        <wps:spPr bwMode="auto">
                          <a:xfrm flipV="1">
                            <a:off x="2123807" y="2508694"/>
                            <a:ext cx="349777" cy="134122"/>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13631311" name="Text Box 105"/>
                        <wps:cNvSpPr txBox="1">
                          <a:spLocks/>
                        </wps:cNvSpPr>
                        <wps:spPr bwMode="auto">
                          <a:xfrm>
                            <a:off x="2047603" y="1346556"/>
                            <a:ext cx="1181163" cy="4328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103C" w:rsidRPr="003B2445" w:rsidRDefault="0070103C" w:rsidP="00886D14">
                              <w:pPr>
                                <w:rPr>
                                  <w:rFonts w:ascii="Arial" w:hAnsi="Arial" w:cs="Arial"/>
                                  <w:sz w:val="20"/>
                                  <w:szCs w:val="20"/>
                                </w:rPr>
                              </w:pPr>
                              <w:r>
                                <w:rPr>
                                  <w:rFonts w:ascii="Arial" w:hAnsi="Arial" w:cs="Arial"/>
                                  <w:sz w:val="20"/>
                                  <w:szCs w:val="20"/>
                                </w:rPr>
                                <w:t>m</w:t>
                              </w:r>
                              <w:r w:rsidRPr="003B2445">
                                <w:rPr>
                                  <w:rFonts w:ascii="Arial" w:hAnsi="Arial" w:cs="Arial"/>
                                  <w:sz w:val="20"/>
                                  <w:szCs w:val="20"/>
                                  <w:vertAlign w:val="superscript"/>
                                </w:rPr>
                                <w:t>th</w:t>
                              </w:r>
                              <w:r w:rsidRPr="003B2445">
                                <w:rPr>
                                  <w:rFonts w:ascii="Arial" w:hAnsi="Arial" w:cs="Arial"/>
                                  <w:sz w:val="20"/>
                                  <w:szCs w:val="20"/>
                                </w:rPr>
                                <w:t xml:space="preserve"> d</w:t>
                              </w:r>
                              <w:r>
                                <w:rPr>
                                  <w:rFonts w:ascii="Arial" w:hAnsi="Arial" w:cs="Arial"/>
                                  <w:sz w:val="20"/>
                                  <w:szCs w:val="20"/>
                                </w:rPr>
                                <w:t>elayed wavefront</w:t>
                              </w:r>
                            </w:p>
                          </w:txbxContent>
                        </wps:txbx>
                        <wps:bodyPr rot="0" vert="horz" wrap="square" lIns="91440" tIns="45720" rIns="91440" bIns="45720" anchor="t" anchorCtr="0" upright="1">
                          <a:noAutofit/>
                        </wps:bodyPr>
                      </wps:wsp>
                      <wps:wsp>
                        <wps:cNvPr id="1962463373" name="Line 106"/>
                        <wps:cNvCnPr>
                          <a:cxnSpLocks/>
                        </wps:cNvCnPr>
                        <wps:spPr bwMode="auto">
                          <a:xfrm flipH="1">
                            <a:off x="1902053" y="1518019"/>
                            <a:ext cx="202703" cy="178321"/>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624886440" name="Text Box 107"/>
                        <wps:cNvSpPr txBox="1">
                          <a:spLocks/>
                        </wps:cNvSpPr>
                        <wps:spPr bwMode="auto">
                          <a:xfrm>
                            <a:off x="3019205" y="679755"/>
                            <a:ext cx="1181163" cy="4328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103C" w:rsidRPr="003B2445" w:rsidRDefault="0070103C" w:rsidP="00886D14">
                              <w:pPr>
                                <w:rPr>
                                  <w:rFonts w:ascii="Arial" w:hAnsi="Arial" w:cs="Arial"/>
                                  <w:sz w:val="20"/>
                                  <w:szCs w:val="20"/>
                                </w:rPr>
                              </w:pPr>
                              <w:r>
                                <w:rPr>
                                  <w:rFonts w:ascii="Arial" w:hAnsi="Arial" w:cs="Arial"/>
                                  <w:sz w:val="20"/>
                                  <w:szCs w:val="20"/>
                                </w:rPr>
                                <w:t>(M-1)</w:t>
                              </w:r>
                              <w:r w:rsidRPr="003B2445">
                                <w:rPr>
                                  <w:rFonts w:ascii="Arial" w:hAnsi="Arial" w:cs="Arial"/>
                                  <w:sz w:val="20"/>
                                  <w:szCs w:val="20"/>
                                  <w:vertAlign w:val="superscript"/>
                                </w:rPr>
                                <w:t>th</w:t>
                              </w:r>
                              <w:r w:rsidRPr="003B2445">
                                <w:rPr>
                                  <w:rFonts w:ascii="Arial" w:hAnsi="Arial" w:cs="Arial"/>
                                  <w:sz w:val="20"/>
                                  <w:szCs w:val="20"/>
                                </w:rPr>
                                <w:t xml:space="preserve"> d</w:t>
                              </w:r>
                              <w:r>
                                <w:rPr>
                                  <w:rFonts w:ascii="Arial" w:hAnsi="Arial" w:cs="Arial"/>
                                  <w:sz w:val="20"/>
                                  <w:szCs w:val="20"/>
                                </w:rPr>
                                <w:t>elayed wavefront</w:t>
                              </w:r>
                            </w:p>
                          </w:txbxContent>
                        </wps:txbx>
                        <wps:bodyPr rot="0" vert="horz" wrap="square" lIns="91440" tIns="45720" rIns="91440" bIns="45720" anchor="t" anchorCtr="0" upright="1">
                          <a:noAutofit/>
                        </wps:bodyPr>
                      </wps:wsp>
                      <wps:wsp>
                        <wps:cNvPr id="1070972987" name="Line 108"/>
                        <wps:cNvCnPr>
                          <a:cxnSpLocks/>
                        </wps:cNvCnPr>
                        <wps:spPr bwMode="auto">
                          <a:xfrm flipH="1">
                            <a:off x="2447674" y="984579"/>
                            <a:ext cx="495326" cy="222521"/>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991867346" name="Picture 109"/>
                          <pic:cNvPicPr>
                            <a:picLocks/>
                          </pic:cNvPicPr>
                        </pic:nvPicPr>
                        <pic:blipFill>
                          <a:blip r:embed="rId202">
                            <a:extLst>
                              <a:ext uri="{28A0092B-C50C-407E-A947-70E740481C1C}">
                                <a14:useLocalDpi xmlns:a14="http://schemas.microsoft.com/office/drawing/2010/main" val="0"/>
                              </a:ext>
                            </a:extLst>
                          </a:blip>
                          <a:srcRect/>
                          <a:stretch>
                            <a:fillRect/>
                          </a:stretch>
                        </pic:blipFill>
                        <pic:spPr bwMode="auto">
                          <a:xfrm>
                            <a:off x="4531093" y="1944009"/>
                            <a:ext cx="177555" cy="1661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79965895" name="Picture 110"/>
                          <pic:cNvPicPr>
                            <a:picLocks/>
                          </pic:cNvPicPr>
                        </pic:nvPicPr>
                        <pic:blipFill>
                          <a:blip r:embed="rId203">
                            <a:extLst>
                              <a:ext uri="{28A0092B-C50C-407E-A947-70E740481C1C}">
                                <a14:useLocalDpi xmlns:a14="http://schemas.microsoft.com/office/drawing/2010/main" val="0"/>
                              </a:ext>
                            </a:extLst>
                          </a:blip>
                          <a:srcRect/>
                          <a:stretch>
                            <a:fillRect/>
                          </a:stretch>
                        </pic:blipFill>
                        <pic:spPr bwMode="auto">
                          <a:xfrm>
                            <a:off x="845865" y="25148"/>
                            <a:ext cx="1341953" cy="20423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26971000" name="Picture 111"/>
                          <pic:cNvPicPr>
                            <a:picLocks/>
                          </pic:cNvPicPr>
                        </pic:nvPicPr>
                        <pic:blipFill>
                          <a:blip r:embed="rId204">
                            <a:extLst>
                              <a:ext uri="{28A0092B-C50C-407E-A947-70E740481C1C}">
                                <a14:useLocalDpi xmlns:a14="http://schemas.microsoft.com/office/drawing/2010/main" val="0"/>
                              </a:ext>
                            </a:extLst>
                          </a:blip>
                          <a:srcRect/>
                          <a:stretch>
                            <a:fillRect/>
                          </a:stretch>
                        </pic:blipFill>
                        <pic:spPr bwMode="auto">
                          <a:xfrm>
                            <a:off x="1540084" y="965527"/>
                            <a:ext cx="355111" cy="243858"/>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14:sizeRelH relativeFrom="page">
                  <wp14:pctWidth>0</wp14:pctWidth>
                </wp14:sizeRelH>
                <wp14:sizeRelV relativeFrom="page">
                  <wp14:pctHeight>0</wp14:pctHeight>
                </wp14:sizeRelV>
              </wp:anchor>
            </w:drawing>
          </mc:Choice>
          <mc:Fallback>
            <w:pict>
              <v:group w14:anchorId="156BAB16" id="Canvas 75" o:spid="_x0000_s1026" editas="canvas" style="position:absolute;margin-left:0;margin-top:20.7pt;width:375.5pt;height:264.2pt;z-index:251687936;mso-position-horizontal:center" coordsize="47688,33553"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">
                <v:shape id="_x0000_s1027" type="#_x0000_t75" style="position:absolute;width:47688;height:33553;visibility:visible;mso-wrap-style:square">
                  <v:fill o:detectmouseclick="t"/>
                  <v:path o:connecttype="none"/>
                </v:shape>
                <v:line id="Line 77" o:spid="_x0000_s1028" style="position:absolute;flip:y;visibility:visible;mso-wrap-style:square" from="14570,1981" to="14577,201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">
                  <v:stroke endarrow="open"/>
                  <o:lock v:ext="edit" shapetype="f"/>
                </v:line>
                <v:line id="Line 78" o:spid="_x0000_s1029" style="position:absolute;visibility:visible;mso-wrap-style:square" from="7902,20141" to="35335,202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">
                  <o:lock v:ext="edit" shapetype="f"/>
                </v:line>
                <v:line id="Line 79" o:spid="_x0000_s1030" style="position:absolute;flip:y;visibility:visible;mso-wrap-style:square" from="14570,11583" to="19111,201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">
                  <v:stroke endarrow="block"/>
                  <o:lock v:ext="edit" shapetype="f"/>
                </v:line>
                <v:shape id="Picture 80" o:spid="_x0000_s1031" type="#_x0000_t75" style="position:absolute;left:14699;top:16460;width:1905;height:22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">
                  <v:imagedata r:id="rId205" o:title=""/>
                  <o:lock v:ext="edit" aspectratio="f"/>
                </v:shape>
                <v:line id="Line 81" o:spid="_x0000_s1032" style="position:absolute;visibility:visible;mso-wrap-style:square" from="9616,12391" to="31274,22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">
                  <o:lock v:ext="edit" shapetype="f"/>
                </v:line>
                <v:line id="Line 82" o:spid="_x0000_s1033" style="position:absolute;visibility:visible;mso-wrap-style:square" from="12665,6165" to="42514,207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">
                  <o:lock v:ext="edit" shapetype="f"/>
                </v:line>
                <v:line id="Line 83" o:spid="_x0000_s1034" style="position:absolute;visibility:visible;mso-wrap-style:square" from="7391,16582" to="29048,271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">
                  <o:lock v:ext="edit" shapetype="f"/>
                </v:line>
                <v:group id="Group 84" o:spid="_x0000_s1035" style="position:absolute;left:14128;top:19683;width:18875;height:915" coordorigin="5751,9130" coordsize="2477,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">
                  <v:oval id="Oval 85" o:spid="_x0000_s1036" style="position:absolute;left:5751;top:9130;width:119;height:1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" fillcolor="black">
                    <v:path arrowok="t"/>
                  </v:oval>
                  <v:oval id="Oval 86" o:spid="_x0000_s1037" style="position:absolute;left:6226;top:9131;width:119;height:1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" fillcolor="black">
                    <v:path arrowok="t"/>
                  </v:oval>
                  <v:oval id="Oval 87" o:spid="_x0000_s1038" style="position:absolute;left:6701;top:9131;width:119;height:1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" fillcolor="black">
                    <v:path arrowok="t"/>
                  </v:oval>
                  <v:oval id="Oval 88" o:spid="_x0000_s1039" style="position:absolute;left:7176;top:9131;width:119;height:1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" fillcolor="black">
                    <v:path arrowok="t"/>
                  </v:oval>
                  <v:oval id="Oval 89" o:spid="_x0000_s1040" style="position:absolute;left:7651;top:9131;width:119;height:1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" fillcolor="black">
                    <v:path arrowok="t"/>
                  </v:oval>
                  <v:oval id="Oval 90" o:spid="_x0000_s1041" style="position:absolute;left:8109;top:9131;width:119;height:1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" fillcolor="black">
                    <v:path arrowok="t"/>
                  </v:oval>
                </v:group>
                <v:shape id="Freeform 91" o:spid="_x0000_s1042" style="position:absolute;left:14570;top:15424;width:1973;height:1409;visibility:visible;mso-wrap-style:square;v-text-anchor:top" coordsize="310,2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" path="m,92c44,46,88,,140,22v52,22,143,168,170,200e" filled="f">
                  <v:stroke endarrow="open"/>
                  <v:path arrowok="t" o:connecttype="custom" o:connectlocs="0,58425;89134,13971;197369,140981" o:connectangles="0,0,0"/>
                </v:shape>
                <v:oval id="Oval 92" o:spid="_x0000_s1043" style="position:absolute;left:40990;top:19691;width:1013;height:10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" fillcolor="black">
                  <v:path arrowok="t"/>
                </v:oval>
                <v:line id="Line 93" o:spid="_x0000_s1044" style="position:absolute;visibility:visible;mso-wrap-style:square" from="37370,20133" to="44998,201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">
                  <v:stroke endarrow="open"/>
                  <o:lock v:ext="edit" shapetype="f"/>
                </v:line>
                <v:shape id="Freeform 94" o:spid="_x0000_s1045" style="position:absolute;left:35213;top:19325;width:2157;height:2027;visibility:visible;mso-wrap-style:square;v-text-anchor:top" coordsize="340,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" path="m,238c57,119,115,,140,48v25,48,-23,448,10,480c183,560,261,399,340,238e" filled="f">
                  <v:path arrowok="t" o:connecttype="custom" o:connectlocs="0,86150;88800,17375;95143,191124;215657,86150" o:connectangles="0,0,0,0"/>
                </v:shape>
                <v:shape id="Picture 95" o:spid="_x0000_s1046" type="#_x0000_t75" style="position:absolute;left:13876;top:20773;width:1265;height:1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">
                  <v:imagedata r:id="rId206" o:title=""/>
                  <o:lock v:ext="edit" aspectratio="f"/>
                </v:shape>
                <v:shape id="Picture 96" o:spid="_x0000_s1047" type="#_x0000_t75" style="position:absolute;left:17557;top:20834;width:1394;height:1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">
                  <v:imagedata r:id="rId207" o:title=""/>
                  <o:lock v:ext="edit" aspectratio="f"/>
                </v:shape>
                <v:shape id="Picture 97" o:spid="_x0000_s1048" type="#_x0000_t75" style="position:absolute;left:20666;top:21025;width:2164;height:1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">
                  <v:imagedata r:id="rId208" o:title=""/>
                  <o:lock v:ext="edit" aspectratio="f"/>
                </v:shape>
                <v:shape id="Picture 98" o:spid="_x0000_s1049" type="#_x0000_t75" style="position:absolute;left:24857;top:20964;width:2545;height:1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">
                  <v:imagedata r:id="rId209" o:title=""/>
                  <o:lock v:ext="edit" aspectratio="f"/>
                </v:shape>
                <v:shape id="Picture 99" o:spid="_x0000_s1050" type="#_x0000_t75" style="position:absolute;left:39405;top:20895;width:5844;height:20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">
                  <v:imagedata r:id="rId210" o:title=""/>
                  <o:lock v:ext="edit" aspectratio="f"/>
                </v:shape>
                <v:shape id="Picture 100" o:spid="_x0000_s1051" type="#_x0000_t75" style="position:absolute;left:29369;top:26611;width:4953;height:20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">
                  <v:imagedata r:id="rId211" o:title=""/>
                  <o:lock v:ext="edit" aspectratio="f"/>
                </v:shape>
                <v:line id="Line 101" o:spid="_x0000_s1052" style="position:absolute;flip:y;visibility:visible;mso-wrap-style:square" from="23021,20011" to="25429,243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">
                  <v:stroke startarrow="open" endarrow="open"/>
                  <o:lock v:ext="edit" shapetype="f"/>
                </v:line>
                <v:shape id="Picture 102" o:spid="_x0000_s1053" type="#_x0000_t75" style="position:absolute;left:22129;top:18746;width:1524;height:16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">
                  <v:imagedata r:id="rId212" o:title=""/>
                  <o:lock v:ext="edit" aspectratio="f"/>
                </v:shape>
                <v:shapetype id="_x0000_t202" coordsize="21600,21600" o:spt="202" path="m,l,21600r21600,l21600,xe">
                  <v:stroke joinstyle="miter"/>
                  <v:path gradientshapeok="t" o:connecttype="rect"/>
                </v:shapetype>
                <v:shape id="Text Box 103" o:spid="_x0000_s1054" type="#_x0000_t202" style="position:absolute;left:12093;top:24644;width:11751;height:6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" filled="f" stroked="f">
                  <v:path arrowok="t"/>
                  <v:textbox>
                    <w:txbxContent>
                      <w:p w:rsidR="0070103C" w:rsidRPr="003B2445" w:rsidRDefault="0070103C" w:rsidP="00886D14">
                        <w:pPr>
                          <w:rPr>
                            <w:rFonts w:ascii="Arial" w:hAnsi="Arial" w:cs="Arial"/>
                            <w:sz w:val="20"/>
                            <w:szCs w:val="20"/>
                          </w:rPr>
                        </w:pPr>
                        <w:r w:rsidRPr="003B2445">
                          <w:rPr>
                            <w:rFonts w:ascii="Arial" w:hAnsi="Arial" w:cs="Arial"/>
                            <w:sz w:val="20"/>
                            <w:szCs w:val="20"/>
                          </w:rPr>
                          <w:t>zero delay reference wave</w:t>
                        </w:r>
                      </w:p>
                    </w:txbxContent>
                  </v:textbox>
                </v:shape>
                <v:line id="Line 104" o:spid="_x0000_s1055" style="position:absolute;flip:y;visibility:visible;mso-wrap-style:square" from="21238,25086" to="24735,264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">
                  <v:stroke endarrow="open"/>
                  <o:lock v:ext="edit" shapetype="f"/>
                </v:line>
                <v:shape id="Text Box 105" o:spid="_x0000_s1056" type="#_x0000_t202" style="position:absolute;left:20476;top:13465;width:11811;height:43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" filled="f" stroked="f">
                  <v:path arrowok="t"/>
                  <v:textbox>
                    <w:txbxContent>
                      <w:p w:rsidR="0070103C" w:rsidRPr="003B2445" w:rsidRDefault="0070103C" w:rsidP="00886D14">
                        <w:pPr>
                          <w:rPr>
                            <w:rFonts w:ascii="Arial" w:hAnsi="Arial" w:cs="Arial"/>
                            <w:sz w:val="20"/>
                            <w:szCs w:val="20"/>
                          </w:rPr>
                        </w:pPr>
                        <w:r>
                          <w:rPr>
                            <w:rFonts w:ascii="Arial" w:hAnsi="Arial" w:cs="Arial"/>
                            <w:sz w:val="20"/>
                            <w:szCs w:val="20"/>
                          </w:rPr>
                          <w:t>m</w:t>
                        </w:r>
                        <w:r w:rsidRPr="003B2445">
                          <w:rPr>
                            <w:rFonts w:ascii="Arial" w:hAnsi="Arial" w:cs="Arial"/>
                            <w:sz w:val="20"/>
                            <w:szCs w:val="20"/>
                            <w:vertAlign w:val="superscript"/>
                          </w:rPr>
                          <w:t>th</w:t>
                        </w:r>
                        <w:r w:rsidRPr="003B2445">
                          <w:rPr>
                            <w:rFonts w:ascii="Arial" w:hAnsi="Arial" w:cs="Arial"/>
                            <w:sz w:val="20"/>
                            <w:szCs w:val="20"/>
                          </w:rPr>
                          <w:t xml:space="preserve"> d</w:t>
                        </w:r>
                        <w:r>
                          <w:rPr>
                            <w:rFonts w:ascii="Arial" w:hAnsi="Arial" w:cs="Arial"/>
                            <w:sz w:val="20"/>
                            <w:szCs w:val="20"/>
                          </w:rPr>
                          <w:t>elayed wavefront</w:t>
                        </w:r>
                      </w:p>
                    </w:txbxContent>
                  </v:textbox>
                </v:shape>
                <v:line id="Line 106" o:spid="_x0000_s1057" style="position:absolute;flip:x;visibility:visible;mso-wrap-style:square" from="19020,15180" to="21047,169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">
                  <v:stroke endarrow="open"/>
                  <o:lock v:ext="edit" shapetype="f"/>
                </v:line>
                <v:shape id="Text Box 107" o:spid="_x0000_s1058" type="#_x0000_t202" style="position:absolute;left:30192;top:6797;width:11811;height:43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" filled="f" stroked="f">
                  <v:path arrowok="t"/>
                  <v:textbox>
                    <w:txbxContent>
                      <w:p w:rsidR="0070103C" w:rsidRPr="003B2445" w:rsidRDefault="0070103C" w:rsidP="00886D14">
                        <w:pPr>
                          <w:rPr>
                            <w:rFonts w:ascii="Arial" w:hAnsi="Arial" w:cs="Arial"/>
                            <w:sz w:val="20"/>
                            <w:szCs w:val="20"/>
                          </w:rPr>
                        </w:pPr>
                        <w:r>
                          <w:rPr>
                            <w:rFonts w:ascii="Arial" w:hAnsi="Arial" w:cs="Arial"/>
                            <w:sz w:val="20"/>
                            <w:szCs w:val="20"/>
                          </w:rPr>
                          <w:t>(M-1)</w:t>
                        </w:r>
                        <w:r w:rsidRPr="003B2445">
                          <w:rPr>
                            <w:rFonts w:ascii="Arial" w:hAnsi="Arial" w:cs="Arial"/>
                            <w:sz w:val="20"/>
                            <w:szCs w:val="20"/>
                            <w:vertAlign w:val="superscript"/>
                          </w:rPr>
                          <w:t>th</w:t>
                        </w:r>
                        <w:r w:rsidRPr="003B2445">
                          <w:rPr>
                            <w:rFonts w:ascii="Arial" w:hAnsi="Arial" w:cs="Arial"/>
                            <w:sz w:val="20"/>
                            <w:szCs w:val="20"/>
                          </w:rPr>
                          <w:t xml:space="preserve"> d</w:t>
                        </w:r>
                        <w:r>
                          <w:rPr>
                            <w:rFonts w:ascii="Arial" w:hAnsi="Arial" w:cs="Arial"/>
                            <w:sz w:val="20"/>
                            <w:szCs w:val="20"/>
                          </w:rPr>
                          <w:t>elayed wavefront</w:t>
                        </w:r>
                      </w:p>
                    </w:txbxContent>
                  </v:textbox>
                </v:shape>
                <v:line id="Line 108" o:spid="_x0000_s1059" style="position:absolute;flip:x;visibility:visible;mso-wrap-style:square" from="24476,9845" to="29430,120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">
                  <v:stroke endarrow="open"/>
                  <o:lock v:ext="edit" shapetype="f"/>
                </v:line>
                <v:shape id="Picture 109" o:spid="_x0000_s1060" type="#_x0000_t75" style="position:absolute;left:45310;top:19440;width:1776;height:16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">
                  <v:imagedata r:id="rId213" o:title=""/>
                  <o:lock v:ext="edit" aspectratio="f"/>
                </v:shape>
                <v:shape id="Picture 110" o:spid="_x0000_s1061" type="#_x0000_t75" style="position:absolute;left:8458;top:251;width:13420;height:2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">
                  <v:imagedata r:id="rId214" o:title=""/>
                  <o:lock v:ext="edit" aspectratio="f"/>
                </v:shape>
                <v:shape id="Picture 111" o:spid="_x0000_s1062" type="#_x0000_t75" style="position:absolute;left:15400;top:9655;width:3551;height:24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">
                  <v:imagedata r:id="rId215" o:title=""/>
                  <o:lock v:ext="edit" aspectratio="f"/>
                </v:shape>
                <w10:wrap type="topAndBottom"/>
              </v:group>
            </w:pict>
          </mc:Fallback>
        </mc:AlternateContent>
      </w:r>
    </w:p>
    <w:p w:rsidR="0070103C" w:rsidRDefault="0070103C" w:rsidP="00886D14">
      <w:r>
        <w:tab/>
      </w:r>
      <w:r w:rsidRPr="00A80382">
        <w:rPr>
          <w:noProof/>
          <w:position w:val="-12"/>
        </w:rPr>
      </w:r>
      <w:r w:rsidR="0070103C" w:rsidRPr="00A80382">
        <w:rPr>
          <w:noProof/>
          <w:position w:val="-12"/>
        </w:rPr>
        <w:object w:dxaOrig="1780" w:dyaOrig="360" w14:anchorId="3362B556">
          <v:shape id="_x0000_i1099" type="#_x0000_t75" alt="" style="width:89pt;height:18pt;mso-width-percent:0;mso-height-percent:0;mso-width-percent:0;mso-height-percent:0" o:ole="">
            <v:imagedata r:id="rId216" o:title=""/>
          </v:shape>
          <o:OLEObject Type="Embed" ProgID="Equation.DSMT4" ShapeID="_x0000_i1099" DrawAspect="Content" ObjectID="_1840552903" r:id="rId2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21</w:instrText>
      </w:r>
      <w:r>
        <w:rPr>
          <w:noProof/>
        </w:rPr>
        <w:fldChar w:fldCharType="end"/>
      </w:r>
      <w:r>
        <w:instrText>)</w:instrText>
      </w:r>
      <w:r>
        <w:fldChar w:fldCharType="end"/>
      </w:r>
    </w:p>
    <w:p w:rsidR="0070103C" w:rsidRDefault="0070103C" w:rsidP="00886D14">
      <w:r>
        <w:t>with delays given by</w:t>
      </w:r>
    </w:p>
    <w:p w:rsidR="0070103C" w:rsidRDefault="0070103C" w:rsidP="00886D14"/>
    <w:p w:rsidR="0070103C" w:rsidRDefault="0070103C" w:rsidP="00886D14">
      <w:r>
        <w:tab/>
      </w:r>
      <w:r w:rsidRPr="00A80382">
        <w:rPr>
          <w:noProof/>
          <w:position w:val="-12"/>
        </w:rPr>
      </w:r>
      <w:r w:rsidR="0070103C" w:rsidRPr="00A80382">
        <w:rPr>
          <w:noProof/>
          <w:position w:val="-12"/>
        </w:rPr>
        <w:object w:dxaOrig="2079" w:dyaOrig="360" w14:anchorId="06E990B4">
          <v:shape id="_x0000_i1100" type="#_x0000_t75" alt="" style="width:104pt;height:18pt;mso-width-percent:0;mso-height-percent:0;mso-width-percent:0;mso-height-percent:0" o:ole="">
            <v:imagedata r:id="rId218" o:title=""/>
          </v:shape>
          <o:OLEObject Type="Embed" ProgID="Equation.DSMT4" ShapeID="_x0000_i1100" DrawAspect="Content" ObjectID="_1840552904" r:id="rId2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22</w:instrText>
      </w:r>
      <w:r>
        <w:rPr>
          <w:noProof/>
        </w:rPr>
        <w:fldChar w:fldCharType="end"/>
      </w:r>
      <w:r>
        <w:instrText>)</w:instrText>
      </w:r>
      <w:r>
        <w:fldChar w:fldCharType="end"/>
      </w:r>
    </w:p>
    <w:p w:rsidR="0070103C" w:rsidRPr="00A80382" w:rsidRDefault="0070103C" w:rsidP="00886D14"/>
    <w:p w:rsidR="0070103C" w:rsidRDefault="0070103C" w:rsidP="00886D14">
      <w:r>
        <w:t>and after making use of the geometric sum formula the beam power pattern is</w:t>
      </w:r>
    </w:p>
    <w:p w:rsidR="0070103C" w:rsidRDefault="0070103C" w:rsidP="00886D14"/>
    <w:p w:rsidR="0070103C" w:rsidRDefault="0070103C" w:rsidP="00886D14">
      <w:r>
        <w:tab/>
      </w:r>
      <w:r w:rsidRPr="009A02BD">
        <w:rPr>
          <w:noProof/>
          <w:position w:val="-34"/>
        </w:rPr>
      </w:r>
      <w:r w:rsidR="0070103C" w:rsidRPr="009A02BD">
        <w:rPr>
          <w:noProof/>
          <w:position w:val="-34"/>
        </w:rPr>
        <w:object w:dxaOrig="4260" w:dyaOrig="840" w14:anchorId="29671B99">
          <v:shape id="_x0000_i1101" type="#_x0000_t75" alt="" style="width:213pt;height:42pt;mso-width-percent:0;mso-height-percent:0;mso-width-percent:0;mso-height-percent:0" o:ole="">
            <v:imagedata r:id="rId220" o:title=""/>
          </v:shape>
          <o:OLEObject Type="Embed" ProgID="Equation.DSMT4" ShapeID="_x0000_i1101" DrawAspect="Content" ObjectID="_1840552905" r:id="rId2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23</w:instrText>
      </w:r>
      <w:r>
        <w:rPr>
          <w:noProof/>
        </w:rPr>
        <w:fldChar w:fldCharType="end"/>
      </w:r>
      <w:r>
        <w:instrText>)</w:instrText>
      </w:r>
      <w:r>
        <w:fldChar w:fldCharType="end"/>
      </w:r>
    </w:p>
    <w:p w:rsidR="0070103C" w:rsidRDefault="0070103C" w:rsidP="00886D14"/>
    <w:p w:rsidR="0070103C" w:rsidRDefault="0070103C" w:rsidP="00886D14">
      <w:r>
        <w:t xml:space="preserve">For </w:t>
      </w:r>
      <w:r w:rsidRPr="00814701">
        <w:rPr>
          <w:noProof/>
          <w:position w:val="-6"/>
        </w:rPr>
      </w:r>
      <w:r w:rsidR="0070103C" w:rsidRPr="00814701">
        <w:rPr>
          <w:noProof/>
          <w:position w:val="-6"/>
        </w:rPr>
        <w:object w:dxaOrig="859" w:dyaOrig="279" w14:anchorId="0919E67C">
          <v:shape id="_x0000_i1102" type="#_x0000_t75" alt="" style="width:43pt;height:14pt;mso-width-percent:0;mso-height-percent:0;mso-width-percent:0;mso-height-percent:0" o:ole="">
            <v:imagedata r:id="rId222" o:title=""/>
          </v:shape>
          <o:OLEObject Type="Embed" ProgID="Equation.DSMT4" ShapeID="_x0000_i1102" DrawAspect="Content" ObjectID="_1840552906" r:id="rId223"/>
        </w:object>
      </w:r>
      <w:r>
        <w:t>spacing () reduces to</w:t>
      </w:r>
    </w:p>
    <w:p w:rsidR="0070103C" w:rsidRDefault="0070103C" w:rsidP="00886D14"/>
    <w:p w:rsidR="0070103C" w:rsidRPr="00814701" w:rsidRDefault="0070103C" w:rsidP="00886D14">
      <w:r>
        <w:tab/>
      </w:r>
      <w:r w:rsidRPr="00814701">
        <w:rPr>
          <w:noProof/>
          <w:position w:val="-34"/>
        </w:rPr>
      </w:r>
      <w:r w:rsidR="0070103C" w:rsidRPr="00814701">
        <w:rPr>
          <w:noProof/>
          <w:position w:val="-34"/>
        </w:rPr>
        <w:object w:dxaOrig="4540" w:dyaOrig="840" w14:anchorId="7782ADA9">
          <v:shape id="_x0000_i1103" type="#_x0000_t75" alt="" style="width:227pt;height:42pt;mso-width-percent:0;mso-height-percent:0;mso-width-percent:0;mso-height-percent:0" o:ole="">
            <v:imagedata r:id="rId224" o:title=""/>
          </v:shape>
          <o:OLEObject Type="Embed" ProgID="Equation.DSMT4" ShapeID="_x0000_i1103" DrawAspect="Content" ObjectID="_1840552907" r:id="rId22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6" w:name="ZEqnNum812413"/>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24</w:instrText>
      </w:r>
      <w:r>
        <w:rPr>
          <w:noProof/>
        </w:rPr>
        <w:fldChar w:fldCharType="end"/>
      </w:r>
      <w:r>
        <w:instrText>)</w:instrText>
      </w:r>
      <w:bookmarkEnd w:id="26"/>
      <w:r>
        <w:fldChar w:fldCharType="end"/>
      </w:r>
    </w:p>
    <w:p w:rsidR="0070103C" w:rsidRPr="00CD0644" w:rsidRDefault="0070103C" w:rsidP="00886D14"/>
    <w:p w:rsidR="0070103C" w:rsidRDefault="0070103C" w:rsidP="00886D14">
      <w:r>
        <w:t>Conceptually, the line array is tilted back to broadside by an angle to compensate for the delay incurred by the signal propagating in the array field.</w:t>
      </w:r>
    </w:p>
    <w:p w:rsidR="0070103C" w:rsidRDefault="0070103C" w:rsidP="00886D14"/>
    <w:p w:rsidR="0070103C" w:rsidRPr="00BF21C3" w:rsidRDefault="0070103C" w:rsidP="00886D14">
      <w:r>
        <w:t xml:space="preserve">This </w:t>
      </w:r>
      <w:r w:rsidRPr="007C3EC3">
        <w:rPr>
          <w:i/>
        </w:rPr>
        <w:t>beam power pattern</w:t>
      </w:r>
      <w:r>
        <w:t xml:space="preserve"> is plotted in figure ().  The beam power pattern determines the directional response of the array for a test signal at incoming at </w:t>
      </w:r>
      <w:r w:rsidRPr="007C3EC3">
        <w:rPr>
          <w:noProof/>
          <w:position w:val="-10"/>
        </w:rPr>
      </w:r>
      <w:r w:rsidR="0070103C" w:rsidRPr="007C3EC3">
        <w:rPr>
          <w:noProof/>
          <w:position w:val="-10"/>
        </w:rPr>
        <w:object w:dxaOrig="240" w:dyaOrig="260" w14:anchorId="091C8DB2">
          <v:shape id="_x0000_i1104" type="#_x0000_t75" alt="" style="width:12pt;height:13pt;mso-width-percent:0;mso-height-percent:0;mso-width-percent:0;mso-height-percent:0" o:ole="">
            <v:imagedata r:id="rId226" o:title=""/>
          </v:shape>
          <o:OLEObject Type="Embed" ProgID="Equation.DSMT4" ShapeID="_x0000_i1104" DrawAspect="Content" ObjectID="_1840552908" r:id="rId227"/>
        </w:object>
      </w:r>
      <w:r>
        <w:t xml:space="preserve">relative to the preferred direction </w:t>
      </w:r>
      <w:r w:rsidRPr="007C3EC3">
        <w:rPr>
          <w:noProof/>
          <w:position w:val="-12"/>
        </w:rPr>
      </w:r>
      <w:r w:rsidR="0070103C" w:rsidRPr="007C3EC3">
        <w:rPr>
          <w:noProof/>
          <w:position w:val="-12"/>
        </w:rPr>
        <w:object w:dxaOrig="300" w:dyaOrig="360" w14:anchorId="41966F8F">
          <v:shape id="_x0000_i1105" type="#_x0000_t75" alt="" style="width:15pt;height:18pt;mso-width-percent:0;mso-height-percent:0;mso-width-percent:0;mso-height-percent:0" o:ole="">
            <v:imagedata r:id="rId228" o:title=""/>
          </v:shape>
          <o:OLEObject Type="Embed" ProgID="Equation.DSMT4" ShapeID="_x0000_i1105" DrawAspect="Content" ObjectID="_1840552909" r:id="rId229"/>
        </w:object>
      </w:r>
      <w:r>
        <w:t xml:space="preserve">.  Thus the beam power pattern governs the resolution of the array.  The </w:t>
      </w:r>
      <w:r w:rsidRPr="007C3EC3">
        <w:rPr>
          <w:i/>
        </w:rPr>
        <w:t>beamwidth</w:t>
      </w:r>
      <w:r>
        <w:t xml:space="preserve"> can be calculated based on….As expected the result of the beamformer is to produce a spatially selective filter in which all waves, for example noise, are attenuated except for the particular direction specified by the weights.  Hence the “forming” in beamforming.</w:t>
      </w:r>
    </w:p>
    <w:p w:rsidR="0070103C" w:rsidRPr="00666B22" w:rsidRDefault="0070103C" w:rsidP="00886D14">
      <w:r>
        <w:rPr>
          <w:noProof/>
        </w:rPr>
        <w:drawing>
          <wp:inline distT="0" distB="0" distL="0" distR="0" wp14:anchorId="6AC0A581" wp14:editId="7B9A3787">
            <wp:extent cx="5476875" cy="3714750"/>
            <wp:effectExtent l="0" t="0" r="0" b="0"/>
            <wp:docPr id="956786382" name="Picture 95678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476875" cy="3714750"/>
                    </a:xfrm>
                    <a:prstGeom prst="rect">
                      <a:avLst/>
                    </a:prstGeom>
                    <a:noFill/>
                    <a:ln>
                      <a:noFill/>
                    </a:ln>
                  </pic:spPr>
                </pic:pic>
              </a:graphicData>
            </a:graphic>
          </wp:inline>
        </w:drawing>
      </w:r>
    </w:p>
    <w:p w:rsidR="0070103C" w:rsidRDefault="0070103C" w:rsidP="00886D14">
      <w:r>
        <w:t xml:space="preserve">The BPP is given by </w:t>
      </w:r>
    </w:p>
    <w:p w:rsidR="0070103C" w:rsidRDefault="0070103C" w:rsidP="00886D14"/>
    <w:p w:rsidR="0070103C" w:rsidRDefault="0070103C" w:rsidP="00886D14">
      <w:r>
        <w:tab/>
      </w:r>
      <w:r w:rsidRPr="00AB711E">
        <w:rPr>
          <w:noProof/>
          <w:position w:val="-16"/>
        </w:rPr>
      </w:r>
      <w:r w:rsidR="0070103C" w:rsidRPr="00AB711E">
        <w:rPr>
          <w:noProof/>
          <w:position w:val="-16"/>
        </w:rPr>
        <w:object w:dxaOrig="1960" w:dyaOrig="480" w14:anchorId="665124EF">
          <v:shape id="_x0000_i1106" type="#_x0000_t75" alt="" style="width:98pt;height:24pt;mso-width-percent:0;mso-height-percent:0;mso-width-percent:0;mso-height-percent:0" o:ole="">
            <v:imagedata r:id="rId231" o:title=""/>
          </v:shape>
          <o:OLEObject Type="Embed" ProgID="Equation.DSMT4" ShapeID="_x0000_i1106" DrawAspect="Content" ObjectID="_1840552910" r:id="rId2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25</w:instrText>
      </w:r>
      <w:r>
        <w:rPr>
          <w:noProof/>
        </w:rPr>
        <w:fldChar w:fldCharType="end"/>
      </w:r>
      <w:r>
        <w:instrText>)</w:instrText>
      </w:r>
      <w:r>
        <w:fldChar w:fldCharType="end"/>
      </w:r>
    </w:p>
    <w:p w:rsidR="0070103C" w:rsidRDefault="0070103C" w:rsidP="00886D14">
      <w:r>
        <w:br/>
        <w:t xml:space="preserve">For a DS beamformer steered toward </w:t>
      </w:r>
      <w:r w:rsidRPr="00AB711E">
        <w:rPr>
          <w:noProof/>
          <w:position w:val="-12"/>
        </w:rPr>
      </w:r>
      <w:r w:rsidR="0070103C" w:rsidRPr="00AB711E">
        <w:rPr>
          <w:noProof/>
          <w:position w:val="-12"/>
        </w:rPr>
        <w:object w:dxaOrig="300" w:dyaOrig="360" w14:anchorId="531C1A98">
          <v:shape id="_x0000_i1107" type="#_x0000_t75" alt="" style="width:15pt;height:18pt;mso-width-percent:0;mso-height-percent:0;mso-width-percent:0;mso-height-percent:0" o:ole="">
            <v:imagedata r:id="rId233" o:title=""/>
          </v:shape>
          <o:OLEObject Type="Embed" ProgID="Equation.DSMT4" ShapeID="_x0000_i1107" DrawAspect="Content" ObjectID="_1840552911" r:id="rId234"/>
        </w:object>
      </w:r>
      <w:r>
        <w:t xml:space="preserve">, </w:t>
      </w:r>
      <w:r w:rsidRPr="00AB711E">
        <w:rPr>
          <w:noProof/>
          <w:position w:val="-14"/>
        </w:rPr>
      </w:r>
      <w:r w:rsidR="0070103C" w:rsidRPr="00AB711E">
        <w:rPr>
          <w:noProof/>
          <w:position w:val="-14"/>
        </w:rPr>
        <w:object w:dxaOrig="800" w:dyaOrig="380" w14:anchorId="29B29AE5">
          <v:shape id="_x0000_i1108" type="#_x0000_t75" alt="" style="width:40pt;height:19pt;mso-width-percent:0;mso-height-percent:0;mso-width-percent:0;mso-height-percent:0" o:ole="">
            <v:imagedata r:id="rId235" o:title=""/>
          </v:shape>
          <o:OLEObject Type="Embed" ProgID="Equation.DSMT4" ShapeID="_x0000_i1108" DrawAspect="Content" ObjectID="_1840552912" r:id="rId236"/>
        </w:object>
      </w:r>
      <w:r>
        <w:t>, which results in () as before.  In order to reduce sidelobe levels, which in turn increases an array’s ability to suppress interference from directions not coincident with the look direction, a weighting function is often applied in addition to the phase delays.  Let us write the weights as</w:t>
      </w:r>
    </w:p>
    <w:p w:rsidR="0070103C" w:rsidRDefault="0070103C" w:rsidP="00886D14"/>
    <w:p w:rsidR="0070103C" w:rsidRDefault="0070103C" w:rsidP="00886D14">
      <w:r>
        <w:tab/>
      </w:r>
      <w:r w:rsidRPr="00AB711E">
        <w:rPr>
          <w:noProof/>
          <w:position w:val="-12"/>
        </w:rPr>
      </w:r>
      <w:r w:rsidR="0070103C" w:rsidRPr="00AB711E">
        <w:rPr>
          <w:noProof/>
          <w:position w:val="-12"/>
        </w:rPr>
        <w:object w:dxaOrig="2920" w:dyaOrig="380" w14:anchorId="78D620B7">
          <v:shape id="_x0000_i1109" type="#_x0000_t75" alt="" style="width:146pt;height:19pt;mso-width-percent:0;mso-height-percent:0;mso-width-percent:0;mso-height-percent:0" o:ole="">
            <v:imagedata r:id="rId237" o:title=""/>
          </v:shape>
          <o:OLEObject Type="Embed" ProgID="Equation.DSMT4" ShapeID="_x0000_i1109" DrawAspect="Content" ObjectID="_1840552913" r:id="rId2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26</w:instrText>
      </w:r>
      <w:r>
        <w:rPr>
          <w:noProof/>
        </w:rPr>
        <w:fldChar w:fldCharType="end"/>
      </w:r>
      <w:r>
        <w:instrText>)</w:instrText>
      </w:r>
      <w:r>
        <w:fldChar w:fldCharType="end"/>
      </w:r>
    </w:p>
    <w:p w:rsidR="0070103C" w:rsidRDefault="0070103C" w:rsidP="00886D14">
      <w:r>
        <w:t xml:space="preserve">where </w:t>
      </w:r>
      <w:r w:rsidRPr="00526C63">
        <w:rPr>
          <w:noProof/>
          <w:position w:val="-14"/>
        </w:rPr>
      </w:r>
      <w:r w:rsidR="0070103C" w:rsidRPr="00526C63">
        <w:rPr>
          <w:noProof/>
          <w:position w:val="-14"/>
        </w:rPr>
        <w:object w:dxaOrig="520" w:dyaOrig="400" w14:anchorId="4DF6AED2">
          <v:shape id="_x0000_i1110" type="#_x0000_t75" alt="" style="width:26pt;height:20pt;mso-width-percent:0;mso-height-percent:0;mso-width-percent:0;mso-height-percent:0" o:ole="">
            <v:imagedata r:id="rId239" o:title=""/>
          </v:shape>
          <o:OLEObject Type="Embed" ProgID="Equation.DSMT4" ShapeID="_x0000_i1110" DrawAspect="Content" ObjectID="_1840552915" r:id="rId240"/>
        </w:object>
      </w:r>
      <w:r>
        <w:t>are the shading coefficients which act to smooth the standard rectangular window by tapering its shape gradually from one to zero.  Because the beam pattern is the DFT(</w:t>
      </w:r>
      <w:r w:rsidRPr="005B03B0">
        <w:rPr>
          <w:noProof/>
          <w:position w:val="-12"/>
        </w:rPr>
      </w:r>
      <w:r w:rsidR="0070103C" w:rsidRPr="005B03B0">
        <w:rPr>
          <w:noProof/>
          <w:position w:val="-12"/>
        </w:rPr>
        <w:object w:dxaOrig="580" w:dyaOrig="360" w14:anchorId="37C97126">
          <v:shape id="_x0000_i1111" type="#_x0000_t75" alt="" style="width:29pt;height:18pt;mso-width-percent:0;mso-height-percent:0;mso-width-percent:0;mso-height-percent:0" o:ole="">
            <v:imagedata r:id="rId241" o:title=""/>
          </v:shape>
          <o:OLEObject Type="Embed" ProgID="Equation.DSMT4" ShapeID="_x0000_i1111" DrawAspect="Content" ObjectID="_1840552916" r:id="rId242"/>
        </w:object>
      </w:r>
      <w:r>
        <w:t>) of the shading function wrt the spatial frequency.  A smoothing effect in time reduces the high frequency coefficients and increases the low frequency components.  The effect is to reduce the sidelobes (high frequency) and increase the mainlobe (low frequency).  The more gradual the tapering the more pronounced the effect.  Figure () illustrates this phenonmen in a linear array (lambda/2 spacing, broadside steering) for three different common weights: rectangular, triangular, and raised-cosine (Hamming) computed using the formula</w:t>
      </w:r>
    </w:p>
    <w:p w:rsidR="0070103C" w:rsidRDefault="0070103C" w:rsidP="00886D14"/>
    <w:p w:rsidR="0070103C" w:rsidRDefault="0070103C" w:rsidP="00886D14">
      <w:r>
        <w:tab/>
      </w:r>
      <w:r w:rsidRPr="00AF2A78">
        <w:rPr>
          <w:noProof/>
          <w:position w:val="-30"/>
        </w:rPr>
      </w:r>
      <w:r w:rsidR="0070103C" w:rsidRPr="00AF2A78">
        <w:rPr>
          <w:noProof/>
          <w:position w:val="-30"/>
        </w:rPr>
        <w:object w:dxaOrig="2620" w:dyaOrig="760" w14:anchorId="05E9E5D1">
          <v:shape id="_x0000_i1112" type="#_x0000_t75" alt="" style="width:131pt;height:38pt;mso-width-percent:0;mso-height-percent:0;mso-width-percent:0;mso-height-percent:0" o:ole="">
            <v:imagedata r:id="rId243" o:title=""/>
          </v:shape>
          <o:OLEObject Type="Embed" ProgID="Equation.DSMT4" ShapeID="_x0000_i1112" DrawAspect="Content" ObjectID="_1840552917" r:id="rId2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27</w:instrText>
      </w:r>
      <w:r>
        <w:rPr>
          <w:noProof/>
        </w:rPr>
        <w:fldChar w:fldCharType="end"/>
      </w:r>
      <w:r>
        <w:instrText>)</w:instrText>
      </w:r>
      <w:r>
        <w:fldChar w:fldCharType="end"/>
      </w:r>
    </w:p>
    <w:p w:rsidR="0070103C" w:rsidRDefault="0070103C" w:rsidP="00886D14"/>
    <w:p w:rsidR="0070103C" w:rsidRPr="0023052E" w:rsidRDefault="0070103C" w:rsidP="00886D14"/>
    <w:p w:rsidR="0070103C" w:rsidRDefault="0070103C" w:rsidP="00886D14"/>
    <w:p w:rsidR="0070103C" w:rsidRDefault="0070103C" w:rsidP="00886D14">
      <w:r>
        <w:rPr>
          <w:noProof/>
        </w:rPr>
        <w:drawing>
          <wp:inline distT="0" distB="0" distL="0" distR="0" wp14:anchorId="2F7CCB61" wp14:editId="61930335">
            <wp:extent cx="5486400" cy="3895725"/>
            <wp:effectExtent l="0" t="0" r="0" b="0"/>
            <wp:docPr id="954718229" name="Picture 954718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486400" cy="3895725"/>
                    </a:xfrm>
                    <a:prstGeom prst="rect">
                      <a:avLst/>
                    </a:prstGeom>
                    <a:noFill/>
                    <a:ln>
                      <a:noFill/>
                    </a:ln>
                  </pic:spPr>
                </pic:pic>
              </a:graphicData>
            </a:graphic>
          </wp:inline>
        </w:drawing>
      </w:r>
    </w:p>
    <w:p w:rsidR="0070103C" w:rsidRDefault="0070103C" w:rsidP="00886D14"/>
    <w:p w:rsidR="0070103C" w:rsidRDefault="0070103C" w:rsidP="00886D14">
      <w:bookmarkStart w:id="27" w:name="OLE_LINK76"/>
      <w:r>
        <w:rPr>
          <w:noProof/>
        </w:rPr>
        <w:drawing>
          <wp:inline distT="0" distB="0" distL="0" distR="0" wp14:anchorId="5FEEE038" wp14:editId="6A1CA79F">
            <wp:extent cx="5486400" cy="4067175"/>
            <wp:effectExtent l="0" t="0" r="0" b="9525"/>
            <wp:docPr id="1341812159" name="Picture 134181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486400" cy="4067175"/>
                    </a:xfrm>
                    <a:prstGeom prst="rect">
                      <a:avLst/>
                    </a:prstGeom>
                    <a:noFill/>
                    <a:ln>
                      <a:noFill/>
                    </a:ln>
                  </pic:spPr>
                </pic:pic>
              </a:graphicData>
            </a:graphic>
          </wp:inline>
        </w:drawing>
      </w:r>
      <w:bookmarkEnd w:id="27"/>
    </w:p>
    <w:p w:rsidR="0070103C" w:rsidRDefault="0070103C" w:rsidP="00886D14"/>
    <w:p w:rsidR="0070103C" w:rsidRPr="00CD0644" w:rsidRDefault="0070103C" w:rsidP="00886D14">
      <w:r>
        <w:t>Figure () is the projection of Figure () on the any plane containing the X-axis.  The 3D plot is obtained from the polar plot by revolving in around the polar axis.  The lobes produce the ruffles on the 3D plot.  We can see that the 3D pattern is more sensitive to the look direction, though due to the circular symmetry about the line array all that can be determined is the conic angle in the reference plane.  Another way, the conic angle cannot be resolved into azimuth and elevation.</w:t>
      </w:r>
    </w:p>
    <w:p w:rsidR="0070103C" w:rsidRDefault="0070103C" w:rsidP="00886D14">
      <w:pPr>
        <w:pStyle w:val="Heading2"/>
      </w:pPr>
      <w:bookmarkStart w:id="28" w:name="_Toc280363885"/>
      <w:bookmarkStart w:id="29" w:name="_Toc209787720"/>
      <w:bookmarkStart w:id="30" w:name="_Toc229857378"/>
      <w:bookmarkStart w:id="31" w:name="_Toc229926431"/>
      <w:r>
        <w:t>Frequency Domain Beamforming</w:t>
      </w:r>
      <w:bookmarkEnd w:id="28"/>
      <w:bookmarkEnd w:id="29"/>
      <w:bookmarkEnd w:id="30"/>
      <w:bookmarkEnd w:id="31"/>
    </w:p>
    <w:p w:rsidR="0070103C" w:rsidRDefault="0070103C" w:rsidP="00886D14"/>
    <w:p w:rsidR="0070103C" w:rsidRDefault="0070103C" w:rsidP="00886D14">
      <w:r>
        <w:t>A plane wave</w:t>
      </w:r>
      <w:r w:rsidRPr="00AC5CE2">
        <w:rPr>
          <w:noProof/>
          <w:position w:val="-12"/>
        </w:rPr>
      </w:r>
      <w:r w:rsidR="0070103C" w:rsidRPr="00AC5CE2">
        <w:rPr>
          <w:noProof/>
          <w:position w:val="-12"/>
        </w:rPr>
        <w:object w:dxaOrig="1240" w:dyaOrig="360" w14:anchorId="68577273">
          <v:shape id="_x0000_i1113" type="#_x0000_t75" alt="" style="width:62pt;height:18pt;mso-width-percent:0;mso-height-percent:0;mso-width-percent:0;mso-height-percent:0" o:ole="">
            <v:imagedata r:id="rId247" o:title=""/>
          </v:shape>
          <o:OLEObject Type="Embed" ProgID="Equation.DSMT4" ShapeID="_x0000_i1113" DrawAspect="Content" ObjectID="_1840552918" r:id="rId248"/>
        </w:object>
      </w:r>
      <w:r>
        <w:t xml:space="preserve">with some bandwidth given by its spectrum </w:t>
      </w:r>
      <w:r w:rsidRPr="00AC5CE2">
        <w:rPr>
          <w:noProof/>
          <w:position w:val="-10"/>
        </w:rPr>
      </w:r>
      <w:r w:rsidR="0070103C" w:rsidRPr="00AC5CE2">
        <w:rPr>
          <w:noProof/>
          <w:position w:val="-10"/>
        </w:rPr>
        <w:object w:dxaOrig="560" w:dyaOrig="320" w14:anchorId="789D8410">
          <v:shape id="_x0000_i1114" type="#_x0000_t75" alt="" style="width:28pt;height:16pt;mso-width-percent:0;mso-height-percent:0;mso-width-percent:0;mso-height-percent:0" o:ole="">
            <v:imagedata r:id="rId249" o:title=""/>
          </v:shape>
          <o:OLEObject Type="Embed" ProgID="Equation.DSMT4" ShapeID="_x0000_i1114" DrawAspect="Content" ObjectID="_1840552919" r:id="rId250"/>
        </w:object>
      </w:r>
      <w:r>
        <w:t xml:space="preserve">can be decomposed into a superposition of monochromatic plane waves by the FT.  A beamformed signal for each frequency can be created and treated independently by Fourier transforming the temporal sensor outputs where elemental time shifts become phase shifts.  Specifically, the BF output at frequency f for an </w:t>
      </w:r>
      <w:r w:rsidRPr="0009457C">
        <w:rPr>
          <w:noProof/>
          <w:position w:val="-12"/>
        </w:rPr>
      </w:r>
      <w:r w:rsidR="0070103C" w:rsidRPr="0009457C">
        <w:rPr>
          <w:noProof/>
          <w:position w:val="-12"/>
        </w:rPr>
        <w:object w:dxaOrig="320" w:dyaOrig="360" w14:anchorId="334BD8CE">
          <v:shape id="_x0000_i1115" type="#_x0000_t75" alt="" style="width:16pt;height:18pt;mso-width-percent:0;mso-height-percent:0;mso-width-percent:0;mso-height-percent:0" o:ole="">
            <v:imagedata r:id="rId251" o:title=""/>
          </v:shape>
          <o:OLEObject Type="Embed" ProgID="Equation.DSMT4" ShapeID="_x0000_i1115" DrawAspect="Content" ObjectID="_1840552920" r:id="rId252"/>
        </w:object>
      </w:r>
      <w:r>
        <w:t xml:space="preserve">weighted DSBF is given by </w:t>
      </w:r>
    </w:p>
    <w:p w:rsidR="0070103C" w:rsidRDefault="0070103C" w:rsidP="00886D14"/>
    <w:p w:rsidR="0070103C" w:rsidRDefault="0070103C" w:rsidP="00886D14">
      <w:r>
        <w:tab/>
      </w:r>
      <w:r w:rsidRPr="007553AC">
        <w:rPr>
          <w:noProof/>
          <w:position w:val="-28"/>
        </w:rPr>
      </w:r>
      <w:r w:rsidR="0070103C" w:rsidRPr="007553AC">
        <w:rPr>
          <w:noProof/>
          <w:position w:val="-28"/>
        </w:rPr>
        <w:object w:dxaOrig="4980" w:dyaOrig="680" w14:anchorId="61972E76">
          <v:shape id="_x0000_i1116" type="#_x0000_t75" alt="" style="width:249pt;height:34pt;mso-width-percent:0;mso-height-percent:0;mso-width-percent:0;mso-height-percent:0" o:ole="">
            <v:imagedata r:id="rId253" o:title=""/>
          </v:shape>
          <o:OLEObject Type="Embed" ProgID="Equation.DSMT4" ShapeID="_x0000_i1116" DrawAspect="Content" ObjectID="_1840552921" r:id="rId2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28</w:instrText>
      </w:r>
      <w:r>
        <w:rPr>
          <w:noProof/>
        </w:rPr>
        <w:fldChar w:fldCharType="end"/>
      </w:r>
      <w:r>
        <w:instrText>)</w:instrText>
      </w:r>
      <w:r>
        <w:fldChar w:fldCharType="end"/>
      </w:r>
    </w:p>
    <w:p w:rsidR="0070103C" w:rsidRDefault="0070103C" w:rsidP="00886D14">
      <w:r>
        <w:t xml:space="preserve">where we have used the Fourier relationship </w:t>
      </w:r>
      <w:r w:rsidRPr="0009457C">
        <w:rPr>
          <w:noProof/>
          <w:position w:val="-12"/>
        </w:rPr>
      </w:r>
      <w:r w:rsidR="0070103C" w:rsidRPr="0009457C">
        <w:rPr>
          <w:noProof/>
          <w:position w:val="-12"/>
        </w:rPr>
        <w:object w:dxaOrig="2240" w:dyaOrig="499" w14:anchorId="0F1AD4C5">
          <v:shape id="_x0000_i1117" type="#_x0000_t75" alt="" style="width:112pt;height:24pt;mso-width-percent:0;mso-height-percent:0;mso-width-percent:0;mso-height-percent:0" o:ole="">
            <v:imagedata r:id="rId255" o:title=""/>
          </v:shape>
          <o:OLEObject Type="Embed" ProgID="Equation.DSMT4" ShapeID="_x0000_i1117" DrawAspect="Content" ObjectID="_1840552922" r:id="rId256"/>
        </w:object>
      </w:r>
      <w:r>
        <w:t>.</w:t>
      </w:r>
    </w:p>
    <w:p w:rsidR="0070103C" w:rsidRPr="007553AC" w:rsidRDefault="0070103C" w:rsidP="00886D14"/>
    <w:p w:rsidR="0070103C" w:rsidRDefault="0070103C" w:rsidP="00886D14">
      <w:r>
        <w:t>Because in the real world we deal with finite time durations over which we can observe the data, and hence finite duration FTs, we can only integrate over a limited interval which produces a smoothed version of the actual transform.  To limit this distortion we choose the window spectral extent to be small compared to the signal bandwidth which minizes the effect of the frequency domain convolution.  Windows whose spectral properties resemble a delta function (ideal no smoothing distortion) are best.</w:t>
      </w:r>
    </w:p>
    <w:p w:rsidR="0070103C" w:rsidRDefault="0070103C" w:rsidP="00886D14"/>
    <w:p w:rsidR="0070103C" w:rsidRDefault="0070103C" w:rsidP="00886D14">
      <w:r>
        <w:t xml:space="preserve">Because we deal with discrete time data we appeal to the FFT to accomplish frequency domain BF and thus must contend with some numerical overhead issues.  To mitigate these implementation problems we first assume the delays </w:t>
      </w:r>
      <w:r w:rsidRPr="008D3341">
        <w:rPr>
          <w:noProof/>
          <w:position w:val="-12"/>
        </w:rPr>
      </w:r>
      <w:r w:rsidR="0070103C" w:rsidRPr="008D3341">
        <w:rPr>
          <w:noProof/>
          <w:position w:val="-12"/>
        </w:rPr>
        <w:object w:dxaOrig="660" w:dyaOrig="360" w14:anchorId="1594D37B">
          <v:shape id="_x0000_i1118" type="#_x0000_t75" alt="" style="width:33pt;height:18pt;mso-width-percent:0;mso-height-percent:0;mso-width-percent:0;mso-height-percent:0" o:ole="">
            <v:imagedata r:id="rId257" o:title=""/>
          </v:shape>
          <o:OLEObject Type="Embed" ProgID="Equation.DSMT4" ShapeID="_x0000_i1118" DrawAspect="Content" ObjectID="_1840552923" r:id="rId258"/>
        </w:object>
      </w:r>
      <w:r>
        <w:t xml:space="preserve">can be represented by an integer multiple of the sampling frequency, i.e. </w:t>
      </w:r>
      <w:r w:rsidRPr="008D3341">
        <w:rPr>
          <w:noProof/>
          <w:position w:val="-12"/>
        </w:rPr>
      </w:r>
      <w:r w:rsidR="0070103C" w:rsidRPr="008D3341">
        <w:rPr>
          <w:noProof/>
          <w:position w:val="-12"/>
        </w:rPr>
        <w:object w:dxaOrig="1040" w:dyaOrig="360" w14:anchorId="533CF97F">
          <v:shape id="_x0000_i1119" type="#_x0000_t75" alt="" style="width:52pt;height:18pt;mso-width-percent:0;mso-height-percent:0;mso-width-percent:0;mso-height-percent:0" o:ole="">
            <v:imagedata r:id="rId259" o:title=""/>
          </v:shape>
          <o:OLEObject Type="Embed" ProgID="Equation.DSMT4" ShapeID="_x0000_i1119" DrawAspect="Content" ObjectID="_1840552924" r:id="rId260"/>
        </w:object>
      </w:r>
      <w:r>
        <w:t>.  Next we assume that the DFT of a delayed sequence is equivalent to the corresponding phase delay multiplied by the DFT of the sequence.  (explain, richard’s book 2.3.)</w:t>
      </w:r>
    </w:p>
    <w:p w:rsidR="0070103C" w:rsidRDefault="0070103C" w:rsidP="00886D14"/>
    <w:p w:rsidR="0070103C" w:rsidRDefault="0070103C" w:rsidP="00886D14">
      <w:r>
        <w:t>Under the above assumptions the frequency domain element outputs are</w:t>
      </w:r>
    </w:p>
    <w:p w:rsidR="0070103C" w:rsidRDefault="0070103C" w:rsidP="00886D14"/>
    <w:p w:rsidR="0070103C" w:rsidRDefault="0070103C" w:rsidP="00886D14">
      <w:r>
        <w:tab/>
      </w:r>
      <w:r w:rsidRPr="008D3341">
        <w:rPr>
          <w:noProof/>
          <w:position w:val="-12"/>
        </w:rPr>
      </w:r>
      <w:r w:rsidR="0070103C" w:rsidRPr="008D3341">
        <w:rPr>
          <w:noProof/>
          <w:position w:val="-12"/>
        </w:rPr>
        <w:object w:dxaOrig="2980" w:dyaOrig="400" w14:anchorId="586E34A5">
          <v:shape id="_x0000_i1120" type="#_x0000_t75" alt="" style="width:149pt;height:20pt;mso-width-percent:0;mso-height-percent:0;mso-width-percent:0;mso-height-percent:0" o:ole="">
            <v:imagedata r:id="rId261" o:title=""/>
          </v:shape>
          <o:OLEObject Type="Embed" ProgID="Equation.DSMT4" ShapeID="_x0000_i1120" DrawAspect="Content" ObjectID="_1840552925" r:id="rId2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29</w:instrText>
      </w:r>
      <w:r>
        <w:rPr>
          <w:noProof/>
        </w:rPr>
        <w:fldChar w:fldCharType="end"/>
      </w:r>
      <w:r>
        <w:instrText>)</w:instrText>
      </w:r>
      <w:r>
        <w:fldChar w:fldCharType="end"/>
      </w:r>
    </w:p>
    <w:p w:rsidR="0070103C" w:rsidRPr="005D2F98" w:rsidRDefault="0070103C" w:rsidP="00886D14"/>
    <w:p w:rsidR="0070103C" w:rsidRDefault="0070103C" w:rsidP="00886D14">
      <w:r>
        <w:t>and the beamformer output at frequency k is</w:t>
      </w:r>
    </w:p>
    <w:p w:rsidR="0070103C" w:rsidRPr="00802CCA" w:rsidRDefault="0070103C" w:rsidP="00886D14"/>
    <w:p w:rsidR="0070103C" w:rsidRDefault="0070103C" w:rsidP="00886D14">
      <w:r>
        <w:tab/>
      </w:r>
      <w:r w:rsidRPr="003B70B6">
        <w:rPr>
          <w:noProof/>
          <w:position w:val="-28"/>
        </w:rPr>
      </w:r>
      <w:r w:rsidR="0070103C" w:rsidRPr="003B70B6">
        <w:rPr>
          <w:noProof/>
          <w:position w:val="-28"/>
        </w:rPr>
        <w:object w:dxaOrig="2860" w:dyaOrig="680" w14:anchorId="237F7A77">
          <v:shape id="_x0000_i1121" type="#_x0000_t75" alt="" style="width:143pt;height:34pt;mso-width-percent:0;mso-height-percent:0;mso-width-percent:0;mso-height-percent:0" o:ole="">
            <v:imagedata r:id="rId263" o:title=""/>
          </v:shape>
          <o:OLEObject Type="Embed" ProgID="Equation.DSMT4" ShapeID="_x0000_i1121" DrawAspect="Content" ObjectID="_1840552926" r:id="rId2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30</w:instrText>
      </w:r>
      <w:r>
        <w:rPr>
          <w:noProof/>
        </w:rPr>
        <w:fldChar w:fldCharType="end"/>
      </w:r>
      <w:r>
        <w:instrText>)</w:instrText>
      </w:r>
      <w:r>
        <w:fldChar w:fldCharType="end"/>
      </w:r>
    </w:p>
    <w:p w:rsidR="0070103C" w:rsidRPr="003B70B6" w:rsidRDefault="0070103C" w:rsidP="00886D14"/>
    <w:p w:rsidR="0070103C" w:rsidRDefault="0070103C" w:rsidP="00886D14">
      <w:r>
        <w:t xml:space="preserve">With </w:t>
      </w:r>
      <w:r w:rsidRPr="00D51971">
        <w:rPr>
          <w:noProof/>
          <w:position w:val="-12"/>
        </w:rPr>
      </w:r>
      <w:r w:rsidR="0070103C" w:rsidRPr="00D51971">
        <w:rPr>
          <w:noProof/>
          <w:position w:val="-12"/>
        </w:rPr>
        <w:object w:dxaOrig="1920" w:dyaOrig="380" w14:anchorId="0524238B">
          <v:shape id="_x0000_i1122" type="#_x0000_t75" alt="" style="width:96pt;height:19pt;mso-width-percent:0;mso-height-percent:0;mso-width-percent:0;mso-height-percent:0" o:ole="">
            <v:imagedata r:id="rId265" o:title=""/>
          </v:shape>
          <o:OLEObject Type="Embed" ProgID="Equation.DSMT4" ShapeID="_x0000_i1122" DrawAspect="Content" ObjectID="_1840552927" r:id="rId266"/>
        </w:object>
      </w:r>
      <w:r>
        <w:t>we can write () as</w:t>
      </w:r>
    </w:p>
    <w:p w:rsidR="0070103C" w:rsidRDefault="0070103C" w:rsidP="00886D14"/>
    <w:p w:rsidR="0070103C" w:rsidRDefault="0070103C" w:rsidP="00886D14">
      <w:r>
        <w:tab/>
      </w:r>
      <w:r w:rsidRPr="001D23C0">
        <w:rPr>
          <w:noProof/>
          <w:position w:val="-10"/>
        </w:rPr>
      </w:r>
      <w:r w:rsidR="0070103C" w:rsidRPr="001D23C0">
        <w:rPr>
          <w:noProof/>
          <w:position w:val="-10"/>
        </w:rPr>
        <w:object w:dxaOrig="1520" w:dyaOrig="360" w14:anchorId="442DAD4D">
          <v:shape id="_x0000_i1123" type="#_x0000_t75" alt="" style="width:76pt;height:18pt;mso-width-percent:0;mso-height-percent:0;mso-width-percent:0;mso-height-percent:0" o:ole="">
            <v:imagedata r:id="rId267" o:title=""/>
          </v:shape>
          <o:OLEObject Type="Embed" ProgID="Equation.DSMT4" ShapeID="_x0000_i1123" DrawAspect="Content" ObjectID="_1840552928" r:id="rId2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31</w:instrText>
      </w:r>
      <w:r>
        <w:rPr>
          <w:noProof/>
        </w:rPr>
        <w:fldChar w:fldCharType="end"/>
      </w:r>
      <w:r>
        <w:instrText>)</w:instrText>
      </w:r>
      <w:r>
        <w:fldChar w:fldCharType="end"/>
      </w:r>
    </w:p>
    <w:p w:rsidR="0070103C" w:rsidRDefault="0070103C" w:rsidP="00886D14"/>
    <w:p w:rsidR="0070103C" w:rsidRDefault="0070103C" w:rsidP="00886D14">
      <w:r>
        <w:t xml:space="preserve">Simplifying further to a plane wave input </w:t>
      </w:r>
      <w:r w:rsidRPr="001D23C0">
        <w:rPr>
          <w:noProof/>
          <w:position w:val="-14"/>
        </w:rPr>
      </w:r>
      <w:r w:rsidR="0070103C" w:rsidRPr="001D23C0">
        <w:rPr>
          <w:noProof/>
          <w:position w:val="-14"/>
        </w:rPr>
        <w:object w:dxaOrig="1760" w:dyaOrig="380" w14:anchorId="66F3765A">
          <v:shape id="_x0000_i1124" type="#_x0000_t75" alt="" style="width:88pt;height:19pt;mso-width-percent:0;mso-height-percent:0;mso-width-percent:0;mso-height-percent:0" o:ole="">
            <v:imagedata r:id="rId269" o:title=""/>
          </v:shape>
          <o:OLEObject Type="Embed" ProgID="Equation.DSMT4" ShapeID="_x0000_i1124" DrawAspect="Content" ObjectID="_1840552929" r:id="rId270"/>
        </w:object>
      </w:r>
      <w:r>
        <w:t>we have</w:t>
      </w:r>
    </w:p>
    <w:p w:rsidR="0070103C" w:rsidRDefault="0070103C" w:rsidP="00886D14"/>
    <w:p w:rsidR="0070103C" w:rsidRDefault="0070103C" w:rsidP="00886D14">
      <w:r>
        <w:tab/>
      </w:r>
      <w:r w:rsidRPr="001D23C0">
        <w:rPr>
          <w:noProof/>
          <w:position w:val="-12"/>
        </w:rPr>
      </w:r>
      <w:r w:rsidR="0070103C" w:rsidRPr="001D23C0">
        <w:rPr>
          <w:noProof/>
          <w:position w:val="-12"/>
        </w:rPr>
        <w:object w:dxaOrig="2900" w:dyaOrig="400" w14:anchorId="7B7CA943">
          <v:shape id="_x0000_i1125" type="#_x0000_t75" alt="" style="width:145pt;height:20pt;mso-width-percent:0;mso-height-percent:0;mso-width-percent:0;mso-height-percent:0" o:ole="">
            <v:imagedata r:id="rId271" o:title=""/>
          </v:shape>
          <o:OLEObject Type="Embed" ProgID="Equation.DSMT4" ShapeID="_x0000_i1125" DrawAspect="Content" ObjectID="_1840552930" r:id="rId2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32</w:instrText>
      </w:r>
      <w:r>
        <w:rPr>
          <w:noProof/>
        </w:rPr>
        <w:fldChar w:fldCharType="end"/>
      </w:r>
      <w:r>
        <w:instrText>)</w:instrText>
      </w:r>
      <w:r>
        <w:fldChar w:fldCharType="end"/>
      </w:r>
    </w:p>
    <w:p w:rsidR="0070103C" w:rsidRPr="001D23C0" w:rsidRDefault="0070103C" w:rsidP="00886D14"/>
    <w:p w:rsidR="0070103C" w:rsidRDefault="0070103C" w:rsidP="00886D14">
      <w:r>
        <w:t xml:space="preserve">The beamformer output in steering vector notation is then </w:t>
      </w:r>
    </w:p>
    <w:p w:rsidR="0070103C" w:rsidRDefault="0070103C" w:rsidP="00886D14"/>
    <w:p w:rsidR="0070103C" w:rsidRDefault="0070103C" w:rsidP="00886D14">
      <w:r>
        <w:tab/>
      </w:r>
      <w:r w:rsidRPr="001D23C0">
        <w:rPr>
          <w:noProof/>
          <w:position w:val="-12"/>
        </w:rPr>
      </w:r>
      <w:r w:rsidR="0070103C" w:rsidRPr="001D23C0">
        <w:rPr>
          <w:noProof/>
          <w:position w:val="-12"/>
        </w:rPr>
        <w:object w:dxaOrig="1800" w:dyaOrig="380" w14:anchorId="73F529FB">
          <v:shape id="_x0000_i1126" type="#_x0000_t75" alt="" style="width:90pt;height:19pt;mso-width-percent:0;mso-height-percent:0;mso-width-percent:0;mso-height-percent:0" o:ole="">
            <v:imagedata r:id="rId273" o:title=""/>
          </v:shape>
          <o:OLEObject Type="Embed" ProgID="Equation.DSMT4" ShapeID="_x0000_i1126" DrawAspect="Content" ObjectID="_1840552931" r:id="rId2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33</w:instrText>
      </w:r>
      <w:r>
        <w:rPr>
          <w:noProof/>
        </w:rPr>
        <w:fldChar w:fldCharType="end"/>
      </w:r>
      <w:r>
        <w:instrText>)</w:instrText>
      </w:r>
      <w:r>
        <w:fldChar w:fldCharType="end"/>
      </w:r>
    </w:p>
    <w:p w:rsidR="0070103C" w:rsidRPr="001D23C0" w:rsidRDefault="0070103C" w:rsidP="00886D14"/>
    <w:p w:rsidR="0070103C" w:rsidRPr="00083DFE" w:rsidRDefault="0070103C" w:rsidP="00886D14">
      <w:r>
        <w:t>where</w:t>
      </w:r>
      <w:r w:rsidRPr="001D23C0">
        <w:rPr>
          <w:noProof/>
          <w:position w:val="-12"/>
        </w:rPr>
      </w:r>
      <w:r w:rsidR="0070103C" w:rsidRPr="001D23C0">
        <w:rPr>
          <w:noProof/>
          <w:position w:val="-12"/>
        </w:rPr>
        <w:object w:dxaOrig="1640" w:dyaOrig="380" w14:anchorId="1EA94314">
          <v:shape id="_x0000_i1127" type="#_x0000_t75" alt="" style="width:82pt;height:19pt;mso-width-percent:0;mso-height-percent:0;mso-width-percent:0;mso-height-percent:0" o:ole="">
            <v:imagedata r:id="rId275" o:title=""/>
          </v:shape>
          <o:OLEObject Type="Embed" ProgID="Equation.DSMT4" ShapeID="_x0000_i1127" DrawAspect="Content" ObjectID="_1840552932" r:id="rId276"/>
        </w:object>
      </w:r>
      <w:r>
        <w:t xml:space="preserve">are the applied BF weights.  Note the direct correspondence of () with the time domain BF </w:t>
      </w:r>
      <w:r>
        <w:fldChar w:fldCharType="begin"/>
      </w:r>
      <w:r>
        <w:instrText xml:space="preserve"> GOTOBUTTON ZEqnNum288339  \* MERGEFORMAT </w:instrText>
      </w:r>
      <w:fldSimple w:instr=" REF ZEqnNum288339 \! \* MERGEFORMAT ">
        <w:r>
          <w:instrText>(2.12)</w:instrText>
        </w:r>
      </w:fldSimple>
      <w:r>
        <w:fldChar w:fldCharType="end"/>
      </w:r>
      <w:r>
        <w:t xml:space="preserve">.  Also, note that for a monochromatic plane wave input at a frequency equal to a DFT frequency </w:t>
      </w:r>
      <w:r w:rsidRPr="008E7CE6">
        <w:rPr>
          <w:noProof/>
          <w:position w:val="-12"/>
        </w:rPr>
      </w:r>
      <w:r w:rsidR="0070103C" w:rsidRPr="008E7CE6">
        <w:rPr>
          <w:noProof/>
          <w:position w:val="-12"/>
        </w:rPr>
        <w:object w:dxaOrig="260" w:dyaOrig="360" w14:anchorId="4FBBB51C">
          <v:shape id="_x0000_i1128" type="#_x0000_t75" alt="" style="width:13pt;height:18pt;mso-width-percent:0;mso-height-percent:0;mso-width-percent:0;mso-height-percent:0" o:ole="">
            <v:imagedata r:id="rId277" o:title=""/>
          </v:shape>
          <o:OLEObject Type="Embed" ProgID="Equation.DSMT4" ShapeID="_x0000_i1128" DrawAspect="Content" ObjectID="_1840552933" r:id="rId278"/>
        </w:object>
      </w:r>
      <w:r>
        <w:t xml:space="preserve">only one beamformer output is required because </w:t>
      </w:r>
      <w:r w:rsidRPr="008E7CE6">
        <w:rPr>
          <w:noProof/>
          <w:position w:val="-10"/>
        </w:rPr>
      </w:r>
      <w:r w:rsidR="0070103C" w:rsidRPr="008E7CE6">
        <w:rPr>
          <w:noProof/>
          <w:position w:val="-10"/>
        </w:rPr>
        <w:object w:dxaOrig="880" w:dyaOrig="320" w14:anchorId="33E8C82A">
          <v:shape id="_x0000_i1129" type="#_x0000_t75" alt="" style="width:44pt;height:16pt;mso-width-percent:0;mso-height-percent:0;mso-width-percent:0;mso-height-percent:0" o:ole="">
            <v:imagedata r:id="rId279" o:title=""/>
          </v:shape>
          <o:OLEObject Type="Embed" ProgID="Equation.DSMT4" ShapeID="_x0000_i1129" DrawAspect="Content" ObjectID="_1840552934" r:id="rId280"/>
        </w:object>
      </w:r>
      <w:r>
        <w:t xml:space="preserve">for all </w:t>
      </w:r>
      <w:r w:rsidRPr="008E7CE6">
        <w:rPr>
          <w:noProof/>
          <w:position w:val="-12"/>
        </w:rPr>
      </w:r>
      <w:r w:rsidR="0070103C" w:rsidRPr="008E7CE6">
        <w:rPr>
          <w:noProof/>
          <w:position w:val="-12"/>
        </w:rPr>
        <w:object w:dxaOrig="620" w:dyaOrig="360" w14:anchorId="1E3AC665">
          <v:shape id="_x0000_i1130" type="#_x0000_t75" alt="" style="width:31pt;height:18pt;mso-width-percent:0;mso-height-percent:0;mso-width-percent:0;mso-height-percent:0" o:ole="">
            <v:imagedata r:id="rId281" o:title=""/>
          </v:shape>
          <o:OLEObject Type="Embed" ProgID="Equation.DSMT4" ShapeID="_x0000_i1130" DrawAspect="Content" ObjectID="_1840552935" r:id="rId282"/>
        </w:object>
      </w:r>
      <w:r>
        <w:t xml:space="preserve">.  In such a case the steering vectors can be formulated in either the time or frequency domains with no loss in generality. </w:t>
      </w:r>
    </w:p>
    <w:p w:rsidR="0070103C" w:rsidRPr="00D51971" w:rsidRDefault="0070103C" w:rsidP="00886D14"/>
    <w:p w:rsidR="0070103C" w:rsidRDefault="0070103C" w:rsidP="00886D14">
      <w:pPr>
        <w:pStyle w:val="Heading2"/>
      </w:pPr>
      <w:bookmarkStart w:id="32" w:name="_Toc280363886"/>
      <w:bookmarkStart w:id="33" w:name="_Toc209787721"/>
      <w:bookmarkStart w:id="34" w:name="_Toc229857379"/>
      <w:bookmarkStart w:id="35" w:name="_Toc229926432"/>
      <w:r>
        <w:t>Correlation Matrices</w:t>
      </w:r>
      <w:bookmarkEnd w:id="32"/>
      <w:bookmarkEnd w:id="33"/>
      <w:bookmarkEnd w:id="34"/>
      <w:bookmarkEnd w:id="35"/>
    </w:p>
    <w:p w:rsidR="0070103C" w:rsidRDefault="0070103C" w:rsidP="00886D14"/>
    <w:p w:rsidR="0070103C" w:rsidRPr="003847EB" w:rsidRDefault="0070103C" w:rsidP="00886D14">
      <w:r>
        <w:t>Array processing is two dimensional signal processing in which the domains are space and one of either time or frequency.   The result is spatiotemporal or spatiospectral processing, respectively.</w:t>
      </w:r>
    </w:p>
    <w:p w:rsidR="0070103C" w:rsidRPr="009116B5" w:rsidRDefault="0070103C" w:rsidP="00886D14"/>
    <w:p w:rsidR="0070103C" w:rsidRDefault="0070103C" w:rsidP="00886D14">
      <w:r>
        <w:t>An array consisting of M sensors outputs M scalar observations (measurement, data, signal, etc) at each time</w:t>
      </w:r>
      <w:r w:rsidRPr="006E6516">
        <w:rPr>
          <w:noProof/>
          <w:position w:val="-6"/>
        </w:rPr>
      </w:r>
      <w:r w:rsidR="0070103C" w:rsidRPr="006E6516">
        <w:rPr>
          <w:noProof/>
          <w:position w:val="-6"/>
        </w:rPr>
        <w:object w:dxaOrig="200" w:dyaOrig="220" w14:anchorId="7166EA5C">
          <v:shape id="_x0000_i1131" type="#_x0000_t75" alt="" style="width:10pt;height:12pt;mso-width-percent:0;mso-height-percent:0;mso-width-percent:0;mso-height-percent:0" o:ole="">
            <v:imagedata r:id="rId283" o:title=""/>
          </v:shape>
          <o:OLEObject Type="Embed" ProgID="Equation.DSMT4" ShapeID="_x0000_i1131" DrawAspect="Content" ObjectID="_1840552936" r:id="rId284"/>
        </w:object>
      </w:r>
      <w:r>
        <w:t xml:space="preserve">which we write as the nth </w:t>
      </w:r>
      <w:r w:rsidRPr="006E6516">
        <w:rPr>
          <w:i/>
        </w:rPr>
        <w:t>snapshot</w:t>
      </w:r>
    </w:p>
    <w:p w:rsidR="0070103C" w:rsidRDefault="0070103C" w:rsidP="00886D14"/>
    <w:p w:rsidR="0070103C" w:rsidRDefault="0070103C" w:rsidP="00886D14">
      <w:r>
        <w:tab/>
      </w:r>
      <w:r w:rsidRPr="00684DBD">
        <w:rPr>
          <w:noProof/>
          <w:position w:val="-68"/>
        </w:rPr>
      </w:r>
      <w:r w:rsidR="0070103C" w:rsidRPr="00684DBD">
        <w:rPr>
          <w:noProof/>
          <w:position w:val="-68"/>
        </w:rPr>
        <w:object w:dxaOrig="3040" w:dyaOrig="1480" w14:anchorId="03EFFCCC">
          <v:shape id="_x0000_i1132" type="#_x0000_t75" alt="" style="width:152pt;height:74pt;mso-width-percent:0;mso-height-percent:0;mso-width-percent:0;mso-height-percent:0" o:ole="">
            <v:imagedata r:id="rId285" o:title=""/>
          </v:shape>
          <o:OLEObject Type="Embed" ProgID="Equation.DSMT4" ShapeID="_x0000_i1132" DrawAspect="Content" ObjectID="_1840552937" r:id="rId2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34</w:instrText>
      </w:r>
      <w:r>
        <w:rPr>
          <w:noProof/>
        </w:rPr>
        <w:fldChar w:fldCharType="end"/>
      </w:r>
      <w:r>
        <w:instrText>)</w:instrText>
      </w:r>
      <w:r>
        <w:fldChar w:fldCharType="end"/>
      </w:r>
    </w:p>
    <w:p w:rsidR="0070103C" w:rsidRPr="006E6516" w:rsidRDefault="0070103C" w:rsidP="00886D14"/>
    <w:p w:rsidR="0070103C" w:rsidRDefault="0070103C" w:rsidP="00886D14">
      <w:r>
        <w:t xml:space="preserve">For data processing we collect all N snapshots in </w:t>
      </w:r>
      <w:r w:rsidRPr="006E6516">
        <w:rPr>
          <w:i/>
        </w:rPr>
        <w:t>temporal order</w:t>
      </w:r>
      <w:r>
        <w:t xml:space="preserve"> into the large MN-vector</w:t>
      </w:r>
    </w:p>
    <w:p w:rsidR="0070103C" w:rsidRDefault="0070103C" w:rsidP="00886D14"/>
    <w:p w:rsidR="0070103C" w:rsidRDefault="0070103C" w:rsidP="00886D14">
      <w:r>
        <w:tab/>
      </w:r>
      <w:r w:rsidRPr="006E6516">
        <w:rPr>
          <w:noProof/>
          <w:position w:val="-66"/>
        </w:rPr>
      </w:r>
      <w:r w:rsidR="0070103C" w:rsidRPr="006E6516">
        <w:rPr>
          <w:noProof/>
          <w:position w:val="-66"/>
        </w:rPr>
        <w:object w:dxaOrig="1420" w:dyaOrig="1440" w14:anchorId="2C78B159">
          <v:shape id="_x0000_i1133" type="#_x0000_t75" alt="" style="width:71pt;height:1in;mso-width-percent:0;mso-height-percent:0;mso-width-percent:0;mso-height-percent:0" o:ole="">
            <v:imagedata r:id="rId287" o:title=""/>
          </v:shape>
          <o:OLEObject Type="Embed" ProgID="Equation.DSMT4" ShapeID="_x0000_i1133" DrawAspect="Content" ObjectID="_1840552938" r:id="rId2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35</w:instrText>
      </w:r>
      <w:r>
        <w:rPr>
          <w:noProof/>
        </w:rPr>
        <w:fldChar w:fldCharType="end"/>
      </w:r>
      <w:r>
        <w:instrText>)</w:instrText>
      </w:r>
      <w:r>
        <w:fldChar w:fldCharType="end"/>
      </w:r>
    </w:p>
    <w:p w:rsidR="0070103C" w:rsidRPr="00F67314" w:rsidRDefault="0070103C" w:rsidP="00886D14"/>
    <w:p w:rsidR="0070103C" w:rsidRDefault="0070103C" w:rsidP="00886D14">
      <w:r>
        <w:t xml:space="preserve">Note that this is an example of block processing where a fixed number N of snapshots are used, as distinguished from a recursive implementation where sensor measurements are updated at each time instant and fed into a signal processor.  The observation vector may contain samples in either the time or frequency domain.  The utility of the approach is that it organizes the data, and in particular the noise covariance properties.  </w:t>
      </w:r>
    </w:p>
    <w:p w:rsidR="0070103C" w:rsidRDefault="0070103C" w:rsidP="00886D14"/>
    <w:p w:rsidR="0070103C" w:rsidRDefault="0070103C" w:rsidP="00886D14">
      <w:r>
        <w:t xml:space="preserve">Assuming zero mean noise only, i.e. </w:t>
      </w:r>
      <w:r w:rsidRPr="00F67314">
        <w:rPr>
          <w:noProof/>
          <w:position w:val="-14"/>
        </w:rPr>
      </w:r>
      <w:r w:rsidR="0070103C" w:rsidRPr="00F67314">
        <w:rPr>
          <w:noProof/>
          <w:position w:val="-14"/>
        </w:rPr>
        <w:object w:dxaOrig="1780" w:dyaOrig="400" w14:anchorId="6B96ED9C">
          <v:shape id="_x0000_i1134" type="#_x0000_t75" alt="" style="width:89pt;height:20pt;mso-width-percent:0;mso-height-percent:0;mso-width-percent:0;mso-height-percent:0" o:ole="">
            <v:imagedata r:id="rId289" o:title=""/>
          </v:shape>
          <o:OLEObject Type="Embed" ProgID="Equation.DSMT4" ShapeID="_x0000_i1134" DrawAspect="Content" ObjectID="_1840552939" r:id="rId290"/>
        </w:object>
      </w:r>
      <w:r>
        <w:t>, the spatiotemporal  noise covariance matrix is</w:t>
      </w:r>
    </w:p>
    <w:p w:rsidR="0070103C" w:rsidRDefault="0070103C" w:rsidP="00886D14"/>
    <w:p w:rsidR="0070103C" w:rsidRDefault="0070103C" w:rsidP="00886D14">
      <w:r>
        <w:tab/>
      </w:r>
      <w:r w:rsidRPr="00F67314">
        <w:rPr>
          <w:noProof/>
          <w:position w:val="-230"/>
        </w:rPr>
      </w:r>
      <w:r w:rsidR="0070103C" w:rsidRPr="00F67314">
        <w:rPr>
          <w:noProof/>
          <w:position w:val="-230"/>
        </w:rPr>
        <w:object w:dxaOrig="6820" w:dyaOrig="4760" w14:anchorId="15F6455F">
          <v:shape id="_x0000_i1135" type="#_x0000_t75" alt="" style="width:342pt;height:238pt;mso-width-percent:0;mso-height-percent:0;mso-width-percent:0;mso-height-percent:0" o:ole="">
            <v:imagedata r:id="rId291" o:title=""/>
          </v:shape>
          <o:OLEObject Type="Embed" ProgID="Equation.DSMT4" ShapeID="_x0000_i1135" DrawAspect="Content" ObjectID="_1840552940" r:id="rId2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36</w:instrText>
      </w:r>
      <w:r>
        <w:rPr>
          <w:noProof/>
        </w:rPr>
        <w:fldChar w:fldCharType="end"/>
      </w:r>
      <w:r>
        <w:instrText>)</w:instrText>
      </w:r>
      <w:r>
        <w:fldChar w:fldCharType="end"/>
      </w:r>
    </w:p>
    <w:p w:rsidR="0070103C" w:rsidRDefault="0070103C" w:rsidP="00886D14"/>
    <w:p w:rsidR="0070103C" w:rsidRDefault="0070103C" w:rsidP="00886D14">
      <w:r>
        <w:t xml:space="preserve">where </w:t>
      </w:r>
    </w:p>
    <w:p w:rsidR="0070103C" w:rsidRDefault="0070103C" w:rsidP="00886D14"/>
    <w:p w:rsidR="0070103C" w:rsidRDefault="0070103C" w:rsidP="00886D14">
      <w:r>
        <w:tab/>
      </w:r>
      <w:r w:rsidRPr="00F563F3">
        <w:rPr>
          <w:noProof/>
          <w:position w:val="-248"/>
        </w:rPr>
      </w:r>
      <w:r w:rsidR="0070103C" w:rsidRPr="00F563F3">
        <w:rPr>
          <w:noProof/>
          <w:position w:val="-248"/>
        </w:rPr>
        <w:object w:dxaOrig="6780" w:dyaOrig="3760" w14:anchorId="7E105816">
          <v:shape id="_x0000_i1136" type="#_x0000_t75" alt="" style="width:339pt;height:188pt;mso-width-percent:0;mso-height-percent:0;mso-width-percent:0;mso-height-percent:0" o:ole="">
            <v:imagedata r:id="rId293" o:title=""/>
          </v:shape>
          <o:OLEObject Type="Embed" ProgID="Equation.DSMT4" ShapeID="_x0000_i1136" DrawAspect="Content" ObjectID="_1840552941" r:id="rId2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37</w:instrText>
      </w:r>
      <w:r>
        <w:rPr>
          <w:noProof/>
        </w:rPr>
        <w:fldChar w:fldCharType="end"/>
      </w:r>
      <w:r>
        <w:instrText>)</w:instrText>
      </w:r>
      <w:r>
        <w:fldChar w:fldCharType="end"/>
      </w:r>
    </w:p>
    <w:p w:rsidR="0070103C" w:rsidRPr="00F67314" w:rsidRDefault="0070103C" w:rsidP="00886D14"/>
    <w:p w:rsidR="0070103C" w:rsidRDefault="0070103C" w:rsidP="00886D14">
      <w:r>
        <w:t xml:space="preserve">is the MxM </w:t>
      </w:r>
      <w:r w:rsidRPr="00F67314">
        <w:rPr>
          <w:i/>
        </w:rPr>
        <w:t>subcovariance matrix</w:t>
      </w:r>
      <w:r>
        <w:t xml:space="preserve"> for snapshots i and j.  There are three possible special cases of () which result from assuming various noise properties in space and time (frequency).</w:t>
      </w:r>
    </w:p>
    <w:p w:rsidR="0070103C" w:rsidRDefault="0070103C" w:rsidP="00886D14"/>
    <w:p w:rsidR="0070103C" w:rsidRDefault="0070103C" w:rsidP="00886D14">
      <w:r>
        <w:t>If the noise process is temporally white then</w:t>
      </w:r>
      <w:r w:rsidRPr="00A15566">
        <w:rPr>
          <w:noProof/>
          <w:position w:val="-14"/>
        </w:rPr>
      </w:r>
      <w:r w:rsidR="0070103C" w:rsidRPr="00A15566">
        <w:rPr>
          <w:noProof/>
          <w:position w:val="-14"/>
        </w:rPr>
        <w:object w:dxaOrig="1340" w:dyaOrig="380" w14:anchorId="0F965E05">
          <v:shape id="_x0000_i1137" type="#_x0000_t75" alt="" style="width:67pt;height:19pt;mso-width-percent:0;mso-height-percent:0;mso-width-percent:0;mso-height-percent:0" o:ole="">
            <v:imagedata r:id="rId295" o:title=""/>
          </v:shape>
          <o:OLEObject Type="Embed" ProgID="Equation.DSMT4" ShapeID="_x0000_i1137" DrawAspect="Content" ObjectID="_1840552942" r:id="rId296"/>
        </w:object>
      </w:r>
      <w:r>
        <w:t xml:space="preserve">where </w:t>
      </w:r>
      <w:r w:rsidRPr="00565449">
        <w:rPr>
          <w:noProof/>
          <w:position w:val="-12"/>
        </w:rPr>
      </w:r>
      <w:r w:rsidR="0070103C" w:rsidRPr="00565449">
        <w:rPr>
          <w:noProof/>
          <w:position w:val="-12"/>
        </w:rPr>
        <w:object w:dxaOrig="279" w:dyaOrig="360" w14:anchorId="5165B9B3">
          <v:shape id="_x0000_i1138" type="#_x0000_t75" alt="" style="width:14pt;height:18pt;mso-width-percent:0;mso-height-percent:0;mso-width-percent:0;mso-height-percent:0" o:ole="">
            <v:imagedata r:id="rId297" o:title=""/>
          </v:shape>
          <o:OLEObject Type="Embed" ProgID="Equation.DSMT4" ShapeID="_x0000_i1138" DrawAspect="Content" ObjectID="_1840552943" r:id="rId298"/>
        </w:object>
      </w:r>
      <w:r>
        <w:t xml:space="preserve">is the spatial covariance matrix of the noise field at the </w:t>
      </w:r>
      <w:r w:rsidRPr="00DA2671">
        <w:t>i</w:t>
      </w:r>
      <w:r w:rsidRPr="00DA2671">
        <w:rPr>
          <w:vertAlign w:val="superscript"/>
        </w:rPr>
        <w:t>th</w:t>
      </w:r>
      <w:r>
        <w:t xml:space="preserve"> sensor, i.e. it determines how the noise is correlated in space at each sensor.  In this case the noise is correlated only for sensors at the same time instant.  Then () reduces to</w:t>
      </w:r>
    </w:p>
    <w:p w:rsidR="0070103C" w:rsidRDefault="0070103C" w:rsidP="00886D14"/>
    <w:p w:rsidR="0070103C" w:rsidRDefault="0070103C" w:rsidP="00886D14"/>
    <w:p w:rsidR="0070103C" w:rsidRDefault="0070103C" w:rsidP="00886D14">
      <w:pPr>
        <w:jc w:val="center"/>
      </w:pPr>
      <w:r w:rsidRPr="00565449">
        <w:rPr>
          <w:noProof/>
          <w:position w:val="-68"/>
        </w:rPr>
      </w:r>
      <w:r w:rsidR="0070103C" w:rsidRPr="00565449">
        <w:rPr>
          <w:noProof/>
          <w:position w:val="-68"/>
        </w:rPr>
        <w:object w:dxaOrig="2540" w:dyaOrig="1480" w14:anchorId="68759215">
          <v:shape id="_x0000_i1139" type="#_x0000_t75" alt="" style="width:127pt;height:74pt;mso-width-percent:0;mso-height-percent:0;mso-width-percent:0;mso-height-percent:0" o:ole="">
            <v:imagedata r:id="rId299" o:title=""/>
          </v:shape>
          <o:OLEObject Type="Embed" ProgID="Equation.DSMT4" ShapeID="_x0000_i1139" DrawAspect="Content" ObjectID="_1840552944" r:id="rId300"/>
        </w:object>
      </w:r>
    </w:p>
    <w:p w:rsidR="0070103C" w:rsidRDefault="0070103C" w:rsidP="00886D14">
      <w:pPr>
        <w:jc w:val="center"/>
      </w:pPr>
    </w:p>
    <w:p w:rsidR="0070103C" w:rsidRDefault="0070103C" w:rsidP="00886D14">
      <w:r>
        <w:t xml:space="preserve">If the noise has the same correlation at each sensor </w:t>
      </w:r>
      <w:r w:rsidRPr="00565449">
        <w:rPr>
          <w:noProof/>
          <w:position w:val="-12"/>
        </w:rPr>
      </w:r>
      <w:r w:rsidR="0070103C" w:rsidRPr="00565449">
        <w:rPr>
          <w:noProof/>
          <w:position w:val="-12"/>
        </w:rPr>
        <w:object w:dxaOrig="720" w:dyaOrig="360" w14:anchorId="1112990D">
          <v:shape id="_x0000_i1140" type="#_x0000_t75" alt="" style="width:36pt;height:18pt;mso-width-percent:0;mso-height-percent:0;mso-width-percent:0;mso-height-percent:0" o:ole="">
            <v:imagedata r:id="rId301" o:title=""/>
          </v:shape>
          <o:OLEObject Type="Embed" ProgID="Equation.DSMT4" ShapeID="_x0000_i1140" DrawAspect="Content" ObjectID="_1840552945" r:id="rId302"/>
        </w:object>
      </w:r>
      <w:r>
        <w:t xml:space="preserve">then R reduces to multichannel white noise, i.e. R is block diagonal with equal entries.  If the noise is in addition uncorrelated at each sensor then R reduces to standard white noise </w:t>
      </w:r>
      <w:r w:rsidRPr="00565449">
        <w:rPr>
          <w:noProof/>
          <w:position w:val="-12"/>
        </w:rPr>
      </w:r>
      <w:r w:rsidR="0070103C" w:rsidRPr="00565449">
        <w:rPr>
          <w:noProof/>
          <w:position w:val="-12"/>
        </w:rPr>
        <w:object w:dxaOrig="1080" w:dyaOrig="380" w14:anchorId="65D64DFC">
          <v:shape id="_x0000_i1141" type="#_x0000_t75" alt="" style="width:54pt;height:19pt;mso-width-percent:0;mso-height-percent:0;mso-width-percent:0;mso-height-percent:0" o:ole="">
            <v:imagedata r:id="rId303" o:title=""/>
          </v:shape>
          <o:OLEObject Type="Embed" ProgID="Equation.DSMT4" ShapeID="_x0000_i1141" DrawAspect="Content" ObjectID="_1840552946" r:id="rId304"/>
        </w:object>
      </w:r>
      <w:r>
        <w:t xml:space="preserve">.  </w:t>
      </w:r>
    </w:p>
    <w:p w:rsidR="0070103C" w:rsidRDefault="0070103C" w:rsidP="00886D14"/>
    <w:p w:rsidR="0070103C" w:rsidRDefault="0070103C" w:rsidP="00886D14">
      <w:r>
        <w:t xml:space="preserve">For </w:t>
      </w:r>
      <w:r w:rsidRPr="00D0655B">
        <w:rPr>
          <w:i/>
        </w:rPr>
        <w:t>spatial ordering</w:t>
      </w:r>
      <w:r>
        <w:t xml:space="preserve"> we form the MN-spatiotemporal data vector</w:t>
      </w:r>
    </w:p>
    <w:p w:rsidR="0070103C" w:rsidRDefault="0070103C" w:rsidP="00886D14"/>
    <w:p w:rsidR="0070103C" w:rsidRDefault="0070103C" w:rsidP="00886D14">
      <w:r>
        <w:tab/>
      </w:r>
      <w:bookmarkStart w:id="36" w:name="OLE_LINK61"/>
      <w:bookmarkStart w:id="37" w:name="OLE_LINK62"/>
      <w:r w:rsidRPr="00D0655B">
        <w:rPr>
          <w:noProof/>
          <w:position w:val="-68"/>
        </w:rPr>
      </w:r>
      <w:r w:rsidR="0070103C" w:rsidRPr="00D0655B">
        <w:rPr>
          <w:noProof/>
          <w:position w:val="-68"/>
        </w:rPr>
        <w:object w:dxaOrig="1100" w:dyaOrig="1480" w14:anchorId="1F904E1C">
          <v:shape id="_x0000_i1142" type="#_x0000_t75" alt="" style="width:55pt;height:74pt;mso-width-percent:0;mso-height-percent:0;mso-width-percent:0;mso-height-percent:0" o:ole="">
            <v:imagedata r:id="rId305" o:title=""/>
          </v:shape>
          <o:OLEObject Type="Embed" ProgID="Equation.DSMT4" ShapeID="_x0000_i1142" DrawAspect="Content" ObjectID="_1840552947" r:id="rId306"/>
        </w:object>
      </w:r>
      <w:bookmarkEnd w:id="36"/>
      <w:bookmarkEnd w:id="37"/>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38</w:instrText>
      </w:r>
      <w:r>
        <w:rPr>
          <w:noProof/>
        </w:rPr>
        <w:fldChar w:fldCharType="end"/>
      </w:r>
      <w:r>
        <w:instrText>)</w:instrText>
      </w:r>
      <w:r>
        <w:fldChar w:fldCharType="end"/>
      </w:r>
    </w:p>
    <w:p w:rsidR="0070103C" w:rsidRDefault="0070103C" w:rsidP="00886D14">
      <w:r>
        <w:t>where</w:t>
      </w:r>
    </w:p>
    <w:p w:rsidR="0070103C" w:rsidRDefault="0070103C" w:rsidP="00886D14"/>
    <w:p w:rsidR="0070103C" w:rsidRDefault="0070103C" w:rsidP="00886D14">
      <w:r>
        <w:tab/>
      </w:r>
      <w:r w:rsidRPr="00D0655B">
        <w:rPr>
          <w:noProof/>
          <w:position w:val="-68"/>
        </w:rPr>
      </w:r>
      <w:r w:rsidR="0070103C" w:rsidRPr="00D0655B">
        <w:rPr>
          <w:noProof/>
          <w:position w:val="-68"/>
        </w:rPr>
        <w:object w:dxaOrig="1680" w:dyaOrig="1480" w14:anchorId="7ABC0C56">
          <v:shape id="_x0000_i1143" type="#_x0000_t75" alt="" style="width:84pt;height:74pt;mso-width-percent:0;mso-height-percent:0;mso-width-percent:0;mso-height-percent:0" o:ole="">
            <v:imagedata r:id="rId307" o:title=""/>
          </v:shape>
          <o:OLEObject Type="Embed" ProgID="Equation.DSMT4" ShapeID="_x0000_i1143" DrawAspect="Content" ObjectID="_1840552948" r:id="rId3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39</w:instrText>
      </w:r>
      <w:r>
        <w:rPr>
          <w:noProof/>
        </w:rPr>
        <w:fldChar w:fldCharType="end"/>
      </w:r>
      <w:r>
        <w:instrText>)</w:instrText>
      </w:r>
      <w:r>
        <w:fldChar w:fldCharType="end"/>
      </w:r>
    </w:p>
    <w:p w:rsidR="0070103C" w:rsidRDefault="0070103C" w:rsidP="00886D14"/>
    <w:p w:rsidR="0070103C" w:rsidRDefault="0070103C" w:rsidP="00886D14">
      <w:r>
        <w:t xml:space="preserve">is the time stacked data vector for the mth sensor.  The space time correlation matrix for spatial order contains all possible pairwise correlations between sensor m and time n and sensor m’ at time n’, </w:t>
      </w:r>
      <w:r w:rsidRPr="002833C1">
        <w:rPr>
          <w:noProof/>
          <w:position w:val="-16"/>
        </w:rPr>
      </w:r>
      <w:r w:rsidR="0070103C" w:rsidRPr="002833C1">
        <w:rPr>
          <w:noProof/>
          <w:position w:val="-16"/>
        </w:rPr>
        <w:object w:dxaOrig="1600" w:dyaOrig="440" w14:anchorId="73457850">
          <v:shape id="_x0000_i1144" type="#_x0000_t75" alt="" style="width:80pt;height:22pt;mso-width-percent:0;mso-height-percent:0;mso-width-percent:0;mso-height-percent:0" o:ole="">
            <v:imagedata r:id="rId309" o:title=""/>
          </v:shape>
          <o:OLEObject Type="Embed" ProgID="Equation.DSMT4" ShapeID="_x0000_i1144" DrawAspect="Content" ObjectID="_1840552949" r:id="rId310"/>
        </w:object>
      </w:r>
      <w:r>
        <w:t>, or in matrix form as</w:t>
      </w:r>
    </w:p>
    <w:p w:rsidR="0070103C" w:rsidRDefault="0070103C" w:rsidP="00886D14"/>
    <w:p w:rsidR="0070103C" w:rsidRDefault="0070103C" w:rsidP="00886D14">
      <w:r>
        <w:tab/>
      </w:r>
      <w:r w:rsidRPr="004045BA">
        <w:rPr>
          <w:noProof/>
          <w:position w:val="-222"/>
        </w:rPr>
      </w:r>
      <w:r w:rsidR="0070103C" w:rsidRPr="004045BA">
        <w:rPr>
          <w:noProof/>
          <w:position w:val="-222"/>
        </w:rPr>
        <w:object w:dxaOrig="3920" w:dyaOrig="3480" w14:anchorId="78192EB2">
          <v:shape id="_x0000_i1145" type="#_x0000_t75" alt="" style="width:196pt;height:174pt;mso-width-percent:0;mso-height-percent:0;mso-width-percent:0;mso-height-percent:0" o:ole="">
            <v:imagedata r:id="rId311" o:title=""/>
          </v:shape>
          <o:OLEObject Type="Embed" ProgID="Equation.DSMT4" ShapeID="_x0000_i1145" DrawAspect="Content" ObjectID="_1840552950" r:id="rId3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40</w:instrText>
      </w:r>
      <w:r>
        <w:rPr>
          <w:noProof/>
        </w:rPr>
        <w:fldChar w:fldCharType="end"/>
      </w:r>
      <w:r>
        <w:instrText>)</w:instrText>
      </w:r>
      <w:r>
        <w:fldChar w:fldCharType="end"/>
      </w:r>
    </w:p>
    <w:p w:rsidR="0070103C" w:rsidRPr="002833C1" w:rsidRDefault="0070103C" w:rsidP="00886D14"/>
    <w:p w:rsidR="0070103C" w:rsidRPr="005F5A95" w:rsidRDefault="0070103C" w:rsidP="00886D14"/>
    <w:p w:rsidR="0070103C" w:rsidRDefault="0070103C" w:rsidP="00886D14">
      <w:r>
        <w:t xml:space="preserve">where </w:t>
      </w:r>
    </w:p>
    <w:p w:rsidR="0070103C" w:rsidRDefault="0070103C" w:rsidP="00886D14"/>
    <w:p w:rsidR="0070103C" w:rsidRDefault="0070103C" w:rsidP="00886D14">
      <w:r>
        <w:tab/>
      </w:r>
      <w:r w:rsidRPr="00F7508C">
        <w:rPr>
          <w:noProof/>
          <w:position w:val="-156"/>
        </w:rPr>
      </w:r>
      <w:r w:rsidR="0070103C" w:rsidRPr="00F7508C">
        <w:rPr>
          <w:noProof/>
          <w:position w:val="-156"/>
        </w:rPr>
        <w:object w:dxaOrig="7660" w:dyaOrig="3240" w14:anchorId="10B55201">
          <v:shape id="_x0000_i1146" type="#_x0000_t75" alt="" style="width:383pt;height:162pt;mso-width-percent:0;mso-height-percent:0;mso-width-percent:0;mso-height-percent:0" o:ole="">
            <v:imagedata r:id="rId313" o:title=""/>
          </v:shape>
          <o:OLEObject Type="Embed" ProgID="Equation.DSMT4" ShapeID="_x0000_i1146" DrawAspect="Content" ObjectID="_1840552951" r:id="rId3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41</w:instrText>
      </w:r>
      <w:r>
        <w:rPr>
          <w:noProof/>
        </w:rPr>
        <w:fldChar w:fldCharType="end"/>
      </w:r>
      <w:r>
        <w:instrText>)</w:instrText>
      </w:r>
      <w:r>
        <w:fldChar w:fldCharType="end"/>
      </w:r>
    </w:p>
    <w:p w:rsidR="0070103C" w:rsidRDefault="0070103C" w:rsidP="00886D14"/>
    <w:p w:rsidR="0070103C" w:rsidRDefault="0070103C" w:rsidP="00886D14">
      <w:r>
        <w:t>is N x N.  In the noise only case, if the noise is spatially uncorrelated then the data correlation matrix is block diagonal.  If the noise is further temporally white then the STCM is diagonal.</w:t>
      </w:r>
    </w:p>
    <w:p w:rsidR="0070103C" w:rsidRDefault="0070103C" w:rsidP="00886D14"/>
    <w:p w:rsidR="0070103C" w:rsidRDefault="0070103C" w:rsidP="00886D14">
      <w:r>
        <w:t xml:space="preserve">Consider the case in which a single stochastic signal is present in spatiotemporally white noise </w:t>
      </w:r>
      <w:r w:rsidRPr="001F4C1E">
        <w:rPr>
          <w:noProof/>
          <w:position w:val="-16"/>
        </w:rPr>
      </w:r>
      <w:r w:rsidR="0070103C" w:rsidRPr="001F4C1E">
        <w:rPr>
          <w:noProof/>
          <w:position w:val="-16"/>
        </w:rPr>
        <w:object w:dxaOrig="1579" w:dyaOrig="440" w14:anchorId="032E672D">
          <v:shape id="_x0000_i1147" type="#_x0000_t75" alt="" style="width:79pt;height:22pt;mso-width-percent:0;mso-height-percent:0;mso-width-percent:0;mso-height-percent:0" o:ole="">
            <v:imagedata r:id="rId315" o:title=""/>
          </v:shape>
          <o:OLEObject Type="Embed" ProgID="Equation.DSMT4" ShapeID="_x0000_i1147" DrawAspect="Content" ObjectID="_1840552952" r:id="rId316"/>
        </w:object>
      </w:r>
      <w:r>
        <w:t>, i.e.</w:t>
      </w:r>
    </w:p>
    <w:p w:rsidR="0070103C" w:rsidRDefault="0070103C" w:rsidP="00886D14"/>
    <w:p w:rsidR="0070103C" w:rsidRDefault="0070103C" w:rsidP="00886D14">
      <w:r>
        <w:tab/>
      </w:r>
      <w:r w:rsidRPr="00447F33">
        <w:rPr>
          <w:noProof/>
          <w:position w:val="-12"/>
        </w:rPr>
      </w:r>
      <w:r w:rsidR="0070103C" w:rsidRPr="00447F33">
        <w:rPr>
          <w:noProof/>
          <w:position w:val="-12"/>
        </w:rPr>
        <w:object w:dxaOrig="5880" w:dyaOrig="360" w14:anchorId="6CDE6EF2">
          <v:shape id="_x0000_i1148" type="#_x0000_t75" alt="" style="width:294pt;height:18pt;mso-width-percent:0;mso-height-percent:0;mso-width-percent:0;mso-height-percent:0" o:ole="">
            <v:imagedata r:id="rId317" o:title=""/>
          </v:shape>
          <o:OLEObject Type="Embed" ProgID="Equation.DSMT4" ShapeID="_x0000_i1148" DrawAspect="Content" ObjectID="_1840552953" r:id="rId3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42</w:instrText>
      </w:r>
      <w:r>
        <w:rPr>
          <w:noProof/>
        </w:rPr>
        <w:fldChar w:fldCharType="end"/>
      </w:r>
      <w:r>
        <w:instrText>)</w:instrText>
      </w:r>
      <w:r>
        <w:fldChar w:fldCharType="end"/>
      </w:r>
    </w:p>
    <w:p w:rsidR="0070103C" w:rsidRDefault="0070103C" w:rsidP="00886D14"/>
    <w:p w:rsidR="0070103C" w:rsidRDefault="0070103C" w:rsidP="00886D14">
      <w:r>
        <w:t>The STCM is</w:t>
      </w:r>
    </w:p>
    <w:p w:rsidR="0070103C" w:rsidRDefault="0070103C" w:rsidP="00886D14"/>
    <w:p w:rsidR="0070103C" w:rsidRDefault="0070103C" w:rsidP="00886D14"/>
    <w:p w:rsidR="0070103C" w:rsidRDefault="0070103C" w:rsidP="00886D14">
      <w:r>
        <w:t>single plane wave.</w:t>
      </w:r>
    </w:p>
    <w:p w:rsidR="0070103C" w:rsidRDefault="0070103C" w:rsidP="00886D14">
      <w:r>
        <w:t>which we write in steering vector notation as</w:t>
      </w:r>
    </w:p>
    <w:p w:rsidR="0070103C" w:rsidRDefault="0070103C" w:rsidP="00886D14"/>
    <w:p w:rsidR="0070103C" w:rsidRDefault="0070103C" w:rsidP="00886D14">
      <w:r>
        <w:tab/>
      </w:r>
      <w:r w:rsidRPr="00447F33">
        <w:rPr>
          <w:noProof/>
          <w:position w:val="-10"/>
        </w:rPr>
      </w:r>
      <w:r w:rsidR="0070103C" w:rsidRPr="00447F33">
        <w:rPr>
          <w:noProof/>
          <w:position w:val="-10"/>
        </w:rPr>
        <w:object w:dxaOrig="1820" w:dyaOrig="320" w14:anchorId="103CBED3">
          <v:shape id="_x0000_i1149" type="#_x0000_t75" alt="" style="width:91pt;height:16pt;mso-width-percent:0;mso-height-percent:0;mso-width-percent:0;mso-height-percent:0" o:ole="">
            <v:imagedata r:id="rId319" o:title=""/>
          </v:shape>
          <o:OLEObject Type="Embed" ProgID="Equation.DSMT4" ShapeID="_x0000_i1149" DrawAspect="Content" ObjectID="_1840552954" r:id="rId3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43</w:instrText>
      </w:r>
      <w:r>
        <w:rPr>
          <w:noProof/>
        </w:rPr>
        <w:fldChar w:fldCharType="end"/>
      </w:r>
      <w:r>
        <w:instrText>)</w:instrText>
      </w:r>
      <w:r>
        <w:fldChar w:fldCharType="end"/>
      </w:r>
    </w:p>
    <w:p w:rsidR="0070103C" w:rsidRDefault="0070103C" w:rsidP="00886D14"/>
    <w:p w:rsidR="0070103C" w:rsidRDefault="0070103C" w:rsidP="00886D14">
      <w:r>
        <w:t>multiple general signals</w:t>
      </w:r>
    </w:p>
    <w:p w:rsidR="0070103C" w:rsidRDefault="0070103C" w:rsidP="00886D14"/>
    <w:p w:rsidR="0070103C" w:rsidRPr="00447F33" w:rsidRDefault="0070103C" w:rsidP="00886D14">
      <w:r>
        <w:t>multiple plane waves</w:t>
      </w:r>
    </w:p>
    <w:p w:rsidR="0070103C" w:rsidRPr="004045BA" w:rsidRDefault="0070103C" w:rsidP="00886D14"/>
    <w:p w:rsidR="0070103C" w:rsidRDefault="0070103C" w:rsidP="00886D14">
      <w:r>
        <w:t>As an example, consider the signal model where a number of signals are present at the mth sensor as</w:t>
      </w:r>
    </w:p>
    <w:p w:rsidR="0070103C" w:rsidRDefault="0070103C" w:rsidP="00886D14"/>
    <w:p w:rsidR="0070103C" w:rsidRPr="002B622D" w:rsidRDefault="0070103C" w:rsidP="00886D14">
      <w:r>
        <w:tab/>
      </w:r>
      <w:r w:rsidRPr="002B622D">
        <w:rPr>
          <w:noProof/>
          <w:position w:val="-28"/>
        </w:rPr>
      </w:r>
      <w:r w:rsidR="0070103C" w:rsidRPr="002B622D">
        <w:rPr>
          <w:noProof/>
          <w:position w:val="-28"/>
        </w:rPr>
        <w:object w:dxaOrig="6240" w:dyaOrig="680" w14:anchorId="6793E410">
          <v:shape id="_x0000_i1150" type="#_x0000_t75" alt="" style="width:312pt;height:34pt;mso-width-percent:0;mso-height-percent:0;mso-width-percent:0;mso-height-percent:0" o:ole="">
            <v:imagedata r:id="rId321" o:title=""/>
          </v:shape>
          <o:OLEObject Type="Embed" ProgID="Equation.DSMT4" ShapeID="_x0000_i1150" DrawAspect="Content" ObjectID="_1840552955" r:id="rId32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738796"/>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44</w:instrText>
      </w:r>
      <w:r>
        <w:rPr>
          <w:noProof/>
        </w:rPr>
        <w:fldChar w:fldCharType="end"/>
      </w:r>
      <w:r>
        <w:instrText>)</w:instrText>
      </w:r>
      <w:bookmarkEnd w:id="38"/>
      <w:r>
        <w:fldChar w:fldCharType="end"/>
      </w:r>
    </w:p>
    <w:p w:rsidR="0070103C" w:rsidRDefault="0070103C" w:rsidP="00886D14"/>
    <w:p w:rsidR="0070103C" w:rsidRDefault="0070103C" w:rsidP="00886D14">
      <w:r>
        <w:t xml:space="preserve">where the ith signal </w:t>
      </w:r>
      <w:r w:rsidRPr="002B622D">
        <w:rPr>
          <w:noProof/>
          <w:position w:val="-12"/>
        </w:rPr>
      </w:r>
      <w:r w:rsidR="0070103C" w:rsidRPr="002B622D">
        <w:rPr>
          <w:noProof/>
          <w:position w:val="-12"/>
        </w:rPr>
        <w:object w:dxaOrig="220" w:dyaOrig="360" w14:anchorId="57105F10">
          <v:shape id="_x0000_i1151" type="#_x0000_t75" alt="" style="width:12pt;height:18pt;mso-width-percent:0;mso-height-percent:0;mso-width-percent:0;mso-height-percent:0" o:ole="">
            <v:imagedata r:id="rId323" o:title=""/>
          </v:shape>
          <o:OLEObject Type="Embed" ProgID="Equation.DSMT4" ShapeID="_x0000_i1151" DrawAspect="Content" ObjectID="_1840552956" r:id="rId324"/>
        </w:object>
      </w:r>
      <w:r>
        <w:t xml:space="preserve"> i=1,..,I-1 could be perhaps an interfer, a jammer, a multipath, etc.  The signal at the mth sensor depends on a propagation delay </w:t>
      </w:r>
    </w:p>
    <w:p w:rsidR="0070103C" w:rsidRDefault="0070103C" w:rsidP="00886D14"/>
    <w:p w:rsidR="0070103C" w:rsidRPr="002B622D" w:rsidRDefault="0070103C" w:rsidP="00886D14">
      <w:r>
        <w:tab/>
      </w:r>
      <w:r w:rsidRPr="002B622D">
        <w:rPr>
          <w:noProof/>
          <w:position w:val="-24"/>
        </w:rPr>
      </w:r>
      <w:r w:rsidR="0070103C" w:rsidRPr="002B622D">
        <w:rPr>
          <w:noProof/>
          <w:position w:val="-24"/>
        </w:rPr>
        <w:object w:dxaOrig="1260" w:dyaOrig="620" w14:anchorId="0979CAA4">
          <v:shape id="_x0000_i1152" type="#_x0000_t75" alt="" style="width:63pt;height:31pt;mso-width-percent:0;mso-height-percent:0;mso-width-percent:0;mso-height-percent:0" o:ole="">
            <v:imagedata r:id="rId325" o:title=""/>
          </v:shape>
          <o:OLEObject Type="Embed" ProgID="Equation.DSMT4" ShapeID="_x0000_i1152" DrawAspect="Content" ObjectID="_1840552957" r:id="rId3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45</w:instrText>
      </w:r>
      <w:r>
        <w:rPr>
          <w:noProof/>
        </w:rPr>
        <w:fldChar w:fldCharType="end"/>
      </w:r>
      <w:r>
        <w:instrText>)</w:instrText>
      </w:r>
      <w:r>
        <w:fldChar w:fldCharType="end"/>
      </w:r>
    </w:p>
    <w:p w:rsidR="0070103C" w:rsidRDefault="0070103C" w:rsidP="00886D14"/>
    <w:p w:rsidR="0070103C" w:rsidRDefault="0070103C" w:rsidP="00886D14">
      <w:r>
        <w:t xml:space="preserve">where </w:t>
      </w:r>
      <w:r w:rsidRPr="0024636B">
        <w:rPr>
          <w:noProof/>
          <w:position w:val="-12"/>
        </w:rPr>
      </w:r>
      <w:r w:rsidR="0070103C" w:rsidRPr="0024636B">
        <w:rPr>
          <w:noProof/>
          <w:position w:val="-12"/>
        </w:rPr>
        <w:object w:dxaOrig="260" w:dyaOrig="360" w14:anchorId="10F3AF1D">
          <v:shape id="_x0000_i1153" type="#_x0000_t75" alt="" style="width:13pt;height:18pt;mso-width-percent:0;mso-height-percent:0;mso-width-percent:0;mso-height-percent:0" o:ole="">
            <v:imagedata r:id="rId327" o:title=""/>
          </v:shape>
          <o:OLEObject Type="Embed" ProgID="Equation.DSMT4" ShapeID="_x0000_i1153" DrawAspect="Content" ObjectID="_1840552958" r:id="rId328"/>
        </w:object>
      </w:r>
      <w:r>
        <w:t xml:space="preserve">is the direction of the </w:t>
      </w:r>
      <w:r w:rsidRPr="00DA2671">
        <w:t>i</w:t>
      </w:r>
      <w:r w:rsidRPr="00DA2671">
        <w:rPr>
          <w:vertAlign w:val="superscript"/>
        </w:rPr>
        <w:t>th</w:t>
      </w:r>
      <w:r>
        <w:t xml:space="preserve"> signal.  The relationship between the signals depends on if they are multipath, wideband, narrowband, and in general can be quite complex.  It is the task of the SP to reveal and exploit the structure in </w:t>
      </w:r>
      <w:r>
        <w:fldChar w:fldCharType="begin"/>
      </w:r>
      <w:r>
        <w:instrText xml:space="preserve"> GOTOBUTTON ZEqnNum738796  \* MERGEFORMAT </w:instrText>
      </w:r>
      <w:fldSimple w:instr=" REF ZEqnNum738796 \! \* MERGEFORMAT ">
        <w:r>
          <w:instrText>(2.44)</w:instrText>
        </w:r>
      </w:fldSimple>
      <w:r>
        <w:fldChar w:fldCharType="end"/>
      </w:r>
      <w:r>
        <w:t>.  Using complex signals and the steering vector notation we can write the sensor outputs () at time n as an M-vector</w:t>
      </w:r>
    </w:p>
    <w:p w:rsidR="0070103C" w:rsidRDefault="0070103C" w:rsidP="00886D14"/>
    <w:p w:rsidR="0070103C" w:rsidRDefault="0070103C" w:rsidP="00886D14">
      <w:r>
        <w:tab/>
      </w:r>
      <w:r w:rsidRPr="00740BDF">
        <w:rPr>
          <w:noProof/>
          <w:position w:val="-28"/>
        </w:rPr>
      </w:r>
      <w:r w:rsidR="0070103C" w:rsidRPr="00740BDF">
        <w:rPr>
          <w:noProof/>
          <w:position w:val="-28"/>
        </w:rPr>
        <w:object w:dxaOrig="3620" w:dyaOrig="680" w14:anchorId="432609E3">
          <v:shape id="_x0000_i1154" type="#_x0000_t75" alt="" style="width:181pt;height:34pt;mso-width-percent:0;mso-height-percent:0;mso-width-percent:0;mso-height-percent:0" o:ole="">
            <v:imagedata r:id="rId329" o:title=""/>
          </v:shape>
          <o:OLEObject Type="Embed" ProgID="Equation.DSMT4" ShapeID="_x0000_i1154" DrawAspect="Content" ObjectID="_1840552959" r:id="rId33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710091"/>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46</w:instrText>
      </w:r>
      <w:r>
        <w:rPr>
          <w:noProof/>
        </w:rPr>
        <w:fldChar w:fldCharType="end"/>
      </w:r>
      <w:r>
        <w:instrText>)</w:instrText>
      </w:r>
      <w:bookmarkEnd w:id="39"/>
      <w:r>
        <w:fldChar w:fldCharType="end"/>
      </w:r>
    </w:p>
    <w:p w:rsidR="0070103C" w:rsidRPr="00740BDF" w:rsidRDefault="0070103C" w:rsidP="00886D14"/>
    <w:p w:rsidR="0070103C" w:rsidRDefault="0070103C" w:rsidP="00886D14">
      <w:r>
        <w:t xml:space="preserve">where </w:t>
      </w:r>
      <w:r w:rsidRPr="00740BDF">
        <w:rPr>
          <w:noProof/>
          <w:position w:val="-18"/>
        </w:rPr>
      </w:r>
      <w:r w:rsidR="0070103C" w:rsidRPr="00740BDF">
        <w:rPr>
          <w:noProof/>
          <w:position w:val="-18"/>
        </w:rPr>
        <w:object w:dxaOrig="4239" w:dyaOrig="560" w14:anchorId="7597ED5E">
          <v:shape id="_x0000_i1155" type="#_x0000_t75" alt="" style="width:212pt;height:28pt;mso-width-percent:0;mso-height-percent:0;mso-width-percent:0;mso-height-percent:0" o:ole="">
            <v:imagedata r:id="rId331" o:title=""/>
          </v:shape>
          <o:OLEObject Type="Embed" ProgID="Equation.DSMT4" ShapeID="_x0000_i1155" DrawAspect="Content" ObjectID="_1840552960" r:id="rId332"/>
        </w:object>
      </w:r>
      <w:r>
        <w:t xml:space="preserve">is the steering vector for direction specified by </w:t>
      </w:r>
      <w:r w:rsidRPr="00740BDF">
        <w:rPr>
          <w:noProof/>
          <w:position w:val="-12"/>
        </w:rPr>
      </w:r>
      <w:r w:rsidR="0070103C" w:rsidRPr="00740BDF">
        <w:rPr>
          <w:noProof/>
          <w:position w:val="-12"/>
        </w:rPr>
        <w:object w:dxaOrig="260" w:dyaOrig="360" w14:anchorId="468F0E73">
          <v:shape id="_x0000_i1156" type="#_x0000_t75" alt="" style="width:13pt;height:18pt;mso-width-percent:0;mso-height-percent:0;mso-width-percent:0;mso-height-percent:0" o:ole="">
            <v:imagedata r:id="rId333" o:title=""/>
          </v:shape>
          <o:OLEObject Type="Embed" ProgID="Equation.DSMT4" ShapeID="_x0000_i1156" DrawAspect="Content" ObjectID="_1840552961" r:id="rId334"/>
        </w:object>
      </w:r>
      <w:r>
        <w:t>.  The spatial correlation matrix at time n is then</w:t>
      </w:r>
    </w:p>
    <w:p w:rsidR="0070103C" w:rsidRDefault="0070103C" w:rsidP="00886D14"/>
    <w:p w:rsidR="0070103C" w:rsidRDefault="0070103C" w:rsidP="00886D14">
      <w:r>
        <w:tab/>
      </w:r>
      <w:r w:rsidRPr="002E07BC">
        <w:rPr>
          <w:noProof/>
          <w:position w:val="-16"/>
        </w:rPr>
      </w:r>
      <w:r w:rsidR="0070103C" w:rsidRPr="002E07BC">
        <w:rPr>
          <w:noProof/>
          <w:position w:val="-16"/>
        </w:rPr>
        <w:object w:dxaOrig="3540" w:dyaOrig="440" w14:anchorId="5F45DBAF">
          <v:shape id="_x0000_i1157" type="#_x0000_t75" alt="" style="width:176pt;height:22pt;mso-width-percent:0;mso-height-percent:0;mso-width-percent:0;mso-height-percent:0" o:ole="">
            <v:imagedata r:id="rId335" o:title=""/>
          </v:shape>
          <o:OLEObject Type="Embed" ProgID="Equation.DSMT4" ShapeID="_x0000_i1157" DrawAspect="Content" ObjectID="_1840552962" r:id="rId3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47</w:instrText>
      </w:r>
      <w:r>
        <w:rPr>
          <w:noProof/>
        </w:rPr>
        <w:fldChar w:fldCharType="end"/>
      </w:r>
      <w:r>
        <w:instrText>)</w:instrText>
      </w:r>
      <w:r>
        <w:fldChar w:fldCharType="end"/>
      </w:r>
    </w:p>
    <w:p w:rsidR="0070103C" w:rsidRDefault="0070103C" w:rsidP="00886D14"/>
    <w:p w:rsidR="0070103C" w:rsidRDefault="0070103C" w:rsidP="00886D14">
      <w:r>
        <w:t xml:space="preserve">where the phase or direction matrix is </w:t>
      </w:r>
    </w:p>
    <w:p w:rsidR="0070103C" w:rsidRDefault="0070103C" w:rsidP="00886D14"/>
    <w:p w:rsidR="0070103C" w:rsidRDefault="0070103C" w:rsidP="00886D14">
      <w:r>
        <w:tab/>
      </w:r>
      <w:r w:rsidRPr="00457442">
        <w:rPr>
          <w:noProof/>
          <w:position w:val="-14"/>
        </w:rPr>
      </w:r>
      <w:r w:rsidR="0070103C" w:rsidRPr="00457442">
        <w:rPr>
          <w:noProof/>
          <w:position w:val="-14"/>
        </w:rPr>
        <w:object w:dxaOrig="2340" w:dyaOrig="400" w14:anchorId="0E0CA720">
          <v:shape id="_x0000_i1158" type="#_x0000_t75" alt="" style="width:117pt;height:20pt;mso-width-percent:0;mso-height-percent:0;mso-width-percent:0;mso-height-percent:0" o:ole="">
            <v:imagedata r:id="rId337" o:title=""/>
          </v:shape>
          <o:OLEObject Type="Embed" ProgID="Equation.DSMT4" ShapeID="_x0000_i1158" DrawAspect="Content" ObjectID="_1840552963" r:id="rId3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48</w:instrText>
      </w:r>
      <w:r>
        <w:rPr>
          <w:noProof/>
        </w:rPr>
        <w:fldChar w:fldCharType="end"/>
      </w:r>
      <w:r>
        <w:instrText>)</w:instrText>
      </w:r>
      <w:r>
        <w:fldChar w:fldCharType="end"/>
      </w:r>
    </w:p>
    <w:p w:rsidR="0070103C" w:rsidRDefault="0070103C" w:rsidP="00886D14">
      <w:r>
        <w:t>and the signal correlation matrix is</w:t>
      </w:r>
    </w:p>
    <w:p w:rsidR="0070103C" w:rsidRDefault="0070103C" w:rsidP="00886D14"/>
    <w:p w:rsidR="0070103C" w:rsidRDefault="0070103C" w:rsidP="00886D14">
      <w:r>
        <w:tab/>
      </w:r>
      <w:r w:rsidRPr="00DD795B">
        <w:rPr>
          <w:noProof/>
          <w:position w:val="-6"/>
        </w:rPr>
      </w:r>
      <w:r w:rsidR="0070103C" w:rsidRPr="00DD795B">
        <w:rPr>
          <w:noProof/>
          <w:position w:val="-6"/>
        </w:rPr>
        <w:object w:dxaOrig="760" w:dyaOrig="320" w14:anchorId="04A4D4E9">
          <v:shape id="_x0000_i1159" type="#_x0000_t75" alt="" style="width:38pt;height:16pt;mso-width-percent:0;mso-height-percent:0;mso-width-percent:0;mso-height-percent:0" o:ole="">
            <v:imagedata r:id="rId339" o:title=""/>
          </v:shape>
          <o:OLEObject Type="Embed" ProgID="Equation.DSMT4" ShapeID="_x0000_i1159" DrawAspect="Content" ObjectID="_1840552964" r:id="rId3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49</w:instrText>
      </w:r>
      <w:r>
        <w:rPr>
          <w:noProof/>
        </w:rPr>
        <w:fldChar w:fldCharType="end"/>
      </w:r>
      <w:r>
        <w:instrText>)</w:instrText>
      </w:r>
      <w:r>
        <w:fldChar w:fldCharType="end"/>
      </w:r>
    </w:p>
    <w:p w:rsidR="0070103C" w:rsidRDefault="0070103C" w:rsidP="00886D14"/>
    <w:p w:rsidR="0070103C" w:rsidRDefault="0070103C" w:rsidP="00886D14">
      <w:r>
        <w:t xml:space="preserve">where </w:t>
      </w:r>
      <w:r w:rsidRPr="00D83083">
        <w:rPr>
          <w:noProof/>
          <w:position w:val="-14"/>
        </w:rPr>
      </w:r>
      <w:r w:rsidR="0070103C" w:rsidRPr="00D83083">
        <w:rPr>
          <w:noProof/>
          <w:position w:val="-14"/>
        </w:rPr>
        <w:object w:dxaOrig="3320" w:dyaOrig="480" w14:anchorId="0E3C16E3">
          <v:shape id="_x0000_i1160" type="#_x0000_t75" alt="" style="width:166pt;height:24pt;mso-width-percent:0;mso-height-percent:0;mso-width-percent:0;mso-height-percent:0" o:ole="">
            <v:imagedata r:id="rId341" o:title=""/>
          </v:shape>
          <o:OLEObject Type="Embed" ProgID="Equation.DSMT4" ShapeID="_x0000_i1160" DrawAspect="Content" ObjectID="_1840552965" r:id="rId342"/>
        </w:object>
      </w:r>
      <w:r>
        <w:t>contains all the signal information, i.e. all possible space-time correlations.  For uncorrelated signals the M x M spatial correlation matrix  is</w:t>
      </w:r>
    </w:p>
    <w:p w:rsidR="0070103C" w:rsidRDefault="0070103C" w:rsidP="00886D14"/>
    <w:p w:rsidR="0070103C" w:rsidRDefault="0070103C" w:rsidP="00886D14">
      <w:r>
        <w:tab/>
      </w:r>
      <w:bookmarkStart w:id="40" w:name="OLE_LINK63"/>
      <w:r w:rsidRPr="00740BDF">
        <w:rPr>
          <w:noProof/>
          <w:position w:val="-52"/>
        </w:rPr>
      </w:r>
      <w:r w:rsidR="0070103C" w:rsidRPr="00740BDF">
        <w:rPr>
          <w:noProof/>
          <w:position w:val="-52"/>
        </w:rPr>
        <w:object w:dxaOrig="2960" w:dyaOrig="1160" w14:anchorId="5D5734E0">
          <v:shape id="_x0000_i1161" type="#_x0000_t75" alt="" style="width:147pt;height:58pt;mso-width-percent:0;mso-height-percent:0;mso-width-percent:0;mso-height-percent:0" o:ole="">
            <v:imagedata r:id="rId343" o:title=""/>
          </v:shape>
          <o:OLEObject Type="Embed" ProgID="Equation.DSMT4" ShapeID="_x0000_i1161" DrawAspect="Content" ObjectID="_1840552966" r:id="rId344"/>
        </w:object>
      </w:r>
      <w:bookmarkEnd w:id="40"/>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50</w:instrText>
      </w:r>
      <w:r>
        <w:rPr>
          <w:noProof/>
        </w:rPr>
        <w:fldChar w:fldCharType="end"/>
      </w:r>
      <w:r>
        <w:instrText>)</w:instrText>
      </w:r>
      <w:r>
        <w:fldChar w:fldCharType="end"/>
      </w:r>
    </w:p>
    <w:p w:rsidR="0070103C" w:rsidRPr="00740BDF" w:rsidRDefault="0070103C" w:rsidP="00886D14"/>
    <w:p w:rsidR="0070103C" w:rsidRDefault="0070103C" w:rsidP="00886D14">
      <w:r>
        <w:t xml:space="preserve">where </w:t>
      </w:r>
      <w:r w:rsidRPr="00133112">
        <w:rPr>
          <w:noProof/>
          <w:position w:val="-14"/>
        </w:rPr>
      </w:r>
      <w:r w:rsidR="0070103C" w:rsidRPr="00133112">
        <w:rPr>
          <w:noProof/>
          <w:position w:val="-14"/>
        </w:rPr>
        <w:object w:dxaOrig="1939" w:dyaOrig="400" w14:anchorId="5A9ACA02">
          <v:shape id="_x0000_i1162" type="#_x0000_t75" alt="" style="width:96pt;height:20pt;mso-width-percent:0;mso-height-percent:0;mso-width-percent:0;mso-height-percent:0" o:ole="">
            <v:imagedata r:id="rId345" o:title=""/>
          </v:shape>
          <o:OLEObject Type="Embed" ProgID="Equation.DSMT4" ShapeID="_x0000_i1162" DrawAspect="Content" ObjectID="_1840552967" r:id="rId346"/>
        </w:object>
      </w:r>
      <w:r>
        <w:t xml:space="preserve">.  If the signals are deterministic plane waves at frequency </w:t>
      </w:r>
      <w:r w:rsidRPr="00B17E93">
        <w:rPr>
          <w:noProof/>
          <w:position w:val="-12"/>
        </w:rPr>
      </w:r>
      <w:r w:rsidR="0070103C" w:rsidRPr="00B17E93">
        <w:rPr>
          <w:noProof/>
          <w:position w:val="-12"/>
        </w:rPr>
        <w:object w:dxaOrig="240" w:dyaOrig="360" w14:anchorId="02DBF87D">
          <v:shape id="_x0000_i1163" type="#_x0000_t75" alt="" style="width:12pt;height:18pt;mso-width-percent:0;mso-height-percent:0;mso-width-percent:0;mso-height-percent:0" o:ole="">
            <v:imagedata r:id="rId347" o:title=""/>
          </v:shape>
          <o:OLEObject Type="Embed" ProgID="Equation.DSMT4" ShapeID="_x0000_i1163" DrawAspect="Content" ObjectID="_1840552968" r:id="rId348"/>
        </w:object>
      </w:r>
      <w:r>
        <w:t>and amplitude</w:t>
      </w:r>
      <w:r w:rsidRPr="00B17E93">
        <w:rPr>
          <w:noProof/>
          <w:position w:val="-12"/>
        </w:rPr>
      </w:r>
      <w:r w:rsidR="0070103C" w:rsidRPr="00B17E93">
        <w:rPr>
          <w:noProof/>
          <w:position w:val="-12"/>
        </w:rPr>
        <w:object w:dxaOrig="240" w:dyaOrig="360" w14:anchorId="4F2E27F2">
          <v:shape id="_x0000_i1164" type="#_x0000_t75" alt="" style="width:12pt;height:18pt;mso-width-percent:0;mso-height-percent:0;mso-width-percent:0;mso-height-percent:0" o:ole="">
            <v:imagedata r:id="rId349" o:title=""/>
          </v:shape>
          <o:OLEObject Type="Embed" ProgID="Equation.DSMT4" ShapeID="_x0000_i1164" DrawAspect="Content" ObjectID="_1840552969" r:id="rId350"/>
        </w:object>
      </w:r>
      <w:r>
        <w:t>then () becomes</w:t>
      </w:r>
    </w:p>
    <w:p w:rsidR="0070103C" w:rsidRDefault="0070103C" w:rsidP="00886D14"/>
    <w:p w:rsidR="0070103C" w:rsidRDefault="0070103C" w:rsidP="00886D14">
      <w:r>
        <w:tab/>
      </w:r>
      <w:r w:rsidRPr="00B17E93">
        <w:rPr>
          <w:noProof/>
          <w:position w:val="-28"/>
        </w:rPr>
      </w:r>
      <w:r w:rsidR="0070103C" w:rsidRPr="00B17E93">
        <w:rPr>
          <w:noProof/>
          <w:position w:val="-28"/>
        </w:rPr>
        <w:object w:dxaOrig="2340" w:dyaOrig="680" w14:anchorId="1E50FA89">
          <v:shape id="_x0000_i1165" type="#_x0000_t75" alt="" style="width:117pt;height:34pt;mso-width-percent:0;mso-height-percent:0;mso-width-percent:0;mso-height-percent:0" o:ole="">
            <v:imagedata r:id="rId351" o:title=""/>
          </v:shape>
          <o:OLEObject Type="Embed" ProgID="Equation.DSMT4" ShapeID="_x0000_i1165" DrawAspect="Content" ObjectID="_1840552970" r:id="rId3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51</w:instrText>
      </w:r>
      <w:r>
        <w:rPr>
          <w:noProof/>
        </w:rPr>
        <w:fldChar w:fldCharType="end"/>
      </w:r>
      <w:r>
        <w:instrText>)</w:instrText>
      </w:r>
      <w:r>
        <w:fldChar w:fldCharType="end"/>
      </w:r>
    </w:p>
    <w:p w:rsidR="0070103C" w:rsidRDefault="0070103C" w:rsidP="00886D14"/>
    <w:p w:rsidR="0070103C" w:rsidRDefault="0070103C" w:rsidP="00886D14"/>
    <w:p w:rsidR="0070103C" w:rsidRPr="00B17E93" w:rsidRDefault="0070103C" w:rsidP="00886D14">
      <w:r>
        <w:t>The frequency domain is also a useful.  As we know from section (), if the bandwidth of the signal is constant over an interval large compared to one over the observation time, the Fourier coefficients of the Gaussian noise are approximately uncorrelated.  In other words this linear transformation has a Fourier kernel as its eigenbasis (diagonalization).</w:t>
      </w:r>
    </w:p>
    <w:p w:rsidR="0070103C" w:rsidRDefault="0070103C" w:rsidP="00886D14">
      <w:r>
        <w:t>If N is large compared to nm (see richard’s book) this works fine for DFT of delayed sequence….</w:t>
      </w:r>
    </w:p>
    <w:p w:rsidR="0070103C" w:rsidRDefault="0070103C" w:rsidP="00886D14">
      <w:r>
        <w:t>For NB need only one matrix at one freq, N time points go to one freq point, for BB need at many frequencies</w:t>
      </w:r>
    </w:p>
    <w:p w:rsidR="0070103C" w:rsidRDefault="0070103C" w:rsidP="00886D14">
      <w:r>
        <w:tab/>
      </w:r>
      <w:r w:rsidRPr="00C576D0">
        <w:rPr>
          <w:noProof/>
          <w:position w:val="-28"/>
        </w:rPr>
      </w:r>
      <w:r w:rsidR="0070103C" w:rsidRPr="00C576D0">
        <w:rPr>
          <w:noProof/>
          <w:position w:val="-28"/>
        </w:rPr>
        <w:object w:dxaOrig="3180" w:dyaOrig="680" w14:anchorId="04C2B104">
          <v:shape id="_x0000_i1166" type="#_x0000_t75" alt="" style="width:159pt;height:34pt;mso-width-percent:0;mso-height-percent:0;mso-width-percent:0;mso-height-percent:0" o:ole="">
            <v:imagedata r:id="rId353" o:title=""/>
          </v:shape>
          <o:OLEObject Type="Embed" ProgID="Equation.DSMT4" ShapeID="_x0000_i1166" DrawAspect="Content" ObjectID="_1840552971" r:id="rId3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52</w:instrText>
      </w:r>
      <w:r>
        <w:rPr>
          <w:noProof/>
        </w:rPr>
        <w:fldChar w:fldCharType="end"/>
      </w:r>
      <w:r>
        <w:instrText>)</w:instrText>
      </w:r>
      <w:r>
        <w:fldChar w:fldCharType="end"/>
      </w:r>
    </w:p>
    <w:p w:rsidR="0070103C" w:rsidRPr="005D2F98" w:rsidRDefault="0070103C" w:rsidP="00886D14"/>
    <w:p w:rsidR="0070103C" w:rsidRDefault="0070103C" w:rsidP="00886D14">
      <w:r>
        <w:t xml:space="preserve">with, the spectral covariance matrix </w:t>
      </w:r>
      <w:r w:rsidRPr="00C576D0">
        <w:rPr>
          <w:noProof/>
          <w:position w:val="-16"/>
        </w:rPr>
      </w:r>
      <w:r w:rsidR="0070103C" w:rsidRPr="00C576D0">
        <w:rPr>
          <w:noProof/>
          <w:position w:val="-16"/>
        </w:rPr>
        <w:object w:dxaOrig="2820" w:dyaOrig="440" w14:anchorId="6ECEC88A">
          <v:shape id="_x0000_i1167" type="#_x0000_t75" alt="" style="width:141pt;height:22pt;mso-width-percent:0;mso-height-percent:0;mso-width-percent:0;mso-height-percent:0" o:ole="">
            <v:imagedata r:id="rId355" o:title=""/>
          </v:shape>
          <o:OLEObject Type="Embed" ProgID="Equation.DSMT4" ShapeID="_x0000_i1167" DrawAspect="Content" ObjectID="_1840552972" r:id="rId356"/>
        </w:object>
      </w:r>
      <w:r>
        <w:t xml:space="preserve">, </w:t>
      </w:r>
      <w:r w:rsidRPr="00D53953">
        <w:rPr>
          <w:noProof/>
          <w:position w:val="-28"/>
        </w:rPr>
      </w:r>
      <w:r w:rsidR="0070103C" w:rsidRPr="00D53953">
        <w:rPr>
          <w:noProof/>
          <w:position w:val="-28"/>
        </w:rPr>
        <w:object w:dxaOrig="3180" w:dyaOrig="680" w14:anchorId="54E8788C">
          <v:shape id="_x0000_i1168" type="#_x0000_t75" alt="" style="width:159pt;height:34pt;mso-width-percent:0;mso-height-percent:0;mso-width-percent:0;mso-height-percent:0" o:ole="">
            <v:imagedata r:id="rId357" o:title=""/>
          </v:shape>
          <o:OLEObject Type="Embed" ProgID="Equation.DSMT4" ShapeID="_x0000_i1168" DrawAspect="Content" ObjectID="_1840552973" r:id="rId358"/>
        </w:object>
      </w:r>
      <w:r>
        <w:t>,</w:t>
      </w:r>
      <w:r w:rsidRPr="00C576D0">
        <w:rPr>
          <w:noProof/>
          <w:position w:val="-14"/>
        </w:rPr>
      </w:r>
      <w:r w:rsidR="0070103C" w:rsidRPr="00C576D0">
        <w:rPr>
          <w:noProof/>
          <w:position w:val="-14"/>
        </w:rPr>
        <w:object w:dxaOrig="1800" w:dyaOrig="400" w14:anchorId="5074F046">
          <v:shape id="_x0000_i1169" type="#_x0000_t75" alt="" style="width:90pt;height:20pt;mso-width-percent:0;mso-height-percent:0;mso-width-percent:0;mso-height-percent:0" o:ole="">
            <v:imagedata r:id="rId359" o:title=""/>
          </v:shape>
          <o:OLEObject Type="Embed" ProgID="Equation.DSMT4" ShapeID="_x0000_i1169" DrawAspect="Content" ObjectID="_1840552974" r:id="rId360"/>
        </w:object>
      </w:r>
      <w:r>
        <w:t xml:space="preserve">, and </w:t>
      </w:r>
      <w:r w:rsidRPr="00C576D0">
        <w:rPr>
          <w:noProof/>
          <w:position w:val="-14"/>
        </w:rPr>
      </w:r>
      <w:r w:rsidR="0070103C" w:rsidRPr="00C576D0">
        <w:rPr>
          <w:noProof/>
          <w:position w:val="-14"/>
        </w:rPr>
        <w:object w:dxaOrig="560" w:dyaOrig="400" w14:anchorId="7C7BDCB7">
          <v:shape id="_x0000_i1170" type="#_x0000_t75" alt="" style="width:28pt;height:20pt;mso-width-percent:0;mso-height-percent:0;mso-width-percent:0;mso-height-percent:0" o:ole="">
            <v:imagedata r:id="rId361" o:title=""/>
          </v:shape>
          <o:OLEObject Type="Embed" ProgID="Equation.DSMT4" ShapeID="_x0000_i1170" DrawAspect="Content" ObjectID="_1840552975" r:id="rId362"/>
        </w:object>
      </w:r>
      <w:r>
        <w:t xml:space="preserve">, if s are random then </w:t>
      </w:r>
      <w:r w:rsidRPr="00C576D0">
        <w:rPr>
          <w:noProof/>
          <w:position w:val="-16"/>
        </w:rPr>
      </w:r>
      <w:r w:rsidR="0070103C" w:rsidRPr="00C576D0">
        <w:rPr>
          <w:noProof/>
          <w:position w:val="-16"/>
        </w:rPr>
        <w:object w:dxaOrig="2720" w:dyaOrig="440" w14:anchorId="4AC68C1D">
          <v:shape id="_x0000_i1171" type="#_x0000_t75" alt="" style="width:136pt;height:22pt;mso-width-percent:0;mso-height-percent:0;mso-width-percent:0;mso-height-percent:0" o:ole="">
            <v:imagedata r:id="rId363" o:title=""/>
          </v:shape>
          <o:OLEObject Type="Embed" ProgID="Equation.DSMT4" ShapeID="_x0000_i1171" DrawAspect="Content" ObjectID="_1840552976" r:id="rId364"/>
        </w:object>
      </w:r>
    </w:p>
    <w:p w:rsidR="0070103C" w:rsidRDefault="0070103C" w:rsidP="00886D14"/>
    <w:p w:rsidR="0070103C" w:rsidRDefault="0070103C" w:rsidP="00886D14">
      <w:r>
        <w:tab/>
      </w:r>
      <w:r w:rsidRPr="00BC70D5">
        <w:rPr>
          <w:noProof/>
          <w:position w:val="-14"/>
        </w:rPr>
      </w:r>
      <w:r w:rsidR="0070103C" w:rsidRPr="00BC70D5">
        <w:rPr>
          <w:noProof/>
          <w:position w:val="-14"/>
        </w:rPr>
        <w:object w:dxaOrig="3580" w:dyaOrig="480" w14:anchorId="3FC0CB1F">
          <v:shape id="_x0000_i1172" type="#_x0000_t75" alt="" style="width:179pt;height:24pt;mso-width-percent:0;mso-height-percent:0;mso-width-percent:0;mso-height-percent:0" o:ole="">
            <v:imagedata r:id="rId365" o:title=""/>
          </v:shape>
          <o:OLEObject Type="Embed" ProgID="Equation.DSMT4" ShapeID="_x0000_i1172" DrawAspect="Content" ObjectID="_1840552977" r:id="rId3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53</w:instrText>
      </w:r>
      <w:r>
        <w:rPr>
          <w:noProof/>
        </w:rPr>
        <w:fldChar w:fldCharType="end"/>
      </w:r>
      <w:r>
        <w:instrText>)</w:instrText>
      </w:r>
      <w:r>
        <w:fldChar w:fldCharType="end"/>
      </w:r>
    </w:p>
    <w:p w:rsidR="0070103C" w:rsidRDefault="0070103C" w:rsidP="00886D14"/>
    <w:p w:rsidR="0070103C" w:rsidRDefault="0070103C" w:rsidP="00886D14"/>
    <w:p w:rsidR="0070103C" w:rsidRDefault="0070103C" w:rsidP="00886D14"/>
    <w:p w:rsidR="0070103C" w:rsidRDefault="0070103C" w:rsidP="00886D14"/>
    <w:p w:rsidR="0070103C" w:rsidRPr="00BC70D5" w:rsidRDefault="0070103C" w:rsidP="00886D14"/>
    <w:p w:rsidR="0070103C" w:rsidRDefault="0070103C" w:rsidP="00886D14">
      <w:r>
        <w:tab/>
      </w:r>
      <w:r w:rsidRPr="00BC70D5">
        <w:rPr>
          <w:noProof/>
          <w:position w:val="-16"/>
        </w:rPr>
      </w:r>
      <w:r w:rsidR="0070103C" w:rsidRPr="00BC70D5">
        <w:rPr>
          <w:noProof/>
          <w:position w:val="-16"/>
        </w:rPr>
        <w:object w:dxaOrig="2240" w:dyaOrig="440" w14:anchorId="61DAA4BF">
          <v:shape id="_x0000_i1173" type="#_x0000_t75" alt="" style="width:112pt;height:22pt;mso-width-percent:0;mso-height-percent:0;mso-width-percent:0;mso-height-percent:0" o:ole="">
            <v:imagedata r:id="rId367" o:title=""/>
          </v:shape>
          <o:OLEObject Type="Embed" ProgID="Equation.DSMT4" ShapeID="_x0000_i1173" DrawAspect="Content" ObjectID="_1840552978" r:id="rId3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54</w:instrText>
      </w:r>
      <w:r>
        <w:rPr>
          <w:noProof/>
        </w:rPr>
        <w:fldChar w:fldCharType="end"/>
      </w:r>
      <w:r>
        <w:instrText>)</w:instrText>
      </w:r>
      <w:r>
        <w:fldChar w:fldCharType="end"/>
      </w:r>
    </w:p>
    <w:p w:rsidR="0070103C" w:rsidRDefault="0070103C" w:rsidP="00886D14"/>
    <w:p w:rsidR="0070103C" w:rsidRDefault="0070103C" w:rsidP="00886D14">
      <w:r>
        <w:t>with elements</w:t>
      </w:r>
    </w:p>
    <w:p w:rsidR="0070103C" w:rsidRDefault="0070103C" w:rsidP="00886D14"/>
    <w:p w:rsidR="0070103C" w:rsidRDefault="0070103C" w:rsidP="00886D14">
      <w:r>
        <w:tab/>
      </w:r>
      <w:r w:rsidRPr="0058038B">
        <w:rPr>
          <w:noProof/>
          <w:position w:val="-28"/>
        </w:rPr>
      </w:r>
      <w:r w:rsidR="0070103C" w:rsidRPr="0058038B">
        <w:rPr>
          <w:noProof/>
          <w:position w:val="-28"/>
        </w:rPr>
        <w:object w:dxaOrig="5300" w:dyaOrig="680" w14:anchorId="3EBB4625">
          <v:shape id="_x0000_i1174" type="#_x0000_t75" alt="" style="width:266pt;height:34pt;mso-width-percent:0;mso-height-percent:0;mso-width-percent:0;mso-height-percent:0" o:ole="">
            <v:imagedata r:id="rId369" o:title=""/>
          </v:shape>
          <o:OLEObject Type="Embed" ProgID="Equation.DSMT4" ShapeID="_x0000_i1174" DrawAspect="Content" ObjectID="_1840552979" r:id="rId3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55</w:instrText>
      </w:r>
      <w:r>
        <w:rPr>
          <w:noProof/>
        </w:rPr>
        <w:fldChar w:fldCharType="end"/>
      </w:r>
      <w:r>
        <w:instrText>)</w:instrText>
      </w:r>
      <w:r>
        <w:fldChar w:fldCharType="end"/>
      </w:r>
    </w:p>
    <w:p w:rsidR="0070103C" w:rsidRDefault="0070103C" w:rsidP="00886D14"/>
    <w:p w:rsidR="0070103C" w:rsidRDefault="0070103C" w:rsidP="00886D14">
      <w:r>
        <w:t>which is the quadratic form</w:t>
      </w:r>
    </w:p>
    <w:p w:rsidR="0070103C" w:rsidRDefault="0070103C" w:rsidP="00886D14"/>
    <w:p w:rsidR="0070103C" w:rsidRDefault="0070103C" w:rsidP="00886D14">
      <w:r>
        <w:tab/>
      </w:r>
      <w:r w:rsidRPr="0058038B">
        <w:rPr>
          <w:noProof/>
          <w:position w:val="-12"/>
        </w:rPr>
      </w:r>
      <w:r w:rsidR="0070103C" w:rsidRPr="0058038B">
        <w:rPr>
          <w:noProof/>
          <w:position w:val="-12"/>
        </w:rPr>
        <w:object w:dxaOrig="3940" w:dyaOrig="380" w14:anchorId="69C41F98">
          <v:shape id="_x0000_i1175" type="#_x0000_t75" alt="" style="width:197pt;height:19pt;mso-width-percent:0;mso-height-percent:0;mso-width-percent:0;mso-height-percent:0" o:ole="">
            <v:imagedata r:id="rId371" o:title=""/>
          </v:shape>
          <o:OLEObject Type="Embed" ProgID="Equation.DSMT4" ShapeID="_x0000_i1175" DrawAspect="Content" ObjectID="_1840552980" r:id="rId3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56</w:instrText>
      </w:r>
      <w:r>
        <w:rPr>
          <w:noProof/>
        </w:rPr>
        <w:fldChar w:fldCharType="end"/>
      </w:r>
      <w:r>
        <w:instrText>)</w:instrText>
      </w:r>
      <w:r>
        <w:fldChar w:fldCharType="end"/>
      </w:r>
    </w:p>
    <w:p w:rsidR="0070103C" w:rsidRPr="00BC70D5" w:rsidRDefault="0070103C" w:rsidP="00886D14"/>
    <w:p w:rsidR="0070103C" w:rsidRDefault="0070103C" w:rsidP="00886D14">
      <w:r>
        <w:t>where</w:t>
      </w:r>
    </w:p>
    <w:p w:rsidR="0070103C" w:rsidRDefault="0070103C" w:rsidP="00886D14"/>
    <w:p w:rsidR="0070103C" w:rsidRDefault="0070103C" w:rsidP="00886D14">
      <w:r>
        <w:tab/>
      </w:r>
      <w:r w:rsidRPr="00CA32A6">
        <w:rPr>
          <w:noProof/>
          <w:position w:val="-18"/>
        </w:rPr>
      </w:r>
      <w:r w:rsidR="0070103C" w:rsidRPr="00CA32A6">
        <w:rPr>
          <w:noProof/>
          <w:position w:val="-18"/>
        </w:rPr>
        <w:object w:dxaOrig="4480" w:dyaOrig="560" w14:anchorId="39837114">
          <v:shape id="_x0000_i1176" type="#_x0000_t75" alt="" style="width:224pt;height:28pt;mso-width-percent:0;mso-height-percent:0;mso-width-percent:0;mso-height-percent:0" o:ole="">
            <v:imagedata r:id="rId373" o:title=""/>
          </v:shape>
          <o:OLEObject Type="Embed" ProgID="Equation.DSMT4" ShapeID="_x0000_i1176" DrawAspect="Content" ObjectID="_1840552981" r:id="rId3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57</w:instrText>
      </w:r>
      <w:r>
        <w:rPr>
          <w:noProof/>
        </w:rPr>
        <w:fldChar w:fldCharType="end"/>
      </w:r>
      <w:r>
        <w:instrText>)</w:instrText>
      </w:r>
      <w:r>
        <w:fldChar w:fldCharType="end"/>
      </w:r>
    </w:p>
    <w:p w:rsidR="0070103C" w:rsidRPr="00CA32A6" w:rsidRDefault="0070103C" w:rsidP="00886D14"/>
    <w:p w:rsidR="0070103C" w:rsidRDefault="0070103C" w:rsidP="00886D14">
      <w:r>
        <w:t>is the Mx1 signal phase vector for the mth sensor and</w:t>
      </w:r>
    </w:p>
    <w:p w:rsidR="0070103C" w:rsidRDefault="0070103C" w:rsidP="00886D14"/>
    <w:p w:rsidR="0070103C" w:rsidRDefault="0070103C" w:rsidP="00886D14">
      <w:r>
        <w:tab/>
      </w:r>
      <w:r w:rsidRPr="00CA32A6">
        <w:rPr>
          <w:noProof/>
          <w:position w:val="-16"/>
        </w:rPr>
      </w:r>
      <w:r w:rsidR="0070103C" w:rsidRPr="00CA32A6">
        <w:rPr>
          <w:noProof/>
          <w:position w:val="-16"/>
        </w:rPr>
        <w:object w:dxaOrig="2640" w:dyaOrig="440" w14:anchorId="47DAF752">
          <v:shape id="_x0000_i1177" type="#_x0000_t75" alt="" style="width:132pt;height:22pt;mso-width-percent:0;mso-height-percent:0;mso-width-percent:0;mso-height-percent:0" o:ole="">
            <v:imagedata r:id="rId375" o:title=""/>
          </v:shape>
          <o:OLEObject Type="Embed" ProgID="Equation.DSMT4" ShapeID="_x0000_i1177" DrawAspect="Content" ObjectID="_1840552982" r:id="rId3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58</w:instrText>
      </w:r>
      <w:r>
        <w:rPr>
          <w:noProof/>
        </w:rPr>
        <w:fldChar w:fldCharType="end"/>
      </w:r>
      <w:r>
        <w:instrText>)</w:instrText>
      </w:r>
      <w:r>
        <w:fldChar w:fldCharType="end"/>
      </w:r>
    </w:p>
    <w:p w:rsidR="0070103C" w:rsidRPr="00CA32A6" w:rsidRDefault="0070103C" w:rsidP="00886D14"/>
    <w:p w:rsidR="0070103C" w:rsidRDefault="0070103C" w:rsidP="00886D14">
      <w:r>
        <w:t xml:space="preserve">are elements of the IxI signal spectral crosscorrelation matrix at frequency v, </w:t>
      </w:r>
      <w:r w:rsidRPr="009654D6">
        <w:rPr>
          <w:noProof/>
          <w:position w:val="-12"/>
        </w:rPr>
      </w:r>
      <w:r w:rsidR="0070103C" w:rsidRPr="009654D6">
        <w:rPr>
          <w:noProof/>
          <w:position w:val="-12"/>
        </w:rPr>
        <w:object w:dxaOrig="620" w:dyaOrig="360" w14:anchorId="0D12B465">
          <v:shape id="_x0000_i1178" type="#_x0000_t75" alt="" style="width:31pt;height:18pt;mso-width-percent:0;mso-height-percent:0;mso-width-percent:0;mso-height-percent:0" o:ole="">
            <v:imagedata r:id="rId377" o:title=""/>
          </v:shape>
          <o:OLEObject Type="Embed" ProgID="Equation.DSMT4" ShapeID="_x0000_i1178" DrawAspect="Content" ObjectID="_1840552983" r:id="rId378"/>
        </w:object>
      </w:r>
      <w:r>
        <w:t>.  Combining we can write () as</w:t>
      </w:r>
    </w:p>
    <w:p w:rsidR="0070103C" w:rsidRDefault="0070103C" w:rsidP="00886D14"/>
    <w:p w:rsidR="0070103C" w:rsidRDefault="0070103C" w:rsidP="00886D14">
      <w:r>
        <w:tab/>
      </w:r>
      <w:bookmarkStart w:id="41" w:name="OLE_LINK64"/>
      <w:bookmarkStart w:id="42" w:name="OLE_LINK65"/>
      <w:r w:rsidRPr="0058038B">
        <w:rPr>
          <w:noProof/>
          <w:position w:val="-12"/>
        </w:rPr>
      </w:r>
      <w:r w:rsidR="0070103C" w:rsidRPr="0058038B">
        <w:rPr>
          <w:noProof/>
          <w:position w:val="-12"/>
        </w:rPr>
        <w:object w:dxaOrig="3060" w:dyaOrig="380" w14:anchorId="777E3326">
          <v:shape id="_x0000_i1179" type="#_x0000_t75" alt="" style="width:153pt;height:19pt;mso-width-percent:0;mso-height-percent:0;mso-width-percent:0;mso-height-percent:0" o:ole="">
            <v:imagedata r:id="rId379" o:title=""/>
          </v:shape>
          <o:OLEObject Type="Embed" ProgID="Equation.DSMT4" ShapeID="_x0000_i1179" DrawAspect="Content" ObjectID="_1840552984" r:id="rId380"/>
        </w:object>
      </w:r>
      <w:bookmarkEnd w:id="41"/>
      <w:bookmarkEnd w:id="42"/>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59</w:instrText>
      </w:r>
      <w:r>
        <w:rPr>
          <w:noProof/>
        </w:rPr>
        <w:fldChar w:fldCharType="end"/>
      </w:r>
      <w:r>
        <w:instrText>)</w:instrText>
      </w:r>
      <w:r>
        <w:fldChar w:fldCharType="end"/>
      </w:r>
    </w:p>
    <w:p w:rsidR="0070103C" w:rsidRDefault="0070103C" w:rsidP="00886D14"/>
    <w:p w:rsidR="0070103C" w:rsidRDefault="0070103C" w:rsidP="00886D14">
      <w:r>
        <w:t>where</w:t>
      </w:r>
    </w:p>
    <w:p w:rsidR="0070103C" w:rsidRDefault="0070103C" w:rsidP="00886D14"/>
    <w:p w:rsidR="0070103C" w:rsidRDefault="0070103C" w:rsidP="00886D14">
      <w:r>
        <w:tab/>
      </w:r>
      <w:r w:rsidRPr="009654D6">
        <w:rPr>
          <w:noProof/>
          <w:position w:val="-68"/>
        </w:rPr>
      </w:r>
      <w:r w:rsidR="0070103C" w:rsidRPr="009654D6">
        <w:rPr>
          <w:noProof/>
          <w:position w:val="-68"/>
        </w:rPr>
        <w:object w:dxaOrig="1120" w:dyaOrig="1480" w14:anchorId="3FDEAC0C">
          <v:shape id="_x0000_i1180" type="#_x0000_t75" alt="" style="width:56pt;height:74pt;mso-width-percent:0;mso-height-percent:0;mso-width-percent:0;mso-height-percent:0" o:ole="">
            <v:imagedata r:id="rId381" o:title=""/>
          </v:shape>
          <o:OLEObject Type="Embed" ProgID="Equation.DSMT4" ShapeID="_x0000_i1180" DrawAspect="Content" ObjectID="_1840552985" r:id="rId3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60</w:instrText>
      </w:r>
      <w:r>
        <w:rPr>
          <w:noProof/>
        </w:rPr>
        <w:fldChar w:fldCharType="end"/>
      </w:r>
      <w:r>
        <w:instrText>)</w:instrText>
      </w:r>
      <w:r>
        <w:fldChar w:fldCharType="end"/>
      </w:r>
    </w:p>
    <w:p w:rsidR="0070103C" w:rsidRDefault="0070103C" w:rsidP="00886D14"/>
    <w:p w:rsidR="0070103C" w:rsidRDefault="0070103C" w:rsidP="00886D14">
      <w:r>
        <w:t>is the MxI signal phase matrix.  Unless it is necessary to explicitly indicate the frequency, in what follows we suppress it in the notation.  If the signals are uncorrelated, either by orthonal design or because they are each modulated by uncorrelated random variables, the signal crosscorrelation matrix is diagonal and () reduces to</w:t>
      </w:r>
    </w:p>
    <w:p w:rsidR="0070103C" w:rsidRDefault="0070103C" w:rsidP="00886D14"/>
    <w:p w:rsidR="0070103C" w:rsidRDefault="0070103C" w:rsidP="00886D14">
      <w:r>
        <w:tab/>
      </w:r>
      <w:r w:rsidRPr="00B21301">
        <w:rPr>
          <w:noProof/>
          <w:position w:val="-28"/>
        </w:rPr>
      </w:r>
      <w:r w:rsidR="0070103C" w:rsidRPr="00B21301">
        <w:rPr>
          <w:noProof/>
          <w:position w:val="-28"/>
        </w:rPr>
        <w:object w:dxaOrig="1960" w:dyaOrig="680" w14:anchorId="7871CC00">
          <v:shape id="_x0000_i1181" type="#_x0000_t75" alt="" style="width:98pt;height:34pt;mso-width-percent:0;mso-height-percent:0;mso-width-percent:0;mso-height-percent:0" o:ole="">
            <v:imagedata r:id="rId383" o:title=""/>
          </v:shape>
          <o:OLEObject Type="Embed" ProgID="Equation.DSMT4" ShapeID="_x0000_i1181" DrawAspect="Content" ObjectID="_1840552986" r:id="rId3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61</w:instrText>
      </w:r>
      <w:r>
        <w:rPr>
          <w:noProof/>
        </w:rPr>
        <w:fldChar w:fldCharType="end"/>
      </w:r>
      <w:r>
        <w:instrText>)</w:instrText>
      </w:r>
      <w:r>
        <w:fldChar w:fldCharType="end"/>
      </w:r>
    </w:p>
    <w:p w:rsidR="0070103C" w:rsidRPr="00B21301" w:rsidRDefault="0070103C" w:rsidP="00886D14"/>
    <w:p w:rsidR="0070103C" w:rsidRDefault="0070103C" w:rsidP="00886D14"/>
    <w:p w:rsidR="0070103C" w:rsidRDefault="0070103C" w:rsidP="00886D14">
      <w:pPr>
        <w:pStyle w:val="Heading3"/>
      </w:pPr>
      <w:bookmarkStart w:id="43" w:name="_Toc280363887"/>
      <w:bookmarkStart w:id="44" w:name="_Toc209787722"/>
      <w:bookmarkStart w:id="45" w:name="_Toc229857380"/>
      <w:bookmarkStart w:id="46" w:name="_Toc229926433"/>
      <w:r>
        <w:t>Eigenanalysis</w:t>
      </w:r>
      <w:bookmarkEnd w:id="43"/>
      <w:bookmarkEnd w:id="44"/>
      <w:bookmarkEnd w:id="45"/>
      <w:bookmarkEnd w:id="46"/>
    </w:p>
    <w:p w:rsidR="0070103C" w:rsidRDefault="0070103C" w:rsidP="00886D14"/>
    <w:p w:rsidR="0070103C" w:rsidRDefault="0070103C" w:rsidP="00886D14">
      <w:r>
        <w:t xml:space="preserve">Consider the simple case in which a single unit amplitude signal </w:t>
      </w:r>
      <w:r w:rsidRPr="00B3691E">
        <w:rPr>
          <w:noProof/>
          <w:position w:val="-6"/>
        </w:rPr>
      </w:r>
      <w:r w:rsidR="0070103C" w:rsidRPr="00B3691E">
        <w:rPr>
          <w:noProof/>
          <w:position w:val="-6"/>
        </w:rPr>
        <w:object w:dxaOrig="160" w:dyaOrig="220" w14:anchorId="263E6301">
          <v:shape id="_x0000_i1182" type="#_x0000_t75" alt="" style="width:8pt;height:12pt;mso-width-percent:0;mso-height-percent:0;mso-width-percent:0;mso-height-percent:0" o:ole="">
            <v:imagedata r:id="rId385" o:title=""/>
          </v:shape>
          <o:OLEObject Type="Embed" ProgID="Equation.DSMT4" ShapeID="_x0000_i1182" DrawAspect="Content" ObjectID="_1840552987" r:id="rId386"/>
        </w:object>
      </w:r>
      <w:r>
        <w:t>propagates toward the array in WGN with M-D correlation matrix</w:t>
      </w:r>
    </w:p>
    <w:p w:rsidR="0070103C" w:rsidRDefault="0070103C" w:rsidP="00886D14"/>
    <w:p w:rsidR="0070103C" w:rsidRDefault="0070103C" w:rsidP="00886D14">
      <w:r>
        <w:tab/>
      </w:r>
      <w:r w:rsidRPr="00B3691E">
        <w:rPr>
          <w:noProof/>
          <w:position w:val="-6"/>
        </w:rPr>
      </w:r>
      <w:r w:rsidR="0070103C" w:rsidRPr="00B3691E">
        <w:rPr>
          <w:noProof/>
          <w:position w:val="-6"/>
        </w:rPr>
        <w:object w:dxaOrig="1579" w:dyaOrig="320" w14:anchorId="4C3FE156">
          <v:shape id="_x0000_i1183" type="#_x0000_t75" alt="" style="width:79pt;height:16pt;mso-width-percent:0;mso-height-percent:0;mso-width-percent:0;mso-height-percent:0" o:ole="">
            <v:imagedata r:id="rId387" o:title=""/>
          </v:shape>
          <o:OLEObject Type="Embed" ProgID="Equation.DSMT4" ShapeID="_x0000_i1183" DrawAspect="Content" ObjectID="_1840552988" r:id="rId388"/>
        </w:object>
      </w:r>
    </w:p>
    <w:p w:rsidR="0070103C" w:rsidRPr="00B3691E" w:rsidRDefault="0070103C" w:rsidP="00886D14"/>
    <w:p w:rsidR="0070103C" w:rsidRDefault="0070103C" w:rsidP="00886D14">
      <w:r>
        <w:t>Because R is positive definite, its eigenvalues are real and positive and its eigenvectors form an orthonormal system.  We have</w:t>
      </w:r>
    </w:p>
    <w:p w:rsidR="0070103C" w:rsidRDefault="0070103C" w:rsidP="00886D14"/>
    <w:p w:rsidR="0070103C" w:rsidRDefault="0070103C" w:rsidP="00886D14">
      <w:pPr>
        <w:jc w:val="center"/>
      </w:pPr>
      <w:r w:rsidRPr="00B3691E">
        <w:rPr>
          <w:noProof/>
          <w:position w:val="-36"/>
        </w:rPr>
      </w:r>
      <w:r w:rsidR="0070103C" w:rsidRPr="00B3691E">
        <w:rPr>
          <w:noProof/>
          <w:position w:val="-36"/>
        </w:rPr>
        <w:object w:dxaOrig="1820" w:dyaOrig="840" w14:anchorId="29ED7E20">
          <v:shape id="_x0000_i1184" type="#_x0000_t75" alt="" style="width:91pt;height:42pt;mso-width-percent:0;mso-height-percent:0;mso-width-percent:0;mso-height-percent:0" o:ole="">
            <v:imagedata r:id="rId389" o:title=""/>
          </v:shape>
          <o:OLEObject Type="Embed" ProgID="Equation.DSMT4" ShapeID="_x0000_i1184" DrawAspect="Content" ObjectID="_1840552990" r:id="rId390"/>
        </w:object>
      </w:r>
    </w:p>
    <w:p w:rsidR="0070103C" w:rsidRDefault="0070103C" w:rsidP="00886D14">
      <w:pPr>
        <w:jc w:val="center"/>
      </w:pPr>
    </w:p>
    <w:p w:rsidR="0070103C" w:rsidRDefault="0070103C" w:rsidP="00886D14">
      <w:r>
        <w:t xml:space="preserve">hence the first eigenvector is </w:t>
      </w:r>
      <w:r w:rsidRPr="00B3691E">
        <w:rPr>
          <w:noProof/>
          <w:position w:val="-12"/>
        </w:rPr>
      </w:r>
      <w:r w:rsidR="0070103C" w:rsidRPr="00B3691E">
        <w:rPr>
          <w:noProof/>
          <w:position w:val="-12"/>
        </w:rPr>
        <w:object w:dxaOrig="1180" w:dyaOrig="400" w14:anchorId="4E64955D">
          <v:shape id="_x0000_i1185" type="#_x0000_t75" alt="" style="width:59pt;height:20pt;mso-width-percent:0;mso-height-percent:0;mso-width-percent:0;mso-height-percent:0" o:ole="">
            <v:imagedata r:id="rId391" o:title=""/>
          </v:shape>
          <o:OLEObject Type="Embed" ProgID="Equation.DSMT4" ShapeID="_x0000_i1185" DrawAspect="Content" ObjectID="_1840552991" r:id="rId392"/>
        </w:object>
      </w:r>
      <w:r>
        <w:t xml:space="preserve">with eigenvalue </w:t>
      </w:r>
      <w:r w:rsidRPr="00B3691E">
        <w:rPr>
          <w:noProof/>
          <w:position w:val="-12"/>
        </w:rPr>
      </w:r>
      <w:r w:rsidR="0070103C" w:rsidRPr="00B3691E">
        <w:rPr>
          <w:noProof/>
          <w:position w:val="-12"/>
        </w:rPr>
        <w:object w:dxaOrig="1420" w:dyaOrig="380" w14:anchorId="6A0E5282">
          <v:shape id="_x0000_i1186" type="#_x0000_t75" alt="" style="width:71pt;height:19pt;mso-width-percent:0;mso-height-percent:0;mso-width-percent:0;mso-height-percent:0" o:ole="">
            <v:imagedata r:id="rId393" o:title=""/>
          </v:shape>
          <o:OLEObject Type="Embed" ProgID="Equation.DSMT4" ShapeID="_x0000_i1186" DrawAspect="Content" ObjectID="_1840552992" r:id="rId394"/>
        </w:object>
      </w:r>
      <w:r>
        <w:t xml:space="preserve">.  Because the other eigenvectors must be orthogonal to v1, hence orthogonal to s1,their eigenvalues are all </w:t>
      </w:r>
      <w:r w:rsidRPr="00B3691E">
        <w:rPr>
          <w:noProof/>
          <w:position w:val="-12"/>
        </w:rPr>
      </w:r>
      <w:r w:rsidR="0070103C" w:rsidRPr="00B3691E">
        <w:rPr>
          <w:noProof/>
          <w:position w:val="-12"/>
        </w:rPr>
        <w:object w:dxaOrig="1960" w:dyaOrig="380" w14:anchorId="4A0EEB82">
          <v:shape id="_x0000_i1187" type="#_x0000_t75" alt="" style="width:98pt;height:19pt;mso-width-percent:0;mso-height-percent:0;mso-width-percent:0;mso-height-percent:0" o:ole="">
            <v:imagedata r:id="rId395" o:title=""/>
          </v:shape>
          <o:OLEObject Type="Embed" ProgID="Equation.DSMT4" ShapeID="_x0000_i1187" DrawAspect="Content" ObjectID="_1840552993" r:id="rId396"/>
        </w:object>
      </w:r>
      <w:r>
        <w:t xml:space="preserve">( </w:t>
      </w:r>
      <w:r w:rsidRPr="002A1B70">
        <w:rPr>
          <w:noProof/>
          <w:position w:val="-12"/>
        </w:rPr>
      </w:r>
      <w:r w:rsidR="0070103C" w:rsidRPr="002A1B70">
        <w:rPr>
          <w:noProof/>
          <w:position w:val="-12"/>
        </w:rPr>
        <w:object w:dxaOrig="3060" w:dyaOrig="380" w14:anchorId="4225D064">
          <v:shape id="_x0000_i1188" type="#_x0000_t75" alt="" style="width:153pt;height:19pt;mso-width-percent:0;mso-height-percent:0;mso-width-percent:0;mso-height-percent:0" o:ole="">
            <v:imagedata r:id="rId397" o:title=""/>
          </v:shape>
          <o:OLEObject Type="Embed" ProgID="Equation.DSMT4" ShapeID="_x0000_i1188" DrawAspect="Content" ObjectID="_1840552994" r:id="rId398"/>
        </w:object>
      </w:r>
      <w:r>
        <w:t xml:space="preserve">)and they can be chosen arbitrarily except for the constraint </w:t>
      </w:r>
      <w:r w:rsidRPr="00B3691E">
        <w:rPr>
          <w:noProof/>
          <w:position w:val="-14"/>
        </w:rPr>
      </w:r>
      <w:r w:rsidR="0070103C" w:rsidRPr="00B3691E">
        <w:rPr>
          <w:noProof/>
          <w:position w:val="-14"/>
        </w:rPr>
        <w:object w:dxaOrig="1760" w:dyaOrig="400" w14:anchorId="1D40534F">
          <v:shape id="_x0000_i1189" type="#_x0000_t75" alt="" style="width:88pt;height:20pt;mso-width-percent:0;mso-height-percent:0;mso-width-percent:0;mso-height-percent:0" o:ole="">
            <v:imagedata r:id="rId399" o:title=""/>
          </v:shape>
          <o:OLEObject Type="Embed" ProgID="Equation.DSMT4" ShapeID="_x0000_i1189" DrawAspect="Content" ObjectID="_1840552995" r:id="rId400"/>
        </w:object>
      </w:r>
      <w:r>
        <w:t xml:space="preserve">.  </w:t>
      </w:r>
    </w:p>
    <w:p w:rsidR="0070103C" w:rsidRDefault="0070103C" w:rsidP="00886D14"/>
    <w:p w:rsidR="0070103C" w:rsidRDefault="0070103C" w:rsidP="00886D14">
      <w:r>
        <w:t xml:space="preserve">In this manner, if R is available (or a magical perfect estimate) we can simply perform the EVD, find the eigenvector associated with the largest eigenvalue which is a scaled version of the signal and find the signal amplitude by subtracting the largest from any other.  The signal eigenvector will give the direction of propagation if the array geometry is known, i.e. the phase relationship.  In general if there are L signals then there are M-L eigenvalues that differ significantly from the noise which allows one to partition the space in terms of a signal plus noise space give by the L eigenvalues </w:t>
      </w:r>
      <w:r w:rsidRPr="002A1B70">
        <w:rPr>
          <w:noProof/>
          <w:position w:val="-12"/>
        </w:rPr>
      </w:r>
      <w:r w:rsidR="0070103C" w:rsidRPr="002A1B70">
        <w:rPr>
          <w:noProof/>
          <w:position w:val="-12"/>
        </w:rPr>
        <w:object w:dxaOrig="760" w:dyaOrig="380" w14:anchorId="7AA36D1C">
          <v:shape id="_x0000_i1190" type="#_x0000_t75" alt="" style="width:38pt;height:19pt;mso-width-percent:0;mso-height-percent:0;mso-width-percent:0;mso-height-percent:0" o:ole="">
            <v:imagedata r:id="rId401" o:title=""/>
          </v:shape>
          <o:OLEObject Type="Embed" ProgID="Equation.DSMT4" ShapeID="_x0000_i1190" DrawAspect="Content" ObjectID="_1840552996" r:id="rId402"/>
        </w:object>
      </w:r>
      <w:r>
        <w:t xml:space="preserve"> and a noise only space spanned by the eigenvectors corresponding to </w:t>
      </w:r>
      <w:r w:rsidRPr="002A1B70">
        <w:rPr>
          <w:noProof/>
          <w:position w:val="-12"/>
        </w:rPr>
      </w:r>
      <w:r w:rsidR="0070103C" w:rsidRPr="002A1B70">
        <w:rPr>
          <w:noProof/>
          <w:position w:val="-12"/>
        </w:rPr>
        <w:object w:dxaOrig="760" w:dyaOrig="380" w14:anchorId="4145626B">
          <v:shape id="_x0000_i1191" type="#_x0000_t75" alt="" style="width:38pt;height:19pt;mso-width-percent:0;mso-height-percent:0;mso-width-percent:0;mso-height-percent:0" o:ole="">
            <v:imagedata r:id="rId403" o:title=""/>
          </v:shape>
          <o:OLEObject Type="Embed" ProgID="Equation.DSMT4" ShapeID="_x0000_i1191" DrawAspect="Content" ObjectID="_1840552997" r:id="rId404"/>
        </w:object>
      </w:r>
      <w:r>
        <w:t>.</w:t>
      </w:r>
    </w:p>
    <w:p w:rsidR="0070103C" w:rsidRDefault="0070103C" w:rsidP="00886D14"/>
    <w:p w:rsidR="0070103C" w:rsidRDefault="0070103C" w:rsidP="00886D14"/>
    <w:p w:rsidR="0070103C" w:rsidRDefault="0070103C" w:rsidP="00886D14"/>
    <w:p w:rsidR="0070103C" w:rsidRDefault="0070103C" w:rsidP="00886D14"/>
    <w:p w:rsidR="0070103C" w:rsidRDefault="0070103C" w:rsidP="00886D14"/>
    <w:p w:rsidR="0070103C" w:rsidRDefault="0070103C" w:rsidP="00886D14">
      <w:r>
        <w:t xml:space="preserve">Example </w:t>
      </w:r>
      <w:r>
        <w:rPr>
          <w:noProof/>
        </w:rPr>
        <w:fldChar w:fldCharType="begin"/>
      </w:r>
      <w:r>
        <w:rPr>
          <w:noProof/>
        </w:rPr>
        <w:instrText xml:space="preserve"> STYLEREF 1 \s </w:instrText>
      </w:r>
      <w:r>
        <w:rPr>
          <w:noProof/>
        </w:rPr>
        <w:fldChar w:fldCharType="separate"/>
      </w:r>
      <w:r>
        <w:rPr>
          <w:noProof/>
        </w:rPr>
        <w:t>19</w:t>
      </w:r>
      <w:r>
        <w:rPr>
          <w:noProof/>
        </w:rPr>
        <w:fldChar w:fldCharType="end"/>
      </w:r>
      <w:r>
        <w:t>.</w:t>
      </w:r>
      <w:r>
        <w:rPr>
          <w:noProof/>
        </w:rPr>
        <w:fldChar w:fldCharType="begin"/>
      </w:r>
      <w:r>
        <w:rPr>
          <w:noProof/>
        </w:rPr>
        <w:instrText xml:space="preserve"> SEQ Example \* ARABIC \s 1 </w:instrText>
      </w:r>
      <w:r>
        <w:rPr>
          <w:noProof/>
        </w:rPr>
        <w:fldChar w:fldCharType="separate"/>
      </w:r>
      <w:r>
        <w:rPr>
          <w:noProof/>
        </w:rPr>
        <w:t>1</w:t>
      </w:r>
      <w:r>
        <w:rPr>
          <w:noProof/>
        </w:rPr>
        <w:fldChar w:fldCharType="end"/>
      </w:r>
      <w:r>
        <w:t xml:space="preserve"> Two signals</w:t>
      </w:r>
    </w:p>
    <w:p w:rsidR="0070103C" w:rsidRDefault="0070103C" w:rsidP="00886D14"/>
    <w:p w:rsidR="0070103C" w:rsidRDefault="0070103C" w:rsidP="00886D14">
      <w:r>
        <w:t xml:space="preserve">For two signals </w:t>
      </w:r>
      <w:r w:rsidRPr="002B7A57">
        <w:rPr>
          <w:noProof/>
          <w:position w:val="-12"/>
        </w:rPr>
      </w:r>
      <w:r w:rsidR="0070103C" w:rsidRPr="002B7A57">
        <w:rPr>
          <w:noProof/>
          <w:position w:val="-12"/>
        </w:rPr>
        <w:object w:dxaOrig="540" w:dyaOrig="360" w14:anchorId="56FD2D28">
          <v:shape id="_x0000_i1192" type="#_x0000_t75" alt="" style="width:27pt;height:18pt;mso-width-percent:0;mso-height-percent:0;mso-width-percent:0;mso-height-percent:0" o:ole="">
            <v:imagedata r:id="rId405" o:title=""/>
          </v:shape>
          <o:OLEObject Type="Embed" ProgID="Equation.DSMT4" ShapeID="_x0000_i1192" DrawAspect="Content" ObjectID="_1840552998" r:id="rId406"/>
        </w:object>
      </w:r>
      <w:r>
        <w:t xml:space="preserve">and </w:t>
      </w:r>
      <w:r w:rsidRPr="002B7A57">
        <w:rPr>
          <w:noProof/>
          <w:position w:val="-12"/>
        </w:rPr>
      </w:r>
      <w:r w:rsidR="0070103C" w:rsidRPr="002B7A57">
        <w:rPr>
          <w:noProof/>
          <w:position w:val="-12"/>
        </w:rPr>
        <w:object w:dxaOrig="499" w:dyaOrig="360" w14:anchorId="081BAEA5">
          <v:shape id="_x0000_i1193" type="#_x0000_t75" alt="" style="width:24pt;height:18pt;mso-width-percent:0;mso-height-percent:0;mso-width-percent:0;mso-height-percent:0" o:ole="">
            <v:imagedata r:id="rId407" o:title=""/>
          </v:shape>
          <o:OLEObject Type="Embed" ProgID="Equation.DSMT4" ShapeID="_x0000_i1193" DrawAspect="Content" ObjectID="_1840552999" r:id="rId408"/>
        </w:object>
      </w:r>
      <w:r>
        <w:t xml:space="preserve">with </w:t>
      </w:r>
    </w:p>
    <w:p w:rsidR="0070103C" w:rsidRDefault="0070103C" w:rsidP="00886D14"/>
    <w:p w:rsidR="0070103C" w:rsidRDefault="0070103C" w:rsidP="00886D14">
      <w:pPr>
        <w:jc w:val="center"/>
      </w:pPr>
      <w:r w:rsidRPr="009654D6">
        <w:rPr>
          <w:noProof/>
          <w:position w:val="-32"/>
        </w:rPr>
      </w:r>
      <w:r w:rsidR="0070103C" w:rsidRPr="009654D6">
        <w:rPr>
          <w:noProof/>
          <w:position w:val="-32"/>
        </w:rPr>
        <w:object w:dxaOrig="2240" w:dyaOrig="760" w14:anchorId="2299CE20">
          <v:shape id="_x0000_i1194" type="#_x0000_t75" alt="" style="width:112pt;height:38pt;mso-width-percent:0;mso-height-percent:0;mso-width-percent:0;mso-height-percent:0" o:ole="">
            <v:imagedata r:id="rId409" o:title=""/>
          </v:shape>
          <o:OLEObject Type="Embed" ProgID="Equation.DSMT4" ShapeID="_x0000_i1194" DrawAspect="Content" ObjectID="_1840553000" r:id="rId410"/>
        </w:object>
      </w:r>
      <w:r>
        <w:t xml:space="preserve"> and </w:t>
      </w:r>
      <w:r w:rsidRPr="002B7A57">
        <w:rPr>
          <w:noProof/>
          <w:position w:val="-14"/>
        </w:rPr>
      </w:r>
      <w:r w:rsidR="0070103C" w:rsidRPr="002B7A57">
        <w:rPr>
          <w:noProof/>
          <w:position w:val="-14"/>
        </w:rPr>
        <w:object w:dxaOrig="840" w:dyaOrig="400" w14:anchorId="774EC7E0">
          <v:shape id="_x0000_i1195" type="#_x0000_t75" alt="" style="width:42pt;height:20pt;mso-width-percent:0;mso-height-percent:0;mso-width-percent:0;mso-height-percent:0" o:ole="">
            <v:imagedata r:id="rId411" o:title=""/>
          </v:shape>
          <o:OLEObject Type="Embed" ProgID="Equation.DSMT4" ShapeID="_x0000_i1195" DrawAspect="Content" ObjectID="_1840553001" r:id="rId412"/>
        </w:object>
      </w:r>
    </w:p>
    <w:p w:rsidR="0070103C" w:rsidRDefault="0070103C" w:rsidP="00886D14"/>
    <w:p w:rsidR="0070103C" w:rsidRDefault="0070103C" w:rsidP="00886D14">
      <w:r>
        <w:t>for a linear array</w:t>
      </w:r>
    </w:p>
    <w:p w:rsidR="0070103C" w:rsidRDefault="0070103C" w:rsidP="00886D14"/>
    <w:p w:rsidR="0070103C" w:rsidRDefault="0070103C" w:rsidP="00886D14">
      <w:pPr>
        <w:jc w:val="center"/>
        <w:rPr>
          <w:b/>
        </w:rPr>
      </w:pPr>
      <w:r w:rsidRPr="002B7A57">
        <w:rPr>
          <w:b/>
          <w:noProof/>
          <w:position w:val="-40"/>
        </w:rPr>
      </w:r>
      <w:r w:rsidR="0070103C" w:rsidRPr="002B7A57">
        <w:rPr>
          <w:b/>
          <w:noProof/>
          <w:position w:val="-40"/>
        </w:rPr>
        <w:object w:dxaOrig="4380" w:dyaOrig="920" w14:anchorId="32E31C48">
          <v:shape id="_x0000_i1196" type="#_x0000_t75" alt="" style="width:219pt;height:45pt;mso-width-percent:0;mso-height-percent:0;mso-width-percent:0;mso-height-percent:0" o:ole="">
            <v:imagedata r:id="rId413" o:title=""/>
          </v:shape>
          <o:OLEObject Type="Embed" ProgID="Equation.DSMT4" ShapeID="_x0000_i1196" DrawAspect="Content" ObjectID="_1840553002" r:id="rId414"/>
        </w:object>
      </w:r>
    </w:p>
    <w:p w:rsidR="0070103C" w:rsidRDefault="0070103C" w:rsidP="00886D14">
      <w:pPr>
        <w:rPr>
          <w:b/>
        </w:rPr>
      </w:pPr>
    </w:p>
    <w:p w:rsidR="0070103C" w:rsidRDefault="0070103C" w:rsidP="00886D14">
      <w:r>
        <w:t>not much can be simplified because of the signal to signal correlation.  However if the signals originate from different sources or have large TW products the are uncorrelated and we have</w:t>
      </w:r>
    </w:p>
    <w:p w:rsidR="0070103C" w:rsidRDefault="0070103C" w:rsidP="00886D14"/>
    <w:p w:rsidR="0070103C" w:rsidRDefault="0070103C" w:rsidP="00886D14">
      <w:r>
        <w:tab/>
      </w:r>
      <w:r w:rsidRPr="009654D6">
        <w:rPr>
          <w:noProof/>
          <w:position w:val="-12"/>
        </w:rPr>
      </w:r>
      <w:r w:rsidR="0070103C" w:rsidRPr="009654D6">
        <w:rPr>
          <w:noProof/>
          <w:position w:val="-12"/>
        </w:rPr>
        <w:object w:dxaOrig="2640" w:dyaOrig="380" w14:anchorId="75520556">
          <v:shape id="_x0000_i1197" type="#_x0000_t75" alt="" style="width:132pt;height:19pt;mso-width-percent:0;mso-height-percent:0;mso-width-percent:0;mso-height-percent:0" o:ole="">
            <v:imagedata r:id="rId415" o:title=""/>
          </v:shape>
          <o:OLEObject Type="Embed" ProgID="Equation.DSMT4" ShapeID="_x0000_i1197" DrawAspect="Content" ObjectID="_1840553003" r:id="rId4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62</w:instrText>
      </w:r>
      <w:r>
        <w:rPr>
          <w:noProof/>
        </w:rPr>
        <w:fldChar w:fldCharType="end"/>
      </w:r>
      <w:r>
        <w:instrText>)</w:instrText>
      </w:r>
      <w:r>
        <w:fldChar w:fldCharType="end"/>
      </w:r>
    </w:p>
    <w:p w:rsidR="0070103C" w:rsidRPr="00BC70D5" w:rsidRDefault="0070103C" w:rsidP="00886D14"/>
    <w:p w:rsidR="0070103C" w:rsidRDefault="0070103C" w:rsidP="00886D14">
      <w:r>
        <w:t>See Van trees Array processing for derivation of eigenvectors for two signals.</w:t>
      </w:r>
    </w:p>
    <w:p w:rsidR="0070103C" w:rsidRDefault="0070103C" w:rsidP="00886D14"/>
    <w:p w:rsidR="0070103C" w:rsidRDefault="0070103C" w:rsidP="00886D14">
      <w:pPr>
        <w:pStyle w:val="Heading2"/>
      </w:pPr>
      <w:bookmarkStart w:id="47" w:name="_Toc280363888"/>
      <w:bookmarkStart w:id="48" w:name="_Toc209787723"/>
      <w:bookmarkStart w:id="49" w:name="_Toc229857381"/>
      <w:bookmarkStart w:id="50" w:name="_Toc229926434"/>
      <w:r>
        <w:t>Array Gain</w:t>
      </w:r>
      <w:bookmarkEnd w:id="47"/>
      <w:bookmarkEnd w:id="48"/>
      <w:bookmarkEnd w:id="49"/>
      <w:bookmarkEnd w:id="50"/>
    </w:p>
    <w:p w:rsidR="0070103C" w:rsidRDefault="0070103C" w:rsidP="00886D14"/>
    <w:p w:rsidR="0070103C" w:rsidRPr="00DD3BBB" w:rsidRDefault="0070103C" w:rsidP="00886D14">
      <w:r>
        <w:t>ratio of output of array to output of single sensor</w:t>
      </w:r>
    </w:p>
    <w:p w:rsidR="0070103C" w:rsidRDefault="0070103C" w:rsidP="00886D14"/>
    <w:p w:rsidR="0070103C" w:rsidRDefault="0070103C" w:rsidP="00886D14">
      <w:r>
        <w:t>The power at the output of a beamformer</w:t>
      </w:r>
      <w:r w:rsidRPr="005E0C98">
        <w:rPr>
          <w:noProof/>
          <w:position w:val="-10"/>
        </w:rPr>
      </w:r>
      <w:r w:rsidR="0070103C" w:rsidRPr="005E0C98">
        <w:rPr>
          <w:noProof/>
          <w:position w:val="-10"/>
        </w:rPr>
        <w:object w:dxaOrig="820" w:dyaOrig="360" w14:anchorId="30BBB1AF">
          <v:shape id="_x0000_i1198" type="#_x0000_t75" alt="" style="width:41pt;height:18pt;mso-width-percent:0;mso-height-percent:0;mso-width-percent:0;mso-height-percent:0" o:ole="">
            <v:imagedata r:id="rId417" o:title=""/>
          </v:shape>
          <o:OLEObject Type="Embed" ProgID="Equation.DSMT4" ShapeID="_x0000_i1198" DrawAspect="Content" ObjectID="_1840553004" r:id="rId418"/>
        </w:object>
      </w:r>
      <w:r>
        <w:t>is</w:t>
      </w:r>
    </w:p>
    <w:p w:rsidR="0070103C" w:rsidRDefault="0070103C" w:rsidP="00886D14"/>
    <w:p w:rsidR="0070103C" w:rsidRDefault="0070103C" w:rsidP="00886D14">
      <w:r>
        <w:tab/>
      </w:r>
      <w:r w:rsidRPr="00482234">
        <w:rPr>
          <w:noProof/>
          <w:position w:val="-16"/>
        </w:rPr>
      </w:r>
      <w:r w:rsidR="0070103C" w:rsidRPr="00482234">
        <w:rPr>
          <w:noProof/>
          <w:position w:val="-16"/>
        </w:rPr>
        <w:object w:dxaOrig="2160" w:dyaOrig="480" w14:anchorId="261AD77D">
          <v:shape id="_x0000_i1199" type="#_x0000_t75" alt="" style="width:108pt;height:24pt;mso-width-percent:0;mso-height-percent:0;mso-width-percent:0;mso-height-percent:0" o:ole="">
            <v:imagedata r:id="rId419" o:title=""/>
          </v:shape>
          <o:OLEObject Type="Embed" ProgID="Equation.DSMT4" ShapeID="_x0000_i1199" DrawAspect="Content" ObjectID="_1840553005" r:id="rId4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63</w:instrText>
      </w:r>
      <w:r>
        <w:rPr>
          <w:noProof/>
        </w:rPr>
        <w:fldChar w:fldCharType="end"/>
      </w:r>
      <w:r>
        <w:instrText>)</w:instrText>
      </w:r>
      <w:r>
        <w:fldChar w:fldCharType="end"/>
      </w:r>
    </w:p>
    <w:p w:rsidR="0070103C" w:rsidRDefault="0070103C" w:rsidP="00886D14">
      <w:r>
        <w:t>and the output SNR is</w:t>
      </w:r>
    </w:p>
    <w:p w:rsidR="0070103C" w:rsidRDefault="0070103C" w:rsidP="00886D14"/>
    <w:p w:rsidR="0070103C" w:rsidRDefault="0070103C" w:rsidP="00886D14">
      <w:r>
        <w:tab/>
      </w:r>
      <w:r w:rsidRPr="007A221F">
        <w:rPr>
          <w:noProof/>
          <w:position w:val="-28"/>
        </w:rPr>
      </w:r>
      <w:r w:rsidR="0070103C" w:rsidRPr="007A221F">
        <w:rPr>
          <w:noProof/>
          <w:position w:val="-28"/>
        </w:rPr>
        <w:object w:dxaOrig="1120" w:dyaOrig="700" w14:anchorId="468A6651">
          <v:shape id="_x0000_i1200" type="#_x0000_t75" alt="" style="width:56pt;height:35pt;mso-width-percent:0;mso-height-percent:0;mso-width-percent:0;mso-height-percent:0" o:ole="">
            <v:imagedata r:id="rId421" o:title=""/>
          </v:shape>
          <o:OLEObject Type="Embed" ProgID="Equation.DSMT4" ShapeID="_x0000_i1200" DrawAspect="Content" ObjectID="_1840553006" r:id="rId4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64</w:instrText>
      </w:r>
      <w:r>
        <w:rPr>
          <w:noProof/>
        </w:rPr>
        <w:fldChar w:fldCharType="end"/>
      </w:r>
      <w:r>
        <w:instrText>)</w:instrText>
      </w:r>
      <w:r>
        <w:fldChar w:fldCharType="end"/>
      </w:r>
    </w:p>
    <w:p w:rsidR="0070103C" w:rsidRPr="007A221F" w:rsidRDefault="0070103C" w:rsidP="00886D14"/>
    <w:p w:rsidR="0070103C" w:rsidRDefault="0070103C" w:rsidP="00886D14">
      <w:r>
        <w:t>For a conventional beamformer in white noise</w:t>
      </w:r>
      <w:r w:rsidRPr="007A221F">
        <w:rPr>
          <w:noProof/>
          <w:position w:val="-6"/>
        </w:rPr>
      </w:r>
      <w:r w:rsidR="0070103C" w:rsidRPr="007A221F">
        <w:rPr>
          <w:noProof/>
          <w:position w:val="-6"/>
        </w:rPr>
        <w:object w:dxaOrig="580" w:dyaOrig="220" w14:anchorId="50F0958D">
          <v:shape id="_x0000_i1201" type="#_x0000_t75" alt="" style="width:29pt;height:12pt;mso-width-percent:0;mso-height-percent:0;mso-width-percent:0;mso-height-percent:0" o:ole="">
            <v:imagedata r:id="rId423" o:title=""/>
          </v:shape>
          <o:OLEObject Type="Embed" ProgID="Equation.DSMT4" ShapeID="_x0000_i1201" DrawAspect="Content" ObjectID="_1840553007" r:id="rId424"/>
        </w:object>
      </w:r>
      <w:r>
        <w:t xml:space="preserve">and </w:t>
      </w:r>
      <w:r w:rsidRPr="00482234">
        <w:rPr>
          <w:noProof/>
          <w:position w:val="-12"/>
        </w:rPr>
      </w:r>
      <w:r w:rsidR="0070103C" w:rsidRPr="00482234">
        <w:rPr>
          <w:noProof/>
          <w:position w:val="-12"/>
        </w:rPr>
        <w:object w:dxaOrig="1600" w:dyaOrig="380" w14:anchorId="5619B44C">
          <v:shape id="_x0000_i1202" type="#_x0000_t75" alt="" style="width:80pt;height:19pt;mso-width-percent:0;mso-height-percent:0;mso-width-percent:0;mso-height-percent:0" o:ole="">
            <v:imagedata r:id="rId425" o:title=""/>
          </v:shape>
          <o:OLEObject Type="Embed" ProgID="Equation.DSMT4" ShapeID="_x0000_i1202" DrawAspect="Content" ObjectID="_1840553008" r:id="rId426"/>
        </w:object>
      </w:r>
      <w:r>
        <w:t>which results in</w:t>
      </w:r>
    </w:p>
    <w:p w:rsidR="0070103C" w:rsidRDefault="0070103C" w:rsidP="00886D14"/>
    <w:p w:rsidR="0070103C" w:rsidRDefault="0070103C" w:rsidP="00886D14">
      <w:r>
        <w:tab/>
      </w:r>
      <w:r w:rsidRPr="007A221F">
        <w:rPr>
          <w:noProof/>
          <w:position w:val="-16"/>
        </w:rPr>
      </w:r>
      <w:r w:rsidR="0070103C" w:rsidRPr="007A221F">
        <w:rPr>
          <w:noProof/>
          <w:position w:val="-16"/>
        </w:rPr>
        <w:object w:dxaOrig="2420" w:dyaOrig="480" w14:anchorId="6BC78D8D">
          <v:shape id="_x0000_i1203" type="#_x0000_t75" alt="" style="width:121pt;height:24pt;mso-width-percent:0;mso-height-percent:0;mso-width-percent:0;mso-height-percent:0" o:ole="">
            <v:imagedata r:id="rId427" o:title=""/>
          </v:shape>
          <o:OLEObject Type="Embed" ProgID="Equation.DSMT4" ShapeID="_x0000_i1203" DrawAspect="Content" ObjectID="_1840553009" r:id="rId4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65</w:instrText>
      </w:r>
      <w:r>
        <w:rPr>
          <w:noProof/>
        </w:rPr>
        <w:fldChar w:fldCharType="end"/>
      </w:r>
      <w:r>
        <w:instrText>)</w:instrText>
      </w:r>
      <w:r>
        <w:fldChar w:fldCharType="end"/>
      </w:r>
    </w:p>
    <w:p w:rsidR="0070103C" w:rsidRPr="007A221F" w:rsidRDefault="0070103C" w:rsidP="00886D14"/>
    <w:p w:rsidR="0070103C" w:rsidRDefault="0070103C" w:rsidP="00886D14"/>
    <w:p w:rsidR="0070103C" w:rsidRDefault="0070103C" w:rsidP="00886D14">
      <w:r>
        <w:t>The output SNR is</w:t>
      </w:r>
    </w:p>
    <w:p w:rsidR="0070103C" w:rsidRDefault="0070103C" w:rsidP="00886D14"/>
    <w:p w:rsidR="0070103C" w:rsidRDefault="0070103C" w:rsidP="00886D14">
      <w:r>
        <w:tab/>
      </w:r>
      <w:r w:rsidRPr="007A221F">
        <w:rPr>
          <w:noProof/>
          <w:position w:val="-30"/>
        </w:rPr>
      </w:r>
      <w:r w:rsidR="0070103C" w:rsidRPr="007A221F">
        <w:rPr>
          <w:noProof/>
          <w:position w:val="-30"/>
        </w:rPr>
        <w:object w:dxaOrig="1260" w:dyaOrig="720" w14:anchorId="2AB1B60E">
          <v:shape id="_x0000_i1204" type="#_x0000_t75" alt="" style="width:63pt;height:36pt;mso-width-percent:0;mso-height-percent:0;mso-width-percent:0;mso-height-percent:0" o:ole="">
            <v:imagedata r:id="rId429" o:title=""/>
          </v:shape>
          <o:OLEObject Type="Embed" ProgID="Equation.DSMT4" ShapeID="_x0000_i1204" DrawAspect="Content" ObjectID="_1840553010" r:id="rId4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66</w:instrText>
      </w:r>
      <w:r>
        <w:rPr>
          <w:noProof/>
        </w:rPr>
        <w:fldChar w:fldCharType="end"/>
      </w:r>
      <w:r>
        <w:instrText>)</w:instrText>
      </w:r>
      <w:r>
        <w:fldChar w:fldCharType="end"/>
      </w:r>
    </w:p>
    <w:p w:rsidR="0070103C" w:rsidRPr="007A221F" w:rsidRDefault="0070103C" w:rsidP="00886D14"/>
    <w:p w:rsidR="0070103C" w:rsidRPr="00482234" w:rsidRDefault="0070103C" w:rsidP="00886D14">
      <w:r>
        <w:t>The maximum SNR occurs when the look direction coincides with the signal in which case a gain of M over the input SNR is produced.</w:t>
      </w:r>
    </w:p>
    <w:p w:rsidR="0070103C" w:rsidRDefault="0070103C" w:rsidP="00886D14"/>
    <w:p w:rsidR="0070103C" w:rsidRDefault="0070103C" w:rsidP="00886D14"/>
    <w:p w:rsidR="0070103C" w:rsidRDefault="0070103C" w:rsidP="00886D14">
      <w:r>
        <w:t xml:space="preserve">The factor </w:t>
      </w:r>
    </w:p>
    <w:p w:rsidR="0070103C" w:rsidRDefault="0070103C" w:rsidP="00886D14"/>
    <w:p w:rsidR="0070103C" w:rsidRDefault="0070103C" w:rsidP="00886D14">
      <w:r>
        <w:tab/>
      </w:r>
      <w:r w:rsidRPr="00802CCA">
        <w:rPr>
          <w:noProof/>
          <w:position w:val="-30"/>
        </w:rPr>
      </w:r>
      <w:r w:rsidR="0070103C" w:rsidRPr="00802CCA">
        <w:rPr>
          <w:noProof/>
          <w:position w:val="-30"/>
        </w:rPr>
        <w:object w:dxaOrig="4000" w:dyaOrig="760" w14:anchorId="2A8A049B">
          <v:shape id="_x0000_i1205" type="#_x0000_t75" alt="" style="width:200pt;height:38pt;mso-width-percent:0;mso-height-percent:0;mso-width-percent:0;mso-height-percent:0" o:ole="">
            <v:imagedata r:id="rId431" o:title=""/>
          </v:shape>
          <o:OLEObject Type="Embed" ProgID="Equation.DSMT4" ShapeID="_x0000_i1205" DrawAspect="Content" ObjectID="_1840553011" r:id="rId4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67</w:instrText>
      </w:r>
      <w:r>
        <w:rPr>
          <w:noProof/>
        </w:rPr>
        <w:fldChar w:fldCharType="end"/>
      </w:r>
      <w:r>
        <w:instrText>)</w:instrText>
      </w:r>
      <w:r>
        <w:fldChar w:fldCharType="end"/>
      </w:r>
    </w:p>
    <w:p w:rsidR="0070103C" w:rsidRPr="00D314EC" w:rsidRDefault="0070103C" w:rsidP="00886D14"/>
    <w:p w:rsidR="0070103C" w:rsidRDefault="0070103C" w:rsidP="00886D14">
      <w:r>
        <w:t xml:space="preserve">is called the </w:t>
      </w:r>
      <w:r w:rsidRPr="00D314EC">
        <w:rPr>
          <w:i/>
        </w:rPr>
        <w:t>complex beam pattern</w:t>
      </w:r>
      <w:r>
        <w:t xml:space="preserve"> and is seen to be the Fourier transform in the analysis variable rmdotu of the weighting function, where </w:t>
      </w:r>
      <w:r w:rsidRPr="00E862B8">
        <w:rPr>
          <w:noProof/>
          <w:position w:val="-12"/>
        </w:rPr>
      </w:r>
      <w:r w:rsidR="0070103C" w:rsidRPr="00E862B8">
        <w:rPr>
          <w:noProof/>
          <w:position w:val="-12"/>
        </w:rPr>
        <w:object w:dxaOrig="340" w:dyaOrig="360" w14:anchorId="199969ED">
          <v:shape id="_x0000_i1206" type="#_x0000_t75" alt="" style="width:17pt;height:18pt;mso-width-percent:0;mso-height-percent:0;mso-width-percent:0;mso-height-percent:0" o:ole="">
            <v:imagedata r:id="rId433" o:title=""/>
          </v:shape>
          <o:OLEObject Type="Embed" ProgID="Equation.DSMT4" ShapeID="_x0000_i1206" DrawAspect="Content" ObjectID="_1840553012" r:id="rId434"/>
        </w:object>
      </w:r>
      <w:r>
        <w:t xml:space="preserve">is the weight used for direction </w:t>
      </w:r>
      <w:r w:rsidRPr="00E862B8">
        <w:rPr>
          <w:noProof/>
          <w:position w:val="-12"/>
        </w:rPr>
      </w:r>
      <w:r w:rsidR="0070103C" w:rsidRPr="00E862B8">
        <w:rPr>
          <w:noProof/>
          <w:position w:val="-12"/>
        </w:rPr>
        <w:object w:dxaOrig="279" w:dyaOrig="360" w14:anchorId="5ACE56C6">
          <v:shape id="_x0000_i1207" type="#_x0000_t75" alt="" style="width:14pt;height:18pt;mso-width-percent:0;mso-height-percent:0;mso-width-percent:0;mso-height-percent:0" o:ole="">
            <v:imagedata r:id="rId435" o:title=""/>
          </v:shape>
          <o:OLEObject Type="Embed" ProgID="Equation.DSMT4" ShapeID="_x0000_i1207" DrawAspect="Content" ObjectID="_1840553013" r:id="rId436"/>
        </w:object>
      </w:r>
      <w:r>
        <w:t xml:space="preserve">. </w:t>
      </w:r>
    </w:p>
    <w:p w:rsidR="0070103C" w:rsidRDefault="0070103C" w:rsidP="00886D14">
      <w:pPr>
        <w:pStyle w:val="Heading2"/>
      </w:pPr>
      <w:bookmarkStart w:id="51" w:name="_Toc280363889"/>
      <w:bookmarkStart w:id="52" w:name="_Toc209787724"/>
      <w:bookmarkStart w:id="53" w:name="_Toc229857382"/>
      <w:bookmarkStart w:id="54" w:name="_Toc229926435"/>
      <w:r>
        <w:t>Minimum Mean-Square Beamforming</w:t>
      </w:r>
      <w:bookmarkEnd w:id="51"/>
      <w:bookmarkEnd w:id="52"/>
      <w:bookmarkEnd w:id="53"/>
      <w:bookmarkEnd w:id="54"/>
    </w:p>
    <w:p w:rsidR="0070103C" w:rsidRDefault="0070103C" w:rsidP="00886D14"/>
    <w:p w:rsidR="0070103C" w:rsidRDefault="0070103C" w:rsidP="00886D14">
      <w:r>
        <w:t>Take into account knowledge of the space-time correlation of the data.  As such need models for the spatiotemporal and spatiospectral correlation matrices.</w:t>
      </w:r>
    </w:p>
    <w:p w:rsidR="0070103C" w:rsidRDefault="0070103C" w:rsidP="00886D14"/>
    <w:p w:rsidR="0070103C" w:rsidRPr="005B509E" w:rsidRDefault="0070103C" w:rsidP="00886D14"/>
    <w:p w:rsidR="0070103C" w:rsidRPr="00F55722" w:rsidRDefault="0070103C" w:rsidP="00886D14"/>
    <w:p w:rsidR="0070103C" w:rsidRDefault="0070103C" w:rsidP="00886D14"/>
    <w:p w:rsidR="0070103C" w:rsidRDefault="0070103C" w:rsidP="00886D14">
      <w:r>
        <w:t>Find the optimum weight vector such that the beamformer output</w:t>
      </w:r>
    </w:p>
    <w:p w:rsidR="0070103C" w:rsidRDefault="0070103C" w:rsidP="00886D14"/>
    <w:p w:rsidR="0070103C" w:rsidRDefault="0070103C" w:rsidP="00886D14"/>
    <w:p w:rsidR="0070103C" w:rsidRDefault="0070103C" w:rsidP="00886D14">
      <w:r>
        <w:tab/>
      </w:r>
      <w:r w:rsidRPr="008D0164">
        <w:rPr>
          <w:noProof/>
          <w:position w:val="-10"/>
        </w:rPr>
      </w:r>
      <w:r w:rsidR="0070103C" w:rsidRPr="008D0164">
        <w:rPr>
          <w:noProof/>
          <w:position w:val="-10"/>
        </w:rPr>
        <w:object w:dxaOrig="820" w:dyaOrig="360" w14:anchorId="17E80B10">
          <v:shape id="_x0000_i1208" type="#_x0000_t75" alt="" style="width:41pt;height:18pt;mso-width-percent:0;mso-height-percent:0;mso-width-percent:0;mso-height-percent:0" o:ole="">
            <v:imagedata r:id="rId437" o:title=""/>
          </v:shape>
          <o:OLEObject Type="Embed" ProgID="Equation.DSMT4" ShapeID="_x0000_i1208" DrawAspect="Content" ObjectID="_1840553014" r:id="rId4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68</w:instrText>
      </w:r>
      <w:r>
        <w:rPr>
          <w:noProof/>
        </w:rPr>
        <w:fldChar w:fldCharType="end"/>
      </w:r>
      <w:r>
        <w:instrText>)</w:instrText>
      </w:r>
      <w:r>
        <w:fldChar w:fldCharType="end"/>
      </w:r>
    </w:p>
    <w:p w:rsidR="0070103C" w:rsidRDefault="0070103C" w:rsidP="00886D14"/>
    <w:p w:rsidR="0070103C" w:rsidRDefault="0070103C" w:rsidP="00886D14">
      <w:r>
        <w:t xml:space="preserve">has minimum mean square value </w:t>
      </w:r>
      <w:r w:rsidRPr="0014310B">
        <w:rPr>
          <w:noProof/>
          <w:position w:val="-20"/>
        </w:rPr>
      </w:r>
      <w:r w:rsidR="0070103C" w:rsidRPr="0014310B">
        <w:rPr>
          <w:noProof/>
          <w:position w:val="-20"/>
        </w:rPr>
        <w:object w:dxaOrig="1620" w:dyaOrig="520" w14:anchorId="7C062D99">
          <v:shape id="_x0000_i1209" type="#_x0000_t75" alt="" style="width:81pt;height:26pt;mso-width-percent:0;mso-height-percent:0;mso-width-percent:0;mso-height-percent:0" o:ole="">
            <v:imagedata r:id="rId439" o:title=""/>
          </v:shape>
          <o:OLEObject Type="Embed" ProgID="Equation.DSMT4" ShapeID="_x0000_i1209" DrawAspect="Content" ObjectID="_1840553015" r:id="rId440"/>
        </w:object>
      </w:r>
      <w:r>
        <w:t xml:space="preserve">subject to the constraint </w:t>
      </w:r>
      <w:r w:rsidRPr="008D0164">
        <w:rPr>
          <w:noProof/>
          <w:position w:val="-10"/>
        </w:rPr>
      </w:r>
      <w:r w:rsidR="0070103C" w:rsidRPr="008D0164">
        <w:rPr>
          <w:noProof/>
          <w:position w:val="-10"/>
        </w:rPr>
        <w:object w:dxaOrig="900" w:dyaOrig="360" w14:anchorId="4D89F503">
          <v:shape id="_x0000_i1210" type="#_x0000_t75" alt="" style="width:45pt;height:18pt;mso-width-percent:0;mso-height-percent:0;mso-width-percent:0;mso-height-percent:0" o:ole="">
            <v:imagedata r:id="rId441" o:title=""/>
          </v:shape>
          <o:OLEObject Type="Embed" ProgID="Equation.DSMT4" ShapeID="_x0000_i1210" DrawAspect="Content" ObjectID="_1840553016" r:id="rId442"/>
        </w:object>
      </w:r>
      <w:r>
        <w:t>.  From §</w:t>
      </w:r>
      <w:r>
        <w:fldChar w:fldCharType="begin"/>
      </w:r>
      <w:r>
        <w:instrText xml:space="preserve"> REF _Ref226866099 \r \h </w:instrText>
      </w:r>
      <w:r>
        <w:fldChar w:fldCharType="separate"/>
      </w:r>
      <w:r>
        <w:t>12.7</w:t>
      </w:r>
      <w:r>
        <w:fldChar w:fldCharType="end"/>
      </w:r>
      <w:r>
        <w:t xml:space="preserve"> the optimum weight vector is</w:t>
      </w:r>
    </w:p>
    <w:p w:rsidR="0070103C" w:rsidRDefault="0070103C" w:rsidP="00886D14"/>
    <w:p w:rsidR="0070103C" w:rsidRDefault="0070103C" w:rsidP="00886D14">
      <w:r>
        <w:tab/>
      </w:r>
      <w:r w:rsidRPr="008D0164">
        <w:rPr>
          <w:noProof/>
          <w:position w:val="-16"/>
        </w:rPr>
      </w:r>
      <w:r w:rsidR="0070103C" w:rsidRPr="008D0164">
        <w:rPr>
          <w:noProof/>
          <w:position w:val="-16"/>
        </w:rPr>
        <w:object w:dxaOrig="2360" w:dyaOrig="480" w14:anchorId="6C772C8A">
          <v:shape id="_x0000_i1211" type="#_x0000_t75" alt="" style="width:118pt;height:24pt;mso-width-percent:0;mso-height-percent:0;mso-width-percent:0;mso-height-percent:0" o:ole="">
            <v:imagedata r:id="rId443" o:title=""/>
          </v:shape>
          <o:OLEObject Type="Embed" ProgID="Equation.DSMT4" ShapeID="_x0000_i1211" DrawAspect="Content" ObjectID="_1840553017" r:id="rId4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69</w:instrText>
      </w:r>
      <w:r>
        <w:rPr>
          <w:noProof/>
        </w:rPr>
        <w:fldChar w:fldCharType="end"/>
      </w:r>
      <w:r>
        <w:instrText>)</w:instrText>
      </w:r>
      <w:r>
        <w:fldChar w:fldCharType="end"/>
      </w:r>
    </w:p>
    <w:p w:rsidR="0070103C" w:rsidRPr="00822BE8" w:rsidRDefault="0070103C" w:rsidP="00886D14"/>
    <w:p w:rsidR="0070103C" w:rsidRDefault="0070103C" w:rsidP="00886D14">
      <w:r>
        <w:t>The array output power at is (many matrices and their inverse cancel)</w:t>
      </w:r>
    </w:p>
    <w:p w:rsidR="0070103C" w:rsidRDefault="0070103C" w:rsidP="00886D14"/>
    <w:p w:rsidR="0070103C" w:rsidRDefault="0070103C" w:rsidP="00886D14">
      <w:r>
        <w:tab/>
      </w:r>
      <w:r w:rsidRPr="00822BE8">
        <w:rPr>
          <w:noProof/>
          <w:position w:val="-16"/>
        </w:rPr>
      </w:r>
      <w:r w:rsidR="0070103C" w:rsidRPr="00822BE8">
        <w:rPr>
          <w:noProof/>
          <w:position w:val="-16"/>
        </w:rPr>
        <w:object w:dxaOrig="3900" w:dyaOrig="480" w14:anchorId="6BF2FC8C">
          <v:shape id="_x0000_i1212" type="#_x0000_t75" alt="" style="width:195pt;height:24pt;mso-width-percent:0;mso-height-percent:0;mso-width-percent:0;mso-height-percent:0" o:ole="">
            <v:imagedata r:id="rId445" o:title=""/>
          </v:shape>
          <o:OLEObject Type="Embed" ProgID="Equation.DSMT4" ShapeID="_x0000_i1212" DrawAspect="Content" ObjectID="_1840553018" r:id="rId4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70</w:instrText>
      </w:r>
      <w:r>
        <w:rPr>
          <w:noProof/>
        </w:rPr>
        <w:fldChar w:fldCharType="end"/>
      </w:r>
      <w:r>
        <w:instrText>)</w:instrText>
      </w:r>
      <w:r>
        <w:fldChar w:fldCharType="end"/>
      </w:r>
    </w:p>
    <w:p w:rsidR="0070103C" w:rsidRDefault="0070103C" w:rsidP="00886D14"/>
    <w:p w:rsidR="0070103C" w:rsidRDefault="0070103C" w:rsidP="00886D14">
      <w:pPr>
        <w:pStyle w:val="Heading3"/>
      </w:pPr>
      <w:bookmarkStart w:id="55" w:name="_Toc280363890"/>
      <w:bookmarkStart w:id="56" w:name="_Toc209787725"/>
      <w:bookmarkStart w:id="57" w:name="_Toc229857383"/>
      <w:bookmarkStart w:id="58" w:name="_Toc229926436"/>
      <w:r>
        <w:t>Minimum Variance Distortionless Response</w:t>
      </w:r>
      <w:bookmarkEnd w:id="55"/>
      <w:bookmarkEnd w:id="56"/>
      <w:bookmarkEnd w:id="57"/>
      <w:bookmarkEnd w:id="58"/>
    </w:p>
    <w:p w:rsidR="0070103C" w:rsidRDefault="0070103C" w:rsidP="00886D14"/>
    <w:p w:rsidR="0070103C" w:rsidRDefault="0070103C" w:rsidP="00886D14">
      <w:r>
        <w:t>A simple special case of () is for a line array with</w:t>
      </w:r>
      <w:r w:rsidRPr="008142B8">
        <w:rPr>
          <w:noProof/>
          <w:position w:val="-12"/>
        </w:rPr>
      </w:r>
      <w:r w:rsidR="0070103C" w:rsidRPr="008142B8">
        <w:rPr>
          <w:noProof/>
          <w:position w:val="-12"/>
        </w:rPr>
        <w:object w:dxaOrig="1520" w:dyaOrig="380" w14:anchorId="272A9447">
          <v:shape id="_x0000_i1213" type="#_x0000_t75" alt="" style="width:76pt;height:19pt;mso-width-percent:0;mso-height-percent:0;mso-width-percent:0;mso-height-percent:0" o:ole="">
            <v:imagedata r:id="rId447" o:title=""/>
          </v:shape>
          <o:OLEObject Type="Embed" ProgID="Equation.DSMT4" ShapeID="_x0000_i1213" DrawAspect="Content" ObjectID="_1840553019" r:id="rId448"/>
        </w:object>
      </w:r>
      <w:r>
        <w:t xml:space="preserve">and </w:t>
      </w:r>
      <w:r w:rsidRPr="0014310B">
        <w:rPr>
          <w:noProof/>
          <w:position w:val="-10"/>
        </w:rPr>
      </w:r>
      <w:r w:rsidR="0070103C" w:rsidRPr="0014310B">
        <w:rPr>
          <w:noProof/>
          <w:position w:val="-10"/>
        </w:rPr>
        <w:object w:dxaOrig="520" w:dyaOrig="320" w14:anchorId="072AC0DA">
          <v:shape id="_x0000_i1214" type="#_x0000_t75" alt="" style="width:26pt;height:16pt;mso-width-percent:0;mso-height-percent:0;mso-width-percent:0;mso-height-percent:0" o:ole="">
            <v:imagedata r:id="rId449" o:title=""/>
          </v:shape>
          <o:OLEObject Type="Embed" ProgID="Equation.DSMT4" ShapeID="_x0000_i1214" DrawAspect="Content" ObjectID="_1840553020" r:id="rId450"/>
        </w:object>
      </w:r>
      <w:r>
        <w:t xml:space="preserve">.  In this formulation the array chooses a look direction corresponding corresponding to </w:t>
      </w:r>
      <w:r w:rsidRPr="00CE0C02">
        <w:rPr>
          <w:noProof/>
          <w:position w:val="-10"/>
        </w:rPr>
      </w:r>
      <w:r w:rsidR="0070103C" w:rsidRPr="00CE0C02">
        <w:rPr>
          <w:noProof/>
          <w:position w:val="-10"/>
        </w:rPr>
        <w:object w:dxaOrig="240" w:dyaOrig="260" w14:anchorId="26C11FD7">
          <v:shape id="_x0000_i1215" type="#_x0000_t75" alt="" style="width:12pt;height:13pt;mso-width-percent:0;mso-height-percent:0;mso-width-percent:0;mso-height-percent:0" o:ole="">
            <v:imagedata r:id="rId451" o:title=""/>
          </v:shape>
          <o:OLEObject Type="Embed" ProgID="Equation.DSMT4" ShapeID="_x0000_i1215" DrawAspect="Content" ObjectID="_1840553021" r:id="rId452"/>
        </w:object>
      </w:r>
      <w:r>
        <w:t xml:space="preserve"> to be emphasized, whereas noise and signals propagating from other directions should be suppressed.  This procedure forms optimum beams at direction psi which scans space.  The solution from () is</w:t>
      </w:r>
    </w:p>
    <w:p w:rsidR="0070103C" w:rsidRDefault="0070103C" w:rsidP="00886D14"/>
    <w:p w:rsidR="0070103C" w:rsidRDefault="0070103C" w:rsidP="00886D14">
      <w:r>
        <w:tab/>
      </w:r>
      <w:r w:rsidRPr="008142B8">
        <w:rPr>
          <w:noProof/>
          <w:position w:val="-30"/>
        </w:rPr>
      </w:r>
      <w:r w:rsidR="0070103C" w:rsidRPr="008142B8">
        <w:rPr>
          <w:noProof/>
          <w:position w:val="-30"/>
        </w:rPr>
        <w:object w:dxaOrig="1420" w:dyaOrig="720" w14:anchorId="4A112253">
          <v:shape id="_x0000_i1216" type="#_x0000_t75" alt="" style="width:71pt;height:36pt;mso-width-percent:0;mso-height-percent:0;mso-width-percent:0;mso-height-percent:0" o:ole="">
            <v:imagedata r:id="rId453" o:title=""/>
          </v:shape>
          <o:OLEObject Type="Embed" ProgID="Equation.DSMT4" ShapeID="_x0000_i1216" DrawAspect="Content" ObjectID="_1840553022" r:id="rId4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71</w:instrText>
      </w:r>
      <w:r>
        <w:rPr>
          <w:noProof/>
        </w:rPr>
        <w:fldChar w:fldCharType="end"/>
      </w:r>
      <w:r>
        <w:instrText>)</w:instrText>
      </w:r>
      <w:r>
        <w:fldChar w:fldCharType="end"/>
      </w:r>
    </w:p>
    <w:p w:rsidR="0070103C" w:rsidRDefault="0070103C" w:rsidP="00886D14"/>
    <w:p w:rsidR="0070103C" w:rsidRDefault="0070103C" w:rsidP="00886D14">
      <w:r>
        <w:t xml:space="preserve">with optimum output power in direction </w:t>
      </w:r>
      <w:r w:rsidRPr="008142B8">
        <w:rPr>
          <w:noProof/>
          <w:position w:val="-12"/>
        </w:rPr>
      </w:r>
      <w:r w:rsidR="0070103C" w:rsidRPr="008142B8">
        <w:rPr>
          <w:noProof/>
          <w:position w:val="-12"/>
        </w:rPr>
        <w:object w:dxaOrig="279" w:dyaOrig="360" w14:anchorId="5EC64474">
          <v:shape id="_x0000_i1217" type="#_x0000_t75" alt="" style="width:14pt;height:18pt;mso-width-percent:0;mso-height-percent:0;mso-width-percent:0;mso-height-percent:0" o:ole="">
            <v:imagedata r:id="rId455" o:title=""/>
          </v:shape>
          <o:OLEObject Type="Embed" ProgID="Equation.DSMT4" ShapeID="_x0000_i1217" DrawAspect="Content" ObjectID="_1840553023" r:id="rId456"/>
        </w:object>
      </w:r>
      <w:r>
        <w:t xml:space="preserve"> given  by</w:t>
      </w:r>
    </w:p>
    <w:p w:rsidR="0070103C" w:rsidRDefault="0070103C" w:rsidP="00886D14"/>
    <w:p w:rsidR="0070103C" w:rsidRDefault="0070103C" w:rsidP="00886D14">
      <w:r>
        <w:tab/>
      </w:r>
      <w:r w:rsidRPr="008142B8">
        <w:rPr>
          <w:noProof/>
          <w:position w:val="-30"/>
        </w:rPr>
      </w:r>
      <w:r w:rsidR="0070103C" w:rsidRPr="008142B8">
        <w:rPr>
          <w:noProof/>
          <w:position w:val="-30"/>
        </w:rPr>
        <w:object w:dxaOrig="2900" w:dyaOrig="680" w14:anchorId="7AF6FD83">
          <v:shape id="_x0000_i1218" type="#_x0000_t75" alt="" style="width:145pt;height:34pt;mso-width-percent:0;mso-height-percent:0;mso-width-percent:0;mso-height-percent:0" o:ole="">
            <v:imagedata r:id="rId457" o:title=""/>
          </v:shape>
          <o:OLEObject Type="Embed" ProgID="Equation.DSMT4" ShapeID="_x0000_i1218" DrawAspect="Content" ObjectID="_1840553024" r:id="rId4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72</w:instrText>
      </w:r>
      <w:r>
        <w:rPr>
          <w:noProof/>
        </w:rPr>
        <w:fldChar w:fldCharType="end"/>
      </w:r>
      <w:r>
        <w:instrText>)</w:instrText>
      </w:r>
      <w:r>
        <w:fldChar w:fldCharType="end"/>
      </w:r>
    </w:p>
    <w:p w:rsidR="0070103C" w:rsidRDefault="0070103C" w:rsidP="00886D14"/>
    <w:p w:rsidR="0070103C" w:rsidRPr="00822BE8" w:rsidRDefault="0070103C" w:rsidP="00886D14">
      <w:r>
        <w:t xml:space="preserve">Indeed, the output of the BF at direction </w:t>
      </w:r>
      <w:r w:rsidRPr="008142B8">
        <w:rPr>
          <w:noProof/>
          <w:position w:val="-12"/>
        </w:rPr>
      </w:r>
      <w:r w:rsidR="0070103C" w:rsidRPr="008142B8">
        <w:rPr>
          <w:noProof/>
          <w:position w:val="-12"/>
        </w:rPr>
        <w:object w:dxaOrig="279" w:dyaOrig="360" w14:anchorId="7481EC6C">
          <v:shape id="_x0000_i1219" type="#_x0000_t75" alt="" style="width:14pt;height:18pt;mso-width-percent:0;mso-height-percent:0;mso-width-percent:0;mso-height-percent:0" o:ole="">
            <v:imagedata r:id="rId459" o:title=""/>
          </v:shape>
          <o:OLEObject Type="Embed" ProgID="Equation.DSMT4" ShapeID="_x0000_i1219" DrawAspect="Content" ObjectID="_1840553025" r:id="rId460"/>
        </w:object>
      </w:r>
      <w:r>
        <w:t xml:space="preserve">, </w:t>
      </w:r>
      <w:r w:rsidRPr="008142B8">
        <w:rPr>
          <w:noProof/>
          <w:position w:val="-30"/>
        </w:rPr>
      </w:r>
      <w:r w:rsidR="0070103C" w:rsidRPr="008142B8">
        <w:rPr>
          <w:noProof/>
          <w:position w:val="-30"/>
        </w:rPr>
        <w:object w:dxaOrig="1860" w:dyaOrig="720" w14:anchorId="42717F20">
          <v:shape id="_x0000_i1220" type="#_x0000_t75" alt="" style="width:93pt;height:36pt;mso-width-percent:0;mso-height-percent:0;mso-width-percent:0;mso-height-percent:0" o:ole="">
            <v:imagedata r:id="rId461" o:title=""/>
          </v:shape>
          <o:OLEObject Type="Embed" ProgID="Equation.DSMT4" ShapeID="_x0000_i1220" DrawAspect="Content" ObjectID="_1840553026" r:id="rId462"/>
        </w:object>
      </w:r>
      <w:r>
        <w:t xml:space="preserve">as desired.  If the signal is random with zero mean then the above operation indeed corresponds to minimizing the output variance subject to a unity constraint in the look direction and hence can be termed the </w:t>
      </w:r>
      <w:r w:rsidRPr="00095CF6">
        <w:rPr>
          <w:i/>
        </w:rPr>
        <w:t>minimum variance distortionless response</w:t>
      </w:r>
      <w:r>
        <w:t xml:space="preserve"> (MVDR) beamformer.</w:t>
      </w:r>
    </w:p>
    <w:p w:rsidR="0070103C" w:rsidRDefault="0070103C" w:rsidP="00886D14"/>
    <w:p w:rsidR="0070103C" w:rsidRDefault="0070103C" w:rsidP="00886D14">
      <w:r>
        <w:t>For a single signal in white noise, the correlation matrix is</w:t>
      </w:r>
    </w:p>
    <w:p w:rsidR="0070103C" w:rsidRDefault="0070103C" w:rsidP="00886D14"/>
    <w:p w:rsidR="0070103C" w:rsidRDefault="0070103C" w:rsidP="00886D14">
      <w:r>
        <w:tab/>
      </w:r>
      <w:r w:rsidRPr="008142B8">
        <w:rPr>
          <w:noProof/>
          <w:position w:val="-6"/>
        </w:rPr>
      </w:r>
      <w:r w:rsidR="0070103C" w:rsidRPr="008142B8">
        <w:rPr>
          <w:noProof/>
          <w:position w:val="-6"/>
        </w:rPr>
        <w:object w:dxaOrig="1560" w:dyaOrig="320" w14:anchorId="454CF5C2">
          <v:shape id="_x0000_i1221" type="#_x0000_t75" alt="" style="width:78pt;height:16pt;mso-width-percent:0;mso-height-percent:0;mso-width-percent:0;mso-height-percent:0" o:ole="">
            <v:imagedata r:id="rId463" o:title=""/>
          </v:shape>
          <o:OLEObject Type="Embed" ProgID="Equation.DSMT4" ShapeID="_x0000_i1221" DrawAspect="Content" ObjectID="_1840553027" r:id="rId4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73</w:instrText>
      </w:r>
      <w:r>
        <w:rPr>
          <w:noProof/>
        </w:rPr>
        <w:fldChar w:fldCharType="end"/>
      </w:r>
      <w:r>
        <w:instrText>)</w:instrText>
      </w:r>
      <w:r>
        <w:fldChar w:fldCharType="end"/>
      </w:r>
    </w:p>
    <w:p w:rsidR="0070103C" w:rsidRDefault="0070103C" w:rsidP="00886D14"/>
    <w:p w:rsidR="0070103C" w:rsidRDefault="0070103C" w:rsidP="00886D14">
      <w:r>
        <w:t xml:space="preserve"> the output power which expresses the steered response of the MVDR explicitly takes into account the data correlation matrix, </w:t>
      </w:r>
    </w:p>
    <w:p w:rsidR="0070103C" w:rsidRDefault="0070103C" w:rsidP="00886D14"/>
    <w:p w:rsidR="0070103C" w:rsidRPr="00B066A6" w:rsidRDefault="0070103C" w:rsidP="00886D14">
      <w:r>
        <w:tab/>
      </w:r>
      <w:r w:rsidRPr="00AD672B">
        <w:rPr>
          <w:noProof/>
          <w:position w:val="-32"/>
        </w:rPr>
      </w:r>
      <w:r w:rsidR="0070103C" w:rsidRPr="00AD672B">
        <w:rPr>
          <w:noProof/>
          <w:position w:val="-32"/>
        </w:rPr>
        <w:object w:dxaOrig="3540" w:dyaOrig="800" w14:anchorId="35D4832E">
          <v:shape id="_x0000_i1222" type="#_x0000_t75" alt="" style="width:176pt;height:40pt;mso-width-percent:0;mso-height-percent:0;mso-width-percent:0;mso-height-percent:0" o:ole="">
            <v:imagedata r:id="rId465" o:title=""/>
          </v:shape>
          <o:OLEObject Type="Embed" ProgID="Equation.DSMT4" ShapeID="_x0000_i1222" DrawAspect="Content" ObjectID="_1840553028" r:id="rId4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74</w:instrText>
      </w:r>
      <w:r>
        <w:rPr>
          <w:noProof/>
        </w:rPr>
        <w:fldChar w:fldCharType="end"/>
      </w:r>
      <w:r>
        <w:instrText>)</w:instrText>
      </w:r>
      <w:r>
        <w:fldChar w:fldCharType="end"/>
      </w:r>
    </w:p>
    <w:p w:rsidR="0070103C" w:rsidRDefault="0070103C" w:rsidP="00886D14"/>
    <w:p w:rsidR="0070103C" w:rsidRDefault="0070103C" w:rsidP="00886D14">
      <w:r>
        <w:t>where we have used Woodbury’s identity () to compute the inverse</w:t>
      </w:r>
    </w:p>
    <w:p w:rsidR="0070103C" w:rsidRDefault="0070103C" w:rsidP="00886D14"/>
    <w:p w:rsidR="0070103C" w:rsidRDefault="0070103C" w:rsidP="00886D14">
      <w:r>
        <w:tab/>
      </w:r>
      <w:r w:rsidRPr="00AD672B">
        <w:rPr>
          <w:noProof/>
          <w:position w:val="-32"/>
        </w:rPr>
      </w:r>
      <w:r w:rsidR="0070103C" w:rsidRPr="00AD672B">
        <w:rPr>
          <w:noProof/>
          <w:position w:val="-32"/>
        </w:rPr>
        <w:object w:dxaOrig="2540" w:dyaOrig="760" w14:anchorId="42311522">
          <v:shape id="_x0000_i1223" type="#_x0000_t75" alt="" style="width:127pt;height:38pt;mso-width-percent:0;mso-height-percent:0;mso-width-percent:0;mso-height-percent:0" o:ole="">
            <v:imagedata r:id="rId467" o:title=""/>
          </v:shape>
          <o:OLEObject Type="Embed" ProgID="Equation.DSMT4" ShapeID="_x0000_i1223" DrawAspect="Content" ObjectID="_1840553029" r:id="rId4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75</w:instrText>
      </w:r>
      <w:r>
        <w:rPr>
          <w:noProof/>
        </w:rPr>
        <w:fldChar w:fldCharType="end"/>
      </w:r>
      <w:r>
        <w:instrText>)</w:instrText>
      </w:r>
      <w:r>
        <w:fldChar w:fldCharType="end"/>
      </w:r>
    </w:p>
    <w:p w:rsidR="0070103C" w:rsidRPr="004D5FF0" w:rsidRDefault="0070103C" w:rsidP="00886D14"/>
    <w:p w:rsidR="0070103C" w:rsidRDefault="0070103C" w:rsidP="00886D14">
      <w:r>
        <w:t xml:space="preserve">where we have used </w:t>
      </w:r>
      <w:r w:rsidRPr="004D5FF0">
        <w:rPr>
          <w:noProof/>
          <w:position w:val="-10"/>
        </w:rPr>
      </w:r>
      <w:r w:rsidR="0070103C" w:rsidRPr="004D5FF0">
        <w:rPr>
          <w:noProof/>
          <w:position w:val="-10"/>
        </w:rPr>
        <w:object w:dxaOrig="900" w:dyaOrig="360" w14:anchorId="783C8B3D">
          <v:shape id="_x0000_i1224" type="#_x0000_t75" alt="" style="width:45pt;height:18pt;mso-width-percent:0;mso-height-percent:0;mso-width-percent:0;mso-height-percent:0" o:ole="">
            <v:imagedata r:id="rId469" o:title=""/>
          </v:shape>
          <o:OLEObject Type="Embed" ProgID="Equation.DSMT4" ShapeID="_x0000_i1224" DrawAspect="Content" ObjectID="_1840553030" r:id="rId470"/>
        </w:object>
      </w:r>
      <w:r>
        <w:t xml:space="preserve">.  The largest value of this expression is </w:t>
      </w:r>
      <w:r w:rsidRPr="00AD672B">
        <w:rPr>
          <w:noProof/>
          <w:position w:val="-12"/>
        </w:rPr>
      </w:r>
      <w:r w:rsidR="0070103C" w:rsidRPr="00AD672B">
        <w:rPr>
          <w:noProof/>
          <w:position w:val="-12"/>
        </w:rPr>
        <w:object w:dxaOrig="1640" w:dyaOrig="380" w14:anchorId="0BF36989">
          <v:shape id="_x0000_i1225" type="#_x0000_t75" alt="" style="width:82pt;height:19pt;mso-width-percent:0;mso-height-percent:0;mso-width-percent:0;mso-height-percent:0" o:ole="">
            <v:imagedata r:id="rId471" o:title=""/>
          </v:shape>
          <o:OLEObject Type="Embed" ProgID="Equation.DSMT4" ShapeID="_x0000_i1225" DrawAspect="Content" ObjectID="_1840553031" r:id="rId472"/>
        </w:object>
      </w:r>
      <w:r>
        <w:t xml:space="preserve"> which occurs when the look direction aligns with the incoming wave.  The output power in the direction of the signal, which because it observing the energy in that direction with all other direction suppressed is also an estimate of the signal’s power, is seen to be biased though becomes more accurate as the number of sensors increases. Because the signal correlation in all other directions is small, i.e. the steering vector is orthogonal to the signal for all directions except when they align, the output power does not change very much for other propagation directions.  As such, the background level may be taken as the value for which </w:t>
      </w:r>
      <w:r w:rsidRPr="00B207E6">
        <w:rPr>
          <w:noProof/>
          <w:position w:val="-12"/>
        </w:rPr>
      </w:r>
      <w:r w:rsidR="0070103C" w:rsidRPr="00B207E6">
        <w:rPr>
          <w:noProof/>
          <w:position w:val="-12"/>
        </w:rPr>
        <w:object w:dxaOrig="840" w:dyaOrig="380" w14:anchorId="50E0D5D4">
          <v:shape id="_x0000_i1226" type="#_x0000_t75" alt="" style="width:42pt;height:19pt;mso-width-percent:0;mso-height-percent:0;mso-width-percent:0;mso-height-percent:0" o:ole="">
            <v:imagedata r:id="rId473" o:title=""/>
          </v:shape>
          <o:OLEObject Type="Embed" ProgID="Equation.DSMT4" ShapeID="_x0000_i1226" DrawAspect="Content" ObjectID="_1840553032" r:id="rId474"/>
        </w:object>
      </w:r>
      <w:r>
        <w:t xml:space="preserve">, which is </w:t>
      </w:r>
      <w:r w:rsidRPr="00B207E6">
        <w:rPr>
          <w:noProof/>
          <w:position w:val="-14"/>
        </w:rPr>
      </w:r>
      <w:r w:rsidR="0070103C" w:rsidRPr="00B207E6">
        <w:rPr>
          <w:noProof/>
          <w:position w:val="-14"/>
        </w:rPr>
        <w:object w:dxaOrig="1219" w:dyaOrig="400" w14:anchorId="0296A69F">
          <v:shape id="_x0000_i1227" type="#_x0000_t75" alt="" style="width:60pt;height:20pt;mso-width-percent:0;mso-height-percent:0;mso-width-percent:0;mso-height-percent:0" o:ole="">
            <v:imagedata r:id="rId475" o:title=""/>
          </v:shape>
          <o:OLEObject Type="Embed" ProgID="Equation.DSMT4" ShapeID="_x0000_i1227" DrawAspect="Content" ObjectID="_1840553033" r:id="rId476"/>
        </w:object>
      </w:r>
      <w:r>
        <w:t xml:space="preserve">.  The background level decreases with increasing M.  The ratio of peak to background level is </w:t>
      </w:r>
      <w:r w:rsidRPr="00B207E6">
        <w:rPr>
          <w:noProof/>
          <w:position w:val="-14"/>
        </w:rPr>
      </w:r>
      <w:r w:rsidR="0070103C" w:rsidRPr="00B207E6">
        <w:rPr>
          <w:noProof/>
          <w:position w:val="-14"/>
        </w:rPr>
        <w:object w:dxaOrig="2060" w:dyaOrig="400" w14:anchorId="00046247">
          <v:shape id="_x0000_i1228" type="#_x0000_t75" alt="" style="width:103pt;height:20pt;mso-width-percent:0;mso-height-percent:0;mso-width-percent:0;mso-height-percent:0" o:ole="">
            <v:imagedata r:id="rId477" o:title=""/>
          </v:shape>
          <o:OLEObject Type="Embed" ProgID="Equation.DSMT4" ShapeID="_x0000_i1228" DrawAspect="Content" ObjectID="_1840553034" r:id="rId478"/>
        </w:object>
      </w:r>
      <w:r>
        <w:t xml:space="preserve"> which is seen to depend on the output SNR.  This feature differs from that ratio for the DSB which is a constant, the common to all adaptive processing.   In Figure () the DSB response given by the discrete sinc function in </w:t>
      </w:r>
      <w:r>
        <w:fldChar w:fldCharType="begin"/>
      </w:r>
      <w:r>
        <w:instrText xml:space="preserve"> GOTOBUTTON ZEqnNum812413  \* MERGEFORMAT </w:instrText>
      </w:r>
      <w:fldSimple w:instr=" REF ZEqnNum812413 \! \* MERGEFORMAT ">
        <w:r>
          <w:instrText>(2.24)</w:instrText>
        </w:r>
      </w:fldSimple>
      <w:r>
        <w:fldChar w:fldCharType="end"/>
      </w:r>
      <w:r>
        <w:t xml:space="preserve"> is compared against the MVDRB response () for a single broadside plane wave.  Note the reduced sidelobes and narrow mainlobe.</w:t>
      </w:r>
    </w:p>
    <w:p w:rsidR="0070103C" w:rsidRDefault="0070103C" w:rsidP="00886D14"/>
    <w:p w:rsidR="0070103C" w:rsidRDefault="0070103C" w:rsidP="00886D14">
      <w:r>
        <w:t xml:space="preserve">In () note that, </w:t>
      </w:r>
    </w:p>
    <w:p w:rsidR="0070103C" w:rsidRDefault="0070103C" w:rsidP="00886D14"/>
    <w:p w:rsidR="0070103C" w:rsidRDefault="0070103C" w:rsidP="00886D14">
      <w:r>
        <w:tab/>
      </w:r>
      <w:r w:rsidRPr="00B156AA">
        <w:rPr>
          <w:noProof/>
          <w:position w:val="-30"/>
        </w:rPr>
      </w:r>
      <w:r w:rsidR="0070103C" w:rsidRPr="00B156AA">
        <w:rPr>
          <w:noProof/>
          <w:position w:val="-30"/>
        </w:rPr>
        <w:object w:dxaOrig="5520" w:dyaOrig="760" w14:anchorId="44725654">
          <v:shape id="_x0000_i1229" type="#_x0000_t75" alt="" style="width:276pt;height:38pt;mso-width-percent:0;mso-height-percent:0;mso-width-percent:0;mso-height-percent:0" o:ole="">
            <v:imagedata r:id="rId479" o:title=""/>
          </v:shape>
          <o:OLEObject Type="Embed" ProgID="Equation.DSMT4" ShapeID="_x0000_i1229" DrawAspect="Content" ObjectID="_1840553035" r:id="rId4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76</w:instrText>
      </w:r>
      <w:r>
        <w:rPr>
          <w:noProof/>
        </w:rPr>
        <w:fldChar w:fldCharType="end"/>
      </w:r>
      <w:r>
        <w:instrText>)</w:instrText>
      </w:r>
      <w:r>
        <w:fldChar w:fldCharType="end"/>
      </w:r>
    </w:p>
    <w:p w:rsidR="0070103C" w:rsidRPr="00B156AA" w:rsidRDefault="0070103C" w:rsidP="00886D14"/>
    <w:p w:rsidR="0070103C" w:rsidRDefault="0070103C" w:rsidP="00886D14">
      <w:r>
        <w:t xml:space="preserve">which is just the beam power pattern in ().  Thus </w:t>
      </w:r>
    </w:p>
    <w:p w:rsidR="0070103C" w:rsidRDefault="0070103C" w:rsidP="00886D14"/>
    <w:p w:rsidR="0070103C" w:rsidRDefault="0070103C" w:rsidP="00886D14">
      <w:r>
        <w:tab/>
      </w:r>
      <w:r w:rsidRPr="00F0786A">
        <w:rPr>
          <w:noProof/>
          <w:position w:val="-42"/>
        </w:rPr>
      </w:r>
      <w:r w:rsidR="0070103C" w:rsidRPr="00F0786A">
        <w:rPr>
          <w:noProof/>
          <w:position w:val="-42"/>
        </w:rPr>
        <w:object w:dxaOrig="4160" w:dyaOrig="840" w14:anchorId="0DA5AEEE">
          <v:shape id="_x0000_i1230" type="#_x0000_t75" alt="" style="width:208pt;height:42pt;mso-width-percent:0;mso-height-percent:0;mso-width-percent:0;mso-height-percent:0" o:ole="">
            <v:imagedata r:id="rId481" o:title=""/>
          </v:shape>
          <o:OLEObject Type="Embed" ProgID="Equation.DSMT4" ShapeID="_x0000_i1230" DrawAspect="Content" ObjectID="_1840553036" r:id="rId4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77</w:instrText>
      </w:r>
      <w:r>
        <w:rPr>
          <w:noProof/>
        </w:rPr>
        <w:fldChar w:fldCharType="end"/>
      </w:r>
      <w:r>
        <w:instrText>)</w:instrText>
      </w:r>
      <w:r>
        <w:fldChar w:fldCharType="end"/>
      </w:r>
    </w:p>
    <w:p w:rsidR="0070103C" w:rsidRDefault="0070103C" w:rsidP="00886D14">
      <w:r>
        <w:t xml:space="preserve">and after normalizing by the power in the direction of the signal </w:t>
      </w:r>
      <w:r w:rsidRPr="00F0786A">
        <w:rPr>
          <w:noProof/>
          <w:position w:val="-12"/>
        </w:rPr>
      </w:r>
      <w:r w:rsidR="0070103C" w:rsidRPr="00F0786A">
        <w:rPr>
          <w:noProof/>
          <w:position w:val="-12"/>
        </w:rPr>
        <w:object w:dxaOrig="660" w:dyaOrig="360" w14:anchorId="0380F6D9">
          <v:shape id="_x0000_i1231" type="#_x0000_t75" alt="" style="width:33pt;height:18pt;mso-width-percent:0;mso-height-percent:0;mso-width-percent:0;mso-height-percent:0" o:ole="">
            <v:imagedata r:id="rId483" o:title=""/>
          </v:shape>
          <o:OLEObject Type="Embed" ProgID="Equation.DSMT4" ShapeID="_x0000_i1231" DrawAspect="Content" ObjectID="_1840553037" r:id="rId484"/>
        </w:object>
      </w:r>
      <w:r>
        <w:t xml:space="preserve"> the normalized output power is</w:t>
      </w:r>
    </w:p>
    <w:p w:rsidR="0070103C" w:rsidRDefault="0070103C" w:rsidP="00886D14"/>
    <w:p w:rsidR="0070103C" w:rsidRDefault="0070103C" w:rsidP="00886D14">
      <w:r>
        <w:tab/>
      </w:r>
      <w:r w:rsidRPr="00F0786A">
        <w:rPr>
          <w:noProof/>
          <w:position w:val="-62"/>
        </w:rPr>
      </w:r>
      <w:r w:rsidR="0070103C" w:rsidRPr="00F0786A">
        <w:rPr>
          <w:noProof/>
          <w:position w:val="-62"/>
        </w:rPr>
        <w:object w:dxaOrig="3860" w:dyaOrig="999" w14:anchorId="2F7EB457">
          <v:shape id="_x0000_i1232" type="#_x0000_t75" alt="" style="width:193pt;height:50pt;mso-width-percent:0;mso-height-percent:0;mso-width-percent:0;mso-height-percent:0" o:ole="">
            <v:imagedata r:id="rId485" o:title=""/>
          </v:shape>
          <o:OLEObject Type="Embed" ProgID="Equation.DSMT4" ShapeID="_x0000_i1232" DrawAspect="Content" ObjectID="_1840553038" r:id="rId4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78</w:instrText>
      </w:r>
      <w:r>
        <w:rPr>
          <w:noProof/>
        </w:rPr>
        <w:fldChar w:fldCharType="end"/>
      </w:r>
      <w:r>
        <w:instrText>)</w:instrText>
      </w:r>
      <w:r>
        <w:fldChar w:fldCharType="end"/>
      </w:r>
    </w:p>
    <w:p w:rsidR="0070103C" w:rsidRPr="00F0786A" w:rsidRDefault="0070103C" w:rsidP="00886D14"/>
    <w:p w:rsidR="0070103C" w:rsidRDefault="0070103C" w:rsidP="00886D14">
      <w:r>
        <w:t>which represents the steered response (optimum output power at direction p relative to the actual signal model) of the array.  This response should emphasize the look direction and suppress energy from anywhere else.  Thus if a signal is s0 coincides with p it should be detected.  From () we see that when the look direction coincides with the signal the term in brackets goes to zero proportional to the SNR.  If the SNR is small, then the filter deweights the adaptive part irrespective of the direction to reduce the power, and thus de- emphasizing the noise.</w:t>
      </w:r>
    </w:p>
    <w:p w:rsidR="0070103C" w:rsidRDefault="0070103C" w:rsidP="00886D14"/>
    <w:p w:rsidR="0070103C" w:rsidRDefault="0070103C" w:rsidP="00886D14">
      <w:r>
        <w:t xml:space="preserve">For a conventional beamformer, i.e. a delay sum operation, the weights are simply equal to the desired look direction </w:t>
      </w:r>
      <w:r w:rsidRPr="00823F9C">
        <w:rPr>
          <w:noProof/>
          <w:position w:val="-10"/>
        </w:rPr>
      </w:r>
      <w:r w:rsidR="0070103C" w:rsidRPr="00823F9C">
        <w:rPr>
          <w:noProof/>
          <w:position w:val="-10"/>
        </w:rPr>
        <w:object w:dxaOrig="200" w:dyaOrig="260" w14:anchorId="6A3B0D3E">
          <v:shape id="_x0000_i1233" type="#_x0000_t75" alt="" style="width:10pt;height:13pt;mso-width-percent:0;mso-height-percent:0;mso-width-percent:0;mso-height-percent:0" o:ole="">
            <v:imagedata r:id="rId487" o:title=""/>
          </v:shape>
          <o:OLEObject Type="Embed" ProgID="Equation.DSMT4" ShapeID="_x0000_i1233" DrawAspect="Content" ObjectID="_1840553039" r:id="rId488"/>
        </w:object>
      </w:r>
      <w:r>
        <w:t xml:space="preserve">.  Note that this weight choice is equivalent to the MVDR value if we assume a signal matrix composed only of white noise, which results in weight </w:t>
      </w:r>
      <w:r w:rsidRPr="002403A7">
        <w:rPr>
          <w:noProof/>
          <w:position w:val="-10"/>
        </w:rPr>
      </w:r>
      <w:r w:rsidR="0070103C" w:rsidRPr="002403A7">
        <w:rPr>
          <w:noProof/>
          <w:position w:val="-10"/>
        </w:rPr>
        <w:object w:dxaOrig="1880" w:dyaOrig="360" w14:anchorId="7298E63E">
          <v:shape id="_x0000_i1234" type="#_x0000_t75" alt="" style="width:94pt;height:18pt;mso-width-percent:0;mso-height-percent:0;mso-width-percent:0;mso-height-percent:0" o:ole="">
            <v:imagedata r:id="rId489" o:title=""/>
          </v:shape>
          <o:OLEObject Type="Embed" ProgID="Equation.DSMT4" ShapeID="_x0000_i1234" DrawAspect="Content" ObjectID="_1840553040" r:id="rId490"/>
        </w:object>
      </w:r>
      <w:r>
        <w:t xml:space="preserve">.  </w:t>
      </w:r>
    </w:p>
    <w:p w:rsidR="0070103C" w:rsidRDefault="0070103C" w:rsidP="00886D14"/>
    <w:p w:rsidR="0070103C" w:rsidRDefault="0070103C" w:rsidP="00886D14">
      <w:r>
        <w:t xml:space="preserve">Example </w:t>
      </w:r>
      <w:r>
        <w:rPr>
          <w:noProof/>
        </w:rPr>
        <w:fldChar w:fldCharType="begin"/>
      </w:r>
      <w:r>
        <w:rPr>
          <w:noProof/>
        </w:rPr>
        <w:instrText xml:space="preserve"> STYLEREF 1 \s </w:instrText>
      </w:r>
      <w:r>
        <w:rPr>
          <w:noProof/>
        </w:rPr>
        <w:fldChar w:fldCharType="separate"/>
      </w:r>
      <w:r>
        <w:rPr>
          <w:noProof/>
        </w:rPr>
        <w:t>19</w:t>
      </w:r>
      <w:r>
        <w:rPr>
          <w:noProof/>
        </w:rPr>
        <w:fldChar w:fldCharType="end"/>
      </w:r>
      <w:r>
        <w:t>.</w:t>
      </w:r>
      <w:r>
        <w:rPr>
          <w:noProof/>
        </w:rPr>
        <w:fldChar w:fldCharType="begin"/>
      </w:r>
      <w:r>
        <w:rPr>
          <w:noProof/>
        </w:rPr>
        <w:instrText xml:space="preserve"> SEQ Example \* ARABIC \s 1 </w:instrText>
      </w:r>
      <w:r>
        <w:rPr>
          <w:noProof/>
        </w:rPr>
        <w:fldChar w:fldCharType="separate"/>
      </w:r>
      <w:r>
        <w:rPr>
          <w:noProof/>
        </w:rPr>
        <w:t>2</w:t>
      </w:r>
      <w:r>
        <w:rPr>
          <w:noProof/>
        </w:rPr>
        <w:fldChar w:fldCharType="end"/>
      </w:r>
      <w:r>
        <w:t xml:space="preserve"> MVDR vs. Conventional beamformer</w:t>
      </w:r>
    </w:p>
    <w:p w:rsidR="0070103C" w:rsidRDefault="0070103C" w:rsidP="00886D14"/>
    <w:p w:rsidR="0070103C" w:rsidRPr="00BA73C2" w:rsidRDefault="0070103C" w:rsidP="00886D14">
      <w:r>
        <w:t xml:space="preserve">assume a signal </w:t>
      </w:r>
      <w:r w:rsidRPr="00BA73C2">
        <w:rPr>
          <w:noProof/>
          <w:position w:val="-6"/>
        </w:rPr>
      </w:r>
      <w:r w:rsidR="0070103C" w:rsidRPr="00BA73C2">
        <w:rPr>
          <w:noProof/>
          <w:position w:val="-6"/>
        </w:rPr>
        <w:object w:dxaOrig="160" w:dyaOrig="220" w14:anchorId="3693EF44">
          <v:shape id="_x0000_i1235" type="#_x0000_t75" alt="" style="width:8pt;height:12pt;mso-width-percent:0;mso-height-percent:0;mso-width-percent:0;mso-height-percent:0" o:ole="">
            <v:imagedata r:id="rId491" o:title=""/>
          </v:shape>
          <o:OLEObject Type="Embed" ProgID="Equation.DSMT4" ShapeID="_x0000_i1235" DrawAspect="Content" ObjectID="_1840553041" r:id="rId492"/>
        </w:object>
      </w:r>
      <w:r>
        <w:t xml:space="preserve">at direction </w:t>
      </w:r>
      <w:r w:rsidRPr="00802CCA">
        <w:rPr>
          <w:noProof/>
          <w:position w:val="-10"/>
        </w:rPr>
      </w:r>
      <w:r w:rsidR="0070103C" w:rsidRPr="00802CCA">
        <w:rPr>
          <w:noProof/>
          <w:position w:val="-10"/>
        </w:rPr>
        <w:object w:dxaOrig="240" w:dyaOrig="260" w14:anchorId="413CA7AB">
          <v:shape id="_x0000_i1236" type="#_x0000_t75" alt="" style="width:12pt;height:13pt;mso-width-percent:0;mso-height-percent:0;mso-width-percent:0;mso-height-percent:0" o:ole="">
            <v:imagedata r:id="rId493" o:title=""/>
          </v:shape>
          <o:OLEObject Type="Embed" ProgID="Equation.DSMT4" ShapeID="_x0000_i1236" DrawAspect="Content" ObjectID="_1840553042" r:id="rId494"/>
        </w:object>
      </w:r>
      <w:r>
        <w:t>.</w:t>
      </w:r>
    </w:p>
    <w:p w:rsidR="0070103C" w:rsidRPr="00BA73C2" w:rsidRDefault="0070103C" w:rsidP="00886D14"/>
    <w:p w:rsidR="0070103C" w:rsidRDefault="0070103C" w:rsidP="00886D14">
      <w:r w:rsidRPr="005E0C98">
        <w:rPr>
          <w:noProof/>
          <w:position w:val="-12"/>
        </w:rPr>
      </w:r>
      <w:r w:rsidR="0070103C" w:rsidRPr="005E0C98">
        <w:rPr>
          <w:noProof/>
          <w:position w:val="-12"/>
        </w:rPr>
        <w:object w:dxaOrig="1560" w:dyaOrig="380" w14:anchorId="45A75313">
          <v:shape id="_x0000_i1237" type="#_x0000_t75" alt="" style="width:78pt;height:19pt;mso-width-percent:0;mso-height-percent:0;mso-width-percent:0;mso-height-percent:0" o:ole="">
            <v:imagedata r:id="rId495" o:title=""/>
          </v:shape>
          <o:OLEObject Type="Embed" ProgID="Equation.DSMT4" ShapeID="_x0000_i1237" DrawAspect="Content" ObjectID="_1840553043" r:id="rId496"/>
        </w:object>
      </w:r>
    </w:p>
    <w:p w:rsidR="0070103C" w:rsidRDefault="0070103C" w:rsidP="00886D14"/>
    <w:p w:rsidR="0070103C" w:rsidRDefault="0070103C" w:rsidP="00886D14">
      <w:r>
        <w:t>For the conventional BF</w:t>
      </w:r>
    </w:p>
    <w:p w:rsidR="0070103C" w:rsidRDefault="0070103C" w:rsidP="00886D14">
      <w:pPr>
        <w:jc w:val="center"/>
      </w:pPr>
      <w:r w:rsidRPr="00BA73C2">
        <w:rPr>
          <w:noProof/>
          <w:position w:val="-30"/>
        </w:rPr>
      </w:r>
      <w:r w:rsidR="0070103C" w:rsidRPr="00BA73C2">
        <w:rPr>
          <w:noProof/>
          <w:position w:val="-30"/>
        </w:rPr>
        <w:object w:dxaOrig="3220" w:dyaOrig="840" w14:anchorId="6BB64B42">
          <v:shape id="_x0000_i1238" type="#_x0000_t75" alt="" style="width:161pt;height:42pt;mso-width-percent:0;mso-height-percent:0;mso-width-percent:0;mso-height-percent:0" o:ole="">
            <v:imagedata r:id="rId497" o:title=""/>
          </v:shape>
          <o:OLEObject Type="Embed" ProgID="Equation.DSMT4" ShapeID="_x0000_i1238" DrawAspect="Content" ObjectID="_1840553044" r:id="rId498"/>
        </w:object>
      </w:r>
    </w:p>
    <w:p w:rsidR="0070103C" w:rsidRDefault="0070103C" w:rsidP="00886D14">
      <w:pPr>
        <w:jc w:val="center"/>
      </w:pPr>
    </w:p>
    <w:p w:rsidR="0070103C" w:rsidRDefault="0070103C" w:rsidP="00886D14">
      <w:r>
        <w:t>For the optimum BF</w:t>
      </w:r>
    </w:p>
    <w:p w:rsidR="0070103C" w:rsidRDefault="0070103C" w:rsidP="00886D14">
      <w:pPr>
        <w:jc w:val="center"/>
      </w:pPr>
      <w:r w:rsidRPr="00216C29">
        <w:rPr>
          <w:noProof/>
          <w:position w:val="-62"/>
        </w:rPr>
      </w:r>
      <w:r w:rsidR="0070103C" w:rsidRPr="00216C29">
        <w:rPr>
          <w:noProof/>
          <w:position w:val="-62"/>
        </w:rPr>
        <w:object w:dxaOrig="4040" w:dyaOrig="1040" w14:anchorId="74D36C6C">
          <v:shape id="_x0000_i1239" type="#_x0000_t75" alt="" style="width:202pt;height:52pt;mso-width-percent:0;mso-height-percent:0;mso-width-percent:0;mso-height-percent:0" o:ole="">
            <v:imagedata r:id="rId499" o:title=""/>
          </v:shape>
          <o:OLEObject Type="Embed" ProgID="Equation.DSMT4" ShapeID="_x0000_i1239" DrawAspect="Content" ObjectID="_1840553045" r:id="rId500"/>
        </w:object>
      </w:r>
    </w:p>
    <w:p w:rsidR="0070103C" w:rsidRDefault="0070103C" w:rsidP="00886D14">
      <w:pPr>
        <w:jc w:val="center"/>
      </w:pPr>
    </w:p>
    <w:p w:rsidR="0070103C" w:rsidRDefault="0070103C" w:rsidP="00886D14">
      <w:r>
        <w:t>which is plotted in Figure ()</w:t>
      </w:r>
    </w:p>
    <w:p w:rsidR="0070103C" w:rsidRDefault="0070103C" w:rsidP="00886D14"/>
    <w:p w:rsidR="0070103C" w:rsidRPr="00870CF7" w:rsidRDefault="0070103C" w:rsidP="00886D14">
      <w:r>
        <w:rPr>
          <w:noProof/>
        </w:rPr>
        <w:drawing>
          <wp:inline distT="0" distB="0" distL="0" distR="0" wp14:anchorId="2A76C703" wp14:editId="29BD947C">
            <wp:extent cx="5476875" cy="4305300"/>
            <wp:effectExtent l="0" t="0" r="0" b="0"/>
            <wp:docPr id="235691217" name="Picture 23569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5476875" cy="4305300"/>
                    </a:xfrm>
                    <a:prstGeom prst="rect">
                      <a:avLst/>
                    </a:prstGeom>
                    <a:noFill/>
                    <a:ln>
                      <a:noFill/>
                    </a:ln>
                  </pic:spPr>
                </pic:pic>
              </a:graphicData>
            </a:graphic>
          </wp:inline>
        </w:drawing>
      </w:r>
    </w:p>
    <w:p w:rsidR="0070103C" w:rsidRDefault="0070103C" w:rsidP="00886D14">
      <w:r>
        <w:t>This plot is an exactly known correlation matrix, i.e. steered toward the signal.</w:t>
      </w:r>
    </w:p>
    <w:p w:rsidR="0070103C" w:rsidRDefault="0070103C" w:rsidP="00886D14"/>
    <w:p w:rsidR="0070103C" w:rsidRDefault="0070103C" w:rsidP="00886D14">
      <w:r>
        <w:t>Assume there is an actual direction of a signal at s which is in the correlation matrix.  Then assume I look at direction p.  Now I want to test how these weights respond to signals at all angles, so I get a test signal stest at angles psi which I assume is the input in my signal model.  I.e. y = stest +g, and R = ss’+Q, and w0 (optimimum) as a function of p and R(s).  The BF output is w0(p,s)’stest, i.e. how does the BF respond across all directions for a particular signal model (R) and a particular direction of look, i.e. the weights.  Expect emphasis at p and attenuation at s for p not equal to s.  If p=s then get max.  R tells the beamformer what is actually out there.  If you look at p not equal to s, s will be attenuated.</w:t>
      </w:r>
    </w:p>
    <w:p w:rsidR="0070103C" w:rsidRDefault="0070103C" w:rsidP="00886D14"/>
    <w:p w:rsidR="0070103C" w:rsidRDefault="0070103C" w:rsidP="00886D14">
      <w:r>
        <w:rPr>
          <w:noProof/>
        </w:rPr>
        <w:drawing>
          <wp:inline distT="0" distB="0" distL="0" distR="0" wp14:anchorId="68F61D14" wp14:editId="44C685C5">
            <wp:extent cx="5476875" cy="4305300"/>
            <wp:effectExtent l="0" t="0" r="0" b="0"/>
            <wp:docPr id="1550074001" name="Picture 155007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5476875" cy="4305300"/>
                    </a:xfrm>
                    <a:prstGeom prst="rect">
                      <a:avLst/>
                    </a:prstGeom>
                    <a:noFill/>
                    <a:ln>
                      <a:noFill/>
                    </a:ln>
                  </pic:spPr>
                </pic:pic>
              </a:graphicData>
            </a:graphic>
          </wp:inline>
        </w:drawing>
      </w:r>
    </w:p>
    <w:p w:rsidR="0070103C" w:rsidRDefault="0070103C" w:rsidP="00886D14"/>
    <w:p w:rsidR="0070103C" w:rsidRDefault="0070103C" w:rsidP="00886D14"/>
    <w:p w:rsidR="0070103C" w:rsidRDefault="0070103C" w:rsidP="00886D14">
      <w:r>
        <w:t>In Figure () a null is generated at the signal direction of -10 when looking at 5 degrees because the signal is considered part of the noise.</w:t>
      </w:r>
    </w:p>
    <w:p w:rsidR="0070103C" w:rsidRDefault="0070103C" w:rsidP="00886D14"/>
    <w:p w:rsidR="0070103C" w:rsidRDefault="0070103C" w:rsidP="00886D14">
      <w:r>
        <w:t xml:space="preserve">Example </w:t>
      </w:r>
      <w:r>
        <w:rPr>
          <w:noProof/>
        </w:rPr>
        <w:fldChar w:fldCharType="begin"/>
      </w:r>
      <w:r>
        <w:rPr>
          <w:noProof/>
        </w:rPr>
        <w:instrText xml:space="preserve"> STYLEREF 1 \s </w:instrText>
      </w:r>
      <w:r>
        <w:rPr>
          <w:noProof/>
        </w:rPr>
        <w:fldChar w:fldCharType="separate"/>
      </w:r>
      <w:r>
        <w:rPr>
          <w:noProof/>
        </w:rPr>
        <w:t>19</w:t>
      </w:r>
      <w:r>
        <w:rPr>
          <w:noProof/>
        </w:rPr>
        <w:fldChar w:fldCharType="end"/>
      </w:r>
      <w:r>
        <w:t>.</w:t>
      </w:r>
      <w:r>
        <w:rPr>
          <w:noProof/>
        </w:rPr>
        <w:fldChar w:fldCharType="begin"/>
      </w:r>
      <w:r>
        <w:rPr>
          <w:noProof/>
        </w:rPr>
        <w:instrText xml:space="preserve"> SEQ Example \* ARABIC \s 1 </w:instrText>
      </w:r>
      <w:r>
        <w:rPr>
          <w:noProof/>
        </w:rPr>
        <w:fldChar w:fldCharType="separate"/>
      </w:r>
      <w:r>
        <w:rPr>
          <w:noProof/>
        </w:rPr>
        <w:t>3</w:t>
      </w:r>
      <w:r>
        <w:rPr>
          <w:noProof/>
        </w:rPr>
        <w:fldChar w:fldCharType="end"/>
      </w:r>
      <w:r>
        <w:t xml:space="preserve"> Signal plus Interferer</w:t>
      </w:r>
    </w:p>
    <w:p w:rsidR="0070103C" w:rsidRDefault="0070103C" w:rsidP="00886D14"/>
    <w:p w:rsidR="0070103C" w:rsidRDefault="0070103C" w:rsidP="00886D14">
      <w:r>
        <w:t xml:space="preserve">In this case </w:t>
      </w:r>
      <w:r w:rsidRPr="005E0C98">
        <w:rPr>
          <w:noProof/>
          <w:position w:val="-12"/>
        </w:rPr>
      </w:r>
      <w:r w:rsidR="0070103C" w:rsidRPr="005E0C98">
        <w:rPr>
          <w:noProof/>
          <w:position w:val="-12"/>
        </w:rPr>
        <w:object w:dxaOrig="2140" w:dyaOrig="380" w14:anchorId="0F06B9ED">
          <v:shape id="_x0000_i1240" type="#_x0000_t75" alt="" style="width:107pt;height:19pt;mso-width-percent:0;mso-height-percent:0;mso-width-percent:0;mso-height-percent:0" o:ole="">
            <v:imagedata r:id="rId503" o:title=""/>
          </v:shape>
          <o:OLEObject Type="Embed" ProgID="Equation.DSMT4" ShapeID="_x0000_i1240" DrawAspect="Content" ObjectID="_1840553046" r:id="rId504"/>
        </w:object>
      </w:r>
      <w:r>
        <w:t>where s and I are the phase vector for the signal and interferer, respectively.  We plot the same two cases above for a look direction</w:t>
      </w:r>
    </w:p>
    <w:p w:rsidR="0070103C" w:rsidRDefault="0070103C" w:rsidP="00886D14"/>
    <w:p w:rsidR="0070103C" w:rsidRPr="003D5851" w:rsidRDefault="0070103C" w:rsidP="00886D14">
      <w:bookmarkStart w:id="59" w:name="OLE_LINK66"/>
      <w:bookmarkStart w:id="60" w:name="OLE_LINK67"/>
      <w:r>
        <w:rPr>
          <w:noProof/>
        </w:rPr>
        <w:drawing>
          <wp:inline distT="0" distB="0" distL="0" distR="0" wp14:anchorId="6CD85EA4" wp14:editId="43B3B762">
            <wp:extent cx="5476875" cy="4305300"/>
            <wp:effectExtent l="0" t="0" r="0" b="0"/>
            <wp:docPr id="1125278456" name="Picture 112527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5476875" cy="4305300"/>
                    </a:xfrm>
                    <a:prstGeom prst="rect">
                      <a:avLst/>
                    </a:prstGeom>
                    <a:noFill/>
                    <a:ln>
                      <a:noFill/>
                    </a:ln>
                  </pic:spPr>
                </pic:pic>
              </a:graphicData>
            </a:graphic>
          </wp:inline>
        </w:drawing>
      </w:r>
      <w:bookmarkEnd w:id="59"/>
      <w:bookmarkEnd w:id="60"/>
    </w:p>
    <w:p w:rsidR="0070103C" w:rsidRDefault="0070103C" w:rsidP="00886D14">
      <w:r>
        <w:t>In Figure () the MSBF is able to place to closely spaced nulls at the values of the two signals for a look direction not coinciding with either.  The array response is shown in Figure ()</w:t>
      </w:r>
    </w:p>
    <w:p w:rsidR="0070103C" w:rsidRDefault="0070103C" w:rsidP="00886D14"/>
    <w:p w:rsidR="0070103C" w:rsidRPr="00040644" w:rsidRDefault="0070103C" w:rsidP="00886D14">
      <w:r>
        <w:rPr>
          <w:noProof/>
        </w:rPr>
        <w:drawing>
          <wp:inline distT="0" distB="0" distL="0" distR="0" wp14:anchorId="608F038A" wp14:editId="6987B646">
            <wp:extent cx="5476875" cy="4210050"/>
            <wp:effectExtent l="0" t="0" r="0" b="0"/>
            <wp:docPr id="413317047" name="Picture 413317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06">
                      <a:extLst>
                        <a:ext uri="{28A0092B-C50C-407E-A947-70E740481C1C}">
                          <a14:useLocalDpi xmlns:a14="http://schemas.microsoft.com/office/drawing/2010/main" val="0"/>
                        </a:ext>
                      </a:extLst>
                    </a:blip>
                    <a:srcRect/>
                    <a:stretch>
                      <a:fillRect/>
                    </a:stretch>
                  </pic:blipFill>
                  <pic:spPr bwMode="auto">
                    <a:xfrm>
                      <a:off x="0" y="0"/>
                      <a:ext cx="5476875" cy="4210050"/>
                    </a:xfrm>
                    <a:prstGeom prst="rect">
                      <a:avLst/>
                    </a:prstGeom>
                    <a:noFill/>
                    <a:ln>
                      <a:noFill/>
                    </a:ln>
                  </pic:spPr>
                </pic:pic>
              </a:graphicData>
            </a:graphic>
          </wp:inline>
        </w:drawing>
      </w:r>
    </w:p>
    <w:p w:rsidR="0070103C" w:rsidRDefault="0070103C" w:rsidP="00886D14"/>
    <w:p w:rsidR="0070103C" w:rsidRPr="00031AC4" w:rsidRDefault="0070103C" w:rsidP="00886D14">
      <w:r>
        <w:t>Signal to Interference Ratio</w:t>
      </w:r>
    </w:p>
    <w:p w:rsidR="0070103C" w:rsidRDefault="0070103C" w:rsidP="00886D14">
      <w:pPr>
        <w:pStyle w:val="Heading3"/>
      </w:pPr>
      <w:bookmarkStart w:id="61" w:name="_Toc280363891"/>
      <w:bookmarkStart w:id="62" w:name="_Toc209787726"/>
      <w:bookmarkStart w:id="63" w:name="_Toc229857384"/>
      <w:bookmarkStart w:id="64" w:name="_Toc229926437"/>
      <w:r>
        <w:t>Generalized Sidelobe Canceller</w:t>
      </w:r>
      <w:bookmarkEnd w:id="61"/>
      <w:bookmarkEnd w:id="62"/>
      <w:bookmarkEnd w:id="63"/>
      <w:bookmarkEnd w:id="64"/>
    </w:p>
    <w:p w:rsidR="0070103C" w:rsidRDefault="0070103C" w:rsidP="00886D14"/>
    <w:p w:rsidR="0070103C" w:rsidRDefault="0070103C" w:rsidP="00886D14">
      <w:r>
        <w:t xml:space="preserve">Let the constraint now presever a signal emanating from a direction specified by </w:t>
      </w:r>
      <w:r w:rsidRPr="00016BDD">
        <w:rPr>
          <w:noProof/>
          <w:position w:val="-12"/>
        </w:rPr>
      </w:r>
      <w:r w:rsidR="0070103C" w:rsidRPr="00016BDD">
        <w:rPr>
          <w:noProof/>
          <w:position w:val="-12"/>
        </w:rPr>
        <w:object w:dxaOrig="279" w:dyaOrig="360" w14:anchorId="16687FE9">
          <v:shape id="_x0000_i1241" type="#_x0000_t75" alt="" style="width:14pt;height:18pt;mso-width-percent:0;mso-height-percent:0;mso-width-percent:0;mso-height-percent:0" o:ole="">
            <v:imagedata r:id="rId507" o:title=""/>
          </v:shape>
          <o:OLEObject Type="Embed" ProgID="Equation.DSMT4" ShapeID="_x0000_i1241" DrawAspect="Content" ObjectID="_1840553047" r:id="rId508"/>
        </w:object>
      </w:r>
      <w:r>
        <w:t xml:space="preserve">, and suppress an interference known to originate from a direction </w:t>
      </w:r>
      <w:r w:rsidRPr="00016BDD">
        <w:rPr>
          <w:noProof/>
          <w:position w:val="-12"/>
        </w:rPr>
      </w:r>
      <w:r w:rsidR="0070103C" w:rsidRPr="00016BDD">
        <w:rPr>
          <w:noProof/>
          <w:position w:val="-12"/>
        </w:rPr>
        <w:object w:dxaOrig="260" w:dyaOrig="360" w14:anchorId="0EF64D87">
          <v:shape id="_x0000_i1242" type="#_x0000_t75" alt="" style="width:13pt;height:18pt;mso-width-percent:0;mso-height-percent:0;mso-width-percent:0;mso-height-percent:0" o:ole="">
            <v:imagedata r:id="rId509" o:title=""/>
          </v:shape>
          <o:OLEObject Type="Embed" ProgID="Equation.DSMT4" ShapeID="_x0000_i1242" DrawAspect="Content" ObjectID="_1840553048" r:id="rId510"/>
        </w:object>
      </w:r>
      <w:r>
        <w:t>.  The constraint then becomes</w:t>
      </w:r>
    </w:p>
    <w:p w:rsidR="0070103C" w:rsidRDefault="0070103C" w:rsidP="00886D14"/>
    <w:p w:rsidR="0070103C" w:rsidRDefault="0070103C" w:rsidP="00886D14">
      <w:r>
        <w:tab/>
      </w:r>
      <w:r w:rsidRPr="00016BDD">
        <w:rPr>
          <w:noProof/>
          <w:position w:val="-30"/>
        </w:rPr>
      </w:r>
      <w:r w:rsidR="0070103C" w:rsidRPr="00016BDD">
        <w:rPr>
          <w:noProof/>
          <w:position w:val="-30"/>
        </w:rPr>
        <w:object w:dxaOrig="1780" w:dyaOrig="720" w14:anchorId="6322456D">
          <v:shape id="_x0000_i1243" type="#_x0000_t75" alt="" style="width:89pt;height:36pt;mso-width-percent:0;mso-height-percent:0;mso-width-percent:0;mso-height-percent:0" o:ole="">
            <v:imagedata r:id="rId511" o:title=""/>
          </v:shape>
          <o:OLEObject Type="Embed" ProgID="Equation.DSMT4" ShapeID="_x0000_i1243" DrawAspect="Content" ObjectID="_1840553049" r:id="rId512"/>
        </w:object>
      </w:r>
    </w:p>
    <w:p w:rsidR="0070103C" w:rsidRPr="00016BDD" w:rsidRDefault="0070103C" w:rsidP="00886D14">
      <w:r>
        <w:t>Can use other constraints such as extending the unity look plus/minus delta, derivatives set equal to 1 or 0?/</w:t>
      </w:r>
    </w:p>
    <w:p w:rsidR="0070103C" w:rsidRPr="00822BE8" w:rsidRDefault="0070103C" w:rsidP="00886D14"/>
    <w:p w:rsidR="0070103C" w:rsidRDefault="0070103C" w:rsidP="00886D14">
      <w:r>
        <w:t>Adaptive Noise Canceller</w:t>
      </w:r>
    </w:p>
    <w:p w:rsidR="0070103C" w:rsidRDefault="0070103C" w:rsidP="00886D14">
      <w:pPr>
        <w:pStyle w:val="Heading2"/>
      </w:pPr>
      <w:bookmarkStart w:id="65" w:name="_Toc280363892"/>
      <w:bookmarkStart w:id="66" w:name="_Toc209787727"/>
      <w:bookmarkStart w:id="67" w:name="_Toc229857385"/>
      <w:bookmarkStart w:id="68" w:name="_Toc229926438"/>
      <w:r>
        <w:t>Frequency Domain Beamforming</w:t>
      </w:r>
      <w:bookmarkEnd w:id="65"/>
      <w:bookmarkEnd w:id="66"/>
      <w:bookmarkEnd w:id="67"/>
      <w:bookmarkEnd w:id="68"/>
    </w:p>
    <w:p w:rsidR="0070103C" w:rsidRPr="00B96966" w:rsidRDefault="0070103C" w:rsidP="00886D14"/>
    <w:p w:rsidR="0070103C" w:rsidRDefault="0070103C" w:rsidP="00886D14">
      <w:pPr>
        <w:pStyle w:val="Heading2"/>
      </w:pPr>
      <w:bookmarkStart w:id="69" w:name="_Toc280363893"/>
      <w:bookmarkStart w:id="70" w:name="_Toc209787728"/>
      <w:bookmarkStart w:id="71" w:name="_Toc229857386"/>
      <w:bookmarkStart w:id="72" w:name="_Toc229926439"/>
      <w:r>
        <w:t>Dynamic Adaptive Beamforming</w:t>
      </w:r>
      <w:bookmarkEnd w:id="69"/>
      <w:bookmarkEnd w:id="70"/>
      <w:bookmarkEnd w:id="71"/>
      <w:bookmarkEnd w:id="72"/>
    </w:p>
    <w:p w:rsidR="0070103C" w:rsidRDefault="0070103C" w:rsidP="00886D14"/>
    <w:p w:rsidR="0070103C" w:rsidRDefault="0070103C" w:rsidP="00886D14">
      <w:r>
        <w:t>There are two types of “adaptive” beamforming.  The first appellation refers to any optimization of the weights that tries to take into account the noise correlation matrix.  The second type [Johnson], is termed dynamic beamforming and is interpreted to means the weights are changed in time as data is received according to some time varying adaptation rule.</w:t>
      </w:r>
    </w:p>
    <w:p w:rsidR="0070103C" w:rsidRPr="00F102B5" w:rsidRDefault="0070103C" w:rsidP="00886D14"/>
    <w:p w:rsidR="0070103C" w:rsidRDefault="0070103C" w:rsidP="00886D14"/>
    <w:p w:rsidR="0070103C" w:rsidRDefault="0070103C" w:rsidP="00886D14"/>
    <w:p w:rsidR="0070103C" w:rsidRDefault="0070103C" w:rsidP="00886D14">
      <w:r>
        <w:fldChar w:fldCharType="begin"/>
      </w:r>
      <w:r>
        <w:instrText xml:space="preserve"> MACROBUTTON MTEditEquationSection2 </w:instrText>
      </w:r>
      <w:r w:rsidRPr="00D103FE">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t xml:space="preserve">Using the spatially ordered array outputs (frames) at time n </w:t>
      </w:r>
      <w:r w:rsidRPr="00D103FE">
        <w:rPr>
          <w:noProof/>
          <w:position w:val="-14"/>
        </w:rPr>
      </w:r>
      <w:r w:rsidR="0070103C" w:rsidRPr="00D103FE">
        <w:rPr>
          <w:noProof/>
          <w:position w:val="-14"/>
        </w:rPr>
        <w:object w:dxaOrig="3500" w:dyaOrig="480" w14:anchorId="69AA21EA">
          <v:shape id="_x0000_i1244" type="#_x0000_t75" alt="" style="width:174pt;height:24pt;mso-width-percent:0;mso-height-percent:0;mso-width-percent:0;mso-height-percent:0" o:ole="">
            <v:imagedata r:id="rId513" o:title=""/>
          </v:shape>
          <o:OLEObject Type="Embed" ProgID="Equation.DSMT4" ShapeID="_x0000_i1244" DrawAspect="Content" ObjectID="_1840553050" r:id="rId514"/>
        </w:object>
      </w:r>
      <w:r>
        <w:t>we form an estimate at time n (a prediction because we are want an estimate of the matrix at time n based on information up to time n-1) of the spatial correlation matrix based on the sample mean of the L most recent frames according to</w:t>
      </w:r>
    </w:p>
    <w:p w:rsidR="0070103C" w:rsidRDefault="0070103C" w:rsidP="00886D14"/>
    <w:p w:rsidR="0070103C" w:rsidRDefault="0070103C" w:rsidP="00886D14">
      <w:r>
        <w:tab/>
      </w:r>
      <w:r w:rsidRPr="00C52A58">
        <w:rPr>
          <w:noProof/>
          <w:position w:val="-60"/>
        </w:rPr>
      </w:r>
      <w:r w:rsidR="0070103C" w:rsidRPr="00C52A58">
        <w:rPr>
          <w:noProof/>
          <w:position w:val="-60"/>
        </w:rPr>
        <w:object w:dxaOrig="6640" w:dyaOrig="1320" w14:anchorId="4C33341C">
          <v:shape id="_x0000_i1245" type="#_x0000_t75" alt="" style="width:332pt;height:66pt;mso-width-percent:0;mso-height-percent:0;mso-width-percent:0;mso-height-percent:0" o:ole="">
            <v:imagedata r:id="rId515" o:title=""/>
          </v:shape>
          <o:OLEObject Type="Embed" ProgID="Equation.DSMT4" ShapeID="_x0000_i1245" DrawAspect="Content" ObjectID="_1840553051" r:id="rId5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r>
        <w:fldChar w:fldCharType="end"/>
      </w:r>
    </w:p>
    <w:p w:rsidR="0070103C" w:rsidRDefault="0070103C" w:rsidP="00886D14"/>
    <w:p w:rsidR="0070103C" w:rsidRDefault="0070103C" w:rsidP="00886D14">
      <w:r>
        <w:t xml:space="preserve">Note that these estimates, eg at n=5 and n=3 use overlapping frames, i.e. each estimate uses some of the same frames and hence are statistically correlated.  Because the sum () is formed by rank one matrix additions, we must ensure that </w:t>
      </w:r>
      <w:r w:rsidRPr="00C52A58">
        <w:rPr>
          <w:noProof/>
          <w:position w:val="-4"/>
        </w:rPr>
      </w:r>
      <w:r w:rsidR="0070103C" w:rsidRPr="00C52A58">
        <w:rPr>
          <w:noProof/>
          <w:position w:val="-4"/>
        </w:rPr>
        <w:object w:dxaOrig="700" w:dyaOrig="260" w14:anchorId="673F4202">
          <v:shape id="_x0000_i1246" type="#_x0000_t75" alt="" style="width:35pt;height:13pt;mso-width-percent:0;mso-height-percent:0;mso-width-percent:0;mso-height-percent:0" o:ole="">
            <v:imagedata r:id="rId517" o:title=""/>
          </v:shape>
          <o:OLEObject Type="Embed" ProgID="Equation.DSMT4" ShapeID="_x0000_i1246" DrawAspect="Content" ObjectID="_1840553052" r:id="rId518"/>
        </w:object>
      </w:r>
      <w:r>
        <w:t>to obtain and invertible estimate.  Another approach uses all available data and weights the most recent data more heavily according to</w:t>
      </w:r>
    </w:p>
    <w:p w:rsidR="0070103C" w:rsidRDefault="0070103C" w:rsidP="00886D14"/>
    <w:p w:rsidR="0070103C" w:rsidRDefault="0070103C" w:rsidP="00886D14">
      <w:r>
        <w:tab/>
      </w:r>
      <w:r w:rsidRPr="00C52A58">
        <w:rPr>
          <w:noProof/>
          <w:position w:val="-28"/>
        </w:rPr>
      </w:r>
      <w:r w:rsidR="0070103C" w:rsidRPr="00C52A58">
        <w:rPr>
          <w:noProof/>
          <w:position w:val="-28"/>
        </w:rPr>
        <w:object w:dxaOrig="3220" w:dyaOrig="680" w14:anchorId="6750B10F">
          <v:shape id="_x0000_i1247" type="#_x0000_t75" alt="" style="width:161pt;height:34pt;mso-width-percent:0;mso-height-percent:0;mso-width-percent:0;mso-height-percent:0" o:ole="">
            <v:imagedata r:id="rId519" o:title=""/>
          </v:shape>
          <o:OLEObject Type="Embed" ProgID="Equation.DSMT4" ShapeID="_x0000_i1247" DrawAspect="Content" ObjectID="_1840553053" r:id="rId5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r>
        <w:fldChar w:fldCharType="end"/>
      </w:r>
    </w:p>
    <w:p w:rsidR="0070103C" w:rsidRDefault="0070103C" w:rsidP="00886D14"/>
    <w:p w:rsidR="0070103C" w:rsidRDefault="0070103C" w:rsidP="00886D14">
      <w:r>
        <w:t xml:space="preserve">which is simply the first order AR process </w:t>
      </w:r>
      <w:r w:rsidRPr="00AA717A">
        <w:rPr>
          <w:noProof/>
          <w:position w:val="-10"/>
        </w:rPr>
      </w:r>
      <w:r w:rsidR="0070103C" w:rsidRPr="00AA717A">
        <w:rPr>
          <w:noProof/>
          <w:position w:val="-10"/>
        </w:rPr>
        <w:object w:dxaOrig="2320" w:dyaOrig="320" w14:anchorId="6F2C4CAD">
          <v:shape id="_x0000_i1248" type="#_x0000_t75" alt="" style="width:116pt;height:16pt;mso-width-percent:0;mso-height-percent:0;mso-width-percent:0;mso-height-percent:0" o:ole="">
            <v:imagedata r:id="rId521" o:title=""/>
          </v:shape>
          <o:OLEObject Type="Embed" ProgID="Equation.DSMT4" ShapeID="_x0000_i1248" DrawAspect="Content" ObjectID="_1840553054" r:id="rId522"/>
        </w:object>
      </w:r>
      <w:r>
        <w:t xml:space="preserve">where the input is </w:t>
      </w:r>
      <w:r w:rsidRPr="00AA717A">
        <w:rPr>
          <w:noProof/>
          <w:position w:val="-10"/>
        </w:rPr>
      </w:r>
      <w:r w:rsidR="0070103C" w:rsidRPr="00AA717A">
        <w:rPr>
          <w:noProof/>
          <w:position w:val="-10"/>
        </w:rPr>
        <w:object w:dxaOrig="1660" w:dyaOrig="360" w14:anchorId="719505D8">
          <v:shape id="_x0000_i1249" type="#_x0000_t75" alt="" style="width:84pt;height:18pt;mso-width-percent:0;mso-height-percent:0;mso-width-percent:0;mso-height-percent:0" o:ole="">
            <v:imagedata r:id="rId523" o:title=""/>
          </v:shape>
          <o:OLEObject Type="Embed" ProgID="Equation.DSMT4" ShapeID="_x0000_i1249" DrawAspect="Content" ObjectID="_1840553055" r:id="rId524"/>
        </w:object>
      </w:r>
      <w:r>
        <w:t>.  Thus we may write () as the convenient recursion</w:t>
      </w:r>
    </w:p>
    <w:p w:rsidR="0070103C" w:rsidRDefault="0070103C" w:rsidP="00886D14"/>
    <w:p w:rsidR="0070103C" w:rsidRPr="00AA717A" w:rsidRDefault="0070103C" w:rsidP="00886D14">
      <w:r>
        <w:tab/>
      </w:r>
      <w:r w:rsidRPr="00AA717A">
        <w:rPr>
          <w:noProof/>
          <w:position w:val="-10"/>
        </w:rPr>
      </w:r>
      <w:r w:rsidR="0070103C" w:rsidRPr="00AA717A">
        <w:rPr>
          <w:noProof/>
          <w:position w:val="-10"/>
        </w:rPr>
        <w:object w:dxaOrig="2760" w:dyaOrig="380" w14:anchorId="2536406D">
          <v:shape id="_x0000_i1250" type="#_x0000_t75" alt="" style="width:138pt;height:19pt;mso-width-percent:0;mso-height-percent:0;mso-width-percent:0;mso-height-percent:0" o:ole="">
            <v:imagedata r:id="rId525" o:title=""/>
          </v:shape>
          <o:OLEObject Type="Embed" ProgID="Equation.DSMT4" ShapeID="_x0000_i1250" DrawAspect="Content" ObjectID="_1840553056" r:id="rId5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r>
        <w:fldChar w:fldCharType="end"/>
      </w:r>
    </w:p>
    <w:p w:rsidR="0070103C" w:rsidRDefault="0070103C" w:rsidP="00886D14"/>
    <w:p w:rsidR="0070103C" w:rsidRDefault="0070103C" w:rsidP="00886D14">
      <w:r>
        <w:t xml:space="preserve">An invertible estimate emerges when </w:t>
      </w:r>
      <w:r w:rsidRPr="00C52A58">
        <w:rPr>
          <w:noProof/>
          <w:position w:val="-6"/>
        </w:rPr>
      </w:r>
      <w:r w:rsidR="0070103C" w:rsidRPr="00C52A58">
        <w:rPr>
          <w:noProof/>
          <w:position w:val="-6"/>
        </w:rPr>
        <w:object w:dxaOrig="680" w:dyaOrig="279" w14:anchorId="49376AA9">
          <v:shape id="_x0000_i1251" type="#_x0000_t75" alt="" style="width:34pt;height:14pt;mso-width-percent:0;mso-height-percent:0;mso-width-percent:0;mso-height-percent:0" o:ole="">
            <v:imagedata r:id="rId527" o:title=""/>
          </v:shape>
          <o:OLEObject Type="Embed" ProgID="Equation.DSMT4" ShapeID="_x0000_i1251" DrawAspect="Content" ObjectID="_1840553057" r:id="rId528"/>
        </w:object>
      </w:r>
      <w:r>
        <w:t xml:space="preserve">and the initialization </w:t>
      </w:r>
      <w:r w:rsidRPr="00AA717A">
        <w:rPr>
          <w:noProof/>
          <w:position w:val="-10"/>
        </w:rPr>
      </w:r>
      <w:r w:rsidR="0070103C" w:rsidRPr="00AA717A">
        <w:rPr>
          <w:noProof/>
          <w:position w:val="-10"/>
        </w:rPr>
        <w:object w:dxaOrig="1020" w:dyaOrig="380" w14:anchorId="1DDC68AE">
          <v:shape id="_x0000_i1252" type="#_x0000_t75" alt="" style="width:51pt;height:19pt;mso-width-percent:0;mso-height-percent:0;mso-width-percent:0;mso-height-percent:0" o:ole="">
            <v:imagedata r:id="rId529" o:title=""/>
          </v:shape>
          <o:OLEObject Type="Embed" ProgID="Equation.DSMT4" ShapeID="_x0000_i1252" DrawAspect="Content" ObjectID="_1840553058" r:id="rId530"/>
        </w:object>
      </w:r>
      <w:r>
        <w:t xml:space="preserve">is typically chosen where </w:t>
      </w:r>
      <w:r w:rsidRPr="00AA717A">
        <w:rPr>
          <w:noProof/>
          <w:position w:val="-10"/>
        </w:rPr>
      </w:r>
      <w:r w:rsidR="0070103C" w:rsidRPr="00AA717A">
        <w:rPr>
          <w:noProof/>
          <w:position w:val="-10"/>
        </w:rPr>
        <w:object w:dxaOrig="240" w:dyaOrig="320" w14:anchorId="7D4B7E09">
          <v:shape id="_x0000_i1253" type="#_x0000_t75" alt="" style="width:12pt;height:16pt;mso-width-percent:0;mso-height-percent:0;mso-width-percent:0;mso-height-percent:0" o:ole="">
            <v:imagedata r:id="rId531" o:title=""/>
          </v:shape>
          <o:OLEObject Type="Embed" ProgID="Equation.DSMT4" ShapeID="_x0000_i1253" DrawAspect="Content" ObjectID="_1840553059" r:id="rId532"/>
        </w:object>
      </w:r>
      <w:r>
        <w:t>is a large number.  Applying the Sherman Morrison formula () yields the inverse to () in recursive form</w:t>
      </w:r>
    </w:p>
    <w:p w:rsidR="0070103C" w:rsidRDefault="0070103C" w:rsidP="00886D14"/>
    <w:p w:rsidR="0070103C" w:rsidRDefault="0070103C" w:rsidP="00886D14">
      <w:r>
        <w:tab/>
      </w:r>
      <w:r w:rsidRPr="009E6752">
        <w:rPr>
          <w:noProof/>
          <w:position w:val="-32"/>
        </w:rPr>
      </w:r>
      <w:r w:rsidR="0070103C" w:rsidRPr="009E6752">
        <w:rPr>
          <w:noProof/>
          <w:position w:val="-32"/>
        </w:rPr>
        <w:object w:dxaOrig="3940" w:dyaOrig="760" w14:anchorId="2F10B41E">
          <v:shape id="_x0000_i1254" type="#_x0000_t75" alt="" style="width:197pt;height:38pt;mso-width-percent:0;mso-height-percent:0;mso-width-percent:0;mso-height-percent:0" o:ole="">
            <v:imagedata r:id="rId533" o:title=""/>
          </v:shape>
          <o:OLEObject Type="Embed" ProgID="Equation.DSMT4" ShapeID="_x0000_i1254" DrawAspect="Content" ObjectID="_1840553060" r:id="rId5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r>
        <w:fldChar w:fldCharType="end"/>
      </w:r>
    </w:p>
    <w:p w:rsidR="0070103C" w:rsidRDefault="0070103C" w:rsidP="00886D14">
      <w:r>
        <w:t xml:space="preserve">where </w:t>
      </w:r>
      <w:r w:rsidRPr="009E6752">
        <w:rPr>
          <w:noProof/>
          <w:position w:val="-10"/>
        </w:rPr>
      </w:r>
      <w:r w:rsidR="0070103C" w:rsidRPr="009E6752">
        <w:rPr>
          <w:noProof/>
          <w:position w:val="-10"/>
        </w:rPr>
        <w:object w:dxaOrig="1840" w:dyaOrig="380" w14:anchorId="18A70EEA">
          <v:shape id="_x0000_i1255" type="#_x0000_t75" alt="" style="width:92pt;height:19pt;mso-width-percent:0;mso-height-percent:0;mso-width-percent:0;mso-height-percent:0" o:ole="">
            <v:imagedata r:id="rId535" o:title=""/>
          </v:shape>
          <o:OLEObject Type="Embed" ProgID="Equation.DSMT4" ShapeID="_x0000_i1255" DrawAspect="Content" ObjectID="_1840553061" r:id="rId536"/>
        </w:object>
      </w:r>
      <w:r>
        <w:t>.</w:t>
      </w:r>
    </w:p>
    <w:p w:rsidR="0070103C" w:rsidRDefault="0070103C" w:rsidP="00886D14"/>
    <w:p w:rsidR="0070103C" w:rsidRDefault="0070103C" w:rsidP="00886D14"/>
    <w:p w:rsidR="0070103C" w:rsidRDefault="0070103C" w:rsidP="00886D14">
      <w:r>
        <w:t xml:space="preserve">Let us continue with our two signal 10 element line array example, this time using the recursive update for the data correlation matrix to arrive at the MVDR.  Figure () shows the steered response (power estimate vs. spatial angle) and Figure () plots the beam power pattern with weights exactly at the prescribed target direction (0 degrees).  Notice the rapid convergence to the theoretical MVDR (green). </w:t>
      </w:r>
    </w:p>
    <w:p w:rsidR="0070103C" w:rsidRDefault="0070103C" w:rsidP="00886D14"/>
    <w:p w:rsidR="0070103C" w:rsidRDefault="0070103C" w:rsidP="00886D14"/>
    <w:p w:rsidR="0070103C" w:rsidRDefault="0070103C" w:rsidP="00886D14"/>
    <w:p w:rsidR="0070103C" w:rsidRDefault="0070103C" w:rsidP="00886D14"/>
    <w:p w:rsidR="0070103C" w:rsidRDefault="0070103C" w:rsidP="00886D14">
      <w:pPr>
        <w:pStyle w:val="Heading3"/>
      </w:pPr>
      <w:bookmarkStart w:id="73" w:name="_Toc209787729"/>
      <w:bookmarkStart w:id="74" w:name="_Toc229857387"/>
      <w:bookmarkStart w:id="75" w:name="_Toc229926440"/>
      <w:r>
        <w:t>Projection Matrices</w:t>
      </w:r>
      <w:bookmarkEnd w:id="73"/>
      <w:bookmarkEnd w:id="74"/>
      <w:bookmarkEnd w:id="75"/>
    </w:p>
    <w:p w:rsidR="0070103C" w:rsidRDefault="0070103C" w:rsidP="00886D14">
      <w:r>
        <w:t xml:space="preserve">In this paper </w:t>
      </w:r>
      <w:r w:rsidRPr="00676D44">
        <w:rPr>
          <w:noProof/>
          <w:position w:val="-4"/>
        </w:rPr>
      </w:r>
      <w:r w:rsidR="0070103C" w:rsidRPr="00676D44">
        <w:rPr>
          <w:noProof/>
          <w:position w:val="-4"/>
        </w:rPr>
        <w:object w:dxaOrig="340" w:dyaOrig="300" w14:anchorId="33F50586">
          <v:shape id="_x0000_i1256" type="#_x0000_t75" alt="" style="width:17pt;height:15pt;mso-width-percent:0;mso-height-percent:0;mso-width-percent:0;mso-height-percent:0" o:ole="">
            <v:imagedata r:id="rId537" o:title=""/>
          </v:shape>
          <o:OLEObject Type="Embed" ProgID="Equation.DSMT4" ShapeID="_x0000_i1256" DrawAspect="Content" ObjectID="_1840553062" r:id="rId538"/>
        </w:object>
      </w:r>
      <w:r>
        <w:t xml:space="preserve">denotes the pseudoinverse of the matrix </w:t>
      </w:r>
      <w:r w:rsidRPr="00676D44">
        <w:rPr>
          <w:noProof/>
          <w:position w:val="-4"/>
        </w:rPr>
      </w:r>
      <w:r w:rsidR="0070103C" w:rsidRPr="00676D44">
        <w:rPr>
          <w:noProof/>
          <w:position w:val="-4"/>
        </w:rPr>
        <w:object w:dxaOrig="260" w:dyaOrig="260" w14:anchorId="42525BF3">
          <v:shape id="_x0000_i1257" type="#_x0000_t75" alt="" style="width:13pt;height:13pt;mso-width-percent:0;mso-height-percent:0;mso-width-percent:0;mso-height-percent:0" o:ole="">
            <v:imagedata r:id="rId539" o:title=""/>
          </v:shape>
          <o:OLEObject Type="Embed" ProgID="Equation.DSMT4" ShapeID="_x0000_i1257" DrawAspect="Content" ObjectID="_1840553063" r:id="rId540"/>
        </w:object>
      </w:r>
      <w:r>
        <w:t>. perp, conjugate transpose, Trace, Expected value, CN(mu,R), diag</w:t>
      </w:r>
      <w:r w:rsidRPr="00CB4830">
        <w:t xml:space="preserve"> </w:t>
      </w:r>
      <w:r>
        <w:t>where we have defined the orthogonal projection matrix</w:t>
      </w:r>
    </w:p>
    <w:p w:rsidR="0070103C" w:rsidRDefault="0070103C" w:rsidP="00886D14"/>
    <w:p w:rsidR="0070103C" w:rsidRDefault="0070103C" w:rsidP="00886D14">
      <w:r>
        <w:tab/>
      </w:r>
      <w:r w:rsidRPr="00671C37">
        <w:rPr>
          <w:noProof/>
          <w:position w:val="-12"/>
        </w:rPr>
      </w:r>
      <w:r w:rsidR="0070103C" w:rsidRPr="00671C37">
        <w:rPr>
          <w:noProof/>
          <w:position w:val="-12"/>
        </w:rPr>
        <w:object w:dxaOrig="1820" w:dyaOrig="380" w14:anchorId="0F4C6A11">
          <v:shape id="_x0000_i1258" type="#_x0000_t75" alt="" style="width:91pt;height:19pt;mso-width-percent:0;mso-height-percent:0;mso-width-percent:0;mso-height-percent:0" o:ole="">
            <v:imagedata r:id="rId541" o:title=""/>
          </v:shape>
          <o:OLEObject Type="Embed" ProgID="Equation.DSMT4" ShapeID="_x0000_i1258" DrawAspect="Content" ObjectID="_1840553064" r:id="rId5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w:instrText>
        </w:r>
      </w:fldSimple>
      <w:r>
        <w:instrText>)</w:instrText>
      </w:r>
      <w:r>
        <w:fldChar w:fldCharType="end"/>
      </w:r>
    </w:p>
    <w:p w:rsidR="0070103C" w:rsidRPr="00A11F84" w:rsidRDefault="0070103C" w:rsidP="00886D14"/>
    <w:p w:rsidR="0070103C" w:rsidRDefault="0070103C" w:rsidP="00886D14">
      <w:r>
        <w:t>which projects on the subspace define by the columns of a matrix</w:t>
      </w:r>
      <w:r w:rsidRPr="00671C37">
        <w:rPr>
          <w:noProof/>
          <w:position w:val="-4"/>
        </w:rPr>
      </w:r>
      <w:r w:rsidR="0070103C" w:rsidRPr="00671C37">
        <w:rPr>
          <w:noProof/>
          <w:position w:val="-4"/>
        </w:rPr>
        <w:object w:dxaOrig="260" w:dyaOrig="260" w14:anchorId="38505E10">
          <v:shape id="_x0000_i1259" type="#_x0000_t75" alt="" style="width:13pt;height:13pt;mso-width-percent:0;mso-height-percent:0;mso-width-percent:0;mso-height-percent:0" o:ole="">
            <v:imagedata r:id="rId543" o:title=""/>
          </v:shape>
          <o:OLEObject Type="Embed" ProgID="Equation.DSMT4" ShapeID="_x0000_i1259" DrawAspect="Content" ObjectID="_1840553065" r:id="rId544"/>
        </w:object>
      </w:r>
      <w:r>
        <w:t xml:space="preserve">, ie its range is the column space of </w:t>
      </w:r>
      <w:r w:rsidRPr="00671C37">
        <w:rPr>
          <w:noProof/>
          <w:position w:val="-4"/>
        </w:rPr>
      </w:r>
      <w:r w:rsidR="0070103C" w:rsidRPr="00671C37">
        <w:rPr>
          <w:noProof/>
          <w:position w:val="-4"/>
        </w:rPr>
        <w:object w:dxaOrig="260" w:dyaOrig="260" w14:anchorId="5F89EBD2">
          <v:shape id="_x0000_i1260" type="#_x0000_t75" alt="" style="width:13pt;height:13pt;mso-width-percent:0;mso-height-percent:0;mso-width-percent:0;mso-height-percent:0" o:ole="">
            <v:imagedata r:id="rId545" o:title=""/>
          </v:shape>
          <o:OLEObject Type="Embed" ProgID="Equation.DSMT4" ShapeID="_x0000_i1260" DrawAspect="Content" ObjectID="_1840553066" r:id="rId546"/>
        </w:object>
      </w:r>
      <w:r>
        <w:t>, and the complementary orthogonal projection matrix</w:t>
      </w:r>
    </w:p>
    <w:p w:rsidR="0070103C" w:rsidRDefault="0070103C" w:rsidP="00886D14"/>
    <w:p w:rsidR="0070103C" w:rsidRDefault="0070103C" w:rsidP="00886D14">
      <w:r>
        <w:tab/>
      </w:r>
      <w:r w:rsidRPr="00671C37">
        <w:rPr>
          <w:noProof/>
          <w:position w:val="-12"/>
        </w:rPr>
      </w:r>
      <w:r w:rsidR="0070103C" w:rsidRPr="00671C37">
        <w:rPr>
          <w:noProof/>
          <w:position w:val="-12"/>
        </w:rPr>
        <w:object w:dxaOrig="1160" w:dyaOrig="380" w14:anchorId="3E5014E9">
          <v:shape id="_x0000_i1261" type="#_x0000_t75" alt="" style="width:58pt;height:19pt;mso-width-percent:0;mso-height-percent:0;mso-width-percent:0;mso-height-percent:0" o:ole="">
            <v:imagedata r:id="rId547" o:title=""/>
          </v:shape>
          <o:OLEObject Type="Embed" ProgID="Equation.DSMT4" ShapeID="_x0000_i1261" DrawAspect="Content" ObjectID="_1840553068" r:id="rId5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w:instrText>
        </w:r>
      </w:fldSimple>
      <w:r>
        <w:instrText>)</w:instrText>
      </w:r>
      <w:r>
        <w:fldChar w:fldCharType="end"/>
      </w:r>
    </w:p>
    <w:p w:rsidR="0070103C" w:rsidRPr="00671C37" w:rsidRDefault="0070103C" w:rsidP="00886D14">
      <w:r>
        <w:t xml:space="preserve">whose nullspace contains </w:t>
      </w:r>
      <w:r w:rsidRPr="00671C37">
        <w:rPr>
          <w:noProof/>
          <w:position w:val="-4"/>
        </w:rPr>
      </w:r>
      <w:r w:rsidR="0070103C" w:rsidRPr="00671C37">
        <w:rPr>
          <w:noProof/>
          <w:position w:val="-4"/>
        </w:rPr>
        <w:object w:dxaOrig="260" w:dyaOrig="260" w14:anchorId="0C4636ED">
          <v:shape id="_x0000_i1262" type="#_x0000_t75" alt="" style="width:13pt;height:13pt;mso-width-percent:0;mso-height-percent:0;mso-width-percent:0;mso-height-percent:0" o:ole="">
            <v:imagedata r:id="rId549" o:title=""/>
          </v:shape>
          <o:OLEObject Type="Embed" ProgID="Equation.DSMT4" ShapeID="_x0000_i1262" DrawAspect="Content" ObjectID="_1840553069" r:id="rId550"/>
        </w:object>
      </w:r>
      <w:r>
        <w:t xml:space="preserve">. Scripted capitals refer to the subspace defined by the columns of is pregenitor matrix  </w:t>
      </w:r>
      <w:r w:rsidRPr="00267F0F">
        <w:rPr>
          <w:noProof/>
          <w:position w:val="-6"/>
        </w:rPr>
      </w:r>
      <w:r w:rsidR="0070103C" w:rsidRPr="00267F0F">
        <w:rPr>
          <w:noProof/>
          <w:position w:val="-6"/>
        </w:rPr>
        <w:object w:dxaOrig="279" w:dyaOrig="279" w14:anchorId="6816EB54">
          <v:shape id="_x0000_i1263" type="#_x0000_t75" alt="" style="width:14pt;height:14pt;mso-width-percent:0;mso-height-percent:0;mso-width-percent:0;mso-height-percent:0" o:ole="">
            <v:imagedata r:id="rId551" o:title=""/>
          </v:shape>
          <o:OLEObject Type="Embed" ProgID="Equation.DSMT4" ShapeID="_x0000_i1263" DrawAspect="Content" ObjectID="_1840553070" r:id="rId552"/>
        </w:object>
      </w:r>
    </w:p>
    <w:p w:rsidR="0070103C" w:rsidRDefault="0070103C" w:rsidP="00886D14"/>
    <w:p w:rsidR="0070103C" w:rsidRDefault="0070103C" w:rsidP="00886D14"/>
    <w:p w:rsidR="0070103C" w:rsidRDefault="0070103C" w:rsidP="00886D14"/>
    <w:p w:rsidR="0070103C" w:rsidRDefault="0070103C" w:rsidP="00886D14">
      <w:pPr>
        <w:pStyle w:val="Heading3"/>
      </w:pPr>
      <w:bookmarkStart w:id="76" w:name="_Toc292329884"/>
      <w:bookmarkStart w:id="77" w:name="_Toc209787730"/>
      <w:bookmarkStart w:id="78" w:name="_Toc229857388"/>
      <w:bookmarkStart w:id="79" w:name="_Toc229926441"/>
      <w:r>
        <w:t>Linear Signal Model in Structured Noise</w:t>
      </w:r>
      <w:bookmarkEnd w:id="76"/>
      <w:bookmarkEnd w:id="77"/>
      <w:bookmarkEnd w:id="78"/>
      <w:bookmarkEnd w:id="79"/>
    </w:p>
    <w:p w:rsidR="0070103C" w:rsidRPr="00A11F84" w:rsidRDefault="0070103C" w:rsidP="00886D14"/>
    <w:p w:rsidR="0070103C" w:rsidRDefault="0070103C" w:rsidP="00886D14">
      <w:r>
        <w:t xml:space="preserve">The analog wave field is sampled and converted to discrete time by projecting onto the sampling basis functions to create an </w:t>
      </w:r>
      <w:r w:rsidRPr="008A6D3D">
        <w:rPr>
          <w:noProof/>
          <w:position w:val="-6"/>
        </w:rPr>
      </w:r>
      <w:r w:rsidR="0070103C" w:rsidRPr="008A6D3D">
        <w:rPr>
          <w:noProof/>
          <w:position w:val="-6"/>
        </w:rPr>
        <w:object w:dxaOrig="279" w:dyaOrig="279" w14:anchorId="38B9F696">
          <v:shape id="_x0000_i1264" type="#_x0000_t75" alt="" style="width:14pt;height:14pt;mso-width-percent:0;mso-height-percent:0;mso-width-percent:0;mso-height-percent:0" o:ole="">
            <v:imagedata r:id="rId553" o:title=""/>
          </v:shape>
          <o:OLEObject Type="Embed" ProgID="Equation.DSMT4" ShapeID="_x0000_i1264" DrawAspect="Content" ObjectID="_1840553071" r:id="rId554"/>
        </w:object>
      </w:r>
      <w:r>
        <w:t>dimensional signal supbsace.  The received signal is modeled as a desired signal plus a low rank interference subspace plus broad band noise,</w:t>
      </w:r>
    </w:p>
    <w:p w:rsidR="0070103C" w:rsidRDefault="0070103C" w:rsidP="00886D14"/>
    <w:p w:rsidR="0070103C" w:rsidRDefault="0070103C" w:rsidP="00886D14"/>
    <w:p w:rsidR="0070103C" w:rsidRDefault="0070103C" w:rsidP="00886D14">
      <w:r>
        <w:tab/>
      </w:r>
      <w:r w:rsidRPr="00337FF2">
        <w:rPr>
          <w:noProof/>
          <w:position w:val="-208"/>
        </w:rPr>
      </w:r>
      <w:r w:rsidR="0070103C" w:rsidRPr="00337FF2">
        <w:rPr>
          <w:noProof/>
          <w:position w:val="-208"/>
        </w:rPr>
        <w:object w:dxaOrig="4200" w:dyaOrig="2659" w14:anchorId="14FE6D6F">
          <v:shape id="_x0000_i1265" type="#_x0000_t75" alt="" style="width:210pt;height:133pt;mso-width-percent:0;mso-height-percent:0;mso-width-percent:0;mso-height-percent:0" o:ole="">
            <v:imagedata r:id="rId555" o:title=""/>
          </v:shape>
          <o:OLEObject Type="Embed" ProgID="Equation.DSMT4" ShapeID="_x0000_i1265" DrawAspect="Content" ObjectID="_1840553072" r:id="rId55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0" w:name="ZEqnNum429243"/>
      <w:r>
        <w:instrText>(</w:instrText>
      </w:r>
      <w:fldSimple w:instr=" SEQ MTSec \c \* Arabic \* MERGEFORMAT ">
        <w:r>
          <w:rPr>
            <w:noProof/>
          </w:rPr>
          <w:instrText>1</w:instrText>
        </w:r>
      </w:fldSimple>
      <w:r>
        <w:instrText>.</w:instrText>
      </w:r>
      <w:fldSimple w:instr=" SEQ MTEqn \c \* Arabic \* MERGEFORMAT ">
        <w:r>
          <w:rPr>
            <w:noProof/>
          </w:rPr>
          <w:instrText>7</w:instrText>
        </w:r>
      </w:fldSimple>
      <w:r>
        <w:instrText>)</w:instrText>
      </w:r>
      <w:bookmarkEnd w:id="80"/>
      <w:r>
        <w:fldChar w:fldCharType="end"/>
      </w:r>
    </w:p>
    <w:p w:rsidR="0070103C" w:rsidRDefault="0070103C" w:rsidP="00886D14"/>
    <w:p w:rsidR="0070103C" w:rsidRDefault="0070103C" w:rsidP="00886D14">
      <w:r>
        <w:t xml:space="preserve">If we define the structured portion of the received signal in terms of the basis </w:t>
      </w:r>
      <w:r w:rsidRPr="000C1210">
        <w:rPr>
          <w:noProof/>
          <w:position w:val="-10"/>
        </w:rPr>
      </w:r>
      <w:r w:rsidR="0070103C" w:rsidRPr="000C1210">
        <w:rPr>
          <w:noProof/>
          <w:position w:val="-10"/>
        </w:rPr>
        <w:object w:dxaOrig="1180" w:dyaOrig="340" w14:anchorId="733E10B2">
          <v:shape id="_x0000_i1266" type="#_x0000_t75" alt="" style="width:59pt;height:17pt;mso-width-percent:0;mso-height-percent:0;mso-width-percent:0;mso-height-percent:0" o:ole="">
            <v:imagedata r:id="rId557" o:title=""/>
          </v:shape>
          <o:OLEObject Type="Embed" ProgID="Equation.DSMT4" ShapeID="_x0000_i1266" DrawAspect="Content" ObjectID="_1840553073" r:id="rId558"/>
        </w:object>
      </w:r>
      <w:r>
        <w:t xml:space="preserve">and its coordinates </w:t>
      </w:r>
      <w:r w:rsidRPr="000C1210">
        <w:rPr>
          <w:noProof/>
          <w:position w:val="-14"/>
        </w:rPr>
      </w:r>
      <w:r w:rsidR="0070103C" w:rsidRPr="000C1210">
        <w:rPr>
          <w:noProof/>
          <w:position w:val="-14"/>
        </w:rPr>
        <w:object w:dxaOrig="1200" w:dyaOrig="440" w14:anchorId="1828F3BA">
          <v:shape id="_x0000_i1267" type="#_x0000_t75" alt="" style="width:60pt;height:22pt;mso-width-percent:0;mso-height-percent:0;mso-width-percent:0;mso-height-percent:0" o:ole="">
            <v:imagedata r:id="rId559" o:title=""/>
          </v:shape>
          <o:OLEObject Type="Embed" ProgID="Equation.DSMT4" ShapeID="_x0000_i1267" DrawAspect="Content" ObjectID="_1840553074" r:id="rId560"/>
        </w:object>
      </w:r>
      <w:r>
        <w:t xml:space="preserve">then we may write </w:t>
      </w:r>
      <w:r>
        <w:fldChar w:fldCharType="begin"/>
      </w:r>
      <w:r>
        <w:instrText xml:space="preserve"> GOTOBUTTON ZEqnNum429243  \* MERGEFORMAT </w:instrText>
      </w:r>
      <w:fldSimple w:instr=" REF ZEqnNum429243 \* Charformat \! \* MERGEFORMAT ">
        <w:r>
          <w:instrText>(1.7)</w:instrText>
        </w:r>
      </w:fldSimple>
      <w:r>
        <w:fldChar w:fldCharType="end"/>
      </w:r>
      <w:r>
        <w:t xml:space="preserve"> as the familiar linear model</w:t>
      </w:r>
    </w:p>
    <w:p w:rsidR="0070103C" w:rsidRDefault="0070103C" w:rsidP="00886D14"/>
    <w:p w:rsidR="0070103C" w:rsidRDefault="0070103C" w:rsidP="00886D14">
      <w:r>
        <w:tab/>
      </w:r>
      <w:r w:rsidRPr="000C1210">
        <w:rPr>
          <w:noProof/>
          <w:position w:val="-10"/>
        </w:rPr>
      </w:r>
      <w:r w:rsidR="0070103C" w:rsidRPr="000C1210">
        <w:rPr>
          <w:noProof/>
          <w:position w:val="-10"/>
        </w:rPr>
        <w:object w:dxaOrig="1140" w:dyaOrig="320" w14:anchorId="026A8AA9">
          <v:shape id="_x0000_i1268" type="#_x0000_t75" alt="" style="width:57pt;height:16pt;mso-width-percent:0;mso-height-percent:0;mso-width-percent:0;mso-height-percent:0" o:ole="">
            <v:imagedata r:id="rId561" o:title=""/>
          </v:shape>
          <o:OLEObject Type="Embed" ProgID="Equation.DSMT4" ShapeID="_x0000_i1268" DrawAspect="Content" ObjectID="_1840553075" r:id="rId56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1" w:name="ZEqnNum701388"/>
      <w:r>
        <w:instrText>(</w:instrText>
      </w:r>
      <w:fldSimple w:instr=" SEQ MTSec \c \* Arabic \* MERGEFORMAT ">
        <w:r>
          <w:rPr>
            <w:noProof/>
          </w:rPr>
          <w:instrText>1</w:instrText>
        </w:r>
      </w:fldSimple>
      <w:r>
        <w:instrText>.</w:instrText>
      </w:r>
      <w:fldSimple w:instr=" SEQ MTEqn \c \* Arabic \* MERGEFORMAT ">
        <w:r>
          <w:rPr>
            <w:noProof/>
          </w:rPr>
          <w:instrText>8</w:instrText>
        </w:r>
      </w:fldSimple>
      <w:r>
        <w:instrText>)</w:instrText>
      </w:r>
      <w:bookmarkEnd w:id="81"/>
      <w:r>
        <w:fldChar w:fldCharType="end"/>
      </w:r>
    </w:p>
    <w:p w:rsidR="0070103C" w:rsidRPr="00185020" w:rsidRDefault="0070103C" w:rsidP="00886D14">
      <w:pPr>
        <w:jc w:val="center"/>
      </w:pPr>
      <w:r w:rsidRPr="00185020">
        <w:rPr>
          <w:noProof/>
          <w:position w:val="-98"/>
        </w:rPr>
      </w:r>
      <w:r w:rsidR="0070103C" w:rsidRPr="00185020">
        <w:rPr>
          <w:noProof/>
          <w:position w:val="-98"/>
        </w:rPr>
        <w:object w:dxaOrig="2820" w:dyaOrig="1939" w14:anchorId="201A484F">
          <v:shape id="_x0000_i1269" type="#_x0000_t75" alt="" style="width:141pt;height:97pt;mso-width-percent:0;mso-height-percent:0;mso-width-percent:0;mso-height-percent:0" o:ole="">
            <v:imagedata r:id="rId563" o:title=""/>
          </v:shape>
          <o:OLEObject Type="Embed" ProgID="Equation.DSMT4" ShapeID="_x0000_i1269" DrawAspect="Content" ObjectID="_1840553076" r:id="rId564"/>
        </w:object>
      </w:r>
    </w:p>
    <w:p w:rsidR="0070103C" w:rsidRDefault="0070103C" w:rsidP="00886D14"/>
    <w:p w:rsidR="0070103C" w:rsidRDefault="0070103C" w:rsidP="00886D14">
      <w:r>
        <w:t>This model is very general.  The vectors might correspond physically to a time series output, a beamformer output, a space-time or space-frequency system, or a blind source separation application.  For example the desired signal could comprise the target impulse response and the interference signal the scattering response in a reverberation limited sonar environment.  A two dimensional extension could be imagined as well which would correspond to a feature selection application in digital image processing for synthetic aperature sonar, e.g. mine detection in the presence</w:t>
      </w:r>
      <w:bookmarkStart w:id="82" w:name="OLE_LINK18"/>
      <w:bookmarkStart w:id="83" w:name="OLE_LINK27"/>
      <w:bookmarkEnd w:id="6"/>
      <w:bookmarkEnd w:id="7"/>
    </w:p>
    <w:p w:rsidR="0070103C" w:rsidRDefault="0070103C" w:rsidP="00886D14">
      <w:r>
        <w:rPr>
          <w:noProof/>
        </w:rPr>
        <w:drawing>
          <wp:anchor distT="0" distB="0" distL="114300" distR="114300" simplePos="0" relativeHeight="251688960" behindDoc="0" locked="0" layoutInCell="1" allowOverlap="0" wp14:anchorId="6EB0F293" wp14:editId="1556D3DC">
            <wp:simplePos x="0" y="0"/>
            <wp:positionH relativeFrom="column">
              <wp:posOffset>563880</wp:posOffset>
            </wp:positionH>
            <wp:positionV relativeFrom="paragraph">
              <wp:posOffset>828675</wp:posOffset>
            </wp:positionV>
            <wp:extent cx="4281805" cy="3449320"/>
            <wp:effectExtent l="25400" t="25400" r="10795" b="17780"/>
            <wp:wrapTopAndBottom/>
            <wp:docPr id="549871141"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7"/>
                    <pic:cNvPicPr>
                      <a:picLocks/>
                    </pic:cNvPicPr>
                  </pic:nvPicPr>
                  <pic:blipFill>
                    <a:blip r:embed="rId565" cstate="print">
                      <a:extLst>
                        <a:ext uri="{28A0092B-C50C-407E-A947-70E740481C1C}">
                          <a14:useLocalDpi xmlns:a14="http://schemas.microsoft.com/office/drawing/2010/main" val="0"/>
                        </a:ext>
                      </a:extLst>
                    </a:blip>
                    <a:srcRect l="7875"/>
                    <a:stretch>
                      <a:fillRect/>
                    </a:stretch>
                  </pic:blipFill>
                  <pic:spPr bwMode="auto">
                    <a:xfrm>
                      <a:off x="0" y="0"/>
                      <a:ext cx="4281805" cy="344932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70103C" w:rsidRDefault="0070103C" w:rsidP="00886D14">
      <w:r>
        <w:t>[Wayland] characterize desired signal in as few as possible dimensions (basis vectors) while undersireable signals such as background noise and clutter are spread among many basis directions (e.g. energy compaction) or occupy different basis functions (subspace filtering) which leads to the discrimination of useful vs. unusefull signal.</w:t>
      </w:r>
    </w:p>
    <w:p w:rsidR="0070103C" w:rsidRDefault="0070103C" w:rsidP="00886D14"/>
    <w:p w:rsidR="0070103C" w:rsidRDefault="0070103C" w:rsidP="00886D14">
      <w:r>
        <w:t>In many applications such as the UWAC, the background noise is not white, what will happen to subspace tracking techniques?</w:t>
      </w:r>
    </w:p>
    <w:p w:rsidR="0070103C" w:rsidRDefault="0070103C" w:rsidP="00886D14"/>
    <w:p w:rsidR="0070103C" w:rsidRDefault="0070103C" w:rsidP="00886D14">
      <w:pPr>
        <w:pStyle w:val="Heading2"/>
      </w:pPr>
      <w:bookmarkStart w:id="84" w:name="_Toc209787731"/>
      <w:bookmarkStart w:id="85" w:name="_Toc229857389"/>
      <w:bookmarkStart w:id="86" w:name="_Toc229926442"/>
      <w:r>
        <w:t>Interference Subspace Identification</w:t>
      </w:r>
      <w:bookmarkEnd w:id="84"/>
      <w:bookmarkEnd w:id="85"/>
      <w:bookmarkEnd w:id="86"/>
    </w:p>
    <w:p w:rsidR="0070103C" w:rsidRDefault="0070103C" w:rsidP="00886D14">
      <w:pPr>
        <w:autoSpaceDE w:val="0"/>
        <w:autoSpaceDN w:val="0"/>
        <w:adjustRightInd w:val="0"/>
        <w:rPr>
          <w:i/>
          <w:iCs/>
        </w:rPr>
      </w:pPr>
    </w:p>
    <w:p w:rsidR="0070103C" w:rsidRDefault="0070103C" w:rsidP="00886D14">
      <w:pPr>
        <w:autoSpaceDE w:val="0"/>
        <w:autoSpaceDN w:val="0"/>
        <w:adjustRightInd w:val="0"/>
      </w:pPr>
      <w:r>
        <w:t>Conventional matched filter based communication and active sonar systems exhibit severe performance degradation when operating in highly distorting environments such as littorals.  The application of interference suppression techniques borrowed from multiuser wireless communication has the potential to improve the target-to-background ratio and reduce false alarms.  This approach can be generalized to array and image processing applications, blind source separation, or any other paradigm wherein a desired template is prefered over competing patterns.  The analogous problems in multiuser communication and active sonar are distinguishing a particular signal from a background of competing interference.  In the communication context the desired signal is the specific digital information transmitted by a wireless subscriber and the interference is the multiaccess interference caused by other channel users.  In sonar the desired signal is the target echo and the interference is the clutter or reverberation generated by reflections from distributed scatterers.  Though difficult to model and often “signal” like, the reverberation field may be fruitfully characterized as structured interference in the sense that its portion of the received signal describes a low dimensional subspace.  This approach is fundamentally different than attempting to fit a non-Gaussian clutter distribution [33].  By identifying the interference subspace a detector may be designed which optimally separates target from clutter without recourse to dubious post detection information processing.  These detectors are feasible to implement in real-time parallel systems due to the relatively small computational burden of the blind detection algorithms when fast subspace tracking is employed.  The special matrices and signal space dimension required at the detection are computed adaptively via eigenvalue decompositions of the sample correlation matrix.</w:t>
      </w:r>
    </w:p>
    <w:p w:rsidR="0070103C" w:rsidRDefault="0070103C" w:rsidP="00886D14">
      <w:pPr>
        <w:autoSpaceDE w:val="0"/>
        <w:autoSpaceDN w:val="0"/>
        <w:adjustRightInd w:val="0"/>
      </w:pPr>
    </w:p>
    <w:p w:rsidR="0070103C" w:rsidRDefault="0070103C" w:rsidP="00886D14"/>
    <w:p w:rsidR="0070103C" w:rsidRPr="00BA7CF4" w:rsidRDefault="0070103C" w:rsidP="00886D14">
      <w:r>
        <w:t>also uses in spectral estimation, doa estimation</w:t>
      </w:r>
    </w:p>
    <w:p w:rsidR="0070103C" w:rsidRDefault="0070103C" w:rsidP="00886D14">
      <w:pPr>
        <w:autoSpaceDE w:val="0"/>
        <w:autoSpaceDN w:val="0"/>
        <w:adjustRightInd w:val="0"/>
      </w:pPr>
    </w:p>
    <w:p w:rsidR="0070103C" w:rsidRDefault="0070103C" w:rsidP="00886D14">
      <w:pPr>
        <w:autoSpaceDE w:val="0"/>
        <w:autoSpaceDN w:val="0"/>
        <w:adjustRightInd w:val="0"/>
      </w:pPr>
      <w:r>
        <w:t>While simulation studies based on the subspace framework for blind symbol estimation have been reported in the literature for applications to wireless communication, e.g. CDMA and multipulse modulation, no similar studies have focused on the sonar target detection problem.  Further the reported literature confines the subspace problem to one in which the signal subspace is known.  For one dimensional signal detection problems this is sufficient, however, in a multipath environment or for a range spread target the signal subspace will be multidimensinonal.  In this case both the interference and target subspace must be estimated concurrently.  Thus the most general (and realistic) case of target detection in presence of unknown target and interference subspaces combined with frequency selective Rician fading has not been studied.</w:t>
      </w:r>
    </w:p>
    <w:bookmarkEnd w:id="82"/>
    <w:bookmarkEnd w:id="83"/>
    <w:p w:rsidR="0070103C" w:rsidRDefault="0070103C" w:rsidP="00886D14"/>
    <w:p w:rsidR="0070103C" w:rsidRDefault="0070103C" w:rsidP="00886D14">
      <w:r>
        <w:t xml:space="preserve">Several new techniques are developed within the subspace framework for blind joint channel estimation and target detection in reverberation limited channels.  We also investigate these algorithms in the context of continuous active which has the potential to improve the quality and persistence of channel state information.  Simulations are performed which illustrate the performance improvement over conventional processing in terms of reduced false alarm rate and increased SINR while requiring comparable receiver state information and computational complexity.  </w:t>
      </w:r>
    </w:p>
    <w:p w:rsidR="0070103C" w:rsidRDefault="0070103C" w:rsidP="00886D14"/>
    <w:p w:rsidR="0070103C" w:rsidRDefault="0070103C" w:rsidP="00886D14">
      <w:r>
        <w:t>It is well known that detection methods in clutter rich environments which rely on matched filtering in phase space suffer from high false alarm rates, reduced SINR in frequency selective distortion and low Doppler reverberation, and require computationally intensive post-detection information processing and vastly improve the ability  1) in heavily reverberant environments such as littorals, high false alarm rates result from the scattering field which remains correlated with the desired target signal, and 2) the dispersive nature of the underwater acoustic channel induces frequency selective distortion which reduces SNR.  The approach presented here represents a departure from conventially methodology wherein post detection borrowed similar to the revolution from the multiuser wireless communications community receivers were designed to combat MAI.  discriminators are relied upon to separate the wanted from unwanted portions of the received signal cannot be depended on for reliable discrimination.</w:t>
      </w:r>
    </w:p>
    <w:p w:rsidR="0070103C" w:rsidRDefault="0070103C" w:rsidP="00886D14"/>
    <w:p w:rsidR="0070103C" w:rsidRDefault="0070103C" w:rsidP="00886D14">
      <w:r>
        <w:t>Many systems allow multiple instances of erroneously declaring the presence of a target.  This type of detection methodology imitates the radar philosophy wherein a large number of matched filtered returns which exceed a threshold are sequentially refined and discarded during an information processing stage.  These information processing algorithms are ad hoc, heuristic, computationally intensive, and generally ineffective in distinguishing useful signals from arbitrary echoes, especially in complex time-varying environments such as littorals. This effect is compounded when use any of the available degrees of freedom to distinguish a useful signal (target) from the non-useful signals (interference, clutter, reverb, AWGN) which include space (beamforming spatial filtering), time (separation in time), and frequency (Doppler shift discrimination).  However, when the target signal coincides in these domains, it cannot be distinguished from noise space.  This is the problem has applications in detectecting small, slow moving targets in littoral environments</w:t>
      </w:r>
    </w:p>
    <w:p w:rsidR="0070103C" w:rsidRDefault="0070103C" w:rsidP="00886D14"/>
    <w:p w:rsidR="0070103C" w:rsidRDefault="0070103C" w:rsidP="00886D14">
      <w:r>
        <w:t>In order to reduce these false alarm and signal masking effects we model “measurement noise” as subspace interference-plus-broadband noise than as colored noise.  This observation leads naturally to a variety of detection and estimation problems in the linear statistical model [Scharf Mcloud 2002].  The solution to these problems require a prior knowledge of the interference subspace under the assumption that the signal subspace is known.  While it is reasonable to assume a priori knowledge of the signal subspace because the transmitted signal is known, the interference subspace must be estimated.  Because the exact form of the scattering echoes is unknown we cannot employ conventional blind adaptive signal processing techniques which require aprior knowledge of the interference modes or training data to estimate them.  Instead, we base our detection on estimation of the interference subspace.  Compared to these blind MUD algorithms, the subspace approach has lower computational complexity, , better steady state performance, and is more robust against nominal waveform mismatch [Poor Wang Subspace Approach to Blind Detection]</w:t>
      </w:r>
    </w:p>
    <w:p w:rsidR="0070103C" w:rsidRDefault="0070103C" w:rsidP="00886D14"/>
    <w:p w:rsidR="0070103C" w:rsidRDefault="0070103C" w:rsidP="00886D14">
      <w:r>
        <w:t>Modeling methods that attempt to imitate colored noise [ref] have been large ineffective because of the complicated pdfs necessary which leads statitistics that are too complex to implement.  A more apt technique is to allow total dependence of some noise samples by assuming that a significant component of the noise lies in a linear subspace, which is known in the literature as structured noise or low rank noise.  The interference system matrix represents the linear system responsible for modeling the effect of distributed reververbants.  For example, I multipath channel can be represented as a linear system whose input is the transmitted signal.  Scatterers such as remote terrain mounts, surface, and layered bottom reflectors can be modeled as an unknown impulse response whose input is the transmitted signal.  The subspace corresponding to the aggregate scattering response is then identified based on blind methods and then removed from the received signal.  This model is especially advantageous in scenarios involving several competing signals each of which constitutes noise from the perspective of the others, such as MAI communication channels and active sonar channels.  In the ideal case, the two subspaces are orthogonal which permits target detection based on matched filtering.  Because the interference process derives from the transmit waveform the subspaces will not be orthogonal.  However, orthogonality is not required for noise suppression.</w:t>
      </w:r>
    </w:p>
    <w:p w:rsidR="0070103C" w:rsidRDefault="0070103C" w:rsidP="00886D14"/>
    <w:p w:rsidR="0070103C" w:rsidRDefault="0070103C" w:rsidP="00886D14">
      <w:r>
        <w:t>Multiuser wireless communication systems face an analogous problem to that of active sonar systems.  In a multiaccess channel competing users attempt to simultaneously convey information to their intended destination.  The demodulator must isolate the desired user’s information from a noisy superposition of signals originating from other transmitters.   In a multistatic active sonar system the reverberant echoes from remote sea mounts, bottom and surface interactions, and objects or scatters present in the water column comprise the multiaccess interference.  The “desired user” is that specific echo which has actually ensonified a threat target and then travelled to the receiver.  While the physical interaction of the transmitted pulse with scatterers produces a signal which is sufficiently different from a target signature to permit discrimination, it does not decorrelate with the background entirely.  The interference signal space is not orthogonal to the desired signal space with the result that matched filter processing becomes interference limited much as in multiuser communication system with nonorthogonal signature waveforms.</w:t>
      </w:r>
    </w:p>
    <w:p w:rsidR="0070103C" w:rsidRDefault="0070103C" w:rsidP="00886D14"/>
    <w:p w:rsidR="0070103C" w:rsidRDefault="0070103C" w:rsidP="00886D14">
      <w:r>
        <w:t>Sonar systems that employ conventional matched filter based processing are optimal or near optimal under the assumption that the interference results from a large number of equal power interferers and hence by the central limit theorem is asymptotically white Gaussian noise.  In this approximation, after matched filtering with a suitable replica, the interference term is the sum of K binomially distributed random variables which tends in the limit to a Gaussian random variable.  In sonar this assumption breaks down as the time bandwidth product of the transmitted pulse increases.  The resolution in range-Doppler space is inversely proportional to the time-bandwidth product [] in which case not enough independent scatterers will fall within a single range-Doppler cell to justify the applicability of the central limit theorem.  Furthermore, because the energy of the interferers depends on their distance from the receiver, large variations occur in the received power levels.   Therefore it is possible to improve system performance by explicitly accounting for the MAI and extending the observation interval to cover multiple epochs.</w:t>
      </w:r>
    </w:p>
    <w:p w:rsidR="0070103C" w:rsidRDefault="0070103C" w:rsidP="00886D14"/>
    <w:p w:rsidR="0070103C" w:rsidRDefault="0070103C" w:rsidP="00886D14"/>
    <w:p w:rsidR="0070103C" w:rsidRDefault="0070103C" w:rsidP="00886D14">
      <w:r>
        <w:t>For the first time sonar transducers capable of producing long duration wavetrains are being fielded.  These high duty cycle transmitters mimic an underwater digital transmission system and the reception of such a pulse train a MAI channel.  Thus for the first time it is possible to exploit the inherent structure of both the individual pulses and the continuous nature of sonar echoes due to the availability of a long pulse train.</w:t>
      </w:r>
    </w:p>
    <w:p w:rsidR="0070103C" w:rsidRDefault="0070103C" w:rsidP="00886D14"/>
    <w:p w:rsidR="0070103C" w:rsidRDefault="0070103C" w:rsidP="00886D14">
      <w:r>
        <w:t>It is the intention of this research to adapt and apply the methods of multiuser wireless communications to the problem of underwater active sonar detection.  Indeed for the first time active sonar systems are being fielded which are capable of generating coherent waveforms of sufficiently high duty cycle, i.e. either continuous transmissions or long pulse trains, which permit the exploitation of structured interference.  These long pulse trains can be used to provide channel state information to the receiver and for adaptive signal processing.  In particular, the application of blind adaptive multiuser interference suppression to sonar will be discussed in detail.  As such, the topics addressed in this research effort will span radar and sonar signal processing, wireless communication theory, and underwater acoustics.</w:t>
      </w:r>
    </w:p>
    <w:p w:rsidR="0070103C" w:rsidRDefault="0070103C" w:rsidP="00886D14"/>
    <w:p w:rsidR="0070103C" w:rsidRDefault="0070103C" w:rsidP="00886D14">
      <w:r>
        <w:t>In a bistatic active sonar system a pulse train composed of known waveforms is transmitted into the water column and the resulting echo is observed some distance away at the receiver.  The received signal is the aggregate of reflections from discrete scattering elements, an additive noise process, and if a target is present, a distorted version of the transmitted pulse train.  Using Figure 1 as a guide, we identify the following correspondences when reformulating the multiuser communication channel model  in the context of active sonar.</w:t>
      </w:r>
    </w:p>
    <w:p w:rsidR="0070103C" w:rsidRDefault="0070103C" w:rsidP="00886D14">
      <w:pPr>
        <w:keepNext/>
        <w:ind w:left="360"/>
      </w:pPr>
      <w:r>
        <w:rPr>
          <w:noProof/>
        </w:rPr>
        <mc:AlternateContent>
          <mc:Choice Requires="wpc">
            <w:drawing>
              <wp:inline distT="0" distB="0" distL="0" distR="0" wp14:anchorId="3F0A6C53" wp14:editId="0DEA77FC">
                <wp:extent cx="5486400" cy="2777490"/>
                <wp:effectExtent l="0" t="0" r="0" b="0"/>
                <wp:docPr id="1037774049"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659020397" name="Line 4"/>
                        <wps:cNvCnPr>
                          <a:cxnSpLocks/>
                        </wps:cNvCnPr>
                        <wps:spPr bwMode="auto">
                          <a:xfrm>
                            <a:off x="272796" y="545592"/>
                            <a:ext cx="24704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344364" name="Line 5"/>
                        <wps:cNvCnPr>
                          <a:cxnSpLocks/>
                        </wps:cNvCnPr>
                        <wps:spPr bwMode="auto">
                          <a:xfrm>
                            <a:off x="3019044" y="544830"/>
                            <a:ext cx="2251710"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9366851" name="Freeform 6"/>
                        <wps:cNvSpPr>
                          <a:spLocks/>
                        </wps:cNvSpPr>
                        <wps:spPr bwMode="auto">
                          <a:xfrm>
                            <a:off x="2743200" y="345186"/>
                            <a:ext cx="281178" cy="201168"/>
                          </a:xfrm>
                          <a:custGeom>
                            <a:avLst/>
                            <a:gdLst>
                              <a:gd name="T0" fmla="*/ 0 w 443"/>
                              <a:gd name="T1" fmla="*/ 309 h 317"/>
                              <a:gd name="T2" fmla="*/ 75 w 443"/>
                              <a:gd name="T3" fmla="*/ 152 h 317"/>
                              <a:gd name="T4" fmla="*/ 353 w 443"/>
                              <a:gd name="T5" fmla="*/ 9 h 317"/>
                              <a:gd name="T6" fmla="*/ 240 w 443"/>
                              <a:gd name="T7" fmla="*/ 99 h 317"/>
                              <a:gd name="T8" fmla="*/ 188 w 443"/>
                              <a:gd name="T9" fmla="*/ 287 h 317"/>
                              <a:gd name="T10" fmla="*/ 270 w 443"/>
                              <a:gd name="T11" fmla="*/ 279 h 317"/>
                              <a:gd name="T12" fmla="*/ 443 w 443"/>
                              <a:gd name="T13" fmla="*/ 309 h 317"/>
                            </a:gdLst>
                            <a:ahLst/>
                            <a:cxnLst>
                              <a:cxn ang="0">
                                <a:pos x="T0" y="T1"/>
                              </a:cxn>
                              <a:cxn ang="0">
                                <a:pos x="T2" y="T3"/>
                              </a:cxn>
                              <a:cxn ang="0">
                                <a:pos x="T4" y="T5"/>
                              </a:cxn>
                              <a:cxn ang="0">
                                <a:pos x="T6" y="T7"/>
                              </a:cxn>
                              <a:cxn ang="0">
                                <a:pos x="T8" y="T9"/>
                              </a:cxn>
                              <a:cxn ang="0">
                                <a:pos x="T10" y="T11"/>
                              </a:cxn>
                              <a:cxn ang="0">
                                <a:pos x="T12" y="T13"/>
                              </a:cxn>
                            </a:cxnLst>
                            <a:rect l="0" t="0" r="r" b="b"/>
                            <a:pathLst>
                              <a:path w="443" h="317">
                                <a:moveTo>
                                  <a:pt x="0" y="309"/>
                                </a:moveTo>
                                <a:cubicBezTo>
                                  <a:pt x="8" y="255"/>
                                  <a:pt x="16" y="202"/>
                                  <a:pt x="75" y="152"/>
                                </a:cubicBezTo>
                                <a:cubicBezTo>
                                  <a:pt x="134" y="102"/>
                                  <a:pt x="326" y="18"/>
                                  <a:pt x="353" y="9"/>
                                </a:cubicBezTo>
                                <a:cubicBezTo>
                                  <a:pt x="380" y="0"/>
                                  <a:pt x="267" y="53"/>
                                  <a:pt x="240" y="99"/>
                                </a:cubicBezTo>
                                <a:cubicBezTo>
                                  <a:pt x="213" y="145"/>
                                  <a:pt x="183" y="257"/>
                                  <a:pt x="188" y="287"/>
                                </a:cubicBezTo>
                                <a:cubicBezTo>
                                  <a:pt x="193" y="317"/>
                                  <a:pt x="228" y="275"/>
                                  <a:pt x="270" y="279"/>
                                </a:cubicBezTo>
                                <a:cubicBezTo>
                                  <a:pt x="312" y="283"/>
                                  <a:pt x="377" y="296"/>
                                  <a:pt x="443" y="30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445594" name="Line 7"/>
                        <wps:cNvCnPr>
                          <a:cxnSpLocks/>
                        </wps:cNvCnPr>
                        <wps:spPr bwMode="auto">
                          <a:xfrm>
                            <a:off x="219456" y="2436876"/>
                            <a:ext cx="22189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8764545" name="Line 8"/>
                        <wps:cNvCnPr>
                          <a:cxnSpLocks/>
                        </wps:cNvCnPr>
                        <wps:spPr bwMode="auto">
                          <a:xfrm>
                            <a:off x="2700528" y="2442210"/>
                            <a:ext cx="2571750"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3027202" name="Freeform 9"/>
                        <wps:cNvSpPr>
                          <a:spLocks/>
                        </wps:cNvSpPr>
                        <wps:spPr bwMode="auto">
                          <a:xfrm>
                            <a:off x="2438400" y="2219706"/>
                            <a:ext cx="265176" cy="222504"/>
                          </a:xfrm>
                          <a:custGeom>
                            <a:avLst/>
                            <a:gdLst>
                              <a:gd name="T0" fmla="*/ 0 w 418"/>
                              <a:gd name="T1" fmla="*/ 342 h 350"/>
                              <a:gd name="T2" fmla="*/ 45 w 418"/>
                              <a:gd name="T3" fmla="*/ 170 h 350"/>
                              <a:gd name="T4" fmla="*/ 195 w 418"/>
                              <a:gd name="T5" fmla="*/ 72 h 350"/>
                              <a:gd name="T6" fmla="*/ 240 w 418"/>
                              <a:gd name="T7" fmla="*/ 12 h 350"/>
                              <a:gd name="T8" fmla="*/ 338 w 418"/>
                              <a:gd name="T9" fmla="*/ 12 h 350"/>
                              <a:gd name="T10" fmla="*/ 383 w 418"/>
                              <a:gd name="T11" fmla="*/ 87 h 350"/>
                              <a:gd name="T12" fmla="*/ 413 w 418"/>
                              <a:gd name="T13" fmla="*/ 177 h 350"/>
                              <a:gd name="T14" fmla="*/ 413 w 418"/>
                              <a:gd name="T15" fmla="*/ 350 h 35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18" h="350">
                                <a:moveTo>
                                  <a:pt x="0" y="342"/>
                                </a:moveTo>
                                <a:cubicBezTo>
                                  <a:pt x="6" y="278"/>
                                  <a:pt x="12" y="215"/>
                                  <a:pt x="45" y="170"/>
                                </a:cubicBezTo>
                                <a:cubicBezTo>
                                  <a:pt x="78" y="125"/>
                                  <a:pt x="163" y="98"/>
                                  <a:pt x="195" y="72"/>
                                </a:cubicBezTo>
                                <a:cubicBezTo>
                                  <a:pt x="227" y="46"/>
                                  <a:pt x="216" y="22"/>
                                  <a:pt x="240" y="12"/>
                                </a:cubicBezTo>
                                <a:cubicBezTo>
                                  <a:pt x="264" y="2"/>
                                  <a:pt x="314" y="0"/>
                                  <a:pt x="338" y="12"/>
                                </a:cubicBezTo>
                                <a:cubicBezTo>
                                  <a:pt x="362" y="24"/>
                                  <a:pt x="371" y="60"/>
                                  <a:pt x="383" y="87"/>
                                </a:cubicBezTo>
                                <a:cubicBezTo>
                                  <a:pt x="395" y="114"/>
                                  <a:pt x="408" y="133"/>
                                  <a:pt x="413" y="177"/>
                                </a:cubicBezTo>
                                <a:cubicBezTo>
                                  <a:pt x="418" y="221"/>
                                  <a:pt x="415" y="285"/>
                                  <a:pt x="413" y="35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684799" name="Rectangle 10"/>
                        <wps:cNvSpPr>
                          <a:spLocks/>
                        </wps:cNvSpPr>
                        <wps:spPr bwMode="auto">
                          <a:xfrm>
                            <a:off x="528828" y="1360932"/>
                            <a:ext cx="176022" cy="11887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94340816" name="Oval 11"/>
                        <wps:cNvSpPr>
                          <a:spLocks/>
                        </wps:cNvSpPr>
                        <wps:spPr bwMode="auto">
                          <a:xfrm>
                            <a:off x="2914650" y="1413510"/>
                            <a:ext cx="810006" cy="9067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28999833" name="Rectangle 12"/>
                        <wps:cNvSpPr>
                          <a:spLocks/>
                        </wps:cNvSpPr>
                        <wps:spPr bwMode="auto">
                          <a:xfrm>
                            <a:off x="3267456" y="1322832"/>
                            <a:ext cx="104394" cy="906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36423881" name="Freeform 13"/>
                        <wps:cNvSpPr>
                          <a:spLocks/>
                        </wps:cNvSpPr>
                        <wps:spPr bwMode="auto">
                          <a:xfrm>
                            <a:off x="2342388" y="908304"/>
                            <a:ext cx="254508" cy="237744"/>
                          </a:xfrm>
                          <a:custGeom>
                            <a:avLst/>
                            <a:gdLst>
                              <a:gd name="T0" fmla="*/ 16 w 400"/>
                              <a:gd name="T1" fmla="*/ 285 h 375"/>
                              <a:gd name="T2" fmla="*/ 69 w 400"/>
                              <a:gd name="T3" fmla="*/ 158 h 375"/>
                              <a:gd name="T4" fmla="*/ 76 w 400"/>
                              <a:gd name="T5" fmla="*/ 135 h 375"/>
                              <a:gd name="T6" fmla="*/ 204 w 400"/>
                              <a:gd name="T7" fmla="*/ 30 h 375"/>
                              <a:gd name="T8" fmla="*/ 331 w 400"/>
                              <a:gd name="T9" fmla="*/ 0 h 375"/>
                              <a:gd name="T10" fmla="*/ 376 w 400"/>
                              <a:gd name="T11" fmla="*/ 90 h 375"/>
                              <a:gd name="T12" fmla="*/ 399 w 400"/>
                              <a:gd name="T13" fmla="*/ 195 h 375"/>
                              <a:gd name="T14" fmla="*/ 391 w 400"/>
                              <a:gd name="T15" fmla="*/ 323 h 375"/>
                              <a:gd name="T16" fmla="*/ 369 w 400"/>
                              <a:gd name="T17" fmla="*/ 338 h 375"/>
                              <a:gd name="T18" fmla="*/ 354 w 400"/>
                              <a:gd name="T19" fmla="*/ 360 h 375"/>
                              <a:gd name="T20" fmla="*/ 309 w 400"/>
                              <a:gd name="T21" fmla="*/ 375 h 375"/>
                              <a:gd name="T22" fmla="*/ 196 w 400"/>
                              <a:gd name="T23" fmla="*/ 368 h 375"/>
                              <a:gd name="T24" fmla="*/ 129 w 400"/>
                              <a:gd name="T25" fmla="*/ 330 h 375"/>
                              <a:gd name="T26" fmla="*/ 16 w 400"/>
                              <a:gd name="T27" fmla="*/ 28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00" h="375">
                                <a:moveTo>
                                  <a:pt x="16" y="285"/>
                                </a:moveTo>
                                <a:cubicBezTo>
                                  <a:pt x="23" y="194"/>
                                  <a:pt x="0" y="179"/>
                                  <a:pt x="69" y="158"/>
                                </a:cubicBezTo>
                                <a:cubicBezTo>
                                  <a:pt x="71" y="150"/>
                                  <a:pt x="75" y="143"/>
                                  <a:pt x="76" y="135"/>
                                </a:cubicBezTo>
                                <a:cubicBezTo>
                                  <a:pt x="94" y="20"/>
                                  <a:pt x="71" y="40"/>
                                  <a:pt x="204" y="30"/>
                                </a:cubicBezTo>
                                <a:cubicBezTo>
                                  <a:pt x="254" y="13"/>
                                  <a:pt x="278" y="7"/>
                                  <a:pt x="331" y="0"/>
                                </a:cubicBezTo>
                                <a:cubicBezTo>
                                  <a:pt x="390" y="16"/>
                                  <a:pt x="360" y="40"/>
                                  <a:pt x="376" y="90"/>
                                </a:cubicBezTo>
                                <a:cubicBezTo>
                                  <a:pt x="382" y="128"/>
                                  <a:pt x="389" y="158"/>
                                  <a:pt x="399" y="195"/>
                                </a:cubicBezTo>
                                <a:cubicBezTo>
                                  <a:pt x="396" y="238"/>
                                  <a:pt x="400" y="281"/>
                                  <a:pt x="391" y="323"/>
                                </a:cubicBezTo>
                                <a:cubicBezTo>
                                  <a:pt x="389" y="332"/>
                                  <a:pt x="375" y="332"/>
                                  <a:pt x="369" y="338"/>
                                </a:cubicBezTo>
                                <a:cubicBezTo>
                                  <a:pt x="363" y="344"/>
                                  <a:pt x="362" y="355"/>
                                  <a:pt x="354" y="360"/>
                                </a:cubicBezTo>
                                <a:cubicBezTo>
                                  <a:pt x="341" y="368"/>
                                  <a:pt x="309" y="375"/>
                                  <a:pt x="309" y="375"/>
                                </a:cubicBezTo>
                                <a:cubicBezTo>
                                  <a:pt x="271" y="373"/>
                                  <a:pt x="233" y="374"/>
                                  <a:pt x="196" y="368"/>
                                </a:cubicBezTo>
                                <a:cubicBezTo>
                                  <a:pt x="177" y="365"/>
                                  <a:pt x="147" y="339"/>
                                  <a:pt x="129" y="330"/>
                                </a:cubicBezTo>
                                <a:cubicBezTo>
                                  <a:pt x="93" y="312"/>
                                  <a:pt x="51" y="304"/>
                                  <a:pt x="16" y="285"/>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wgp>
                        <wpg:cNvPr id="178294287" name="Group 14"/>
                        <wpg:cNvGrpSpPr>
                          <a:grpSpLocks/>
                        </wpg:cNvGrpSpPr>
                        <wpg:grpSpPr bwMode="auto">
                          <a:xfrm rot="930907" flipH="1">
                            <a:off x="4150614" y="1085850"/>
                            <a:ext cx="714756" cy="1299972"/>
                            <a:chOff x="4174" y="2225"/>
                            <a:chExt cx="938" cy="1706"/>
                          </a:xfrm>
                        </wpg:grpSpPr>
                        <wpg:grpSp>
                          <wpg:cNvPr id="1325244835" name="Group 15"/>
                          <wpg:cNvGrpSpPr>
                            <a:grpSpLocks/>
                          </wpg:cNvGrpSpPr>
                          <wpg:grpSpPr bwMode="auto">
                            <a:xfrm>
                              <a:off x="4437" y="2225"/>
                              <a:ext cx="406" cy="1706"/>
                              <a:chOff x="4431" y="2191"/>
                              <a:chExt cx="406" cy="1706"/>
                            </a:xfrm>
                          </wpg:grpSpPr>
                          <wpg:grpSp>
                            <wpg:cNvPr id="1652209549" name="Group 16"/>
                            <wpg:cNvGrpSpPr>
                              <a:grpSpLocks/>
                            </wpg:cNvGrpSpPr>
                            <wpg:grpSpPr bwMode="auto">
                              <a:xfrm>
                                <a:off x="4549" y="2279"/>
                                <a:ext cx="288" cy="1581"/>
                                <a:chOff x="4955" y="2328"/>
                                <a:chExt cx="507" cy="1344"/>
                              </a:xfrm>
                            </wpg:grpSpPr>
                            <wps:wsp>
                              <wps:cNvPr id="527454137" name="Arc 17"/>
                              <wps:cNvSpPr>
                                <a:spLocks/>
                              </wps:cNvSpPr>
                              <wps:spPr bwMode="auto">
                                <a:xfrm>
                                  <a:off x="4956" y="2328"/>
                                  <a:ext cx="506" cy="68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1507836" name="Arc 18"/>
                              <wps:cNvSpPr>
                                <a:spLocks/>
                              </wps:cNvSpPr>
                              <wps:spPr bwMode="auto">
                                <a:xfrm flipV="1">
                                  <a:off x="4955" y="2991"/>
                                  <a:ext cx="507" cy="68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417861815" name="Rectangle 19"/>
                            <wps:cNvSpPr>
                              <a:spLocks/>
                            </wps:cNvSpPr>
                            <wps:spPr bwMode="auto">
                              <a:xfrm>
                                <a:off x="4431" y="2191"/>
                                <a:ext cx="243" cy="1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979241" name="Rectangle 20"/>
                            <wps:cNvSpPr>
                              <a:spLocks/>
                            </wps:cNvSpPr>
                            <wps:spPr bwMode="auto">
                              <a:xfrm>
                                <a:off x="4525" y="3692"/>
                                <a:ext cx="282" cy="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grpSp>
                          <wpg:cNvPr id="1485941255" name="Group 21"/>
                          <wpg:cNvGrpSpPr>
                            <a:grpSpLocks/>
                          </wpg:cNvGrpSpPr>
                          <wpg:grpSpPr bwMode="auto">
                            <a:xfrm>
                              <a:off x="4706" y="2225"/>
                              <a:ext cx="406" cy="1706"/>
                              <a:chOff x="4431" y="2191"/>
                              <a:chExt cx="406" cy="1706"/>
                            </a:xfrm>
                          </wpg:grpSpPr>
                          <wpg:grpSp>
                            <wpg:cNvPr id="1101571034" name="Group 22"/>
                            <wpg:cNvGrpSpPr>
                              <a:grpSpLocks/>
                            </wpg:cNvGrpSpPr>
                            <wpg:grpSpPr bwMode="auto">
                              <a:xfrm>
                                <a:off x="4549" y="2279"/>
                                <a:ext cx="288" cy="1581"/>
                                <a:chOff x="4955" y="2328"/>
                                <a:chExt cx="507" cy="1344"/>
                              </a:xfrm>
                            </wpg:grpSpPr>
                            <wps:wsp>
                              <wps:cNvPr id="1575739670" name="Arc 23"/>
                              <wps:cNvSpPr>
                                <a:spLocks/>
                              </wps:cNvSpPr>
                              <wps:spPr bwMode="auto">
                                <a:xfrm>
                                  <a:off x="4956" y="2328"/>
                                  <a:ext cx="506" cy="68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017823" name="Arc 24"/>
                              <wps:cNvSpPr>
                                <a:spLocks/>
                              </wps:cNvSpPr>
                              <wps:spPr bwMode="auto">
                                <a:xfrm flipV="1">
                                  <a:off x="4955" y="2991"/>
                                  <a:ext cx="507" cy="68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068280437" name="Rectangle 25"/>
                            <wps:cNvSpPr>
                              <a:spLocks/>
                            </wps:cNvSpPr>
                            <wps:spPr bwMode="auto">
                              <a:xfrm>
                                <a:off x="4431" y="2191"/>
                                <a:ext cx="243" cy="1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228992" name="Rectangle 26"/>
                            <wps:cNvSpPr>
                              <a:spLocks/>
                            </wps:cNvSpPr>
                            <wps:spPr bwMode="auto">
                              <a:xfrm>
                                <a:off x="4525" y="3692"/>
                                <a:ext cx="282" cy="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grpSp>
                          <wpg:cNvPr id="549895495" name="Group 27"/>
                          <wpg:cNvGrpSpPr>
                            <a:grpSpLocks/>
                          </wpg:cNvGrpSpPr>
                          <wpg:grpSpPr bwMode="auto">
                            <a:xfrm>
                              <a:off x="4174" y="2226"/>
                              <a:ext cx="407" cy="1705"/>
                              <a:chOff x="4431" y="2191"/>
                              <a:chExt cx="406" cy="1706"/>
                            </a:xfrm>
                          </wpg:grpSpPr>
                          <wpg:grpSp>
                            <wpg:cNvPr id="729784512" name="Group 28"/>
                            <wpg:cNvGrpSpPr>
                              <a:grpSpLocks/>
                            </wpg:cNvGrpSpPr>
                            <wpg:grpSpPr bwMode="auto">
                              <a:xfrm>
                                <a:off x="4549" y="2279"/>
                                <a:ext cx="288" cy="1581"/>
                                <a:chOff x="4955" y="2328"/>
                                <a:chExt cx="507" cy="1344"/>
                              </a:xfrm>
                            </wpg:grpSpPr>
                            <wps:wsp>
                              <wps:cNvPr id="770982287" name="Arc 29"/>
                              <wps:cNvSpPr>
                                <a:spLocks/>
                              </wps:cNvSpPr>
                              <wps:spPr bwMode="auto">
                                <a:xfrm>
                                  <a:off x="4956" y="2328"/>
                                  <a:ext cx="506" cy="68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751489" name="Arc 30"/>
                              <wps:cNvSpPr>
                                <a:spLocks/>
                              </wps:cNvSpPr>
                              <wps:spPr bwMode="auto">
                                <a:xfrm flipV="1">
                                  <a:off x="4955" y="2991"/>
                                  <a:ext cx="507" cy="68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84483045" name="Rectangle 31"/>
                            <wps:cNvSpPr>
                              <a:spLocks/>
                            </wps:cNvSpPr>
                            <wps:spPr bwMode="auto">
                              <a:xfrm>
                                <a:off x="4431" y="2191"/>
                                <a:ext cx="243" cy="1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628470" name="Rectangle 32"/>
                            <wps:cNvSpPr>
                              <a:spLocks/>
                            </wps:cNvSpPr>
                            <wps:spPr bwMode="auto">
                              <a:xfrm>
                                <a:off x="4525" y="3692"/>
                                <a:ext cx="282" cy="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wgp>
                      <wps:wsp>
                        <wps:cNvPr id="1178607910" name="Line 33"/>
                        <wps:cNvCnPr>
                          <a:cxnSpLocks/>
                        </wps:cNvCnPr>
                        <wps:spPr bwMode="auto">
                          <a:xfrm flipH="1">
                            <a:off x="704850" y="527304"/>
                            <a:ext cx="2139696" cy="833628"/>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610033" name="Line 34"/>
                        <wps:cNvCnPr>
                          <a:cxnSpLocks/>
                        </wps:cNvCnPr>
                        <wps:spPr bwMode="auto">
                          <a:xfrm flipH="1">
                            <a:off x="704850" y="1041654"/>
                            <a:ext cx="1776984" cy="36195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027621" name="Line 35"/>
                        <wps:cNvCnPr>
                          <a:cxnSpLocks/>
                        </wps:cNvCnPr>
                        <wps:spPr bwMode="auto">
                          <a:xfrm flipH="1">
                            <a:off x="710184" y="1451610"/>
                            <a:ext cx="2591562" cy="762"/>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6170194" name="Rectangle 36"/>
                        <wps:cNvSpPr>
                          <a:spLocks/>
                        </wps:cNvSpPr>
                        <wps:spPr bwMode="auto">
                          <a:xfrm>
                            <a:off x="4715256" y="1708404"/>
                            <a:ext cx="228600" cy="13335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10111078" name="Line 37"/>
                        <wps:cNvCnPr>
                          <a:cxnSpLocks/>
                        </wps:cNvCnPr>
                        <wps:spPr bwMode="auto">
                          <a:xfrm flipH="1" flipV="1">
                            <a:off x="695706" y="1479804"/>
                            <a:ext cx="1869948" cy="893826"/>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4849214" name="Text Box 38"/>
                        <wps:cNvSpPr txBox="1">
                          <a:spLocks/>
                        </wps:cNvSpPr>
                        <wps:spPr bwMode="auto">
                          <a:xfrm>
                            <a:off x="266700" y="1001268"/>
                            <a:ext cx="844296" cy="247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0103C" w:rsidRPr="00D10706" w:rsidRDefault="0070103C" w:rsidP="00886D14">
                              <w:pPr>
                                <w:rPr>
                                  <w:sz w:val="20"/>
                                  <w:szCs w:val="20"/>
                                </w:rPr>
                              </w:pPr>
                              <w:r w:rsidRPr="00D10706">
                                <w:rPr>
                                  <w:sz w:val="20"/>
                                  <w:szCs w:val="20"/>
                                </w:rPr>
                                <w:t>receiver</w:t>
                              </w:r>
                            </w:p>
                          </w:txbxContent>
                        </wps:txbx>
                        <wps:bodyPr rot="0" vert="horz" wrap="square" lIns="91440" tIns="45720" rIns="91440" bIns="45720" anchor="t" anchorCtr="0" upright="1">
                          <a:noAutofit/>
                        </wps:bodyPr>
                      </wps:wsp>
                      <wps:wsp>
                        <wps:cNvPr id="814475418" name="Text Box 39"/>
                        <wps:cNvSpPr txBox="1">
                          <a:spLocks/>
                        </wps:cNvSpPr>
                        <wps:spPr bwMode="auto">
                          <a:xfrm>
                            <a:off x="2984754" y="227076"/>
                            <a:ext cx="1301496" cy="266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0103C" w:rsidRPr="00D10706" w:rsidRDefault="0070103C" w:rsidP="00886D14">
                              <w:pPr>
                                <w:rPr>
                                  <w:sz w:val="20"/>
                                  <w:szCs w:val="20"/>
                                </w:rPr>
                              </w:pPr>
                              <w:r w:rsidRPr="00D10706">
                                <w:rPr>
                                  <w:sz w:val="20"/>
                                  <w:szCs w:val="20"/>
                                </w:rPr>
                                <w:t>surface scattering</w:t>
                              </w:r>
                            </w:p>
                          </w:txbxContent>
                        </wps:txbx>
                        <wps:bodyPr rot="0" vert="horz" wrap="square" lIns="91440" tIns="45720" rIns="91440" bIns="45720" anchor="t" anchorCtr="0" upright="1">
                          <a:noAutofit/>
                        </wps:bodyPr>
                      </wps:wsp>
                      <wps:wsp>
                        <wps:cNvPr id="1622451317" name="Text Box 40"/>
                        <wps:cNvSpPr txBox="1">
                          <a:spLocks/>
                        </wps:cNvSpPr>
                        <wps:spPr bwMode="auto">
                          <a:xfrm>
                            <a:off x="2520696" y="728472"/>
                            <a:ext cx="1302258" cy="266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0103C" w:rsidRPr="00D10706" w:rsidRDefault="0070103C" w:rsidP="00886D14">
                              <w:pPr>
                                <w:rPr>
                                  <w:sz w:val="20"/>
                                  <w:szCs w:val="20"/>
                                </w:rPr>
                              </w:pPr>
                              <w:r w:rsidRPr="00D10706">
                                <w:rPr>
                                  <w:sz w:val="20"/>
                                  <w:szCs w:val="20"/>
                                </w:rPr>
                                <w:t>volume scattering</w:t>
                              </w:r>
                            </w:p>
                          </w:txbxContent>
                        </wps:txbx>
                        <wps:bodyPr rot="0" vert="horz" wrap="square" lIns="91440" tIns="45720" rIns="91440" bIns="45720" anchor="t" anchorCtr="0" upright="1">
                          <a:noAutofit/>
                        </wps:bodyPr>
                      </wps:wsp>
                      <wps:wsp>
                        <wps:cNvPr id="1902593730" name="Text Box 41"/>
                        <wps:cNvSpPr txBox="1">
                          <a:spLocks/>
                        </wps:cNvSpPr>
                        <wps:spPr bwMode="auto">
                          <a:xfrm>
                            <a:off x="2241804" y="1973580"/>
                            <a:ext cx="1301496" cy="266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0103C" w:rsidRPr="00D10706" w:rsidRDefault="0070103C" w:rsidP="00886D14">
                              <w:pPr>
                                <w:rPr>
                                  <w:sz w:val="20"/>
                                  <w:szCs w:val="20"/>
                                </w:rPr>
                              </w:pPr>
                              <w:r w:rsidRPr="00D10706">
                                <w:rPr>
                                  <w:sz w:val="20"/>
                                  <w:szCs w:val="20"/>
                                </w:rPr>
                                <w:t>bottom scattering</w:t>
                              </w:r>
                            </w:p>
                          </w:txbxContent>
                        </wps:txbx>
                        <wps:bodyPr rot="0" vert="horz" wrap="square" lIns="91440" tIns="45720" rIns="91440" bIns="45720" anchor="t" anchorCtr="0" upright="1">
                          <a:noAutofit/>
                        </wps:bodyPr>
                      </wps:wsp>
                      <wps:wsp>
                        <wps:cNvPr id="216164973" name="Text Box 42"/>
                        <wps:cNvSpPr txBox="1">
                          <a:spLocks/>
                        </wps:cNvSpPr>
                        <wps:spPr bwMode="auto">
                          <a:xfrm>
                            <a:off x="1155954" y="1383030"/>
                            <a:ext cx="1409700" cy="4640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0103C" w:rsidRPr="00D10706" w:rsidRDefault="0070103C" w:rsidP="00886D14">
                              <w:pPr>
                                <w:rPr>
                                  <w:sz w:val="20"/>
                                  <w:szCs w:val="20"/>
                                </w:rPr>
                              </w:pPr>
                              <w:r w:rsidRPr="00D10706">
                                <w:rPr>
                                  <w:sz w:val="20"/>
                                  <w:szCs w:val="20"/>
                                </w:rPr>
                                <w:t xml:space="preserve">target return, </w:t>
                              </w:r>
                              <w:r>
                                <w:rPr>
                                  <w:noProof/>
                                  <w:position w:val="-12"/>
                                  <w:sz w:val="20"/>
                                  <w:szCs w:val="20"/>
                                </w:rPr>
                                <w:drawing>
                                  <wp:inline distT="0" distB="0" distL="0" distR="0" wp14:anchorId="0C890BCF" wp14:editId="0096C1F2">
                                    <wp:extent cx="588645" cy="226060"/>
                                    <wp:effectExtent l="0" t="0" r="0" b="2540"/>
                                    <wp:docPr id="131733820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8"/>
                                            <pic:cNvPicPr>
                                              <a:picLocks/>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588645" cy="22606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101439912" name="Line 43"/>
                        <wps:cNvCnPr>
                          <a:cxnSpLocks/>
                        </wps:cNvCnPr>
                        <wps:spPr bwMode="auto">
                          <a:xfrm>
                            <a:off x="695706" y="550926"/>
                            <a:ext cx="762" cy="1891284"/>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0230188" name="Line 44"/>
                        <wps:cNvCnPr>
                          <a:cxnSpLocks/>
                        </wps:cNvCnPr>
                        <wps:spPr bwMode="auto">
                          <a:xfrm>
                            <a:off x="4715256" y="572262"/>
                            <a:ext cx="1524" cy="1892046"/>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9300694" name="Line 45"/>
                        <wps:cNvCnPr>
                          <a:cxnSpLocks/>
                        </wps:cNvCnPr>
                        <wps:spPr bwMode="auto">
                          <a:xfrm>
                            <a:off x="2266950" y="2576322"/>
                            <a:ext cx="1524000" cy="0"/>
                          </a:xfrm>
                          <a:prstGeom prst="line">
                            <a:avLst/>
                          </a:prstGeom>
                          <a:noFill/>
                          <a:ln w="952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6757543" name="Text Box 46"/>
                        <wps:cNvSpPr txBox="1">
                          <a:spLocks/>
                        </wps:cNvSpPr>
                        <wps:spPr bwMode="auto">
                          <a:xfrm>
                            <a:off x="2660904" y="2455926"/>
                            <a:ext cx="843534" cy="294894"/>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70103C" w:rsidRDefault="0070103C" w:rsidP="00886D14">
                              <w:r>
                                <w:rPr>
                                  <w:noProof/>
                                  <w:position w:val="-10"/>
                                </w:rPr>
                                <w:drawing>
                                  <wp:inline distT="0" distB="0" distL="0" distR="0" wp14:anchorId="5C0BF142" wp14:editId="51335BA3">
                                    <wp:extent cx="661035" cy="199390"/>
                                    <wp:effectExtent l="0" t="0" r="0" b="3810"/>
                                    <wp:docPr id="107438315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9"/>
                                            <pic:cNvPicPr>
                                              <a:picLocks/>
                                            </pic:cNvPicPr>
                                          </pic:nvPicPr>
                                          <pic:blipFill>
                                            <a:blip r:embed="rId567">
                                              <a:extLst>
                                                <a:ext uri="{28A0092B-C50C-407E-A947-70E740481C1C}">
                                                  <a14:useLocalDpi xmlns:a14="http://schemas.microsoft.com/office/drawing/2010/main" val="0"/>
                                                </a:ext>
                                              </a:extLst>
                                            </a:blip>
                                            <a:srcRect/>
                                            <a:stretch>
                                              <a:fillRect/>
                                            </a:stretch>
                                          </pic:blipFill>
                                          <pic:spPr bwMode="auto">
                                            <a:xfrm>
                                              <a:off x="0" y="0"/>
                                              <a:ext cx="661035" cy="199390"/>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656978750" name="Text Box 47"/>
                        <wps:cNvSpPr txBox="1">
                          <a:spLocks/>
                        </wps:cNvSpPr>
                        <wps:spPr bwMode="auto">
                          <a:xfrm>
                            <a:off x="3861816" y="912876"/>
                            <a:ext cx="1174242" cy="33680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0103C" w:rsidRPr="00D10706" w:rsidRDefault="0070103C" w:rsidP="00886D14">
                              <w:pPr>
                                <w:rPr>
                                  <w:sz w:val="20"/>
                                  <w:szCs w:val="20"/>
                                </w:rPr>
                              </w:pPr>
                              <w:r w:rsidRPr="00D10706">
                                <w:rPr>
                                  <w:sz w:val="20"/>
                                  <w:szCs w:val="20"/>
                                </w:rPr>
                                <w:t xml:space="preserve">transmitted </w:t>
                              </w:r>
                              <w:r>
                                <w:rPr>
                                  <w:sz w:val="20"/>
                                  <w:szCs w:val="20"/>
                                </w:rPr>
                                <w:t>signal</w:t>
                              </w:r>
                            </w:p>
                          </w:txbxContent>
                        </wps:txbx>
                        <wps:bodyPr rot="0" vert="horz" wrap="square" lIns="91440" tIns="45720" rIns="91440" bIns="45720" anchor="t" anchorCtr="0" upright="1">
                          <a:noAutofit/>
                        </wps:bodyPr>
                      </wps:wsp>
                      <wps:wsp>
                        <wps:cNvPr id="2048535859" name="Text Box 48"/>
                        <wps:cNvSpPr txBox="1">
                          <a:spLocks/>
                        </wps:cNvSpPr>
                        <wps:spPr bwMode="auto">
                          <a:xfrm>
                            <a:off x="4737354" y="1802130"/>
                            <a:ext cx="526542" cy="2788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0103C" w:rsidRPr="00D10706" w:rsidRDefault="0070103C" w:rsidP="00886D14">
                              <w:pPr>
                                <w:rPr>
                                  <w:sz w:val="20"/>
                                  <w:szCs w:val="20"/>
                                </w:rPr>
                              </w:pPr>
                              <w:r w:rsidRPr="00D10706">
                                <w:rPr>
                                  <w:sz w:val="20"/>
                                  <w:szCs w:val="20"/>
                                </w:rPr>
                                <w:t>source</w:t>
                              </w:r>
                            </w:p>
                          </w:txbxContent>
                        </wps:txbx>
                        <wps:bodyPr rot="0" vert="horz" wrap="square" lIns="91440" tIns="45720" rIns="91440" bIns="45720" anchor="t" anchorCtr="0" upright="1">
                          <a:noAutofit/>
                        </wps:bodyPr>
                      </wps:wsp>
                      <wps:wsp>
                        <wps:cNvPr id="509792329" name="Text Box 49"/>
                        <wps:cNvSpPr txBox="1">
                          <a:spLocks/>
                        </wps:cNvSpPr>
                        <wps:spPr bwMode="auto">
                          <a:xfrm>
                            <a:off x="3381756" y="1198626"/>
                            <a:ext cx="546354" cy="266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0103C" w:rsidRPr="00D10706" w:rsidRDefault="0070103C" w:rsidP="00886D14">
                              <w:pPr>
                                <w:rPr>
                                  <w:sz w:val="20"/>
                                  <w:szCs w:val="20"/>
                                </w:rPr>
                              </w:pPr>
                              <w:r>
                                <w:rPr>
                                  <w:sz w:val="20"/>
                                  <w:szCs w:val="20"/>
                                </w:rPr>
                                <w:t>target</w:t>
                              </w:r>
                            </w:p>
                          </w:txbxContent>
                        </wps:txbx>
                        <wps:bodyPr rot="0" vert="horz" wrap="square" lIns="91440" tIns="45720" rIns="91440" bIns="45720" anchor="t" anchorCtr="0" upright="1">
                          <a:noAutofit/>
                        </wps:bodyPr>
                      </wps:wsp>
                      <wps:wsp>
                        <wps:cNvPr id="952819299" name="Text Box 50"/>
                        <wps:cNvSpPr txBox="1">
                          <a:spLocks/>
                        </wps:cNvSpPr>
                        <wps:spPr bwMode="auto">
                          <a:xfrm>
                            <a:off x="247650" y="582930"/>
                            <a:ext cx="1568196" cy="291846"/>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70103C" w:rsidRPr="000F7459" w:rsidRDefault="0070103C" w:rsidP="00886D14">
                              <w:pPr>
                                <w:rPr>
                                  <w:sz w:val="20"/>
                                  <w:szCs w:val="20"/>
                                </w:rPr>
                              </w:pPr>
                              <w:r w:rsidRPr="000F7459">
                                <w:rPr>
                                  <w:sz w:val="20"/>
                                  <w:szCs w:val="20"/>
                                </w:rPr>
                                <w:t>underwater channel</w:t>
                              </w:r>
                            </w:p>
                          </w:txbxContent>
                        </wps:txbx>
                        <wps:bodyPr rot="0" vert="horz" wrap="square" lIns="91440" tIns="45720" rIns="91440" bIns="45720" anchor="t" anchorCtr="0" upright="1">
                          <a:noAutofit/>
                        </wps:bodyPr>
                      </wps:wsp>
                      <wps:wsp>
                        <wps:cNvPr id="1732761144" name="Line 51"/>
                        <wps:cNvCnPr>
                          <a:cxnSpLocks/>
                        </wps:cNvCnPr>
                        <wps:spPr bwMode="auto">
                          <a:xfrm flipH="1" flipV="1">
                            <a:off x="2993136" y="535686"/>
                            <a:ext cx="242316" cy="8663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3399284" name="Line 52"/>
                        <wps:cNvCnPr>
                          <a:cxnSpLocks/>
                        </wps:cNvCnPr>
                        <wps:spPr bwMode="auto">
                          <a:xfrm flipH="1">
                            <a:off x="748284" y="528828"/>
                            <a:ext cx="2251710" cy="82524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5814757" name="Line 53"/>
                        <wps:cNvCnPr>
                          <a:cxnSpLocks/>
                        </wps:cNvCnPr>
                        <wps:spPr bwMode="auto">
                          <a:xfrm flipH="1">
                            <a:off x="1856994" y="1499616"/>
                            <a:ext cx="1440942" cy="9281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6095066" name="Line 54"/>
                        <wps:cNvCnPr>
                          <a:cxnSpLocks/>
                        </wps:cNvCnPr>
                        <wps:spPr bwMode="auto">
                          <a:xfrm flipH="1" flipV="1">
                            <a:off x="741426" y="1519428"/>
                            <a:ext cx="1115568" cy="90144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7371611" name="Text Box 55"/>
                        <wps:cNvSpPr txBox="1">
                          <a:spLocks/>
                        </wps:cNvSpPr>
                        <wps:spPr bwMode="auto">
                          <a:xfrm>
                            <a:off x="2915412" y="1689354"/>
                            <a:ext cx="1301496" cy="266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0103C" w:rsidRPr="00D10706" w:rsidRDefault="0070103C" w:rsidP="00886D14">
                              <w:pPr>
                                <w:rPr>
                                  <w:sz w:val="20"/>
                                  <w:szCs w:val="20"/>
                                </w:rPr>
                              </w:pPr>
                              <w:r>
                                <w:rPr>
                                  <w:sz w:val="20"/>
                                  <w:szCs w:val="20"/>
                                </w:rPr>
                                <w:t>target multipath</w:t>
                              </w:r>
                            </w:p>
                          </w:txbxContent>
                        </wps:txbx>
                        <wps:bodyPr rot="0" vert="horz" wrap="square" lIns="91440" tIns="45720" rIns="91440" bIns="45720" anchor="t" anchorCtr="0" upright="1">
                          <a:noAutofit/>
                        </wps:bodyPr>
                      </wps:wsp>
                    </wpc:wpc>
                  </a:graphicData>
                </a:graphic>
              </wp:inline>
            </w:drawing>
          </mc:Choice>
          <mc:Fallback>
            <w:pict>
              <v:group w14:anchorId="3F0A6C53" id="Canvas 2" o:spid="_x0000_s1063" editas="canvas" style="width:6in;height:218.7pt;mso-position-horizontal-relative:char;mso-position-vertical-relative:line" coordsize="54864,277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">
                <v:shape id="_x0000_s1064" type="#_x0000_t75" style="position:absolute;width:54864;height:27774;visibility:visible;mso-wrap-style:square">
                  <v:fill o:detectmouseclick="t"/>
                  <v:path o:connecttype="none"/>
                </v:shape>
                <v:line id="Line 4" o:spid="_x0000_s1065" style="position:absolute;visibility:visible;mso-wrap-style:square" from="2727,5455" to="27432,54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">
                  <o:lock v:ext="edit" shapetype="f"/>
                </v:line>
                <v:line id="Line 5" o:spid="_x0000_s1066" style="position:absolute;visibility:visible;mso-wrap-style:square" from="30190,5448" to="52707,54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">
                  <o:lock v:ext="edit" shapetype="f"/>
                </v:line>
                <v:shape id="Freeform 6" o:spid="_x0000_s1067" style="position:absolute;left:27432;top:3451;width:2811;height:2012;visibility:visible;mso-wrap-style:square;v-text-anchor:top" coordsize="443,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" path="m,309c8,255,16,202,75,152,134,102,326,18,353,9,380,,267,53,240,99v-27,46,-57,158,-52,188c193,317,228,275,270,279v42,4,107,17,173,30e" filled="f">
                  <v:path arrowok="t" o:connecttype="custom" o:connectlocs="0,196091;47603,96459;224054,5711;152331,62825;119326,182130;171373,177053;281178,196091" o:connectangles="0,0,0,0,0,0,0"/>
                </v:shape>
                <v:line id="Line 7" o:spid="_x0000_s1068" style="position:absolute;visibility:visible;mso-wrap-style:square" from="2194,24368" to="24384,243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">
                  <o:lock v:ext="edit" shapetype="f"/>
                </v:line>
                <v:line id="Line 8" o:spid="_x0000_s1069" style="position:absolute;visibility:visible;mso-wrap-style:square" from="27005,24422" to="52722,24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">
                  <o:lock v:ext="edit" shapetype="f"/>
                </v:line>
                <v:shape id="Freeform 9" o:spid="_x0000_s1070" style="position:absolute;left:24384;top:22197;width:2651;height:2225;visibility:visible;mso-wrap-style:square;v-text-anchor:top" coordsize="418,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" path="m,342c6,278,12,215,45,170,78,125,163,98,195,72,227,46,216,22,240,12,264,2,314,,338,12v24,12,33,48,45,75c395,114,408,133,413,177v5,44,2,108,,173e" filled="f">
                  <v:path arrowok="t" o:connecttype="custom" o:connectlocs="0,217418;28548,108073;123707,45772;152254,7629;214425,7629;242972,55308;262004,112523;262004,222504" o:connectangles="0,0,0,0,0,0,0,0"/>
                </v:shape>
                <v:rect id="Rectangle 10" o:spid="_x0000_s1071" style="position:absolute;left:5288;top:13609;width:1760;height:11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">
                  <v:path arrowok="t"/>
                </v:rect>
                <v:oval id="Oval 11" o:spid="_x0000_s1072" style="position:absolute;left:29146;top:14135;width:8100;height: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">
                  <v:path arrowok="t"/>
                </v:oval>
                <v:rect id="Rectangle 12" o:spid="_x0000_s1073" style="position:absolute;left:32674;top:13228;width:1044;height:9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">
                  <v:path arrowok="t"/>
                </v:rect>
                <v:shape id="Freeform 13" o:spid="_x0000_s1074" style="position:absolute;left:23423;top:9083;width:2545;height:2377;visibility:visible;mso-wrap-style:square;v-text-anchor:top" coordsize="400,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" path="m16,285c23,194,,179,69,158v2,-8,6,-15,7,-23c94,20,71,40,204,30,254,13,278,7,331,v59,16,29,40,45,90c382,128,389,158,399,195v-3,43,1,86,-8,128c389,332,375,332,369,338v-6,6,-7,17,-15,22c341,368,309,375,309,375v-38,-2,-76,-1,-113,-7c177,365,147,339,129,330,93,312,51,304,16,285xe">
                  <v:path arrowok="t" o:connecttype="custom" o:connectlocs="10180,180685;43903,100169;48357,85588;129799,19020;210605,0;239238,57059;253872,123627;248782,204777;234784,214287;225240,228234;196607,237744;124709,233306;82079,209215;10180,180685" o:connectangles="0,0,0,0,0,0,0,0,0,0,0,0,0,0"/>
                </v:shape>
                <v:group id="Group 14" o:spid="_x0000_s1075" style="position:absolute;left:41506;top:10858;width:7147;height:13000;rotation:-1016799fd;flip:x" coordorigin="4174,2225" coordsize="938,1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">
                  <v:group id="Group 15" o:spid="_x0000_s1076" style="position:absolute;left:4437;top:2225;width:406;height:1706" coordorigin="4431,2191" coordsize="406,1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">
                    <v:group id="Group 16" o:spid="_x0000_s1077" style="position:absolute;left:4549;top:2279;width:288;height:1581" coordorigin="4955,2328" coordsize="507,1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">
                      <v:shape id="Arc 17" o:spid="_x0000_s1078" style="position:absolute;left:4956;top:2328;width:506;height:68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" path="m,nfc11929,,21600,9670,21600,21600em,nsc11929,,21600,9670,21600,21600l,21600,,xe" filled="f">
                        <v:path arrowok="t" o:extrusionok="f" o:connecttype="custom" o:connectlocs="0,0;506,682;0,682" o:connectangles="0,0,0"/>
                      </v:shape>
                      <v:shape id="Arc 18" o:spid="_x0000_s1079" style="position:absolute;left:4955;top:2991;width:507;height:681;flip: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" path="m,nfc11929,,21600,9670,21600,21600em,nsc11929,,21600,9670,21600,21600l,21600,,xe" filled="f">
                        <v:path arrowok="t" o:extrusionok="f" o:connecttype="custom" o:connectlocs="0,0;507,681;0,681" o:connectangles="0,0,0"/>
                      </v:shape>
                    </v:group>
                    <v:rect id="Rectangle 19" o:spid="_x0000_s1080" style="position:absolute;left:4431;top:2191;width:243;height:1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" stroked="f">
                      <v:path arrowok="t"/>
                    </v:rect>
                    <v:rect id="Rectangle 20" o:spid="_x0000_s1081" style="position:absolute;left:4525;top:3692;width:282;height:2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" stroked="f">
                      <v:path arrowok="t"/>
                    </v:rect>
                  </v:group>
                  <v:group id="Group 21" o:spid="_x0000_s1082" style="position:absolute;left:4706;top:2225;width:406;height:1706" coordorigin="4431,2191" coordsize="406,1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">
                    <v:group id="Group 22" o:spid="_x0000_s1083" style="position:absolute;left:4549;top:2279;width:288;height:1581" coordorigin="4955,2328" coordsize="507,1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">
                      <v:shape id="Arc 23" o:spid="_x0000_s1084" style="position:absolute;left:4956;top:2328;width:506;height:68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" path="m,nfc11929,,21600,9670,21600,21600em,nsc11929,,21600,9670,21600,21600l,21600,,xe" filled="f">
                        <v:path arrowok="t" o:extrusionok="f" o:connecttype="custom" o:connectlocs="0,0;506,682;0,682" o:connectangles="0,0,0"/>
                      </v:shape>
                      <v:shape id="Arc 24" o:spid="_x0000_s1085" style="position:absolute;left:4955;top:2991;width:507;height:681;flip: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" path="m,nfc11929,,21600,9670,21600,21600em,nsc11929,,21600,9670,21600,21600l,21600,,xe" filled="f">
                        <v:path arrowok="t" o:extrusionok="f" o:connecttype="custom" o:connectlocs="0,0;507,681;0,681" o:connectangles="0,0,0"/>
                      </v:shape>
                    </v:group>
                    <v:rect id="Rectangle 25" o:spid="_x0000_s1086" style="position:absolute;left:4431;top:2191;width:243;height:1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" stroked="f">
                      <v:path arrowok="t"/>
                    </v:rect>
                    <v:rect id="Rectangle 26" o:spid="_x0000_s1087" style="position:absolute;left:4525;top:3692;width:282;height:2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" stroked="f">
                      <v:path arrowok="t"/>
                    </v:rect>
                  </v:group>
                  <v:group id="Group 27" o:spid="_x0000_s1088" style="position:absolute;left:4174;top:2226;width:407;height:1705" coordorigin="4431,2191" coordsize="406,1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">
                    <v:group id="Group 28" o:spid="_x0000_s1089" style="position:absolute;left:4549;top:2279;width:288;height:1581" coordorigin="4955,2328" coordsize="507,1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">
                      <v:shape id="Arc 29" o:spid="_x0000_s1090" style="position:absolute;left:4956;top:2328;width:506;height:68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" path="m,nfc11929,,21600,9670,21600,21600em,nsc11929,,21600,9670,21600,21600l,21600,,xe" filled="f">
                        <v:path arrowok="t" o:extrusionok="f" o:connecttype="custom" o:connectlocs="0,0;506,682;0,682" o:connectangles="0,0,0"/>
                      </v:shape>
                      <v:shape id="Arc 30" o:spid="_x0000_s1091" style="position:absolute;left:4955;top:2991;width:507;height:681;flip: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" path="m,nfc11929,,21600,9670,21600,21600em,nsc11929,,21600,9670,21600,21600l,21600,,xe" filled="f">
                        <v:path arrowok="t" o:extrusionok="f" o:connecttype="custom" o:connectlocs="0,0;507,681;0,681" o:connectangles="0,0,0"/>
                      </v:shape>
                    </v:group>
                    <v:rect id="Rectangle 31" o:spid="_x0000_s1092" style="position:absolute;left:4431;top:2191;width:243;height:1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" stroked="f">
                      <v:path arrowok="t"/>
                    </v:rect>
                    <v:rect id="Rectangle 32" o:spid="_x0000_s1093" style="position:absolute;left:4525;top:3692;width:282;height:2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" stroked="f">
                      <v:path arrowok="t"/>
                    </v:rect>
                  </v:group>
                </v:group>
                <v:line id="Line 33" o:spid="_x0000_s1094" style="position:absolute;flip:x;visibility:visible;mso-wrap-style:square" from="7048,5273" to="28445,136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">
                  <v:stroke endarrow="block"/>
                  <o:lock v:ext="edit" shapetype="f"/>
                </v:line>
                <v:line id="Line 34" o:spid="_x0000_s1095" style="position:absolute;flip:x;visibility:visible;mso-wrap-style:square" from="7048,10416" to="24818,140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">
                  <v:stroke endarrow="block"/>
                  <o:lock v:ext="edit" shapetype="f"/>
                </v:line>
                <v:line id="Line 35" o:spid="_x0000_s1096" style="position:absolute;flip:x;visibility:visible;mso-wrap-style:square" from="7101,14516" to="33017,145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">
                  <v:stroke endarrow="block"/>
                  <o:lock v:ext="edit" shapetype="f"/>
                </v:line>
                <v:rect id="Rectangle 36" o:spid="_x0000_s1097" style="position:absolute;left:47152;top:17084;width:2286;height:13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">
                  <v:path arrowok="t"/>
                </v:rect>
                <v:line id="Line 37" o:spid="_x0000_s1098" style="position:absolute;flip:x y;visibility:visible;mso-wrap-style:square" from="6957,14798" to="25656,237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">
                  <v:stroke endarrow="block"/>
                  <o:lock v:ext="edit" shapetype="f"/>
                </v:line>
                <v:shape id="Text Box 38" o:spid="_x0000_s1099" type="#_x0000_t202" style="position:absolute;left:2667;top:10012;width:8442;height:2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" filled="f" stroked="f">
                  <v:path arrowok="t"/>
                  <v:textbox>
                    <w:txbxContent>
                      <w:p w:rsidR="0070103C" w:rsidRPr="00D10706" w:rsidRDefault="0070103C" w:rsidP="00886D14">
                        <w:pPr>
                          <w:rPr>
                            <w:sz w:val="20"/>
                            <w:szCs w:val="20"/>
                          </w:rPr>
                        </w:pPr>
                        <w:r w:rsidRPr="00D10706">
                          <w:rPr>
                            <w:sz w:val="20"/>
                            <w:szCs w:val="20"/>
                          </w:rPr>
                          <w:t>receiver</w:t>
                        </w:r>
                      </w:p>
                    </w:txbxContent>
                  </v:textbox>
                </v:shape>
                <v:shape id="Text Box 39" o:spid="_x0000_s1100" type="#_x0000_t202" style="position:absolute;left:29847;top:2270;width:13015;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" filled="f" stroked="f">
                  <v:path arrowok="t"/>
                  <v:textbox>
                    <w:txbxContent>
                      <w:p w:rsidR="0070103C" w:rsidRPr="00D10706" w:rsidRDefault="0070103C" w:rsidP="00886D14">
                        <w:pPr>
                          <w:rPr>
                            <w:sz w:val="20"/>
                            <w:szCs w:val="20"/>
                          </w:rPr>
                        </w:pPr>
                        <w:r w:rsidRPr="00D10706">
                          <w:rPr>
                            <w:sz w:val="20"/>
                            <w:szCs w:val="20"/>
                          </w:rPr>
                          <w:t>surface scattering</w:t>
                        </w:r>
                      </w:p>
                    </w:txbxContent>
                  </v:textbox>
                </v:shape>
                <v:shape id="Text Box 40" o:spid="_x0000_s1101" type="#_x0000_t202" style="position:absolute;left:25206;top:7284;width:13023;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" filled="f" stroked="f">
                  <v:path arrowok="t"/>
                  <v:textbox>
                    <w:txbxContent>
                      <w:p w:rsidR="0070103C" w:rsidRPr="00D10706" w:rsidRDefault="0070103C" w:rsidP="00886D14">
                        <w:pPr>
                          <w:rPr>
                            <w:sz w:val="20"/>
                            <w:szCs w:val="20"/>
                          </w:rPr>
                        </w:pPr>
                        <w:r w:rsidRPr="00D10706">
                          <w:rPr>
                            <w:sz w:val="20"/>
                            <w:szCs w:val="20"/>
                          </w:rPr>
                          <w:t>volume scattering</w:t>
                        </w:r>
                      </w:p>
                    </w:txbxContent>
                  </v:textbox>
                </v:shape>
                <v:shape id="Text Box 41" o:spid="_x0000_s1102" type="#_x0000_t202" style="position:absolute;left:22418;top:19735;width:13015;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" filled="f" stroked="f">
                  <v:path arrowok="t"/>
                  <v:textbox>
                    <w:txbxContent>
                      <w:p w:rsidR="0070103C" w:rsidRPr="00D10706" w:rsidRDefault="0070103C" w:rsidP="00886D14">
                        <w:pPr>
                          <w:rPr>
                            <w:sz w:val="20"/>
                            <w:szCs w:val="20"/>
                          </w:rPr>
                        </w:pPr>
                        <w:r w:rsidRPr="00D10706">
                          <w:rPr>
                            <w:sz w:val="20"/>
                            <w:szCs w:val="20"/>
                          </w:rPr>
                          <w:t>bottom scattering</w:t>
                        </w:r>
                      </w:p>
                    </w:txbxContent>
                  </v:textbox>
                </v:shape>
                <v:shape id="Text Box 42" o:spid="_x0000_s1103" type="#_x0000_t202" style="position:absolute;left:11559;top:13830;width:14097;height:4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" filled="f" stroked="f">
                  <v:path arrowok="t"/>
                  <v:textbox>
                    <w:txbxContent>
                      <w:p w:rsidR="0070103C" w:rsidRPr="00D10706" w:rsidRDefault="0070103C" w:rsidP="00886D14">
                        <w:pPr>
                          <w:rPr>
                            <w:sz w:val="20"/>
                            <w:szCs w:val="20"/>
                          </w:rPr>
                        </w:pPr>
                        <w:r w:rsidRPr="00D10706">
                          <w:rPr>
                            <w:sz w:val="20"/>
                            <w:szCs w:val="20"/>
                          </w:rPr>
                          <w:t xml:space="preserve">target return, </w:t>
                        </w:r>
                        <w:r>
                          <w:rPr>
                            <w:noProof/>
                            <w:position w:val="-12"/>
                            <w:sz w:val="20"/>
                            <w:szCs w:val="20"/>
                          </w:rPr>
                          <w:drawing>
                            <wp:inline distT="0" distB="0" distL="0" distR="0" wp14:anchorId="0C890BCF" wp14:editId="0096C1F2">
                              <wp:extent cx="588645" cy="226060"/>
                              <wp:effectExtent l="0" t="0" r="0" b="2540"/>
                              <wp:docPr id="131733820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8"/>
                                      <pic:cNvPicPr>
                                        <a:picLocks/>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588645" cy="226060"/>
                                      </a:xfrm>
                                      <a:prstGeom prst="rect">
                                        <a:avLst/>
                                      </a:prstGeom>
                                      <a:noFill/>
                                      <a:ln>
                                        <a:noFill/>
                                      </a:ln>
                                    </pic:spPr>
                                  </pic:pic>
                                </a:graphicData>
                              </a:graphic>
                            </wp:inline>
                          </w:drawing>
                        </w:r>
                      </w:p>
                    </w:txbxContent>
                  </v:textbox>
                </v:shape>
                <v:line id="Line 43" o:spid="_x0000_s1104" style="position:absolute;visibility:visible;mso-wrap-style:square" from="6957,5509" to="6964,244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">
                  <v:stroke dashstyle="dash"/>
                  <o:lock v:ext="edit" shapetype="f"/>
                </v:line>
                <v:line id="Line 44" o:spid="_x0000_s1105" style="position:absolute;visibility:visible;mso-wrap-style:square" from="47152,5722" to="47167,246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">
                  <v:stroke dashstyle="dash"/>
                  <o:lock v:ext="edit" shapetype="f"/>
                </v:line>
                <v:line id="Line 45" o:spid="_x0000_s1106" style="position:absolute;visibility:visible;mso-wrap-style:square" from="22669,25763" to="37909,257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">
                  <v:stroke startarrow="open" endarrow="open"/>
                  <o:lock v:ext="edit" shapetype="f"/>
                </v:line>
                <v:shape id="Text Box 46" o:spid="_x0000_s1107" type="#_x0000_t202" style="position:absolute;left:26609;top:24559;width:8435;height:294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" stroked="f">
                  <v:path arrowok="t"/>
                  <v:textbox style="mso-fit-shape-to-text:t">
                    <w:txbxContent>
                      <w:p w:rsidR="0070103C" w:rsidRDefault="0070103C" w:rsidP="00886D14">
                        <w:r>
                          <w:rPr>
                            <w:noProof/>
                            <w:position w:val="-10"/>
                          </w:rPr>
                          <w:drawing>
                            <wp:inline distT="0" distB="0" distL="0" distR="0" wp14:anchorId="5C0BF142" wp14:editId="51335BA3">
                              <wp:extent cx="661035" cy="199390"/>
                              <wp:effectExtent l="0" t="0" r="0" b="3810"/>
                              <wp:docPr id="107438315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9"/>
                                      <pic:cNvPicPr>
                                        <a:picLocks/>
                                      </pic:cNvPicPr>
                                    </pic:nvPicPr>
                                    <pic:blipFill>
                                      <a:blip r:embed="rId567">
                                        <a:extLst>
                                          <a:ext uri="{28A0092B-C50C-407E-A947-70E740481C1C}">
                                            <a14:useLocalDpi xmlns:a14="http://schemas.microsoft.com/office/drawing/2010/main" val="0"/>
                                          </a:ext>
                                        </a:extLst>
                                      </a:blip>
                                      <a:srcRect/>
                                      <a:stretch>
                                        <a:fillRect/>
                                      </a:stretch>
                                    </pic:blipFill>
                                    <pic:spPr bwMode="auto">
                                      <a:xfrm>
                                        <a:off x="0" y="0"/>
                                        <a:ext cx="661035" cy="199390"/>
                                      </a:xfrm>
                                      <a:prstGeom prst="rect">
                                        <a:avLst/>
                                      </a:prstGeom>
                                      <a:noFill/>
                                      <a:ln>
                                        <a:noFill/>
                                      </a:ln>
                                    </pic:spPr>
                                  </pic:pic>
                                </a:graphicData>
                              </a:graphic>
                            </wp:inline>
                          </w:drawing>
                        </w:r>
                      </w:p>
                    </w:txbxContent>
                  </v:textbox>
                </v:shape>
                <v:shape id="Text Box 47" o:spid="_x0000_s1108" type="#_x0000_t202" style="position:absolute;left:38618;top:9128;width:11742;height:33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" filled="f" stroked="f">
                  <v:path arrowok="t"/>
                  <v:textbox>
                    <w:txbxContent>
                      <w:p w:rsidR="0070103C" w:rsidRPr="00D10706" w:rsidRDefault="0070103C" w:rsidP="00886D14">
                        <w:pPr>
                          <w:rPr>
                            <w:sz w:val="20"/>
                            <w:szCs w:val="20"/>
                          </w:rPr>
                        </w:pPr>
                        <w:r w:rsidRPr="00D10706">
                          <w:rPr>
                            <w:sz w:val="20"/>
                            <w:szCs w:val="20"/>
                          </w:rPr>
                          <w:t xml:space="preserve">transmitted </w:t>
                        </w:r>
                        <w:r>
                          <w:rPr>
                            <w:sz w:val="20"/>
                            <w:szCs w:val="20"/>
                          </w:rPr>
                          <w:t>signal</w:t>
                        </w:r>
                      </w:p>
                    </w:txbxContent>
                  </v:textbox>
                </v:shape>
                <v:shape id="Text Box 48" o:spid="_x0000_s1109" type="#_x0000_t202" style="position:absolute;left:47373;top:18021;width:5265;height:27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" filled="f" stroked="f">
                  <v:path arrowok="t"/>
                  <v:textbox>
                    <w:txbxContent>
                      <w:p w:rsidR="0070103C" w:rsidRPr="00D10706" w:rsidRDefault="0070103C" w:rsidP="00886D14">
                        <w:pPr>
                          <w:rPr>
                            <w:sz w:val="20"/>
                            <w:szCs w:val="20"/>
                          </w:rPr>
                        </w:pPr>
                        <w:r w:rsidRPr="00D10706">
                          <w:rPr>
                            <w:sz w:val="20"/>
                            <w:szCs w:val="20"/>
                          </w:rPr>
                          <w:t>source</w:t>
                        </w:r>
                      </w:p>
                    </w:txbxContent>
                  </v:textbox>
                </v:shape>
                <v:shape id="Text Box 49" o:spid="_x0000_s1110" type="#_x0000_t202" style="position:absolute;left:33817;top:11986;width:5464;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" filled="f" stroked="f">
                  <v:path arrowok="t"/>
                  <v:textbox>
                    <w:txbxContent>
                      <w:p w:rsidR="0070103C" w:rsidRPr="00D10706" w:rsidRDefault="0070103C" w:rsidP="00886D14">
                        <w:pPr>
                          <w:rPr>
                            <w:sz w:val="20"/>
                            <w:szCs w:val="20"/>
                          </w:rPr>
                        </w:pPr>
                        <w:r>
                          <w:rPr>
                            <w:sz w:val="20"/>
                            <w:szCs w:val="20"/>
                          </w:rPr>
                          <w:t>target</w:t>
                        </w:r>
                      </w:p>
                    </w:txbxContent>
                  </v:textbox>
                </v:shape>
                <v:shape id="Text Box 50" o:spid="_x0000_s1111" type="#_x0000_t202" style="position:absolute;left:2476;top:5829;width:15682;height:29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" stroked="f">
                  <v:path arrowok="t"/>
                  <v:textbox>
                    <w:txbxContent>
                      <w:p w:rsidR="0070103C" w:rsidRPr="000F7459" w:rsidRDefault="0070103C" w:rsidP="00886D14">
                        <w:pPr>
                          <w:rPr>
                            <w:sz w:val="20"/>
                            <w:szCs w:val="20"/>
                          </w:rPr>
                        </w:pPr>
                        <w:r w:rsidRPr="000F7459">
                          <w:rPr>
                            <w:sz w:val="20"/>
                            <w:szCs w:val="20"/>
                          </w:rPr>
                          <w:t>underwater channel</w:t>
                        </w:r>
                      </w:p>
                    </w:txbxContent>
                  </v:textbox>
                </v:shape>
                <v:line id="Line 51" o:spid="_x0000_s1112" style="position:absolute;flip:x y;visibility:visible;mso-wrap-style:square" from="29931,5356" to="32354,140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">
                  <o:lock v:ext="edit" shapetype="f"/>
                </v:line>
                <v:line id="Line 52" o:spid="_x0000_s1113" style="position:absolute;flip:x;visibility:visible;mso-wrap-style:square" from="7482,5288" to="29999,135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">
                  <v:stroke endarrow="block"/>
                  <o:lock v:ext="edit" shapetype="f"/>
                </v:line>
                <v:line id="Line 53" o:spid="_x0000_s1114" style="position:absolute;flip:x;visibility:visible;mso-wrap-style:square" from="18569,14996" to="32979,242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">
                  <o:lock v:ext="edit" shapetype="f"/>
                </v:line>
                <v:line id="Line 54" o:spid="_x0000_s1115" style="position:absolute;flip:x y;visibility:visible;mso-wrap-style:square" from="7414,15194" to="18569,242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">
                  <v:stroke endarrow="block"/>
                  <o:lock v:ext="edit" shapetype="f"/>
                </v:line>
                <v:shape id="Text Box 55" o:spid="_x0000_s1116" type="#_x0000_t202" style="position:absolute;left:29154;top:16893;width:13015;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" filled="f" stroked="f">
                  <v:path arrowok="t"/>
                  <v:textbox>
                    <w:txbxContent>
                      <w:p w:rsidR="0070103C" w:rsidRPr="00D10706" w:rsidRDefault="0070103C" w:rsidP="00886D14">
                        <w:pPr>
                          <w:rPr>
                            <w:sz w:val="20"/>
                            <w:szCs w:val="20"/>
                          </w:rPr>
                        </w:pPr>
                        <w:r>
                          <w:rPr>
                            <w:sz w:val="20"/>
                            <w:szCs w:val="20"/>
                          </w:rPr>
                          <w:t>target multipath</w:t>
                        </w:r>
                      </w:p>
                    </w:txbxContent>
                  </v:textbox>
                </v:shape>
                <w10:anchorlock/>
              </v:group>
            </w:pict>
          </mc:Fallback>
        </mc:AlternateContent>
      </w:r>
    </w:p>
    <w:p w:rsidR="0070103C" w:rsidRDefault="0070103C" w:rsidP="00886D14">
      <w:bookmarkStart w:id="87" w:name="_Toc292331274"/>
      <w:r>
        <w:t xml:space="preserve">Figure </w:t>
      </w:r>
      <w:fldSimple w:instr=" STYLEREF 1 \s ">
        <w:r>
          <w:rPr>
            <w:noProof/>
          </w:rPr>
          <w:t>19</w:t>
        </w:r>
      </w:fldSimple>
      <w:r>
        <w:noBreakHyphen/>
      </w:r>
      <w:fldSimple w:instr=" SEQ Figure \* ARABIC \s 1 ">
        <w:r>
          <w:rPr>
            <w:noProof/>
          </w:rPr>
          <w:t>1</w:t>
        </w:r>
      </w:fldSimple>
      <w:r>
        <w:t>: Underwater Channel</w:t>
      </w:r>
      <w:bookmarkEnd w:id="87"/>
    </w:p>
    <w:p w:rsidR="0070103C" w:rsidRDefault="0070103C" w:rsidP="00886D14">
      <w:r>
        <w:t xml:space="preserve">One of the problems with conventional active sonar systems is they are characterized by high false alarm rates, i.e. multiple instances of erroneously declaring the presence of a target.  This type of detection methodology imitates the radar philosophy wherein a large number of matched filtered returns which exceed a threshold are sequentially refined and discarded during an information processing stage.  These information processing algorithms are ad hoc, heuristic, computationally intensive, and generally ineffective in distinguishing useful signals from arbitrary echoes, especially in complex time-varying environments such as littorals. </w:t>
      </w:r>
    </w:p>
    <w:p w:rsidR="0070103C" w:rsidRDefault="0070103C" w:rsidP="00886D14"/>
    <w:p w:rsidR="0070103C" w:rsidRDefault="0070103C" w:rsidP="00886D14">
      <w:r>
        <w:t xml:space="preserve">In section I we first assume that required quantities are known.  In section II we develop optimum detector structures for various signal models in terms of operator matrices which turn out to be projections.  In secture III we amend the derivations to include an unknown full rank noise level.  In section III we consider the adaptive implementation of the previously developed detectors via subspace decomposition. </w:t>
      </w:r>
    </w:p>
    <w:p w:rsidR="0070103C" w:rsidRDefault="0070103C" w:rsidP="00886D14"/>
    <w:p w:rsidR="0070103C" w:rsidRDefault="0070103C" w:rsidP="00886D14">
      <w:pPr>
        <w:pStyle w:val="Heading3"/>
      </w:pPr>
      <w:bookmarkStart w:id="88" w:name="_Toc209787732"/>
      <w:bookmarkStart w:id="89" w:name="_Toc229857390"/>
      <w:bookmarkStart w:id="90" w:name="_Toc229926443"/>
      <w:r>
        <w:t>Notation</w:t>
      </w:r>
      <w:bookmarkEnd w:id="88"/>
      <w:bookmarkEnd w:id="89"/>
      <w:bookmarkEnd w:id="90"/>
    </w:p>
    <w:p w:rsidR="0070103C" w:rsidRDefault="0070103C" w:rsidP="00886D14">
      <w:r>
        <w:t xml:space="preserve">In this paper </w:t>
      </w:r>
      <w:r w:rsidRPr="00676D44">
        <w:rPr>
          <w:noProof/>
          <w:position w:val="-4"/>
        </w:rPr>
      </w:r>
      <w:r w:rsidR="0070103C" w:rsidRPr="00676D44">
        <w:rPr>
          <w:noProof/>
          <w:position w:val="-4"/>
        </w:rPr>
        <w:object w:dxaOrig="340" w:dyaOrig="300" w14:anchorId="7709AB20">
          <v:shape id="_x0000_i1270" type="#_x0000_t75" alt="" style="width:17pt;height:15pt;mso-width-percent:0;mso-height-percent:0;mso-width-percent:0;mso-height-percent:0" o:ole="">
            <v:imagedata r:id="rId537" o:title=""/>
          </v:shape>
          <o:OLEObject Type="Embed" ProgID="Equation.DSMT4" ShapeID="_x0000_i1270" DrawAspect="Content" ObjectID="_1840553077" r:id="rId568"/>
        </w:object>
      </w:r>
      <w:r>
        <w:t xml:space="preserve">denotes the pseudoinverse of the matrix </w:t>
      </w:r>
      <w:r w:rsidRPr="00676D44">
        <w:rPr>
          <w:noProof/>
          <w:position w:val="-4"/>
        </w:rPr>
      </w:r>
      <w:r w:rsidR="0070103C" w:rsidRPr="00676D44">
        <w:rPr>
          <w:noProof/>
          <w:position w:val="-4"/>
        </w:rPr>
        <w:object w:dxaOrig="260" w:dyaOrig="260" w14:anchorId="440BB3A5">
          <v:shape id="_x0000_i1271" type="#_x0000_t75" alt="" style="width:13pt;height:13pt;mso-width-percent:0;mso-height-percent:0;mso-width-percent:0;mso-height-percent:0" o:ole="">
            <v:imagedata r:id="rId539" o:title=""/>
          </v:shape>
          <o:OLEObject Type="Embed" ProgID="Equation.DSMT4" ShapeID="_x0000_i1271" DrawAspect="Content" ObjectID="_1840553078" r:id="rId569"/>
        </w:object>
      </w:r>
      <w:r>
        <w:t>. perp, conjugate transpose, Trace, Expected value, CN(mu,R), diag</w:t>
      </w:r>
      <w:r w:rsidRPr="00CB4830">
        <w:t xml:space="preserve"> </w:t>
      </w:r>
      <w:r>
        <w:t>where we have defined the orthogonal projection matrix</w:t>
      </w:r>
    </w:p>
    <w:p w:rsidR="0070103C" w:rsidRDefault="0070103C" w:rsidP="00886D14"/>
    <w:p w:rsidR="0070103C" w:rsidRDefault="0070103C" w:rsidP="00886D14">
      <w:r>
        <w:tab/>
      </w:r>
      <w:r w:rsidRPr="00671C37">
        <w:rPr>
          <w:noProof/>
          <w:position w:val="-12"/>
        </w:rPr>
      </w:r>
      <w:r w:rsidR="0070103C" w:rsidRPr="00671C37">
        <w:rPr>
          <w:noProof/>
          <w:position w:val="-12"/>
        </w:rPr>
        <w:object w:dxaOrig="1820" w:dyaOrig="380" w14:anchorId="27D1A9A7">
          <v:shape id="_x0000_i1272" type="#_x0000_t75" alt="" style="width:91pt;height:19pt;mso-width-percent:0;mso-height-percent:0;mso-width-percent:0;mso-height-percent:0" o:ole="">
            <v:imagedata r:id="rId541" o:title=""/>
          </v:shape>
          <o:OLEObject Type="Embed" ProgID="Equation.DSMT4" ShapeID="_x0000_i1272" DrawAspect="Content" ObjectID="_1840553079" r:id="rId5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9</w:instrText>
        </w:r>
      </w:fldSimple>
      <w:r>
        <w:instrText>)</w:instrText>
      </w:r>
      <w:r>
        <w:fldChar w:fldCharType="end"/>
      </w:r>
    </w:p>
    <w:p w:rsidR="0070103C" w:rsidRPr="00A11F84" w:rsidRDefault="0070103C" w:rsidP="00886D14"/>
    <w:p w:rsidR="0070103C" w:rsidRDefault="0070103C" w:rsidP="00886D14">
      <w:r>
        <w:t>which projects on the subspace define by the columns of a matrix</w:t>
      </w:r>
      <w:r w:rsidRPr="00671C37">
        <w:rPr>
          <w:noProof/>
          <w:position w:val="-4"/>
        </w:rPr>
      </w:r>
      <w:r w:rsidR="0070103C" w:rsidRPr="00671C37">
        <w:rPr>
          <w:noProof/>
          <w:position w:val="-4"/>
        </w:rPr>
        <w:object w:dxaOrig="260" w:dyaOrig="260" w14:anchorId="36133C9F">
          <v:shape id="_x0000_i1273" type="#_x0000_t75" alt="" style="width:13pt;height:13pt;mso-width-percent:0;mso-height-percent:0;mso-width-percent:0;mso-height-percent:0" o:ole="">
            <v:imagedata r:id="rId543" o:title=""/>
          </v:shape>
          <o:OLEObject Type="Embed" ProgID="Equation.DSMT4" ShapeID="_x0000_i1273" DrawAspect="Content" ObjectID="_1840553080" r:id="rId571"/>
        </w:object>
      </w:r>
      <w:r>
        <w:t xml:space="preserve">, ie its range is the column space of </w:t>
      </w:r>
      <w:r w:rsidRPr="00671C37">
        <w:rPr>
          <w:noProof/>
          <w:position w:val="-4"/>
        </w:rPr>
      </w:r>
      <w:r w:rsidR="0070103C" w:rsidRPr="00671C37">
        <w:rPr>
          <w:noProof/>
          <w:position w:val="-4"/>
        </w:rPr>
        <w:object w:dxaOrig="260" w:dyaOrig="260" w14:anchorId="560C34CC">
          <v:shape id="_x0000_i1274" type="#_x0000_t75" alt="" style="width:13pt;height:13pt;mso-width-percent:0;mso-height-percent:0;mso-width-percent:0;mso-height-percent:0" o:ole="">
            <v:imagedata r:id="rId545" o:title=""/>
          </v:shape>
          <o:OLEObject Type="Embed" ProgID="Equation.DSMT4" ShapeID="_x0000_i1274" DrawAspect="Content" ObjectID="_1840553081" r:id="rId572"/>
        </w:object>
      </w:r>
      <w:r>
        <w:t>, and the complementary orthogonal projection matrix</w:t>
      </w:r>
    </w:p>
    <w:p w:rsidR="0070103C" w:rsidRDefault="0070103C" w:rsidP="00886D14"/>
    <w:p w:rsidR="0070103C" w:rsidRDefault="0070103C" w:rsidP="00886D14">
      <w:r>
        <w:tab/>
      </w:r>
      <w:r w:rsidRPr="00671C37">
        <w:rPr>
          <w:noProof/>
          <w:position w:val="-12"/>
        </w:rPr>
      </w:r>
      <w:r w:rsidR="0070103C" w:rsidRPr="00671C37">
        <w:rPr>
          <w:noProof/>
          <w:position w:val="-12"/>
        </w:rPr>
        <w:object w:dxaOrig="1160" w:dyaOrig="380" w14:anchorId="4AB504BB">
          <v:shape id="_x0000_i1275" type="#_x0000_t75" alt="" style="width:58pt;height:19pt;mso-width-percent:0;mso-height-percent:0;mso-width-percent:0;mso-height-percent:0" o:ole="">
            <v:imagedata r:id="rId547" o:title=""/>
          </v:shape>
          <o:OLEObject Type="Embed" ProgID="Equation.DSMT4" ShapeID="_x0000_i1275" DrawAspect="Content" ObjectID="_1840553082" r:id="rId5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10</w:instrText>
        </w:r>
      </w:fldSimple>
      <w:r>
        <w:instrText>)</w:instrText>
      </w:r>
      <w:r>
        <w:fldChar w:fldCharType="end"/>
      </w:r>
    </w:p>
    <w:p w:rsidR="0070103C" w:rsidRPr="00671C37" w:rsidRDefault="0070103C" w:rsidP="00886D14">
      <w:r>
        <w:t xml:space="preserve">whose nullspace contains </w:t>
      </w:r>
      <w:r w:rsidRPr="00671C37">
        <w:rPr>
          <w:noProof/>
          <w:position w:val="-4"/>
        </w:rPr>
      </w:r>
      <w:r w:rsidR="0070103C" w:rsidRPr="00671C37">
        <w:rPr>
          <w:noProof/>
          <w:position w:val="-4"/>
        </w:rPr>
        <w:object w:dxaOrig="260" w:dyaOrig="260" w14:anchorId="5514635D">
          <v:shape id="_x0000_i1276" type="#_x0000_t75" alt="" style="width:13pt;height:13pt;mso-width-percent:0;mso-height-percent:0;mso-width-percent:0;mso-height-percent:0" o:ole="">
            <v:imagedata r:id="rId549" o:title=""/>
          </v:shape>
          <o:OLEObject Type="Embed" ProgID="Equation.DSMT4" ShapeID="_x0000_i1276" DrawAspect="Content" ObjectID="_1840553083" r:id="rId574"/>
        </w:object>
      </w:r>
      <w:r>
        <w:t xml:space="preserve">. Scripted capitals refer to the subspace defined by the columns of is pregenitor matrix  </w:t>
      </w:r>
      <w:r w:rsidRPr="00267F0F">
        <w:rPr>
          <w:noProof/>
          <w:position w:val="-6"/>
        </w:rPr>
      </w:r>
      <w:r w:rsidR="0070103C" w:rsidRPr="00267F0F">
        <w:rPr>
          <w:noProof/>
          <w:position w:val="-6"/>
        </w:rPr>
        <w:object w:dxaOrig="279" w:dyaOrig="279" w14:anchorId="26FF1295">
          <v:shape id="_x0000_i1277" type="#_x0000_t75" alt="" style="width:14pt;height:14pt;mso-width-percent:0;mso-height-percent:0;mso-width-percent:0;mso-height-percent:0" o:ole="">
            <v:imagedata r:id="rId551" o:title=""/>
          </v:shape>
          <o:OLEObject Type="Embed" ProgID="Equation.DSMT4" ShapeID="_x0000_i1277" DrawAspect="Content" ObjectID="_1840553084" r:id="rId575"/>
        </w:object>
      </w:r>
    </w:p>
    <w:p w:rsidR="0070103C" w:rsidRDefault="0070103C" w:rsidP="00886D14"/>
    <w:p w:rsidR="0070103C" w:rsidRDefault="0070103C" w:rsidP="00886D14">
      <w:pPr>
        <w:pStyle w:val="Heading3"/>
      </w:pPr>
      <w:bookmarkStart w:id="91" w:name="_Toc209787733"/>
      <w:bookmarkStart w:id="92" w:name="_Toc229857391"/>
      <w:bookmarkStart w:id="93" w:name="_Toc229926444"/>
      <w:r>
        <w:t>Linear Signal Model in Structured Noise</w:t>
      </w:r>
      <w:bookmarkEnd w:id="91"/>
      <w:bookmarkEnd w:id="92"/>
      <w:bookmarkEnd w:id="93"/>
    </w:p>
    <w:p w:rsidR="0070103C" w:rsidRPr="00A11F84" w:rsidRDefault="0070103C" w:rsidP="00886D14"/>
    <w:p w:rsidR="0070103C" w:rsidRDefault="0070103C" w:rsidP="00886D14">
      <w:r>
        <w:t xml:space="preserve">The analog wave field is sampled and converted to discrete time by projecting onto the sampling basis functions to create an </w:t>
      </w:r>
      <w:r w:rsidRPr="008A6D3D">
        <w:rPr>
          <w:noProof/>
          <w:position w:val="-6"/>
        </w:rPr>
      </w:r>
      <w:r w:rsidR="0070103C" w:rsidRPr="008A6D3D">
        <w:rPr>
          <w:noProof/>
          <w:position w:val="-6"/>
        </w:rPr>
        <w:object w:dxaOrig="279" w:dyaOrig="279" w14:anchorId="06B31645">
          <v:shape id="_x0000_i1278" type="#_x0000_t75" alt="" style="width:14pt;height:14pt;mso-width-percent:0;mso-height-percent:0;mso-width-percent:0;mso-height-percent:0" o:ole="">
            <v:imagedata r:id="rId553" o:title=""/>
          </v:shape>
          <o:OLEObject Type="Embed" ProgID="Equation.DSMT4" ShapeID="_x0000_i1278" DrawAspect="Content" ObjectID="_1840553085" r:id="rId576"/>
        </w:object>
      </w:r>
      <w:r>
        <w:t>dimensional signal supbsace.  The received signal is modeled as a desired signal plus a low rank interference subspace plus broad band noise,</w:t>
      </w:r>
    </w:p>
    <w:p w:rsidR="0070103C" w:rsidRDefault="0070103C" w:rsidP="00886D14"/>
    <w:p w:rsidR="0070103C" w:rsidRDefault="0070103C" w:rsidP="00886D14"/>
    <w:p w:rsidR="0070103C" w:rsidRDefault="0070103C" w:rsidP="00886D14">
      <w:r>
        <w:tab/>
      </w:r>
      <w:r w:rsidRPr="00337FF2">
        <w:rPr>
          <w:noProof/>
          <w:position w:val="-208"/>
        </w:rPr>
      </w:r>
      <w:r w:rsidR="0070103C" w:rsidRPr="00337FF2">
        <w:rPr>
          <w:noProof/>
          <w:position w:val="-208"/>
        </w:rPr>
        <w:object w:dxaOrig="4200" w:dyaOrig="2659" w14:anchorId="404CBFE3">
          <v:shape id="_x0000_i1279" type="#_x0000_t75" alt="" style="width:210pt;height:133pt;mso-width-percent:0;mso-height-percent:0;mso-width-percent:0;mso-height-percent:0" o:ole="">
            <v:imagedata r:id="rId555" o:title=""/>
          </v:shape>
          <o:OLEObject Type="Embed" ProgID="Equation.DSMT4" ShapeID="_x0000_i1279" DrawAspect="Content" ObjectID="_1840553086" r:id="rId5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11</w:instrText>
        </w:r>
      </w:fldSimple>
      <w:r>
        <w:instrText>)</w:instrText>
      </w:r>
      <w:r>
        <w:fldChar w:fldCharType="end"/>
      </w:r>
    </w:p>
    <w:p w:rsidR="0070103C" w:rsidRDefault="0070103C" w:rsidP="00886D14"/>
    <w:p w:rsidR="0070103C" w:rsidRDefault="0070103C" w:rsidP="00886D14">
      <w:r>
        <w:t xml:space="preserve">If we define the structured portion of the received signal in terms of the basis </w:t>
      </w:r>
      <w:r w:rsidRPr="000C1210">
        <w:rPr>
          <w:noProof/>
          <w:position w:val="-10"/>
        </w:rPr>
      </w:r>
      <w:r w:rsidR="0070103C" w:rsidRPr="000C1210">
        <w:rPr>
          <w:noProof/>
          <w:position w:val="-10"/>
        </w:rPr>
        <w:object w:dxaOrig="1180" w:dyaOrig="340" w14:anchorId="14A6128A">
          <v:shape id="_x0000_i1280" type="#_x0000_t75" alt="" style="width:59pt;height:17pt;mso-width-percent:0;mso-height-percent:0;mso-width-percent:0;mso-height-percent:0" o:ole="">
            <v:imagedata r:id="rId557" o:title=""/>
          </v:shape>
          <o:OLEObject Type="Embed" ProgID="Equation.DSMT4" ShapeID="_x0000_i1280" DrawAspect="Content" ObjectID="_1840553087" r:id="rId578"/>
        </w:object>
      </w:r>
      <w:r>
        <w:t xml:space="preserve">and its coordinates </w:t>
      </w:r>
      <w:r w:rsidRPr="000C1210">
        <w:rPr>
          <w:noProof/>
          <w:position w:val="-14"/>
        </w:rPr>
      </w:r>
      <w:r w:rsidR="0070103C" w:rsidRPr="000C1210">
        <w:rPr>
          <w:noProof/>
          <w:position w:val="-14"/>
        </w:rPr>
        <w:object w:dxaOrig="1200" w:dyaOrig="440" w14:anchorId="2B8C2382">
          <v:shape id="_x0000_i1281" type="#_x0000_t75" alt="" style="width:60pt;height:22pt;mso-width-percent:0;mso-height-percent:0;mso-width-percent:0;mso-height-percent:0" o:ole="">
            <v:imagedata r:id="rId559" o:title=""/>
          </v:shape>
          <o:OLEObject Type="Embed" ProgID="Equation.DSMT4" ShapeID="_x0000_i1281" DrawAspect="Content" ObjectID="_1840553088" r:id="rId579"/>
        </w:object>
      </w:r>
      <w:r>
        <w:t xml:space="preserve">then we may write </w:t>
      </w:r>
      <w:r>
        <w:fldChar w:fldCharType="begin"/>
      </w:r>
      <w:r>
        <w:instrText xml:space="preserve"> GOTOBUTTON ZEqnNum429243  \* MERGEFORMAT </w:instrText>
      </w:r>
      <w:fldSimple w:instr=" REF ZEqnNum429243 \* Charformat \! \* MERGEFORMAT ">
        <w:r>
          <w:instrText>(1.7)</w:instrText>
        </w:r>
      </w:fldSimple>
      <w:r>
        <w:fldChar w:fldCharType="end"/>
      </w:r>
      <w:r>
        <w:t xml:space="preserve"> as the familiar linear model</w:t>
      </w:r>
    </w:p>
    <w:p w:rsidR="0070103C" w:rsidRDefault="0070103C" w:rsidP="00886D14"/>
    <w:p w:rsidR="0070103C" w:rsidRDefault="0070103C" w:rsidP="00886D14">
      <w:r>
        <w:tab/>
      </w:r>
      <w:r w:rsidRPr="000C1210">
        <w:rPr>
          <w:noProof/>
          <w:position w:val="-10"/>
        </w:rPr>
      </w:r>
      <w:r w:rsidR="0070103C" w:rsidRPr="000C1210">
        <w:rPr>
          <w:noProof/>
          <w:position w:val="-10"/>
        </w:rPr>
        <w:object w:dxaOrig="1140" w:dyaOrig="320" w14:anchorId="03623B59">
          <v:shape id="_x0000_i1282" type="#_x0000_t75" alt="" style="width:57pt;height:16pt;mso-width-percent:0;mso-height-percent:0;mso-width-percent:0;mso-height-percent:0" o:ole="">
            <v:imagedata r:id="rId561" o:title=""/>
          </v:shape>
          <o:OLEObject Type="Embed" ProgID="Equation.DSMT4" ShapeID="_x0000_i1282" DrawAspect="Content" ObjectID="_1840553089" r:id="rId5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12</w:instrText>
        </w:r>
      </w:fldSimple>
      <w:r>
        <w:instrText>)</w:instrText>
      </w:r>
      <w:r>
        <w:fldChar w:fldCharType="end"/>
      </w:r>
    </w:p>
    <w:p w:rsidR="0070103C" w:rsidRPr="00185020" w:rsidRDefault="0070103C" w:rsidP="00886D14">
      <w:pPr>
        <w:jc w:val="center"/>
      </w:pPr>
      <w:r w:rsidRPr="00185020">
        <w:rPr>
          <w:noProof/>
          <w:position w:val="-98"/>
        </w:rPr>
      </w:r>
      <w:r w:rsidR="0070103C" w:rsidRPr="00185020">
        <w:rPr>
          <w:noProof/>
          <w:position w:val="-98"/>
        </w:rPr>
        <w:object w:dxaOrig="2820" w:dyaOrig="1939" w14:anchorId="028F9B6B">
          <v:shape id="_x0000_i1283" type="#_x0000_t75" alt="" style="width:141pt;height:97pt;mso-width-percent:0;mso-height-percent:0;mso-width-percent:0;mso-height-percent:0" o:ole="">
            <v:imagedata r:id="rId563" o:title=""/>
          </v:shape>
          <o:OLEObject Type="Embed" ProgID="Equation.DSMT4" ShapeID="_x0000_i1283" DrawAspect="Content" ObjectID="_1840553090" r:id="rId581"/>
        </w:object>
      </w:r>
    </w:p>
    <w:p w:rsidR="0070103C" w:rsidRDefault="0070103C" w:rsidP="00886D14"/>
    <w:p w:rsidR="0070103C" w:rsidRDefault="0070103C" w:rsidP="00886D14">
      <w:r>
        <w:t>This model is very general.  The vectors might correspond physically to a time series output, a beamformer output, a space-time or space-frequency system, or a blind source separation application.  For example the desired signal could comprise the target impulse response and the interference signal the scattering response in a reverberation limited sonar environment.  A two dimensional extension could be imagined as well which would correspond to a feature selection application in digital image processing for synthetic aperature sonar, e.g. mine detection in the presence of bottom scattering.</w:t>
      </w:r>
    </w:p>
    <w:p w:rsidR="0070103C" w:rsidRDefault="0070103C" w:rsidP="00886D14"/>
    <w:p w:rsidR="0070103C" w:rsidRDefault="0070103C" w:rsidP="00886D14">
      <w:r>
        <w:t xml:space="preserve">The noise is “structured” in the sense that it is generated from a linear combination of modes which define the subspace S.  The weights of the modes correspond to the location coordinates wrt S.  The structured noise is also typically low rank in the sense that the number of dominant modes is small relative to the full rank noise.  These requirements lead to the restriction </w:t>
      </w:r>
      <w:r w:rsidRPr="00E1707E">
        <w:rPr>
          <w:noProof/>
          <w:position w:val="-6"/>
        </w:rPr>
      </w:r>
      <w:r w:rsidR="0070103C" w:rsidRPr="00E1707E">
        <w:rPr>
          <w:noProof/>
          <w:position w:val="-6"/>
        </w:rPr>
        <w:object w:dxaOrig="1460" w:dyaOrig="279" w14:anchorId="67FAEBFA">
          <v:shape id="_x0000_i1284" type="#_x0000_t75" alt="" style="width:73pt;height:14pt;mso-width-percent:0;mso-height-percent:0;mso-width-percent:0;mso-height-percent:0" o:ole="">
            <v:imagedata r:id="rId582" o:title=""/>
          </v:shape>
          <o:OLEObject Type="Embed" ProgID="Equation.DSMT4" ShapeID="_x0000_i1284" DrawAspect="Content" ObjectID="_1840553091" r:id="rId583"/>
        </w:object>
      </w:r>
      <w:r>
        <w:t>.</w:t>
      </w:r>
      <w:r w:rsidRPr="00A11F84">
        <w:t xml:space="preserve"> </w:t>
      </w:r>
      <w:r>
        <w:t xml:space="preserve">  In what follows we assume that both H and S are full rank and linearly independent.  This is a reasonable assumption if the modes originate from different sources or are the result of a superposition of many random fluctuations.  We also do not require S to be orthogonal to H for example as in direct sequence CDMA systems.</w:t>
      </w:r>
    </w:p>
    <w:p w:rsidR="0070103C" w:rsidRDefault="0070103C" w:rsidP="00886D14"/>
    <w:p w:rsidR="0070103C" w:rsidRDefault="0070103C" w:rsidP="00886D14">
      <w:r>
        <w:t xml:space="preserve">As reported in, there are four possible signal models associated with </w:t>
      </w:r>
      <w:r>
        <w:fldChar w:fldCharType="begin"/>
      </w:r>
      <w:r>
        <w:instrText xml:space="preserve"> GOTOBUTTON ZEqnNum429243  \* MERGEFORMAT </w:instrText>
      </w:r>
      <w:fldSimple w:instr=" REF ZEqnNum429243 \* Charformat \! \* MERGEFORMAT ">
        <w:r>
          <w:instrText>(1.7)</w:instrText>
        </w:r>
      </w:fldSimple>
      <w:r>
        <w:fldChar w:fldCharType="end"/>
      </w:r>
      <w:r>
        <w:t xml:space="preserve"> depending on how the useful component, </w:t>
      </w:r>
      <w:r w:rsidRPr="00A11F84">
        <w:rPr>
          <w:noProof/>
          <w:position w:val="-4"/>
        </w:rPr>
      </w:r>
      <w:r w:rsidR="0070103C" w:rsidRPr="00A11F84">
        <w:rPr>
          <w:noProof/>
          <w:position w:val="-4"/>
        </w:rPr>
        <w:object w:dxaOrig="200" w:dyaOrig="200" w14:anchorId="2D97EF04">
          <v:shape id="_x0000_i1285" type="#_x0000_t75" alt="" style="width:10pt;height:10pt;mso-width-percent:0;mso-height-percent:0;mso-width-percent:0;mso-height-percent:0" o:ole="">
            <v:imagedata r:id="rId584" o:title=""/>
          </v:shape>
          <o:OLEObject Type="Embed" ProgID="Equation.DSMT4" ShapeID="_x0000_i1285" DrawAspect="Content" ObjectID="_1840553092" r:id="rId585"/>
        </w:object>
      </w:r>
      <w:r>
        <w:t xml:space="preserve">, and the nuissance term </w:t>
      </w:r>
      <w:r w:rsidRPr="00A11F84">
        <w:rPr>
          <w:noProof/>
          <w:position w:val="-4"/>
        </w:rPr>
      </w:r>
      <w:r w:rsidR="0070103C" w:rsidRPr="00A11F84">
        <w:rPr>
          <w:noProof/>
          <w:position w:val="-4"/>
        </w:rPr>
        <w:object w:dxaOrig="139" w:dyaOrig="260" w14:anchorId="33BCA018">
          <v:shape id="_x0000_i1286" type="#_x0000_t75" alt="" style="width:7pt;height:13pt;mso-width-percent:0;mso-height-percent:0;mso-width-percent:0;mso-height-percent:0" o:ole="">
            <v:imagedata r:id="rId586" o:title=""/>
          </v:shape>
          <o:OLEObject Type="Embed" ProgID="Equation.DSMT4" ShapeID="_x0000_i1286" DrawAspect="Content" ObjectID="_1840553093" r:id="rId587"/>
        </w:object>
      </w:r>
      <w:r>
        <w:t>, are configured:</w:t>
      </w:r>
    </w:p>
    <w:p w:rsidR="0070103C" w:rsidRDefault="0070103C" w:rsidP="00886D14"/>
    <w:p w:rsidR="0070103C" w:rsidRDefault="0070103C" w:rsidP="00886D14">
      <w:r>
        <w:tab/>
      </w:r>
      <w:r w:rsidRPr="00A11F84">
        <w:rPr>
          <w:noProof/>
          <w:position w:val="-86"/>
        </w:rPr>
      </w:r>
      <w:r w:rsidR="0070103C" w:rsidRPr="00A11F84">
        <w:rPr>
          <w:noProof/>
          <w:position w:val="-86"/>
        </w:rPr>
        <w:object w:dxaOrig="3739" w:dyaOrig="1840" w14:anchorId="2371FBEA">
          <v:shape id="_x0000_i1287" type="#_x0000_t75" alt="" style="width:187pt;height:92pt;mso-width-percent:0;mso-height-percent:0;mso-width-percent:0;mso-height-percent:0" o:ole="">
            <v:imagedata r:id="rId588" o:title=""/>
          </v:shape>
          <o:OLEObject Type="Embed" ProgID="Equation.DSMT4" ShapeID="_x0000_i1287" DrawAspect="Content" ObjectID="_1840553094" r:id="rId589"/>
        </w:object>
      </w:r>
    </w:p>
    <w:p w:rsidR="0070103C" w:rsidRDefault="0070103C" w:rsidP="00886D14"/>
    <w:p w:rsidR="0070103C" w:rsidRPr="000C1210" w:rsidRDefault="0070103C" w:rsidP="00886D14">
      <w:r>
        <w:t xml:space="preserve">In all cases both </w:t>
      </w:r>
      <w:r w:rsidRPr="00A11F84">
        <w:rPr>
          <w:noProof/>
          <w:position w:val="-6"/>
        </w:rPr>
      </w:r>
      <w:r w:rsidR="0070103C" w:rsidRPr="00A11F84">
        <w:rPr>
          <w:noProof/>
          <w:position w:val="-6"/>
        </w:rPr>
        <w:object w:dxaOrig="200" w:dyaOrig="279" w14:anchorId="55D405E3">
          <v:shape id="_x0000_i1288" type="#_x0000_t75" alt="" style="width:10pt;height:14pt;mso-width-percent:0;mso-height-percent:0;mso-width-percent:0;mso-height-percent:0" o:ole="">
            <v:imagedata r:id="rId590" o:title=""/>
          </v:shape>
          <o:OLEObject Type="Embed" ProgID="Equation.DSMT4" ShapeID="_x0000_i1288" DrawAspect="Content" ObjectID="_1840553095" r:id="rId591"/>
        </w:object>
      </w:r>
      <w:r>
        <w:t xml:space="preserve">and </w:t>
      </w:r>
      <w:r w:rsidRPr="00A11F84">
        <w:rPr>
          <w:noProof/>
          <w:position w:val="-10"/>
        </w:rPr>
      </w:r>
      <w:r w:rsidR="0070103C" w:rsidRPr="00A11F84">
        <w:rPr>
          <w:noProof/>
          <w:position w:val="-10"/>
        </w:rPr>
        <w:object w:dxaOrig="200" w:dyaOrig="320" w14:anchorId="15AC5B7A">
          <v:shape id="_x0000_i1289" type="#_x0000_t75" alt="" style="width:10pt;height:16pt;mso-width-percent:0;mso-height-percent:0;mso-width-percent:0;mso-height-percent:0" o:ole="">
            <v:imagedata r:id="rId592" o:title=""/>
          </v:shape>
          <o:OLEObject Type="Embed" ProgID="Equation.DSMT4" ShapeID="_x0000_i1289" DrawAspect="Content" ObjectID="_1840553096" r:id="rId593"/>
        </w:object>
      </w:r>
      <w:r>
        <w:t>are assumed unknown either as deterministic or Gaussian parameters, with zero mean and correlation</w:t>
      </w:r>
      <w:r w:rsidRPr="00A11F84">
        <w:rPr>
          <w:noProof/>
          <w:position w:val="-16"/>
        </w:rPr>
      </w:r>
      <w:r w:rsidR="0070103C" w:rsidRPr="00A11F84">
        <w:rPr>
          <w:noProof/>
          <w:position w:val="-16"/>
        </w:rPr>
        <w:object w:dxaOrig="1320" w:dyaOrig="440" w14:anchorId="3941EDFC">
          <v:shape id="_x0000_i1290" type="#_x0000_t75" alt="" style="width:66pt;height:22pt;mso-width-percent:0;mso-height-percent:0;mso-width-percent:0;mso-height-percent:0" o:ole="">
            <v:imagedata r:id="rId594" o:title=""/>
          </v:shape>
          <o:OLEObject Type="Embed" ProgID="Equation.DSMT4" ShapeID="_x0000_i1290" DrawAspect="Content" ObjectID="_1840553097" r:id="rId595"/>
        </w:object>
      </w:r>
      <w:r>
        <w:t xml:space="preserve"> and </w:t>
      </w:r>
      <w:r w:rsidRPr="00A11F84">
        <w:rPr>
          <w:noProof/>
          <w:position w:val="-16"/>
        </w:rPr>
      </w:r>
      <w:r w:rsidR="0070103C" w:rsidRPr="00A11F84">
        <w:rPr>
          <w:noProof/>
          <w:position w:val="-16"/>
        </w:rPr>
        <w:object w:dxaOrig="1320" w:dyaOrig="440" w14:anchorId="74D076E4">
          <v:shape id="_x0000_i1291" type="#_x0000_t75" alt="" style="width:66pt;height:22pt;mso-width-percent:0;mso-height-percent:0;mso-width-percent:0;mso-height-percent:0" o:ole="">
            <v:imagedata r:id="rId596" o:title=""/>
          </v:shape>
          <o:OLEObject Type="Embed" ProgID="Equation.DSMT4" ShapeID="_x0000_i1291" DrawAspect="Content" ObjectID="_1840553098" r:id="rId597"/>
        </w:object>
      </w:r>
      <w:r>
        <w:t xml:space="preserve"> respectively.  </w:t>
      </w:r>
    </w:p>
    <w:p w:rsidR="0070103C" w:rsidRDefault="0070103C" w:rsidP="00886D14">
      <w:r>
        <w:t>Under the assumption of Gaussianity the minimum variance unbiased (MVUB) and ML estimates are equivalent.</w:t>
      </w:r>
    </w:p>
    <w:p w:rsidR="0070103C" w:rsidRDefault="0070103C" w:rsidP="00886D14"/>
    <w:p w:rsidR="0070103C" w:rsidRDefault="0070103C" w:rsidP="00886D14">
      <w:r>
        <w:t>The detection problem is the hypothesis test</w:t>
      </w:r>
    </w:p>
    <w:p w:rsidR="0070103C" w:rsidRDefault="0070103C" w:rsidP="00886D14"/>
    <w:p w:rsidR="0070103C" w:rsidRDefault="0070103C" w:rsidP="00886D14">
      <w:r>
        <w:tab/>
      </w:r>
      <w:r w:rsidRPr="00A11F84">
        <w:rPr>
          <w:noProof/>
          <w:position w:val="-30"/>
        </w:rPr>
      </w:r>
      <w:r w:rsidR="0070103C" w:rsidRPr="00A11F84">
        <w:rPr>
          <w:noProof/>
          <w:position w:val="-30"/>
        </w:rPr>
        <w:object w:dxaOrig="1960" w:dyaOrig="720" w14:anchorId="22E1DABA">
          <v:shape id="_x0000_i1292" type="#_x0000_t75" alt="" style="width:98pt;height:36pt;mso-width-percent:0;mso-height-percent:0;mso-width-percent:0;mso-height-percent:0" o:ole="">
            <v:imagedata r:id="rId598" o:title=""/>
          </v:shape>
          <o:OLEObject Type="Embed" ProgID="Equation.DSMT4" ShapeID="_x0000_i1292" DrawAspect="Content" ObjectID="_1840553099" r:id="rId5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13</w:instrText>
        </w:r>
      </w:fldSimple>
      <w:r>
        <w:instrText>)</w:instrText>
      </w:r>
      <w:r>
        <w:fldChar w:fldCharType="end"/>
      </w:r>
    </w:p>
    <w:p w:rsidR="0070103C" w:rsidRDefault="0070103C" w:rsidP="00886D14"/>
    <w:p w:rsidR="0070103C" w:rsidRDefault="0070103C" w:rsidP="00886D14">
      <w:r>
        <w:t xml:space="preserve">which is a two sided test for </w:t>
      </w:r>
      <w:r w:rsidRPr="001E49C3">
        <w:rPr>
          <w:noProof/>
          <w:position w:val="-6"/>
        </w:rPr>
      </w:r>
      <w:r w:rsidR="0070103C" w:rsidRPr="001E49C3">
        <w:rPr>
          <w:noProof/>
          <w:position w:val="-6"/>
        </w:rPr>
        <w:object w:dxaOrig="560" w:dyaOrig="279" w14:anchorId="47E997C1">
          <v:shape id="_x0000_i1293" type="#_x0000_t75" alt="" style="width:28pt;height:14pt;mso-width-percent:0;mso-height-percent:0;mso-width-percent:0;mso-height-percent:0" o:ole="">
            <v:imagedata r:id="rId600" o:title=""/>
          </v:shape>
          <o:OLEObject Type="Embed" ProgID="Equation.DSMT4" ShapeID="_x0000_i1293" DrawAspect="Content" ObjectID="_1840553100" r:id="rId601"/>
        </w:object>
      </w:r>
      <w:r>
        <w:t xml:space="preserve">or </w:t>
      </w:r>
      <w:r w:rsidRPr="001E49C3">
        <w:rPr>
          <w:noProof/>
          <w:position w:val="-6"/>
        </w:rPr>
      </w:r>
      <w:r w:rsidR="0070103C" w:rsidRPr="001E49C3">
        <w:rPr>
          <w:noProof/>
          <w:position w:val="-6"/>
        </w:rPr>
        <w:object w:dxaOrig="560" w:dyaOrig="279" w14:anchorId="3E7ED955">
          <v:shape id="_x0000_i1294" type="#_x0000_t75" alt="" style="width:28pt;height:14pt;mso-width-percent:0;mso-height-percent:0;mso-width-percent:0;mso-height-percent:0" o:ole="">
            <v:imagedata r:id="rId602" o:title=""/>
          </v:shape>
          <o:OLEObject Type="Embed" ProgID="Equation.DSMT4" ShapeID="_x0000_i1294" DrawAspect="Content" ObjectID="_1840553101" r:id="rId603"/>
        </w:object>
      </w:r>
      <w:r>
        <w:fldChar w:fldCharType="begin"/>
      </w:r>
      <w:r>
        <w:instrText xml:space="preserve"> NOTEREF _Ref287555095 \h </w:instrText>
      </w:r>
      <w:r>
        <w:fldChar w:fldCharType="separate"/>
      </w:r>
      <w:r>
        <w:rPr>
          <w:b/>
          <w:bCs/>
        </w:rPr>
        <w:t>Error! Bookmark not defined.</w:t>
      </w:r>
      <w:r>
        <w:fldChar w:fldCharType="end"/>
      </w:r>
      <w:r>
        <w:t xml:space="preserve">.  When we require a distribution on </w:t>
      </w:r>
      <w:r w:rsidRPr="00A11F84">
        <w:rPr>
          <w:noProof/>
          <w:position w:val="-4"/>
        </w:rPr>
      </w:r>
      <w:r w:rsidR="0070103C" w:rsidRPr="00A11F84">
        <w:rPr>
          <w:noProof/>
          <w:position w:val="-4"/>
        </w:rPr>
        <w:object w:dxaOrig="200" w:dyaOrig="200" w14:anchorId="5F263C46">
          <v:shape id="_x0000_i1295" type="#_x0000_t75" alt="" style="width:10pt;height:10pt;mso-width-percent:0;mso-height-percent:0;mso-width-percent:0;mso-height-percent:0" o:ole="">
            <v:imagedata r:id="rId604" o:title=""/>
          </v:shape>
          <o:OLEObject Type="Embed" ProgID="Equation.DSMT4" ShapeID="_x0000_i1295" DrawAspect="Content" ObjectID="_1840553102" r:id="rId605"/>
        </w:object>
      </w:r>
      <w:r>
        <w:t xml:space="preserve">we will take it to be white zero mean complex Gaussian noise with level </w:t>
      </w:r>
      <w:r w:rsidRPr="00A11F84">
        <w:rPr>
          <w:noProof/>
          <w:position w:val="-12"/>
        </w:rPr>
      </w:r>
      <w:r w:rsidR="0070103C" w:rsidRPr="00A11F84">
        <w:rPr>
          <w:noProof/>
          <w:position w:val="-12"/>
        </w:rPr>
        <w:object w:dxaOrig="320" w:dyaOrig="380" w14:anchorId="1CA4A18D">
          <v:shape id="_x0000_i1296" type="#_x0000_t75" alt="" style="width:16pt;height:19pt;mso-width-percent:0;mso-height-percent:0;mso-width-percent:0;mso-height-percent:0" o:ole="">
            <v:imagedata r:id="rId606" o:title=""/>
          </v:shape>
          <o:OLEObject Type="Embed" ProgID="Equation.DSMT4" ShapeID="_x0000_i1296" DrawAspect="Content" ObjectID="_1840553103" r:id="rId607"/>
        </w:object>
      </w:r>
      <w:r>
        <w:t xml:space="preserve"> which we denote as </w:t>
      </w:r>
      <w:r w:rsidRPr="00A11F84">
        <w:rPr>
          <w:noProof/>
          <w:position w:val="-16"/>
        </w:rPr>
      </w:r>
      <w:r w:rsidR="0070103C" w:rsidRPr="00A11F84">
        <w:rPr>
          <w:noProof/>
          <w:position w:val="-16"/>
        </w:rPr>
        <w:object w:dxaOrig="1579" w:dyaOrig="440" w14:anchorId="25DD711C">
          <v:shape id="_x0000_i1297" type="#_x0000_t75" alt="" style="width:79pt;height:22pt;mso-width-percent:0;mso-height-percent:0;mso-width-percent:0;mso-height-percent:0" o:ole="">
            <v:imagedata r:id="rId608" o:title=""/>
          </v:shape>
          <o:OLEObject Type="Embed" ProgID="Equation.DSMT4" ShapeID="_x0000_i1297" DrawAspect="Content" ObjectID="_1840553104" r:id="rId609"/>
        </w:object>
      </w:r>
      <w:r>
        <w:t>.  The case of unknown noise level is treated as well.  Because of this the density functions under each hypothesis are not completely specified and thus the composite hypothesis test is not well posed.  In this case we resort to the so called generalized likelihood ratio (GLRT) wherein the unknown parameters are replaced by their maximum likelihood (ML) estimates.  The (log) generalized likelihood ratio test (GLRT) then becomes</w:t>
      </w:r>
    </w:p>
    <w:p w:rsidR="0070103C" w:rsidRDefault="0070103C" w:rsidP="00886D14"/>
    <w:p w:rsidR="0070103C" w:rsidRPr="00671C37" w:rsidRDefault="0070103C" w:rsidP="00886D14">
      <w:r>
        <w:tab/>
      </w:r>
      <w:r w:rsidRPr="00A11F84">
        <w:rPr>
          <w:noProof/>
          <w:position w:val="-32"/>
        </w:rPr>
      </w:r>
      <w:r w:rsidR="0070103C" w:rsidRPr="00A11F84">
        <w:rPr>
          <w:noProof/>
          <w:position w:val="-32"/>
        </w:rPr>
        <w:object w:dxaOrig="2100" w:dyaOrig="760" w14:anchorId="7DD89F31">
          <v:shape id="_x0000_i1298" type="#_x0000_t75" alt="" style="width:105pt;height:38pt;mso-width-percent:0;mso-height-percent:0;mso-width-percent:0;mso-height-percent:0" o:ole="">
            <v:imagedata r:id="rId610" o:title=""/>
          </v:shape>
          <o:OLEObject Type="Embed" ProgID="Equation.DSMT4" ShapeID="_x0000_i1298" DrawAspect="Content" ObjectID="_1840553105" r:id="rId61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4" w:name="ZEqnNum549831"/>
      <w:r>
        <w:instrText>(</w:instrText>
      </w:r>
      <w:fldSimple w:instr=" SEQ MTSec \c \* Arabic \* MERGEFORMAT ">
        <w:r>
          <w:rPr>
            <w:noProof/>
          </w:rPr>
          <w:instrText>1</w:instrText>
        </w:r>
      </w:fldSimple>
      <w:r>
        <w:instrText>.</w:instrText>
      </w:r>
      <w:fldSimple w:instr=" SEQ MTEqn \c \* Arabic \* MERGEFORMAT ">
        <w:r>
          <w:rPr>
            <w:noProof/>
          </w:rPr>
          <w:instrText>14</w:instrText>
        </w:r>
      </w:fldSimple>
      <w:r>
        <w:instrText>)</w:instrText>
      </w:r>
      <w:bookmarkEnd w:id="94"/>
      <w:r>
        <w:fldChar w:fldCharType="end"/>
      </w:r>
    </w:p>
    <w:p w:rsidR="0070103C" w:rsidRPr="00337FF2" w:rsidRDefault="0070103C" w:rsidP="00886D14"/>
    <w:p w:rsidR="0070103C" w:rsidRDefault="0070103C" w:rsidP="00886D14">
      <w:r>
        <w:t xml:space="preserve">where </w:t>
      </w:r>
      <w:r w:rsidRPr="00A11F84">
        <w:rPr>
          <w:noProof/>
          <w:position w:val="-12"/>
        </w:rPr>
      </w:r>
      <w:r w:rsidR="0070103C" w:rsidRPr="00A11F84">
        <w:rPr>
          <w:noProof/>
          <w:position w:val="-12"/>
        </w:rPr>
        <w:object w:dxaOrig="240" w:dyaOrig="400" w14:anchorId="5118E837">
          <v:shape id="_x0000_i1299" type="#_x0000_t75" alt="" style="width:12pt;height:20pt;mso-width-percent:0;mso-height-percent:0;mso-width-percent:0;mso-height-percent:0" o:ole="">
            <v:imagedata r:id="rId612" o:title=""/>
          </v:shape>
          <o:OLEObject Type="Embed" ProgID="Equation.DSMT4" ShapeID="_x0000_i1299" DrawAspect="Content" ObjectID="_1840553106" r:id="rId613"/>
        </w:object>
      </w:r>
      <w:r>
        <w:t xml:space="preserve">and </w:t>
      </w:r>
      <w:r w:rsidRPr="00A11F84">
        <w:rPr>
          <w:noProof/>
          <w:position w:val="-12"/>
        </w:rPr>
      </w:r>
      <w:r w:rsidR="0070103C" w:rsidRPr="00A11F84">
        <w:rPr>
          <w:noProof/>
          <w:position w:val="-12"/>
        </w:rPr>
        <w:object w:dxaOrig="220" w:dyaOrig="400" w14:anchorId="3EF2A079">
          <v:shape id="_x0000_i1300" type="#_x0000_t75" alt="" style="width:11pt;height:20pt;mso-width-percent:0;mso-height-percent:0;mso-width-percent:0;mso-height-percent:0" o:ole="">
            <v:imagedata r:id="rId614" o:title=""/>
          </v:shape>
          <o:OLEObject Type="Embed" ProgID="Equation.DSMT4" ShapeID="_x0000_i1300" DrawAspect="Content" ObjectID="_1840553107" r:id="rId615"/>
        </w:object>
      </w:r>
      <w:r>
        <w:t xml:space="preserve">and </w:t>
      </w:r>
      <w:r w:rsidRPr="00267F0F">
        <w:rPr>
          <w:noProof/>
          <w:position w:val="-12"/>
        </w:rPr>
      </w:r>
      <w:r w:rsidR="0070103C" w:rsidRPr="00267F0F">
        <w:rPr>
          <w:noProof/>
          <w:position w:val="-12"/>
        </w:rPr>
        <w:object w:dxaOrig="499" w:dyaOrig="360" w14:anchorId="7B81F073">
          <v:shape id="_x0000_i1301" type="#_x0000_t75" alt="" style="width:25pt;height:18pt;mso-width-percent:0;mso-height-percent:0;mso-width-percent:0;mso-height-percent:0" o:ole="">
            <v:imagedata r:id="rId616" o:title=""/>
          </v:shape>
          <o:OLEObject Type="Embed" ProgID="Equation.DSMT4" ShapeID="_x0000_i1301" DrawAspect="Content" ObjectID="_1840553108" r:id="rId617"/>
        </w:object>
      </w:r>
      <w:r>
        <w:t xml:space="preserve">refer to the ML estimates and likelihoods, respectively, under </w:t>
      </w:r>
      <w:r w:rsidRPr="00A11F84">
        <w:rPr>
          <w:noProof/>
          <w:position w:val="-12"/>
        </w:rPr>
      </w:r>
      <w:r w:rsidR="0070103C" w:rsidRPr="00A11F84">
        <w:rPr>
          <w:noProof/>
          <w:position w:val="-12"/>
        </w:rPr>
        <w:object w:dxaOrig="999" w:dyaOrig="360" w14:anchorId="6975CA4F">
          <v:shape id="_x0000_i1302" type="#_x0000_t75" alt="" style="width:50pt;height:18pt;mso-width-percent:0;mso-height-percent:0;mso-width-percent:0;mso-height-percent:0" o:ole="">
            <v:imagedata r:id="rId618" o:title=""/>
          </v:shape>
          <o:OLEObject Type="Embed" ProgID="Equation.DSMT4" ShapeID="_x0000_i1302" DrawAspect="Content" ObjectID="_1840553109" r:id="rId619"/>
        </w:object>
      </w:r>
      <w:r>
        <w:t xml:space="preserve">.  The likelihoods are a function of the estimates with the data </w:t>
      </w:r>
      <w:r w:rsidRPr="00267F0F">
        <w:rPr>
          <w:noProof/>
          <w:position w:val="-10"/>
        </w:rPr>
      </w:r>
      <w:r w:rsidR="0070103C" w:rsidRPr="00267F0F">
        <w:rPr>
          <w:noProof/>
          <w:position w:val="-10"/>
        </w:rPr>
        <w:object w:dxaOrig="200" w:dyaOrig="260" w14:anchorId="17C59F13">
          <v:shape id="_x0000_i1303" type="#_x0000_t75" alt="" style="width:10pt;height:13pt;mso-width-percent:0;mso-height-percent:0;mso-width-percent:0;mso-height-percent:0" o:ole="">
            <v:imagedata r:id="rId620" o:title=""/>
          </v:shape>
          <o:OLEObject Type="Embed" ProgID="Equation.DSMT4" ShapeID="_x0000_i1303" DrawAspect="Content" ObjectID="_1840553110" r:id="rId621"/>
        </w:object>
      </w:r>
      <w:r>
        <w:t xml:space="preserve">playing the role of a parameter.  We therefore expect </w:t>
      </w:r>
      <w:r w:rsidRPr="00267F0F">
        <w:rPr>
          <w:noProof/>
          <w:position w:val="-10"/>
        </w:rPr>
      </w:r>
      <w:r w:rsidR="0070103C" w:rsidRPr="00267F0F">
        <w:rPr>
          <w:noProof/>
          <w:position w:val="-10"/>
        </w:rPr>
        <w:object w:dxaOrig="540" w:dyaOrig="380" w14:anchorId="7080691F">
          <v:shape id="_x0000_i1304" type="#_x0000_t75" alt="" style="width:27pt;height:19pt;mso-width-percent:0;mso-height-percent:0;mso-width-percent:0;mso-height-percent:0" o:ole="">
            <v:imagedata r:id="rId622" o:title=""/>
          </v:shape>
          <o:OLEObject Type="Embed" ProgID="Equation.DSMT4" ShapeID="_x0000_i1304" DrawAspect="Content" ObjectID="_1840553111" r:id="rId623"/>
        </w:object>
      </w:r>
      <w:r>
        <w:t xml:space="preserve">to be greater than one whenever </w:t>
      </w:r>
      <w:r w:rsidRPr="00267F0F">
        <w:rPr>
          <w:noProof/>
          <w:position w:val="-12"/>
        </w:rPr>
      </w:r>
      <w:r w:rsidR="0070103C" w:rsidRPr="00267F0F">
        <w:rPr>
          <w:noProof/>
          <w:position w:val="-12"/>
        </w:rPr>
        <w:object w:dxaOrig="700" w:dyaOrig="400" w14:anchorId="08712800">
          <v:shape id="_x0000_i1305" type="#_x0000_t75" alt="" style="width:35pt;height:20pt;mso-width-percent:0;mso-height-percent:0;mso-width-percent:0;mso-height-percent:0" o:ole="">
            <v:imagedata r:id="rId624" o:title=""/>
          </v:shape>
          <o:OLEObject Type="Embed" ProgID="Equation.DSMT4" ShapeID="_x0000_i1305" DrawAspect="Content" ObjectID="_1840553112" r:id="rId625"/>
        </w:object>
      </w:r>
      <w:r>
        <w:t xml:space="preserve"> better model </w:t>
      </w:r>
      <w:r w:rsidRPr="00267F0F">
        <w:rPr>
          <w:noProof/>
          <w:position w:val="-10"/>
        </w:rPr>
      </w:r>
      <w:r w:rsidR="0070103C" w:rsidRPr="00267F0F">
        <w:rPr>
          <w:noProof/>
          <w:position w:val="-10"/>
        </w:rPr>
        <w:object w:dxaOrig="200" w:dyaOrig="260" w14:anchorId="560A5958">
          <v:shape id="_x0000_i1306" type="#_x0000_t75" alt="" style="width:10pt;height:13pt;mso-width-percent:0;mso-height-percent:0;mso-width-percent:0;mso-height-percent:0" o:ole="">
            <v:imagedata r:id="rId626" o:title=""/>
          </v:shape>
          <o:OLEObject Type="Embed" ProgID="Equation.DSMT4" ShapeID="_x0000_i1306" DrawAspect="Content" ObjectID="_1840553113" r:id="rId627"/>
        </w:object>
      </w:r>
      <w:r>
        <w:t xml:space="preserve">than do </w:t>
      </w:r>
      <w:r w:rsidRPr="00267F0F">
        <w:rPr>
          <w:noProof/>
          <w:position w:val="-12"/>
        </w:rPr>
      </w:r>
      <w:r w:rsidR="0070103C" w:rsidRPr="00267F0F">
        <w:rPr>
          <w:noProof/>
          <w:position w:val="-12"/>
        </w:rPr>
        <w:object w:dxaOrig="240" w:dyaOrig="400" w14:anchorId="69C07D63">
          <v:shape id="_x0000_i1307" type="#_x0000_t75" alt="" style="width:12pt;height:20pt;mso-width-percent:0;mso-height-percent:0;mso-width-percent:0;mso-height-percent:0" o:ole="">
            <v:imagedata r:id="rId628" o:title=""/>
          </v:shape>
          <o:OLEObject Type="Embed" ProgID="Equation.DSMT4" ShapeID="_x0000_i1307" DrawAspect="Content" ObjectID="_1840553114" r:id="rId629"/>
        </w:object>
      </w:r>
      <w:r>
        <w:t xml:space="preserve">.  </w:t>
      </w:r>
    </w:p>
    <w:p w:rsidR="0070103C" w:rsidRDefault="0070103C" w:rsidP="00886D14"/>
    <w:p w:rsidR="0070103C" w:rsidRDefault="0070103C" w:rsidP="00886D14">
      <w:r>
        <w:t>In the following sections we discuss optimum detection and estimation procedures for each model and then devise methods for adaptively finding the resulting special operators.</w:t>
      </w:r>
    </w:p>
    <w:p w:rsidR="0070103C" w:rsidRDefault="0070103C" w:rsidP="00886D14"/>
    <w:p w:rsidR="0070103C" w:rsidRDefault="0070103C" w:rsidP="00886D14"/>
    <w:p w:rsidR="0070103C" w:rsidRDefault="0070103C" w:rsidP="00886D14"/>
    <w:p w:rsidR="0070103C" w:rsidRDefault="0070103C" w:rsidP="00886D14">
      <w:pPr>
        <w:pStyle w:val="Heading2"/>
      </w:pPr>
      <w:bookmarkStart w:id="95" w:name="_Toc292329885"/>
      <w:bookmarkStart w:id="96" w:name="_Toc209787734"/>
      <w:bookmarkStart w:id="97" w:name="_Toc229857392"/>
      <w:bookmarkStart w:id="98" w:name="_Toc229926445"/>
      <w:r>
        <w:t>Matched Subspace Processing with a Zero Forcing Filter</w:t>
      </w:r>
      <w:bookmarkEnd w:id="95"/>
      <w:bookmarkEnd w:id="96"/>
      <w:bookmarkEnd w:id="97"/>
      <w:bookmarkEnd w:id="98"/>
    </w:p>
    <w:p w:rsidR="0070103C" w:rsidRDefault="0070103C" w:rsidP="00886D14"/>
    <w:p w:rsidR="0070103C" w:rsidRDefault="0070103C" w:rsidP="00886D14">
      <w:r>
        <w:t xml:space="preserve">In model A, the desired signal </w:t>
      </w:r>
      <w:r w:rsidRPr="00A11F84">
        <w:rPr>
          <w:noProof/>
          <w:position w:val="-6"/>
        </w:rPr>
      </w:r>
      <w:r w:rsidR="0070103C" w:rsidRPr="00A11F84">
        <w:rPr>
          <w:noProof/>
          <w:position w:val="-6"/>
        </w:rPr>
        <w:object w:dxaOrig="380" w:dyaOrig="279" w14:anchorId="7A068CD4">
          <v:shape id="_x0000_i1308" type="#_x0000_t75" alt="" style="width:19pt;height:14pt;mso-width-percent:0;mso-height-percent:0;mso-width-percent:0;mso-height-percent:0" o:ole="">
            <v:imagedata r:id="rId630" o:title=""/>
          </v:shape>
          <o:OLEObject Type="Embed" ProgID="Equation.DSMT4" ShapeID="_x0000_i1308" DrawAspect="Content" ObjectID="_1840553115" r:id="rId631"/>
        </w:object>
      </w:r>
      <w:r>
        <w:t xml:space="preserve">and the interference signal </w:t>
      </w:r>
      <w:r w:rsidRPr="00A11F84">
        <w:rPr>
          <w:noProof/>
          <w:position w:val="-10"/>
        </w:rPr>
      </w:r>
      <w:r w:rsidR="0070103C" w:rsidRPr="00A11F84">
        <w:rPr>
          <w:noProof/>
          <w:position w:val="-10"/>
        </w:rPr>
        <w:object w:dxaOrig="320" w:dyaOrig="320" w14:anchorId="3816B317">
          <v:shape id="_x0000_i1309" type="#_x0000_t75" alt="" style="width:16pt;height:16pt;mso-width-percent:0;mso-height-percent:0;mso-width-percent:0;mso-height-percent:0" o:ole="">
            <v:imagedata r:id="rId632" o:title=""/>
          </v:shape>
          <o:OLEObject Type="Embed" ProgID="Equation.DSMT4" ShapeID="_x0000_i1309" DrawAspect="Content" ObjectID="_1840553116" r:id="rId633"/>
        </w:object>
      </w:r>
      <w:r>
        <w:t xml:space="preserve">are unknown and assumed deterministic in the sense that no assumptions or requirements about their statistics are required.  The least squares (LS) estimator makes no assumption on </w:t>
      </w:r>
      <w:r w:rsidRPr="00671C37">
        <w:rPr>
          <w:noProof/>
          <w:position w:val="-6"/>
        </w:rPr>
      </w:r>
      <w:r w:rsidR="0070103C" w:rsidRPr="00671C37">
        <w:rPr>
          <w:noProof/>
          <w:position w:val="-6"/>
        </w:rPr>
        <w:object w:dxaOrig="200" w:dyaOrig="279" w14:anchorId="353B8B96">
          <v:shape id="_x0000_i1310" type="#_x0000_t75" alt="" style="width:10pt;height:14pt;mso-width-percent:0;mso-height-percent:0;mso-width-percent:0;mso-height-percent:0" o:ole="">
            <v:imagedata r:id="rId634" o:title=""/>
          </v:shape>
          <o:OLEObject Type="Embed" ProgID="Equation.DSMT4" ShapeID="_x0000_i1310" DrawAspect="Content" ObjectID="_1840553117" r:id="rId635"/>
        </w:object>
      </w:r>
      <w:r>
        <w:t xml:space="preserve">and </w:t>
      </w:r>
      <w:r w:rsidRPr="00671C37">
        <w:rPr>
          <w:noProof/>
          <w:position w:val="-10"/>
        </w:rPr>
      </w:r>
      <w:r w:rsidR="0070103C" w:rsidRPr="00671C37">
        <w:rPr>
          <w:noProof/>
          <w:position w:val="-10"/>
        </w:rPr>
        <w:object w:dxaOrig="200" w:dyaOrig="320" w14:anchorId="29B82D38">
          <v:shape id="_x0000_i1311" type="#_x0000_t75" alt="" style="width:10pt;height:16pt;mso-width-percent:0;mso-height-percent:0;mso-width-percent:0;mso-height-percent:0" o:ole="">
            <v:imagedata r:id="rId636" o:title=""/>
          </v:shape>
          <o:OLEObject Type="Embed" ProgID="Equation.DSMT4" ShapeID="_x0000_i1311" DrawAspect="Content" ObjectID="_1840553118" r:id="rId637"/>
        </w:object>
      </w:r>
      <w:r>
        <w:t xml:space="preserve">other than they are unknown parameters.  The LS estimate minimizes the energy between the received vector and the noise free model.  Thus it matches the model to the data in the least squares sense.  The estimator and detector for this model exhibit evocative geometries in terms of projection matrices which we will investigate.  The form of the optimum filter will play a key role in analyzing subsequent estimators and detectors.  In order to determine the LS estimate we concatenate the signal and interference subspaces and find the pseudoinverse of the partitioned matrix </w:t>
      </w:r>
      <w:r w:rsidRPr="00CB4830">
        <w:rPr>
          <w:noProof/>
          <w:position w:val="-4"/>
        </w:rPr>
      </w:r>
      <w:r w:rsidR="0070103C" w:rsidRPr="00CB4830">
        <w:rPr>
          <w:noProof/>
          <w:position w:val="-4"/>
        </w:rPr>
        <w:object w:dxaOrig="260" w:dyaOrig="260" w14:anchorId="64CB6F27">
          <v:shape id="_x0000_i1312" type="#_x0000_t75" alt="" style="width:13pt;height:13pt;mso-width-percent:0;mso-height-percent:0;mso-width-percent:0;mso-height-percent:0" o:ole="">
            <v:imagedata r:id="rId638" o:title=""/>
          </v:shape>
          <o:OLEObject Type="Embed" ProgID="Equation.DSMT4" ShapeID="_x0000_i1312" DrawAspect="Content" ObjectID="_1840553119" r:id="rId639"/>
        </w:object>
      </w:r>
      <w:r>
        <w:t xml:space="preserve">defined in </w:t>
      </w:r>
      <w:r>
        <w:fldChar w:fldCharType="begin"/>
      </w:r>
      <w:r>
        <w:instrText xml:space="preserve"> GOTOBUTTON ZEqnNum701388  \* MERGEFORMAT </w:instrText>
      </w:r>
      <w:fldSimple w:instr=" REF ZEqnNum701388 \* Charformat \! \* MERGEFORMAT ">
        <w:r>
          <w:instrText>(1.8)</w:instrText>
        </w:r>
      </w:fldSimple>
      <w:r>
        <w:fldChar w:fldCharType="end"/>
      </w:r>
      <w:r>
        <w:t xml:space="preserve">.  The LS solution to the model </w:t>
      </w:r>
      <w:r>
        <w:fldChar w:fldCharType="begin"/>
      </w:r>
      <w:r>
        <w:instrText xml:space="preserve"> GOTOBUTTON ZEqnNum701388  \* MERGEFORMAT </w:instrText>
      </w:r>
      <w:fldSimple w:instr=" REF ZEqnNum701388 \* Charformat \! \* MERGEFORMAT ">
        <w:r>
          <w:instrText>(1.8)</w:instrText>
        </w:r>
      </w:fldSimple>
      <w:r>
        <w:fldChar w:fldCharType="end"/>
      </w:r>
      <w:r>
        <w:t xml:space="preserve"> is then</w:t>
      </w:r>
    </w:p>
    <w:p w:rsidR="0070103C" w:rsidRDefault="0070103C" w:rsidP="00886D14"/>
    <w:p w:rsidR="0070103C" w:rsidRDefault="0070103C" w:rsidP="00886D14">
      <w:r>
        <w:tab/>
      </w:r>
      <w:r w:rsidRPr="00CB4830">
        <w:rPr>
          <w:noProof/>
          <w:position w:val="-10"/>
        </w:rPr>
      </w:r>
      <w:r w:rsidR="0070103C" w:rsidRPr="00CB4830">
        <w:rPr>
          <w:noProof/>
          <w:position w:val="-10"/>
        </w:rPr>
        <w:object w:dxaOrig="900" w:dyaOrig="360" w14:anchorId="5F6C32D1">
          <v:shape id="_x0000_i1313" type="#_x0000_t75" alt="" style="width:45pt;height:18pt;mso-width-percent:0;mso-height-percent:0;mso-width-percent:0;mso-height-percent:0" o:ole="">
            <v:imagedata r:id="rId640" o:title=""/>
          </v:shape>
          <o:OLEObject Type="Embed" ProgID="Equation.DSMT4" ShapeID="_x0000_i1313" DrawAspect="Content" ObjectID="_1840553120" r:id="rId6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15</w:instrText>
        </w:r>
      </w:fldSimple>
      <w:r>
        <w:instrText>)</w:instrText>
      </w:r>
      <w:r>
        <w:fldChar w:fldCharType="end"/>
      </w:r>
    </w:p>
    <w:p w:rsidR="0070103C" w:rsidRDefault="0070103C" w:rsidP="00886D14"/>
    <w:p w:rsidR="0070103C" w:rsidRDefault="0070103C" w:rsidP="00886D14">
      <w:r>
        <w:t xml:space="preserve">where </w:t>
      </w:r>
      <w:r w:rsidRPr="00CB4830">
        <w:rPr>
          <w:noProof/>
          <w:position w:val="-4"/>
        </w:rPr>
      </w:r>
      <w:r w:rsidR="0070103C" w:rsidRPr="00CB4830">
        <w:rPr>
          <w:noProof/>
          <w:position w:val="-4"/>
        </w:rPr>
        <w:object w:dxaOrig="340" w:dyaOrig="300" w14:anchorId="24E50153">
          <v:shape id="_x0000_i1314" type="#_x0000_t75" alt="" style="width:17pt;height:15pt;mso-width-percent:0;mso-height-percent:0;mso-width-percent:0;mso-height-percent:0" o:ole="">
            <v:imagedata r:id="rId642" o:title=""/>
          </v:shape>
          <o:OLEObject Type="Embed" ProgID="Equation.DSMT4" ShapeID="_x0000_i1314" DrawAspect="Content" ObjectID="_1840553121" r:id="rId643"/>
        </w:object>
      </w:r>
      <w:r>
        <w:t xml:space="preserve">is the Moore-Penrose generalized inverse.  A reasonable assumption in signal processing is that the columns of </w:t>
      </w:r>
      <w:r w:rsidRPr="00CB4830">
        <w:rPr>
          <w:noProof/>
          <w:position w:val="-4"/>
        </w:rPr>
      </w:r>
      <w:r w:rsidR="0070103C" w:rsidRPr="00CB4830">
        <w:rPr>
          <w:noProof/>
          <w:position w:val="-4"/>
        </w:rPr>
        <w:object w:dxaOrig="260" w:dyaOrig="260" w14:anchorId="78622261">
          <v:shape id="_x0000_i1315" type="#_x0000_t75" alt="" style="width:13pt;height:13pt;mso-width-percent:0;mso-height-percent:0;mso-width-percent:0;mso-height-percent:0" o:ole="">
            <v:imagedata r:id="rId644" o:title=""/>
          </v:shape>
          <o:OLEObject Type="Embed" ProgID="Equation.DSMT4" ShapeID="_x0000_i1315" DrawAspect="Content" ObjectID="_1840553122" r:id="rId645"/>
        </w:object>
      </w:r>
      <w:r>
        <w:t xml:space="preserve">are linearly independent with rank </w:t>
      </w:r>
      <w:r w:rsidRPr="00CB4830">
        <w:rPr>
          <w:noProof/>
          <w:position w:val="-4"/>
        </w:rPr>
      </w:r>
      <w:r w:rsidR="0070103C" w:rsidRPr="00CB4830">
        <w:rPr>
          <w:noProof/>
          <w:position w:val="-4"/>
        </w:rPr>
        <w:object w:dxaOrig="260" w:dyaOrig="260" w14:anchorId="5FEECAF2">
          <v:shape id="_x0000_i1316" type="#_x0000_t75" alt="" style="width:13pt;height:13pt;mso-width-percent:0;mso-height-percent:0;mso-width-percent:0;mso-height-percent:0" o:ole="">
            <v:imagedata r:id="rId646" o:title=""/>
          </v:shape>
          <o:OLEObject Type="Embed" ProgID="Equation.DSMT4" ShapeID="_x0000_i1316" DrawAspect="Content" ObjectID="_1840553123" r:id="rId647"/>
        </w:object>
      </w:r>
      <w:r>
        <w:t xml:space="preserve"> in which case</w:t>
      </w:r>
    </w:p>
    <w:p w:rsidR="0070103C" w:rsidRDefault="0070103C" w:rsidP="00886D14"/>
    <w:p w:rsidR="0070103C" w:rsidRDefault="0070103C" w:rsidP="00886D14">
      <w:r>
        <w:tab/>
      </w:r>
      <w:r w:rsidRPr="00CB4830">
        <w:rPr>
          <w:noProof/>
          <w:position w:val="-10"/>
        </w:rPr>
      </w:r>
      <w:r w:rsidR="0070103C" w:rsidRPr="00CB4830">
        <w:rPr>
          <w:noProof/>
          <w:position w:val="-10"/>
        </w:rPr>
        <w:object w:dxaOrig="1660" w:dyaOrig="360" w14:anchorId="1B3871EA">
          <v:shape id="_x0000_i1317" type="#_x0000_t75" alt="" style="width:83pt;height:18pt;mso-width-percent:0;mso-height-percent:0;mso-width-percent:0;mso-height-percent:0" o:ole="">
            <v:imagedata r:id="rId648" o:title=""/>
          </v:shape>
          <o:OLEObject Type="Embed" ProgID="Equation.DSMT4" ShapeID="_x0000_i1317" DrawAspect="Content" ObjectID="_1840553124" r:id="rId6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16</w:instrText>
        </w:r>
      </w:fldSimple>
      <w:r>
        <w:instrText>)</w:instrText>
      </w:r>
      <w:r>
        <w:fldChar w:fldCharType="end"/>
      </w:r>
    </w:p>
    <w:p w:rsidR="0070103C" w:rsidRDefault="0070103C" w:rsidP="00886D14"/>
    <w:p w:rsidR="0070103C" w:rsidRDefault="0070103C" w:rsidP="00886D14">
      <w:r>
        <w:t xml:space="preserve">which we will call the pseudoinverse of </w:t>
      </w:r>
      <w:r w:rsidRPr="00CB4830">
        <w:rPr>
          <w:noProof/>
          <w:position w:val="-4"/>
        </w:rPr>
      </w:r>
      <w:r w:rsidR="0070103C" w:rsidRPr="00CB4830">
        <w:rPr>
          <w:noProof/>
          <w:position w:val="-4"/>
        </w:rPr>
        <w:object w:dxaOrig="260" w:dyaOrig="260" w14:anchorId="6FF589AF">
          <v:shape id="_x0000_i1318" type="#_x0000_t75" alt="" style="width:13pt;height:13pt;mso-width-percent:0;mso-height-percent:0;mso-width-percent:0;mso-height-percent:0" o:ole="">
            <v:imagedata r:id="rId650" o:title=""/>
          </v:shape>
          <o:OLEObject Type="Embed" ProgID="Equation.DSMT4" ShapeID="_x0000_i1318" DrawAspect="Content" ObjectID="_1840553125" r:id="rId651"/>
        </w:object>
      </w:r>
      <w:r>
        <w:t>.  The estimate residual can be expressed as</w:t>
      </w:r>
    </w:p>
    <w:p w:rsidR="0070103C" w:rsidRDefault="0070103C" w:rsidP="00886D14"/>
    <w:p w:rsidR="0070103C" w:rsidRDefault="0070103C" w:rsidP="00886D14">
      <w:r>
        <w:tab/>
      </w:r>
      <w:r w:rsidRPr="00267F0F">
        <w:rPr>
          <w:noProof/>
          <w:position w:val="-12"/>
        </w:rPr>
      </w:r>
      <w:r w:rsidR="0070103C" w:rsidRPr="00267F0F">
        <w:rPr>
          <w:noProof/>
          <w:position w:val="-12"/>
        </w:rPr>
        <w:object w:dxaOrig="4040" w:dyaOrig="380" w14:anchorId="303E04EC">
          <v:shape id="_x0000_i1319" type="#_x0000_t75" alt="" style="width:202pt;height:19pt;mso-width-percent:0;mso-height-percent:0;mso-width-percent:0;mso-height-percent:0" o:ole="">
            <v:imagedata r:id="rId652" o:title=""/>
          </v:shape>
          <o:OLEObject Type="Embed" ProgID="Equation.DSMT4" ShapeID="_x0000_i1319" DrawAspect="Content" ObjectID="_1840553126" r:id="rId6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17</w:instrText>
        </w:r>
      </w:fldSimple>
      <w:r>
        <w:instrText>)</w:instrText>
      </w:r>
      <w:r>
        <w:fldChar w:fldCharType="end"/>
      </w:r>
    </w:p>
    <w:p w:rsidR="0070103C" w:rsidRDefault="0070103C" w:rsidP="00886D14"/>
    <w:p w:rsidR="0070103C" w:rsidRDefault="0070103C" w:rsidP="00886D14">
      <w:r>
        <w:t xml:space="preserve">where </w:t>
      </w:r>
      <w:r w:rsidRPr="00267F0F">
        <w:rPr>
          <w:noProof/>
          <w:position w:val="-12"/>
        </w:rPr>
      </w:r>
      <w:r w:rsidR="0070103C" w:rsidRPr="00267F0F">
        <w:rPr>
          <w:noProof/>
          <w:position w:val="-12"/>
        </w:rPr>
        <w:object w:dxaOrig="300" w:dyaOrig="360" w14:anchorId="484DE565">
          <v:shape id="_x0000_i1320" type="#_x0000_t75" alt="" style="width:15pt;height:18pt;mso-width-percent:0;mso-height-percent:0;mso-width-percent:0;mso-height-percent:0" o:ole="">
            <v:imagedata r:id="rId654" o:title=""/>
          </v:shape>
          <o:OLEObject Type="Embed" ProgID="Equation.DSMT4" ShapeID="_x0000_i1320" DrawAspect="Content" ObjectID="_1840553127" r:id="rId655"/>
        </w:object>
      </w:r>
      <w:r>
        <w:t xml:space="preserve">is the projection matrix for the composite signal space </w:t>
      </w:r>
      <w:r w:rsidRPr="00267F0F">
        <w:rPr>
          <w:noProof/>
          <w:position w:val="-10"/>
        </w:rPr>
      </w:r>
      <w:r w:rsidR="0070103C" w:rsidRPr="00267F0F">
        <w:rPr>
          <w:noProof/>
          <w:position w:val="-10"/>
        </w:rPr>
        <w:object w:dxaOrig="620" w:dyaOrig="320" w14:anchorId="3E3B2896">
          <v:shape id="_x0000_i1321" type="#_x0000_t75" alt="" style="width:31pt;height:16pt;mso-width-percent:0;mso-height-percent:0;mso-width-percent:0;mso-height-percent:0" o:ole="">
            <v:imagedata r:id="rId656" o:title=""/>
          </v:shape>
          <o:OLEObject Type="Embed" ProgID="Equation.DSMT4" ShapeID="_x0000_i1321" DrawAspect="Content" ObjectID="_1840553128" r:id="rId657"/>
        </w:object>
      </w:r>
      <w:r>
        <w:t>.  While this is a valid solution what is really needed is a solution that uses the structure of the model to infer the estimates of each parameter separately.  To this end we write</w:t>
      </w:r>
    </w:p>
    <w:p w:rsidR="0070103C" w:rsidRDefault="0070103C" w:rsidP="00886D14"/>
    <w:p w:rsidR="0070103C" w:rsidRDefault="0070103C" w:rsidP="00886D14">
      <w:r>
        <w:tab/>
      </w:r>
      <w:r w:rsidRPr="00671C37">
        <w:rPr>
          <w:noProof/>
          <w:position w:val="-78"/>
        </w:rPr>
      </w:r>
      <w:r w:rsidR="0070103C" w:rsidRPr="00671C37">
        <w:rPr>
          <w:noProof/>
          <w:position w:val="-78"/>
        </w:rPr>
        <w:object w:dxaOrig="3519" w:dyaOrig="1680" w14:anchorId="16E5B49B">
          <v:shape id="_x0000_i1322" type="#_x0000_t75" alt="" style="width:176pt;height:84pt;mso-width-percent:0;mso-height-percent:0;mso-width-percent:0;mso-height-percent:0" o:ole="">
            <v:imagedata r:id="rId658" o:title=""/>
          </v:shape>
          <o:OLEObject Type="Embed" ProgID="Equation.DSMT4" ShapeID="_x0000_i1322" DrawAspect="Content" ObjectID="_1840553129" r:id="rId65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9" w:name="ZEqnNum354944"/>
      <w:r>
        <w:instrText>(</w:instrText>
      </w:r>
      <w:fldSimple w:instr=" SEQ MTSec \c \* Arabic \* MERGEFORMAT ">
        <w:r>
          <w:rPr>
            <w:noProof/>
          </w:rPr>
          <w:instrText>1</w:instrText>
        </w:r>
      </w:fldSimple>
      <w:r>
        <w:instrText>.</w:instrText>
      </w:r>
      <w:fldSimple w:instr=" SEQ MTEqn \c \* Arabic \* MERGEFORMAT ">
        <w:r>
          <w:rPr>
            <w:noProof/>
          </w:rPr>
          <w:instrText>18</w:instrText>
        </w:r>
      </w:fldSimple>
      <w:r>
        <w:instrText>)</w:instrText>
      </w:r>
      <w:bookmarkEnd w:id="99"/>
      <w:r>
        <w:fldChar w:fldCharType="end"/>
      </w:r>
    </w:p>
    <w:p w:rsidR="0070103C" w:rsidRPr="00A11F84" w:rsidRDefault="0070103C" w:rsidP="00886D14"/>
    <w:p w:rsidR="0070103C" w:rsidRDefault="0070103C" w:rsidP="00886D14">
      <w:r>
        <w:t xml:space="preserve">It is shown in the appendix that </w:t>
      </w:r>
      <w:r>
        <w:fldChar w:fldCharType="begin"/>
      </w:r>
      <w:r>
        <w:instrText xml:space="preserve"> GOTOBUTTON ZEqnNum354944  \* MERGEFORMAT </w:instrText>
      </w:r>
      <w:fldSimple w:instr=" REF ZEqnNum354944 \! \* MERGEFORMAT ">
        <w:r>
          <w:instrText>(1.18)</w:instrText>
        </w:r>
      </w:fldSimple>
      <w:r>
        <w:fldChar w:fldCharType="end"/>
      </w:r>
      <w:r>
        <w:t xml:space="preserve"> may be expressed interms of psuedoinverses of matched subspace operators</w:t>
      </w:r>
    </w:p>
    <w:p w:rsidR="0070103C" w:rsidRDefault="0070103C" w:rsidP="00886D14"/>
    <w:p w:rsidR="0070103C" w:rsidRPr="00671C37" w:rsidRDefault="0070103C" w:rsidP="00886D14">
      <w:r>
        <w:tab/>
      </w:r>
      <w:r w:rsidRPr="00671C37">
        <w:rPr>
          <w:noProof/>
          <w:position w:val="-36"/>
        </w:rPr>
      </w:r>
      <w:r w:rsidR="0070103C" w:rsidRPr="00671C37">
        <w:rPr>
          <w:noProof/>
          <w:position w:val="-36"/>
        </w:rPr>
        <w:object w:dxaOrig="1760" w:dyaOrig="840" w14:anchorId="28E95A97">
          <v:shape id="_x0000_i1323" type="#_x0000_t75" alt="" style="width:88pt;height:42pt;mso-width-percent:0;mso-height-percent:0;mso-width-percent:0;mso-height-percent:0" o:ole="">
            <v:imagedata r:id="rId660" o:title=""/>
          </v:shape>
          <o:OLEObject Type="Embed" ProgID="Equation.DSMT4" ShapeID="_x0000_i1323" DrawAspect="Content" ObjectID="_1840553130" r:id="rId6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19</w:instrText>
        </w:r>
      </w:fldSimple>
      <w:r>
        <w:instrText>)</w:instrText>
      </w:r>
      <w:r>
        <w:fldChar w:fldCharType="end"/>
      </w:r>
    </w:p>
    <w:p w:rsidR="0070103C" w:rsidRDefault="0070103C" w:rsidP="00886D14"/>
    <w:p w:rsidR="0070103C" w:rsidRDefault="0070103C" w:rsidP="00886D14">
      <w:r>
        <w:t xml:space="preserve">We are interested in the estimate of desired signal modes, </w:t>
      </w:r>
      <w:r w:rsidRPr="00671C37">
        <w:rPr>
          <w:noProof/>
          <w:position w:val="-6"/>
        </w:rPr>
      </w:r>
      <w:r w:rsidR="0070103C" w:rsidRPr="00671C37">
        <w:rPr>
          <w:noProof/>
          <w:position w:val="-6"/>
        </w:rPr>
        <w:object w:dxaOrig="200" w:dyaOrig="340" w14:anchorId="446C6164">
          <v:shape id="_x0000_i1324" type="#_x0000_t75" alt="" style="width:10pt;height:17pt;mso-width-percent:0;mso-height-percent:0;mso-width-percent:0;mso-height-percent:0" o:ole="">
            <v:imagedata r:id="rId662" o:title=""/>
          </v:shape>
          <o:OLEObject Type="Embed" ProgID="Equation.DSMT4" ShapeID="_x0000_i1324" DrawAspect="Content" ObjectID="_1840553131" r:id="rId663"/>
        </w:object>
      </w:r>
      <w:r>
        <w:t xml:space="preserve">, the signal estimate itself </w:t>
      </w:r>
      <w:r w:rsidRPr="00671C37">
        <w:rPr>
          <w:noProof/>
          <w:position w:val="-6"/>
        </w:rPr>
      </w:r>
      <w:r w:rsidR="0070103C" w:rsidRPr="00671C37">
        <w:rPr>
          <w:noProof/>
          <w:position w:val="-6"/>
        </w:rPr>
        <w:object w:dxaOrig="760" w:dyaOrig="340" w14:anchorId="34218DD8">
          <v:shape id="_x0000_i1325" type="#_x0000_t75" alt="" style="width:38pt;height:17pt;mso-width-percent:0;mso-height-percent:0;mso-width-percent:0;mso-height-percent:0" o:ole="">
            <v:imagedata r:id="rId664" o:title=""/>
          </v:shape>
          <o:OLEObject Type="Embed" ProgID="Equation.DSMT4" ShapeID="_x0000_i1325" DrawAspect="Content" ObjectID="_1840553132" r:id="rId665"/>
        </w:object>
      </w:r>
      <w:r>
        <w:t xml:space="preserve">, the interference estimate modes, and the actual interference </w:t>
      </w:r>
      <w:r w:rsidRPr="00362E01">
        <w:rPr>
          <w:noProof/>
          <w:position w:val="-10"/>
        </w:rPr>
      </w:r>
      <w:r w:rsidR="0070103C" w:rsidRPr="00362E01">
        <w:rPr>
          <w:noProof/>
          <w:position w:val="-10"/>
        </w:rPr>
        <w:object w:dxaOrig="639" w:dyaOrig="380" w14:anchorId="1392200D">
          <v:shape id="_x0000_i1326" type="#_x0000_t75" alt="" style="width:32pt;height:19pt;mso-width-percent:0;mso-height-percent:0;mso-width-percent:0;mso-height-percent:0" o:ole="">
            <v:imagedata r:id="rId666" o:title=""/>
          </v:shape>
          <o:OLEObject Type="Embed" ProgID="Equation.DSMT4" ShapeID="_x0000_i1326" DrawAspect="Content" ObjectID="_1840553133" r:id="rId667"/>
        </w:object>
      </w:r>
      <w:r>
        <w:t>, which are</w:t>
      </w:r>
    </w:p>
    <w:p w:rsidR="0070103C" w:rsidRDefault="0070103C" w:rsidP="00886D14">
      <w:pPr>
        <w:keepNext/>
      </w:pPr>
    </w:p>
    <w:p w:rsidR="0070103C" w:rsidRDefault="0070103C" w:rsidP="00886D14">
      <w:r>
        <w:t xml:space="preserve">                                                     </w:t>
      </w:r>
      <w:r w:rsidRPr="00671C37">
        <w:rPr>
          <w:noProof/>
          <w:position w:val="-12"/>
        </w:rPr>
      </w:r>
      <w:r w:rsidR="0070103C" w:rsidRPr="00671C37">
        <w:rPr>
          <w:noProof/>
          <w:position w:val="-12"/>
        </w:rPr>
        <w:object w:dxaOrig="2180" w:dyaOrig="400" w14:anchorId="3DE9C73B">
          <v:shape id="_x0000_i1327" type="#_x0000_t75" alt="" style="width:109pt;height:20pt;mso-width-percent:0;mso-height-percent:0;mso-width-percent:0;mso-height-percent:0" o:ole="">
            <v:imagedata r:id="rId668" o:title=""/>
          </v:shape>
          <o:OLEObject Type="Embed" ProgID="Equation.DSMT4" ShapeID="_x0000_i1327" DrawAspect="Content" ObjectID="_1840553134" r:id="rId66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0" w:name="ZEqnNum118132"/>
      <w:r>
        <w:instrText>(</w:instrText>
      </w:r>
      <w:fldSimple w:instr=" SEQ MTSec \c \* Arabic \* MERGEFORMAT ">
        <w:r>
          <w:rPr>
            <w:noProof/>
          </w:rPr>
          <w:instrText>1</w:instrText>
        </w:r>
      </w:fldSimple>
      <w:r>
        <w:instrText>.</w:instrText>
      </w:r>
      <w:fldSimple w:instr=" SEQ MTEqn \c \* Arabic \* MERGEFORMAT ">
        <w:r>
          <w:rPr>
            <w:noProof/>
          </w:rPr>
          <w:instrText>20</w:instrText>
        </w:r>
      </w:fldSimple>
      <w:r>
        <w:instrText>)</w:instrText>
      </w:r>
      <w:bookmarkEnd w:id="100"/>
      <w:r>
        <w:fldChar w:fldCharType="end"/>
      </w:r>
    </w:p>
    <w:p w:rsidR="0070103C" w:rsidRDefault="0070103C" w:rsidP="00886D14">
      <w:r>
        <w:tab/>
        <w:t xml:space="preserve">  </w:t>
      </w:r>
      <w:r w:rsidRPr="00671C37">
        <w:rPr>
          <w:noProof/>
          <w:position w:val="-12"/>
        </w:rPr>
      </w:r>
      <w:r w:rsidR="0070103C" w:rsidRPr="00671C37">
        <w:rPr>
          <w:noProof/>
          <w:position w:val="-12"/>
        </w:rPr>
        <w:object w:dxaOrig="2380" w:dyaOrig="380" w14:anchorId="5749A004">
          <v:shape id="_x0000_i1328" type="#_x0000_t75" alt="" style="width:119pt;height:19pt;mso-width-percent:0;mso-height-percent:0;mso-width-percent:0;mso-height-percent:0" o:ole="">
            <v:imagedata r:id="rId670" o:title=""/>
          </v:shape>
          <o:OLEObject Type="Embed" ProgID="Equation.DSMT4" ShapeID="_x0000_i1328" DrawAspect="Content" ObjectID="_1840553135" r:id="rId67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1" w:name="ZEqnNum828898"/>
      <w:r>
        <w:instrText>(</w:instrText>
      </w:r>
      <w:fldSimple w:instr=" SEQ MTSec \c \* Arabic \* MERGEFORMAT ">
        <w:r>
          <w:rPr>
            <w:noProof/>
          </w:rPr>
          <w:instrText>1</w:instrText>
        </w:r>
      </w:fldSimple>
      <w:r>
        <w:instrText>.</w:instrText>
      </w:r>
      <w:fldSimple w:instr=" SEQ MTEqn \c \* Arabic \* MERGEFORMAT ">
        <w:r>
          <w:rPr>
            <w:noProof/>
          </w:rPr>
          <w:instrText>21</w:instrText>
        </w:r>
      </w:fldSimple>
      <w:r>
        <w:instrText>)</w:instrText>
      </w:r>
      <w:bookmarkEnd w:id="101"/>
      <w:r>
        <w:fldChar w:fldCharType="end"/>
      </w:r>
    </w:p>
    <w:p w:rsidR="0070103C" w:rsidRPr="007B6587" w:rsidRDefault="0070103C" w:rsidP="00886D14">
      <w:r>
        <w:t xml:space="preserve">                                                     </w:t>
      </w:r>
      <w:r w:rsidRPr="007B6587">
        <w:rPr>
          <w:noProof/>
          <w:position w:val="-12"/>
        </w:rPr>
      </w:r>
      <w:r w:rsidR="0070103C" w:rsidRPr="007B6587">
        <w:rPr>
          <w:noProof/>
          <w:position w:val="-12"/>
        </w:rPr>
        <w:object w:dxaOrig="1980" w:dyaOrig="400" w14:anchorId="3262F143">
          <v:shape id="_x0000_i1329" type="#_x0000_t75" alt="" style="width:99pt;height:20pt;mso-width-percent:0;mso-height-percent:0;mso-width-percent:0;mso-height-percent:0" o:ole="">
            <v:imagedata r:id="rId672" o:title=""/>
          </v:shape>
          <o:OLEObject Type="Embed" ProgID="Equation.DSMT4" ShapeID="_x0000_i1329" DrawAspect="Content" ObjectID="_1840553136" r:id="rId67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893892"/>
      <w:r>
        <w:instrText>(</w:instrText>
      </w:r>
      <w:fldSimple w:instr=" SEQ MTSec \c \* Arabic \* MERGEFORMAT ">
        <w:r>
          <w:rPr>
            <w:noProof/>
          </w:rPr>
          <w:instrText>1</w:instrText>
        </w:r>
      </w:fldSimple>
      <w:r>
        <w:instrText>.</w:instrText>
      </w:r>
      <w:fldSimple w:instr=" SEQ MTEqn \c \* Arabic \* MERGEFORMAT ">
        <w:r>
          <w:rPr>
            <w:noProof/>
          </w:rPr>
          <w:instrText>22</w:instrText>
        </w:r>
      </w:fldSimple>
      <w:r>
        <w:instrText>)</w:instrText>
      </w:r>
      <w:bookmarkEnd w:id="102"/>
      <w:r>
        <w:fldChar w:fldCharType="end"/>
      </w:r>
    </w:p>
    <w:p w:rsidR="0070103C" w:rsidRDefault="0070103C" w:rsidP="00886D14">
      <w:r>
        <w:tab/>
        <w:t xml:space="preserve"> </w:t>
      </w:r>
      <w:r w:rsidRPr="007B6587">
        <w:rPr>
          <w:noProof/>
          <w:position w:val="-12"/>
        </w:rPr>
      </w:r>
      <w:r w:rsidR="0070103C" w:rsidRPr="007B6587">
        <w:rPr>
          <w:noProof/>
          <w:position w:val="-12"/>
        </w:rPr>
        <w:object w:dxaOrig="2079" w:dyaOrig="400" w14:anchorId="438AFB5D">
          <v:shape id="_x0000_i1330" type="#_x0000_t75" alt="" style="width:104pt;height:20pt;mso-width-percent:0;mso-height-percent:0;mso-width-percent:0;mso-height-percent:0" o:ole="">
            <v:imagedata r:id="rId674" o:title=""/>
          </v:shape>
          <o:OLEObject Type="Embed" ProgID="Equation.DSMT4" ShapeID="_x0000_i1330" DrawAspect="Content" ObjectID="_1840553137" r:id="rId6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23</w:instrText>
        </w:r>
      </w:fldSimple>
      <w:r>
        <w:instrText>)</w:instrText>
      </w:r>
      <w:r>
        <w:fldChar w:fldCharType="end"/>
      </w:r>
    </w:p>
    <w:p w:rsidR="0070103C" w:rsidRPr="00267F0F" w:rsidRDefault="0070103C" w:rsidP="00886D14"/>
    <w:p w:rsidR="0070103C" w:rsidRDefault="0070103C" w:rsidP="00886D14">
      <w:r>
        <w:t xml:space="preserve">The prominence of the operator </w:t>
      </w:r>
      <w:r w:rsidRPr="00671C37">
        <w:rPr>
          <w:noProof/>
          <w:position w:val="-12"/>
        </w:rPr>
      </w:r>
      <w:r w:rsidR="0070103C" w:rsidRPr="00671C37">
        <w:rPr>
          <w:noProof/>
          <w:position w:val="-12"/>
        </w:rPr>
        <w:object w:dxaOrig="340" w:dyaOrig="380" w14:anchorId="5806CE12">
          <v:shape id="_x0000_i1331" type="#_x0000_t75" alt="" style="width:17pt;height:19pt;mso-width-percent:0;mso-height-percent:0;mso-width-percent:0;mso-height-percent:0" o:ole="">
            <v:imagedata r:id="rId676" o:title=""/>
          </v:shape>
          <o:OLEObject Type="Embed" ProgID="Equation.DSMT4" ShapeID="_x0000_i1331" DrawAspect="Content" ObjectID="_1840553138" r:id="rId677"/>
        </w:object>
      </w:r>
      <w:r>
        <w:t xml:space="preserve">is apparent from </w:t>
      </w:r>
      <w:r>
        <w:fldChar w:fldCharType="begin"/>
      </w:r>
      <w:r>
        <w:instrText xml:space="preserve"> GOTOBUTTON ZEqnNum118132  \* MERGEFORMAT </w:instrText>
      </w:r>
      <w:fldSimple w:instr=" REF ZEqnNum118132 \! \* MERGEFORMAT ">
        <w:r>
          <w:instrText>(1.20)</w:instrText>
        </w:r>
      </w:fldSimple>
      <w:r>
        <w:fldChar w:fldCharType="end"/>
      </w:r>
      <w:r>
        <w:t xml:space="preserve"> and </w:t>
      </w:r>
      <w:r>
        <w:fldChar w:fldCharType="begin"/>
      </w:r>
      <w:r>
        <w:instrText xml:space="preserve"> GOTOBUTTON ZEqnNum828898  \* MERGEFORMAT </w:instrText>
      </w:r>
      <w:fldSimple w:instr=" REF ZEqnNum828898 \! \* MERGEFORMAT ">
        <w:r>
          <w:instrText>(1.21)</w:instrText>
        </w:r>
      </w:fldSimple>
      <w:r>
        <w:fldChar w:fldCharType="end"/>
      </w:r>
      <w:r>
        <w:t xml:space="preserve">.  Its effect is to project the received vector into the orthogonal complement to the interference subspace, which is then correlated with the signal matrix.  Equivalently by writing </w:t>
      </w:r>
      <w:r w:rsidRPr="00671C37">
        <w:rPr>
          <w:noProof/>
          <w:position w:val="-12"/>
        </w:rPr>
      </w:r>
      <w:r w:rsidR="0070103C" w:rsidRPr="00671C37">
        <w:rPr>
          <w:noProof/>
          <w:position w:val="-12"/>
        </w:rPr>
        <w:object w:dxaOrig="1560" w:dyaOrig="380" w14:anchorId="13A0B8CB">
          <v:shape id="_x0000_i1332" type="#_x0000_t75" alt="" style="width:78pt;height:19pt;mso-width-percent:0;mso-height-percent:0;mso-width-percent:0;mso-height-percent:0" o:ole="">
            <v:imagedata r:id="rId678" o:title=""/>
          </v:shape>
          <o:OLEObject Type="Embed" ProgID="Equation.DSMT4" ShapeID="_x0000_i1332" DrawAspect="Content" ObjectID="_1840553139" r:id="rId679"/>
        </w:object>
      </w:r>
      <w:r>
        <w:t xml:space="preserve">we see that </w:t>
      </w:r>
      <w:r w:rsidRPr="00671C37">
        <w:rPr>
          <w:noProof/>
          <w:position w:val="-10"/>
        </w:rPr>
      </w:r>
      <w:r w:rsidR="0070103C" w:rsidRPr="00671C37">
        <w:rPr>
          <w:noProof/>
          <w:position w:val="-10"/>
        </w:rPr>
        <w:object w:dxaOrig="200" w:dyaOrig="260" w14:anchorId="3A98896A">
          <v:shape id="_x0000_i1333" type="#_x0000_t75" alt="" style="width:10pt;height:13pt;mso-width-percent:0;mso-height-percent:0;mso-width-percent:0;mso-height-percent:0" o:ole="">
            <v:imagedata r:id="rId680" o:title=""/>
          </v:shape>
          <o:OLEObject Type="Embed" ProgID="Equation.DSMT4" ShapeID="_x0000_i1333" DrawAspect="Content" ObjectID="_1840553140" r:id="rId681"/>
        </w:object>
      </w:r>
      <w:r>
        <w:t xml:space="preserve"> is correlated with only the part of </w:t>
      </w:r>
      <w:r w:rsidRPr="00671C37">
        <w:rPr>
          <w:noProof/>
          <w:position w:val="-4"/>
        </w:rPr>
      </w:r>
      <w:r w:rsidR="0070103C" w:rsidRPr="00671C37">
        <w:rPr>
          <w:noProof/>
          <w:position w:val="-4"/>
        </w:rPr>
        <w:object w:dxaOrig="260" w:dyaOrig="260" w14:anchorId="0AD46D9E">
          <v:shape id="_x0000_i1334" type="#_x0000_t75" alt="" style="width:13pt;height:13pt;mso-width-percent:0;mso-height-percent:0;mso-width-percent:0;mso-height-percent:0" o:ole="">
            <v:imagedata r:id="rId682" o:title=""/>
          </v:shape>
          <o:OLEObject Type="Embed" ProgID="Equation.DSMT4" ShapeID="_x0000_i1334" DrawAspect="Content" ObjectID="_1840553141" r:id="rId683"/>
        </w:object>
      </w:r>
      <w:r>
        <w:t xml:space="preserve">with no components in the direction of </w:t>
      </w:r>
      <w:r w:rsidRPr="00671C37">
        <w:rPr>
          <w:noProof/>
          <w:position w:val="-6"/>
        </w:rPr>
      </w:r>
      <w:r w:rsidR="0070103C" w:rsidRPr="00671C37">
        <w:rPr>
          <w:noProof/>
          <w:position w:val="-6"/>
        </w:rPr>
        <w:object w:dxaOrig="200" w:dyaOrig="279" w14:anchorId="0449EAAC">
          <v:shape id="_x0000_i1335" type="#_x0000_t75" alt="" style="width:10pt;height:14pt;mso-width-percent:0;mso-height-percent:0;mso-width-percent:0;mso-height-percent:0" o:ole="">
            <v:imagedata r:id="rId684" o:title=""/>
          </v:shape>
          <o:OLEObject Type="Embed" ProgID="Equation.DSMT4" ShapeID="_x0000_i1335" DrawAspect="Content" ObjectID="_1840553142" r:id="rId685"/>
        </w:object>
      </w:r>
      <w:r>
        <w:t xml:space="preserve">, ie the part of H that is unaccounted for by S.  In view of the above interpretation any vector in the composite signal space, </w:t>
      </w:r>
      <w:r w:rsidRPr="00267F0F">
        <w:rPr>
          <w:noProof/>
          <w:position w:val="-6"/>
        </w:rPr>
      </w:r>
      <w:r w:rsidR="0070103C" w:rsidRPr="00267F0F">
        <w:rPr>
          <w:noProof/>
          <w:position w:val="-6"/>
        </w:rPr>
        <w:object w:dxaOrig="800" w:dyaOrig="279" w14:anchorId="368CFFC7">
          <v:shape id="_x0000_i1336" type="#_x0000_t75" alt="" style="width:40pt;height:14pt;mso-width-percent:0;mso-height-percent:0;mso-width-percent:0;mso-height-percent:0" o:ole="">
            <v:imagedata r:id="rId686" o:title=""/>
          </v:shape>
          <o:OLEObject Type="Embed" ProgID="Equation.DSMT4" ShapeID="_x0000_i1336" DrawAspect="Content" ObjectID="_1840553143" r:id="rId687"/>
        </w:object>
      </w:r>
      <w:r>
        <w:t>can be written in terms of its component along S and the component of HS perpendicular to S,</w:t>
      </w:r>
    </w:p>
    <w:p w:rsidR="0070103C" w:rsidRDefault="0070103C" w:rsidP="00886D14"/>
    <w:p w:rsidR="0070103C" w:rsidRDefault="0070103C" w:rsidP="00886D14">
      <w:r>
        <w:tab/>
      </w:r>
      <w:r w:rsidRPr="00185020">
        <w:rPr>
          <w:noProof/>
          <w:position w:val="-14"/>
        </w:rPr>
      </w:r>
      <w:r w:rsidR="0070103C" w:rsidRPr="00185020">
        <w:rPr>
          <w:noProof/>
          <w:position w:val="-14"/>
        </w:rPr>
        <w:object w:dxaOrig="1540" w:dyaOrig="380" w14:anchorId="7C3726D9">
          <v:shape id="_x0000_i1337" type="#_x0000_t75" alt="" style="width:77pt;height:19pt;mso-width-percent:0;mso-height-percent:0;mso-width-percent:0;mso-height-percent:0" o:ole="">
            <v:imagedata r:id="rId688" o:title=""/>
          </v:shape>
          <o:OLEObject Type="Embed" ProgID="Equation.DSMT4" ShapeID="_x0000_i1337" DrawAspect="Content" ObjectID="_1840553144" r:id="rId6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24</w:instrText>
        </w:r>
      </w:fldSimple>
      <w:r>
        <w:instrText>)</w:instrText>
      </w:r>
      <w:r>
        <w:fldChar w:fldCharType="end"/>
      </w:r>
    </w:p>
    <w:p w:rsidR="0070103C" w:rsidRDefault="0070103C" w:rsidP="00886D14"/>
    <w:p w:rsidR="0070103C" w:rsidRDefault="0070103C" w:rsidP="00886D14">
      <w:pPr>
        <w:keepNext/>
      </w:pPr>
      <w:r>
        <w:rPr>
          <w:noProof/>
        </w:rPr>
        <mc:AlternateContent>
          <mc:Choice Requires="wpc">
            <w:drawing>
              <wp:inline distT="0" distB="0" distL="0" distR="0" wp14:anchorId="559087EE" wp14:editId="24BB875C">
                <wp:extent cx="4690110" cy="3291840"/>
                <wp:effectExtent l="0" t="0" r="0" b="0"/>
                <wp:docPr id="1249353257" name="Canvas 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076371266" name="Line 58"/>
                        <wps:cNvCnPr>
                          <a:cxnSpLocks/>
                        </wps:cNvCnPr>
                        <wps:spPr bwMode="auto">
                          <a:xfrm>
                            <a:off x="998220" y="1370076"/>
                            <a:ext cx="1988820" cy="12466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938015" name="Line 59"/>
                        <wps:cNvCnPr>
                          <a:cxnSpLocks/>
                        </wps:cNvCnPr>
                        <wps:spPr bwMode="auto">
                          <a:xfrm flipV="1">
                            <a:off x="1011936" y="1369314"/>
                            <a:ext cx="2722626"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9365987" name="Line 60"/>
                        <wps:cNvCnPr>
                          <a:cxnSpLocks/>
                        </wps:cNvCnPr>
                        <wps:spPr bwMode="auto">
                          <a:xfrm flipV="1">
                            <a:off x="1004316" y="456438"/>
                            <a:ext cx="734568" cy="90601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5571143" name="Line 61"/>
                        <wps:cNvCnPr>
                          <a:cxnSpLocks/>
                        </wps:cNvCnPr>
                        <wps:spPr bwMode="auto">
                          <a:xfrm>
                            <a:off x="998220" y="1376172"/>
                            <a:ext cx="1530096" cy="3322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2890340" name="Line 62"/>
                        <wps:cNvCnPr>
                          <a:cxnSpLocks/>
                        </wps:cNvCnPr>
                        <wps:spPr bwMode="auto">
                          <a:xfrm flipV="1">
                            <a:off x="2209800" y="1701546"/>
                            <a:ext cx="304800" cy="41529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5521894" name="Line 63"/>
                        <wps:cNvCnPr>
                          <a:cxnSpLocks/>
                        </wps:cNvCnPr>
                        <wps:spPr bwMode="auto">
                          <a:xfrm>
                            <a:off x="990600" y="1376172"/>
                            <a:ext cx="1240536" cy="7688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9072785" name="Line 64"/>
                        <wps:cNvCnPr>
                          <a:cxnSpLocks/>
                        </wps:cNvCnPr>
                        <wps:spPr bwMode="auto">
                          <a:xfrm flipV="1">
                            <a:off x="983742" y="995172"/>
                            <a:ext cx="311658" cy="381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0530132" name="Line 65"/>
                        <wps:cNvCnPr>
                          <a:cxnSpLocks/>
                        </wps:cNvCnPr>
                        <wps:spPr bwMode="auto">
                          <a:xfrm>
                            <a:off x="1309116" y="995172"/>
                            <a:ext cx="1205484" cy="69951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82598531" name="Object 66"/>
                          <pic:cNvPicPr>
                            <a:picLocks/>
                          </pic:cNvPicPr>
                        </pic:nvPicPr>
                        <pic:blipFill>
                          <a:blip r:embed="rId690" cstate="print">
                            <a:extLst>
                              <a:ext uri="{28A0092B-C50C-407E-A947-70E740481C1C}">
                                <a14:useLocalDpi xmlns:a14="http://schemas.microsoft.com/office/drawing/2010/main" val="0"/>
                              </a:ext>
                            </a:extLst>
                          </a:blip>
                          <a:srcRect/>
                          <a:stretch>
                            <a:fillRect/>
                          </a:stretch>
                        </pic:blipFill>
                        <pic:spPr bwMode="auto">
                          <a:xfrm>
                            <a:off x="3643122" y="1885950"/>
                            <a:ext cx="533400" cy="178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7685911" name="Object 67"/>
                          <pic:cNvPicPr>
                            <a:picLocks/>
                          </pic:cNvPicPr>
                        </pic:nvPicPr>
                        <pic:blipFill>
                          <a:blip r:embed="rId691">
                            <a:extLst>
                              <a:ext uri="{28A0092B-C50C-407E-A947-70E740481C1C}">
                                <a14:useLocalDpi xmlns:a14="http://schemas.microsoft.com/office/drawing/2010/main" val="0"/>
                              </a:ext>
                            </a:extLst>
                          </a:blip>
                          <a:srcRect/>
                          <a:stretch>
                            <a:fillRect/>
                          </a:stretch>
                        </pic:blipFill>
                        <pic:spPr bwMode="auto">
                          <a:xfrm>
                            <a:off x="3047238" y="2558796"/>
                            <a:ext cx="152400" cy="166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40464911" name="Object 68"/>
                          <pic:cNvPicPr>
                            <a:picLocks/>
                          </pic:cNvPicPr>
                        </pic:nvPicPr>
                        <pic:blipFill>
                          <a:blip r:embed="rId692">
                            <a:extLst>
                              <a:ext uri="{28A0092B-C50C-407E-A947-70E740481C1C}">
                                <a14:useLocalDpi xmlns:a14="http://schemas.microsoft.com/office/drawing/2010/main" val="0"/>
                              </a:ext>
                            </a:extLst>
                          </a:blip>
                          <a:srcRect/>
                          <a:stretch>
                            <a:fillRect/>
                          </a:stretch>
                        </pic:blipFill>
                        <pic:spPr bwMode="auto">
                          <a:xfrm>
                            <a:off x="1751076" y="277368"/>
                            <a:ext cx="140208" cy="193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43730831" name="Object 69"/>
                          <pic:cNvPicPr>
                            <a:picLocks/>
                          </pic:cNvPicPr>
                        </pic:nvPicPr>
                        <pic:blipFill>
                          <a:blip r:embed="rId693">
                            <a:extLst>
                              <a:ext uri="{28A0092B-C50C-407E-A947-70E740481C1C}">
                                <a14:useLocalDpi xmlns:a14="http://schemas.microsoft.com/office/drawing/2010/main" val="0"/>
                              </a:ext>
                            </a:extLst>
                          </a:blip>
                          <a:srcRect/>
                          <a:stretch>
                            <a:fillRect/>
                          </a:stretch>
                        </pic:blipFill>
                        <pic:spPr bwMode="auto">
                          <a:xfrm>
                            <a:off x="3760470" y="1277874"/>
                            <a:ext cx="177546"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3939063" name="Object 70"/>
                          <pic:cNvPicPr>
                            <a:picLocks/>
                          </pic:cNvPicPr>
                        </pic:nvPicPr>
                        <pic:blipFill>
                          <a:blip r:embed="rId694">
                            <a:extLst>
                              <a:ext uri="{28A0092B-C50C-407E-A947-70E740481C1C}">
                                <a14:useLocalDpi xmlns:a14="http://schemas.microsoft.com/office/drawing/2010/main" val="0"/>
                              </a:ext>
                            </a:extLst>
                          </a:blip>
                          <a:srcRect/>
                          <a:stretch>
                            <a:fillRect/>
                          </a:stretch>
                        </pic:blipFill>
                        <pic:spPr bwMode="auto">
                          <a:xfrm>
                            <a:off x="2105406" y="1644396"/>
                            <a:ext cx="346710" cy="229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83006634" name="Line 71"/>
                        <wps:cNvCnPr>
                          <a:cxnSpLocks/>
                        </wps:cNvCnPr>
                        <wps:spPr bwMode="auto">
                          <a:xfrm>
                            <a:off x="1011936" y="1383030"/>
                            <a:ext cx="2569464" cy="5471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5710558" name="Object 72"/>
                          <pic:cNvPicPr>
                            <a:picLocks/>
                          </pic:cNvPicPr>
                        </pic:nvPicPr>
                        <pic:blipFill>
                          <a:blip r:embed="rId695">
                            <a:extLst>
                              <a:ext uri="{28A0092B-C50C-407E-A947-70E740481C1C}">
                                <a14:useLocalDpi xmlns:a14="http://schemas.microsoft.com/office/drawing/2010/main" val="0"/>
                              </a:ext>
                            </a:extLst>
                          </a:blip>
                          <a:srcRect/>
                          <a:stretch>
                            <a:fillRect/>
                          </a:stretch>
                        </pic:blipFill>
                        <pic:spPr bwMode="auto">
                          <a:xfrm>
                            <a:off x="1926336" y="2116074"/>
                            <a:ext cx="281940" cy="229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01009576" name="Object 73"/>
                          <pic:cNvPicPr>
                            <a:picLocks/>
                          </pic:cNvPicPr>
                        </pic:nvPicPr>
                        <pic:blipFill>
                          <a:blip r:embed="rId696">
                            <a:extLst>
                              <a:ext uri="{28A0092B-C50C-407E-A947-70E740481C1C}">
                                <a14:useLocalDpi xmlns:a14="http://schemas.microsoft.com/office/drawing/2010/main" val="0"/>
                              </a:ext>
                            </a:extLst>
                          </a:blip>
                          <a:srcRect/>
                          <a:stretch>
                            <a:fillRect/>
                          </a:stretch>
                        </pic:blipFill>
                        <pic:spPr bwMode="auto">
                          <a:xfrm>
                            <a:off x="790956" y="959358"/>
                            <a:ext cx="397764" cy="267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94571868" name="Oval 74"/>
                        <wps:cNvSpPr>
                          <a:spLocks/>
                        </wps:cNvSpPr>
                        <wps:spPr bwMode="auto">
                          <a:xfrm>
                            <a:off x="941832" y="1335786"/>
                            <a:ext cx="83058" cy="8305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87217879" name="Object 75"/>
                          <pic:cNvPicPr>
                            <a:picLocks/>
                          </pic:cNvPicPr>
                        </pic:nvPicPr>
                        <pic:blipFill>
                          <a:blip r:embed="rId697">
                            <a:extLst>
                              <a:ext uri="{28A0092B-C50C-407E-A947-70E740481C1C}">
                                <a14:useLocalDpi xmlns:a14="http://schemas.microsoft.com/office/drawing/2010/main" val="0"/>
                              </a:ext>
                            </a:extLst>
                          </a:blip>
                          <a:srcRect/>
                          <a:stretch>
                            <a:fillRect/>
                          </a:stretch>
                        </pic:blipFill>
                        <pic:spPr bwMode="auto">
                          <a:xfrm>
                            <a:off x="756666" y="1339596"/>
                            <a:ext cx="217170" cy="192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05494553" name="Text Box 76"/>
                        <wps:cNvSpPr txBox="1">
                          <a:spLocks/>
                        </wps:cNvSpPr>
                        <wps:spPr bwMode="auto">
                          <a:xfrm>
                            <a:off x="374142" y="1452372"/>
                            <a:ext cx="984504" cy="318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103C" w:rsidRPr="00185020" w:rsidRDefault="0070103C" w:rsidP="00886D14">
                              <w:pPr>
                                <w:rPr>
                                  <w:sz w:val="20"/>
                                </w:rPr>
                              </w:pPr>
                              <w:r>
                                <w:rPr>
                                  <w:sz w:val="20"/>
                                </w:rPr>
                                <w:t>(</w:t>
                              </w:r>
                              <w:r w:rsidRPr="00185020">
                                <w:rPr>
                                  <w:sz w:val="20"/>
                                </w:rPr>
                                <w:t>out of page</w:t>
                              </w:r>
                              <w:r>
                                <w:rPr>
                                  <w:sz w:val="20"/>
                                </w:rPr>
                                <w:t>)</w:t>
                              </w:r>
                            </w:p>
                          </w:txbxContent>
                        </wps:txbx>
                        <wps:bodyPr rot="0" vert="horz" wrap="square" lIns="91440" tIns="45720" rIns="91440" bIns="45720" anchor="t" anchorCtr="0" upright="1">
                          <a:noAutofit/>
                        </wps:bodyPr>
                      </wps:wsp>
                    </wpc:wpc>
                  </a:graphicData>
                </a:graphic>
              </wp:inline>
            </w:drawing>
          </mc:Choice>
          <mc:Fallback>
            <w:pict>
              <v:group w14:anchorId="559087EE" id="Canvas 56" o:spid="_x0000_s1117" editas="canvas" style="width:369.3pt;height:259.2pt;mso-position-horizontal-relative:char;mso-position-vertical-relative:line" coordsize="46901,3291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">
                <v:shape id="_x0000_s1118" type="#_x0000_t75" style="position:absolute;width:46901;height:32918;visibility:visible;mso-wrap-style:square">
                  <v:fill o:detectmouseclick="t"/>
                  <v:path o:connecttype="none"/>
                </v:shape>
                <v:line id="Line 58" o:spid="_x0000_s1119" style="position:absolute;visibility:visible;mso-wrap-style:square" from="9982,13700" to="29870,261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">
                  <o:lock v:ext="edit" shapetype="f"/>
                </v:line>
                <v:line id="Line 59" o:spid="_x0000_s1120" style="position:absolute;flip:y;visibility:visible;mso-wrap-style:square" from="10119,13693" to="37345,137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">
                  <o:lock v:ext="edit" shapetype="f"/>
                </v:line>
                <v:line id="Line 60" o:spid="_x0000_s1121" style="position:absolute;flip:y;visibility:visible;mso-wrap-style:square" from="10043,4564" to="17388,136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">
                  <o:lock v:ext="edit" shapetype="f"/>
                </v:line>
                <v:line id="Line 61" o:spid="_x0000_s1122" style="position:absolute;visibility:visible;mso-wrap-style:square" from="9982,13761" to="25283,170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">
                  <v:stroke endarrow="block"/>
                  <o:lock v:ext="edit" shapetype="f"/>
                </v:line>
                <v:line id="Line 62" o:spid="_x0000_s1123" style="position:absolute;flip:y;visibility:visible;mso-wrap-style:square" from="22098,17015" to="25146,211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">
                  <v:stroke dashstyle="dash"/>
                  <o:lock v:ext="edit" shapetype="f"/>
                </v:line>
                <v:line id="Line 63" o:spid="_x0000_s1124" style="position:absolute;visibility:visible;mso-wrap-style:square" from="9906,13761" to="22311,214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">
                  <v:stroke endarrow="block"/>
                  <o:lock v:ext="edit" shapetype="f"/>
                </v:line>
                <v:line id="Line 64" o:spid="_x0000_s1125" style="position:absolute;flip:y;visibility:visible;mso-wrap-style:square" from="9837,9951" to="12954,137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">
                  <v:stroke endarrow="block"/>
                  <o:lock v:ext="edit" shapetype="f"/>
                </v:line>
                <v:line id="Line 65" o:spid="_x0000_s1126" style="position:absolute;visibility:visible;mso-wrap-style:square" from="13091,9951" to="25146,169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">
                  <v:stroke dashstyle="dash"/>
                  <o:lock v:ext="edit" shapetype="f"/>
                </v:line>
                <v:shape id="Object 66" o:spid="_x0000_s1127" type="#_x0000_t75" style="position:absolute;left:36431;top:18859;width:5334;height:1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">
                  <v:imagedata r:id="rId698" o:title=""/>
                  <v:path arrowok="t"/>
                  <o:lock v:ext="edit" aspectratio="f"/>
                </v:shape>
                <v:shape id="Object 67" o:spid="_x0000_s1128" type="#_x0000_t75" style="position:absolute;left:30472;top:25587;width:1524;height:16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">
                  <v:imagedata r:id="rId699" o:title=""/>
                  <v:path arrowok="t"/>
                  <o:lock v:ext="edit" aspectratio="f"/>
                </v:shape>
                <v:shape id="Object 68" o:spid="_x0000_s1129" type="#_x0000_t75" style="position:absolute;left:17510;top:2773;width:1402;height:19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">
                  <v:imagedata r:id="rId700" o:title=""/>
                  <v:path arrowok="t"/>
                  <o:lock v:ext="edit" aspectratio="f"/>
                </v:shape>
                <v:shape id="Object 69" o:spid="_x0000_s1130" type="#_x0000_t75" style="position:absolute;left:37604;top:12778;width:1776;height:17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">
                  <v:imagedata r:id="rId701" o:title=""/>
                  <v:path arrowok="t"/>
                  <o:lock v:ext="edit" aspectratio="f"/>
                </v:shape>
                <v:shape id="Object 70" o:spid="_x0000_s1131" type="#_x0000_t75" style="position:absolute;left:21054;top:16443;width:3467;height:22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">
                  <v:imagedata r:id="rId702" o:title=""/>
                  <v:path arrowok="t"/>
                  <o:lock v:ext="edit" aspectratio="f"/>
                </v:shape>
                <v:line id="Line 71" o:spid="_x0000_s1132" style="position:absolute;visibility:visible;mso-wrap-style:square" from="10119,13830" to="35814,193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">
                  <o:lock v:ext="edit" shapetype="f"/>
                </v:line>
                <v:shape id="Object 72" o:spid="_x0000_s1133" type="#_x0000_t75" style="position:absolute;left:19263;top:21160;width:2819;height:22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">
                  <v:imagedata r:id="rId703" o:title=""/>
                  <v:path arrowok="t"/>
                  <o:lock v:ext="edit" aspectratio="f"/>
                </v:shape>
                <v:shape id="Object 73" o:spid="_x0000_s1134" type="#_x0000_t75" style="position:absolute;left:7909;top:9593;width:3978;height:26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">
                  <v:imagedata r:id="rId704" o:title=""/>
                  <v:path arrowok="t"/>
                  <o:lock v:ext="edit" aspectratio="f"/>
                </v:shape>
                <v:oval id="Oval 74" o:spid="_x0000_s1135" style="position:absolute;left:9418;top:13357;width:830;height:8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" fillcolor="black">
                  <v:path arrowok="t"/>
                </v:oval>
                <v:shape id="Object 75" o:spid="_x0000_s1136" type="#_x0000_t75" style="position:absolute;left:7566;top:13395;width:2172;height:19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">
                  <v:imagedata r:id="rId705" o:title=""/>
                  <v:path arrowok="t"/>
                  <o:lock v:ext="edit" aspectratio="f"/>
                </v:shape>
                <v:shape id="Text Box 76" o:spid="_x0000_s1137" type="#_x0000_t202" style="position:absolute;left:3741;top:14523;width:9845;height:3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" filled="f" stroked="f">
                  <v:path arrowok="t"/>
                  <v:textbox>
                    <w:txbxContent>
                      <w:p w:rsidR="0070103C" w:rsidRPr="00185020" w:rsidRDefault="0070103C" w:rsidP="00886D14">
                        <w:pPr>
                          <w:rPr>
                            <w:sz w:val="20"/>
                          </w:rPr>
                        </w:pPr>
                        <w:r>
                          <w:rPr>
                            <w:sz w:val="20"/>
                          </w:rPr>
                          <w:t>(</w:t>
                        </w:r>
                        <w:r w:rsidRPr="00185020">
                          <w:rPr>
                            <w:sz w:val="20"/>
                          </w:rPr>
                          <w:t>out of page</w:t>
                        </w:r>
                        <w:r>
                          <w:rPr>
                            <w:sz w:val="20"/>
                          </w:rPr>
                          <w:t>)</w:t>
                        </w:r>
                      </w:p>
                    </w:txbxContent>
                  </v:textbox>
                </v:shape>
                <w10:anchorlock/>
              </v:group>
            </w:pict>
          </mc:Fallback>
        </mc:AlternateContent>
      </w:r>
    </w:p>
    <w:p w:rsidR="0070103C" w:rsidRDefault="0070103C" w:rsidP="00886D14">
      <w:pPr>
        <w:jc w:val="center"/>
      </w:pPr>
      <w:bookmarkStart w:id="103" w:name="_Toc292331275"/>
      <w:r>
        <w:t xml:space="preserve">Figure </w:t>
      </w:r>
      <w:fldSimple w:instr=" STYLEREF 1 \s ">
        <w:r>
          <w:rPr>
            <w:noProof/>
          </w:rPr>
          <w:t>19</w:t>
        </w:r>
      </w:fldSimple>
      <w:r>
        <w:noBreakHyphen/>
      </w:r>
      <w:fldSimple w:instr=" SEQ Figure \* ARABIC \s 1 ">
        <w:r>
          <w:rPr>
            <w:noProof/>
          </w:rPr>
          <w:t>2</w:t>
        </w:r>
      </w:fldSimple>
      <w:r>
        <w:t>: Signal and interference subspace and various projections onto them.</w:t>
      </w:r>
      <w:bookmarkEnd w:id="103"/>
    </w:p>
    <w:p w:rsidR="0070103C" w:rsidRDefault="0070103C" w:rsidP="00886D14"/>
    <w:p w:rsidR="0070103C" w:rsidRDefault="0070103C" w:rsidP="00886D14">
      <w:r>
        <w:t>Therefore as long as H has components in the direction of S perp the interference can be suppressed with the expense of some energy loss.  The degree of closeness of the subspaces can be measured by the angle between them.  It is also equivalent to a null steering operation.  This solution is also known as the decorrelating or zero forcing solution in communications because it completely removes the interference.  However, this comes at the expense of amplifying the noise.</w:t>
      </w:r>
    </w:p>
    <w:p w:rsidR="0070103C" w:rsidRDefault="0070103C" w:rsidP="00886D14"/>
    <w:p w:rsidR="0070103C" w:rsidRDefault="0070103C" w:rsidP="00886D14">
      <w:r>
        <w:t>Two features become apparent: 1) some reduction in the value of the scalar occurs because the correlating vector is not perfectly aligned with the desired signal, and 2) if the noise is directed along certain directions its effect in the correlator output can be amplified relative to the simple matched filter because its projection along the orthogonal interference subspace is larger than its projection along s1.</w:t>
      </w:r>
    </w:p>
    <w:p w:rsidR="0070103C" w:rsidRPr="00671C37" w:rsidRDefault="0070103C" w:rsidP="00886D14">
      <w:bookmarkStart w:id="104" w:name="_Toc292331276"/>
      <w:r>
        <w:t xml:space="preserve">Figure </w:t>
      </w:r>
      <w:fldSimple w:instr=" STYLEREF 1 \s ">
        <w:r>
          <w:rPr>
            <w:noProof/>
          </w:rPr>
          <w:t>19</w:t>
        </w:r>
      </w:fldSimple>
      <w:r>
        <w:noBreakHyphen/>
      </w:r>
      <w:fldSimple w:instr=" SEQ Figure \* ARABIC \s 1 ">
        <w:r>
          <w:rPr>
            <w:noProof/>
          </w:rPr>
          <w:t>3</w:t>
        </w:r>
      </w:fldSimple>
      <w:r>
        <w:rPr>
          <w:noProof/>
        </w:rPr>
        <mc:AlternateContent>
          <mc:Choice Requires="wpc">
            <w:drawing>
              <wp:anchor distT="0" distB="0" distL="114300" distR="114300" simplePos="0" relativeHeight="251689984" behindDoc="0" locked="0" layoutInCell="1" allowOverlap="0" wp14:anchorId="49449C5A" wp14:editId="682F10EB">
                <wp:simplePos x="0" y="0"/>
                <wp:positionH relativeFrom="column">
                  <wp:align>center</wp:align>
                </wp:positionH>
                <wp:positionV relativeFrom="paragraph">
                  <wp:posOffset>0</wp:posOffset>
                </wp:positionV>
                <wp:extent cx="3935730" cy="3093085"/>
                <wp:effectExtent l="0" t="0" r="0" b="5715"/>
                <wp:wrapTopAndBottom/>
                <wp:docPr id="903552513" name="Canvas 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35200296" name="Oval 80"/>
                        <wps:cNvSpPr>
                          <a:spLocks/>
                        </wps:cNvSpPr>
                        <wps:spPr bwMode="auto">
                          <a:xfrm>
                            <a:off x="0" y="2254851"/>
                            <a:ext cx="3734562" cy="838234"/>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CCCCCC"/>
                                </a:solidFill>
                              </a14:hiddenFill>
                            </a:ext>
                            <a:ext uri="{AF507438-7753-43E0-B8FC-AC1667EBCBE1}">
                              <a14:hiddenEffects xmlns:a14="http://schemas.microsoft.com/office/drawing/2010/main">
                                <a:effectLst>
                                  <a:outerShdw dist="35921" dir="2700000" algn="ctr" rotWithShape="0">
                                    <a:srgbClr val="999999"/>
                                  </a:outerShdw>
                                </a:effectLst>
                              </a14:hiddenEffects>
                            </a:ext>
                          </a:extLst>
                        </wps:spPr>
                        <wps:bodyPr rot="0" vert="horz" wrap="square" lIns="91440" tIns="45720" rIns="91440" bIns="45720" anchor="ctr" anchorCtr="0" upright="1">
                          <a:noAutofit/>
                        </wps:bodyPr>
                      </wps:wsp>
                      <wps:wsp>
                        <wps:cNvPr id="1177666916" name="Line 81"/>
                        <wps:cNvCnPr>
                          <a:cxnSpLocks/>
                        </wps:cNvCnPr>
                        <wps:spPr bwMode="auto">
                          <a:xfrm flipV="1">
                            <a:off x="1600200" y="577620"/>
                            <a:ext cx="1448562" cy="1982043"/>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99999"/>
                                  </a:outerShdw>
                                </a:effectLst>
                              </a14:hiddenEffects>
                            </a:ext>
                          </a:extLst>
                        </wps:spPr>
                        <wps:bodyPr/>
                      </wps:wsp>
                      <wps:wsp>
                        <wps:cNvPr id="214500603" name="Line 82"/>
                        <wps:cNvCnPr>
                          <a:cxnSpLocks/>
                        </wps:cNvCnPr>
                        <wps:spPr bwMode="auto">
                          <a:xfrm flipV="1">
                            <a:off x="1600200" y="196604"/>
                            <a:ext cx="0" cy="2363059"/>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99999"/>
                                  </a:outerShdw>
                                </a:effectLst>
                              </a14:hiddenEffects>
                            </a:ext>
                          </a:extLst>
                        </wps:spPr>
                        <wps:bodyPr/>
                      </wps:wsp>
                      <wps:wsp>
                        <wps:cNvPr id="339807312" name="Line 83"/>
                        <wps:cNvCnPr>
                          <a:cxnSpLocks/>
                        </wps:cNvCnPr>
                        <wps:spPr bwMode="auto">
                          <a:xfrm flipV="1">
                            <a:off x="1600200" y="2372965"/>
                            <a:ext cx="1427226" cy="186698"/>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99999"/>
                                  </a:outerShdw>
                                </a:effectLst>
                              </a14:hiddenEffects>
                            </a:ext>
                          </a:extLst>
                        </wps:spPr>
                        <wps:bodyPr/>
                      </wps:wsp>
                      <wps:wsp>
                        <wps:cNvPr id="1538463682" name="Line 84"/>
                        <wps:cNvCnPr>
                          <a:cxnSpLocks/>
                        </wps:cNvCnPr>
                        <wps:spPr bwMode="auto">
                          <a:xfrm>
                            <a:off x="1600200" y="2559663"/>
                            <a:ext cx="1296162" cy="304813"/>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99999"/>
                                  </a:outerShdw>
                                </a:effectLst>
                              </a14:hiddenEffects>
                            </a:ext>
                          </a:extLst>
                        </wps:spPr>
                        <wps:bodyPr/>
                      </wps:wsp>
                      <pic:pic xmlns:pic="http://schemas.openxmlformats.org/drawingml/2006/picture">
                        <pic:nvPicPr>
                          <pic:cNvPr id="87124907" name="Object 85"/>
                          <pic:cNvPicPr>
                            <a:picLocks/>
                          </pic:cNvPicPr>
                        </pic:nvPicPr>
                        <pic:blipFill>
                          <a:blip r:embed="rId706" cstate="print">
                            <a:extLst>
                              <a:ext uri="{28A0092B-C50C-407E-A947-70E740481C1C}">
                                <a14:useLocalDpi xmlns:a14="http://schemas.microsoft.com/office/drawing/2010/main" val="0"/>
                              </a:ext>
                            </a:extLst>
                          </a:blip>
                          <a:srcRect/>
                          <a:stretch>
                            <a:fillRect/>
                          </a:stretch>
                        </pic:blipFill>
                        <pic:spPr bwMode="auto">
                          <a:xfrm>
                            <a:off x="3091434" y="363489"/>
                            <a:ext cx="139446" cy="228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pic:pic xmlns:pic="http://schemas.openxmlformats.org/drawingml/2006/picture">
                        <pic:nvPicPr>
                          <pic:cNvPr id="503321231" name="Object 86"/>
                          <pic:cNvPicPr>
                            <a:picLocks/>
                          </pic:cNvPicPr>
                        </pic:nvPicPr>
                        <pic:blipFill>
                          <a:blip r:embed="rId707">
                            <a:extLst>
                              <a:ext uri="{28A0092B-C50C-407E-A947-70E740481C1C}">
                                <a14:useLocalDpi xmlns:a14="http://schemas.microsoft.com/office/drawing/2010/main" val="0"/>
                              </a:ext>
                            </a:extLst>
                          </a:blip>
                          <a:srcRect/>
                          <a:stretch>
                            <a:fillRect/>
                          </a:stretch>
                        </pic:blipFill>
                        <pic:spPr bwMode="auto">
                          <a:xfrm>
                            <a:off x="794004" y="900721"/>
                            <a:ext cx="176784" cy="1775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pic:pic xmlns:pic="http://schemas.openxmlformats.org/drawingml/2006/picture">
                        <pic:nvPicPr>
                          <pic:cNvPr id="935019886" name="Object 87"/>
                          <pic:cNvPicPr>
                            <a:picLocks/>
                          </pic:cNvPicPr>
                        </pic:nvPicPr>
                        <pic:blipFill>
                          <a:blip r:embed="rId708">
                            <a:extLst>
                              <a:ext uri="{28A0092B-C50C-407E-A947-70E740481C1C}">
                                <a14:useLocalDpi xmlns:a14="http://schemas.microsoft.com/office/drawing/2010/main" val="0"/>
                              </a:ext>
                            </a:extLst>
                          </a:blip>
                          <a:srcRect/>
                          <a:stretch>
                            <a:fillRect/>
                          </a:stretch>
                        </pic:blipFill>
                        <pic:spPr bwMode="auto">
                          <a:xfrm>
                            <a:off x="2950464" y="2721976"/>
                            <a:ext cx="152400" cy="228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pic:pic xmlns:pic="http://schemas.openxmlformats.org/drawingml/2006/picture">
                        <pic:nvPicPr>
                          <pic:cNvPr id="842601466" name="Object 88"/>
                          <pic:cNvPicPr>
                            <a:picLocks/>
                          </pic:cNvPicPr>
                        </pic:nvPicPr>
                        <pic:blipFill>
                          <a:blip r:embed="rId709">
                            <a:extLst>
                              <a:ext uri="{28A0092B-C50C-407E-A947-70E740481C1C}">
                                <a14:useLocalDpi xmlns:a14="http://schemas.microsoft.com/office/drawing/2010/main" val="0"/>
                              </a:ext>
                            </a:extLst>
                          </a:blip>
                          <a:srcRect/>
                          <a:stretch>
                            <a:fillRect/>
                          </a:stretch>
                        </pic:blipFill>
                        <pic:spPr bwMode="auto">
                          <a:xfrm>
                            <a:off x="2942082" y="2404209"/>
                            <a:ext cx="279654" cy="228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wps:wsp>
                        <wps:cNvPr id="656747801" name="Line 89"/>
                        <wps:cNvCnPr>
                          <a:cxnSpLocks/>
                        </wps:cNvCnPr>
                        <wps:spPr bwMode="auto">
                          <a:xfrm flipH="1">
                            <a:off x="3028950" y="593622"/>
                            <a:ext cx="6858" cy="178086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97712011" name="Line 90"/>
                        <wps:cNvCnPr>
                          <a:cxnSpLocks/>
                        </wps:cNvCnPr>
                        <wps:spPr bwMode="auto">
                          <a:xfrm flipV="1">
                            <a:off x="2918460" y="2276949"/>
                            <a:ext cx="0" cy="1043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5534660" name="Line 91"/>
                        <wps:cNvCnPr>
                          <a:cxnSpLocks/>
                        </wps:cNvCnPr>
                        <wps:spPr bwMode="auto">
                          <a:xfrm flipV="1">
                            <a:off x="2911602" y="2242658"/>
                            <a:ext cx="110490" cy="3429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698052225" name="Object 92"/>
                          <pic:cNvPicPr>
                            <a:picLocks/>
                          </pic:cNvPicPr>
                        </pic:nvPicPr>
                        <pic:blipFill>
                          <a:blip r:embed="rId710">
                            <a:extLst>
                              <a:ext uri="{28A0092B-C50C-407E-A947-70E740481C1C}">
                                <a14:useLocalDpi xmlns:a14="http://schemas.microsoft.com/office/drawing/2010/main" val="0"/>
                              </a:ext>
                            </a:extLst>
                          </a:blip>
                          <a:srcRect/>
                          <a:stretch>
                            <a:fillRect/>
                          </a:stretch>
                        </pic:blipFill>
                        <pic:spPr bwMode="auto">
                          <a:xfrm>
                            <a:off x="3125724" y="1208582"/>
                            <a:ext cx="596646" cy="2408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pic:pic xmlns:pic="http://schemas.openxmlformats.org/drawingml/2006/picture">
                        <pic:nvPicPr>
                          <pic:cNvPr id="1670743280" name="Object 93"/>
                          <pic:cNvPicPr>
                            <a:picLocks/>
                          </pic:cNvPicPr>
                        </pic:nvPicPr>
                        <pic:blipFill>
                          <a:blip r:embed="rId711">
                            <a:extLst>
                              <a:ext uri="{28A0092B-C50C-407E-A947-70E740481C1C}">
                                <a14:useLocalDpi xmlns:a14="http://schemas.microsoft.com/office/drawing/2010/main" val="0"/>
                              </a:ext>
                            </a:extLst>
                          </a:blip>
                          <a:srcRect/>
                          <a:stretch>
                            <a:fillRect/>
                          </a:stretch>
                        </pic:blipFill>
                        <pic:spPr bwMode="auto">
                          <a:xfrm>
                            <a:off x="1542288" y="27433"/>
                            <a:ext cx="140208" cy="19050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pic:pic xmlns:pic="http://schemas.openxmlformats.org/drawingml/2006/picture">
                        <pic:nvPicPr>
                          <pic:cNvPr id="345554783" name="Object 94"/>
                          <pic:cNvPicPr>
                            <a:picLocks/>
                          </pic:cNvPicPr>
                        </pic:nvPicPr>
                        <pic:blipFill>
                          <a:blip r:embed="rId712">
                            <a:extLst>
                              <a:ext uri="{28A0092B-C50C-407E-A947-70E740481C1C}">
                                <a14:useLocalDpi xmlns:a14="http://schemas.microsoft.com/office/drawing/2010/main" val="0"/>
                              </a:ext>
                            </a:extLst>
                          </a:blip>
                          <a:srcRect/>
                          <a:stretch>
                            <a:fillRect/>
                          </a:stretch>
                        </pic:blipFill>
                        <pic:spPr bwMode="auto">
                          <a:xfrm>
                            <a:off x="800862" y="2473554"/>
                            <a:ext cx="152400" cy="16536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wps:wsp>
                        <wps:cNvPr id="722665857" name="Line 95"/>
                        <wps:cNvCnPr>
                          <a:cxnSpLocks/>
                        </wps:cNvCnPr>
                        <wps:spPr bwMode="auto">
                          <a:xfrm flipH="1">
                            <a:off x="1114806" y="2566521"/>
                            <a:ext cx="478536" cy="339866"/>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99999"/>
                                  </a:outerShdw>
                                </a:effectLst>
                              </a14:hiddenEffects>
                            </a:ext>
                          </a:extLst>
                        </wps:spPr>
                        <wps:bodyPr/>
                      </wps:wsp>
                      <pic:pic xmlns:pic="http://schemas.openxmlformats.org/drawingml/2006/picture">
                        <pic:nvPicPr>
                          <pic:cNvPr id="1582934143" name="Object 96"/>
                          <pic:cNvPicPr>
                            <a:picLocks/>
                          </pic:cNvPicPr>
                        </pic:nvPicPr>
                        <pic:blipFill>
                          <a:blip r:embed="rId713">
                            <a:extLst>
                              <a:ext uri="{28A0092B-C50C-407E-A947-70E740481C1C}">
                                <a14:useLocalDpi xmlns:a14="http://schemas.microsoft.com/office/drawing/2010/main" val="0"/>
                              </a:ext>
                            </a:extLst>
                          </a:blip>
                          <a:srcRect/>
                          <a:stretch>
                            <a:fillRect/>
                          </a:stretch>
                        </pic:blipFill>
                        <pic:spPr bwMode="auto">
                          <a:xfrm>
                            <a:off x="1330452" y="2767698"/>
                            <a:ext cx="152400" cy="228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wpc:wpc>
                  </a:graphicData>
                </a:graphic>
                <wp14:sizeRelH relativeFrom="page">
                  <wp14:pctWidth>0</wp14:pctWidth>
                </wp14:sizeRelH>
                <wp14:sizeRelV relativeFrom="page">
                  <wp14:pctHeight>0</wp14:pctHeight>
                </wp14:sizeRelV>
              </wp:anchor>
            </w:drawing>
          </mc:Choice>
          <mc:Fallback>
            <w:pict>
              <v:group w14:anchorId="198CAFA6" id="Canvas 78" o:spid="_x0000_s1026" editas="canvas" style="position:absolute;margin-left:0;margin-top:0;width:309.9pt;height:243.55pt;z-index:251689984;mso-position-horizontal:center" coordsize="39357,30930"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" o:allowoverlap="f">
                <v:shape id="_x0000_s1027" type="#_x0000_t75" style="position:absolute;width:39357;height:30930;visibility:visible;mso-wrap-style:square">
                  <v:fill o:detectmouseclick="t"/>
                  <v:path o:connecttype="none"/>
                </v:shape>
                <v:oval id="Oval 80" o:spid="_x0000_s1028" style="position:absolute;top:22548;width:37345;height:8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" filled="f" fillcolor="#ccc">
                  <v:shadow color="#999"/>
                  <v:path arrowok="t"/>
                </v:oval>
                <v:line id="Line 81" o:spid="_x0000_s1029" style="position:absolute;flip:y;visibility:visible;mso-wrap-style:square" from="16002,5776" to="30487,255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">
                  <v:stroke endarrow="block"/>
                  <v:shadow color="#999"/>
                  <o:lock v:ext="edit" shapetype="f"/>
                </v:line>
                <v:line id="Line 82" o:spid="_x0000_s1030" style="position:absolute;flip:y;visibility:visible;mso-wrap-style:square" from="16002,1966" to="16002,255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">
                  <v:stroke endarrow="block"/>
                  <v:shadow color="#999"/>
                  <o:lock v:ext="edit" shapetype="f"/>
                </v:line>
                <v:line id="Line 83" o:spid="_x0000_s1031" style="position:absolute;flip:y;visibility:visible;mso-wrap-style:square" from="16002,23729" to="30274,255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">
                  <v:stroke endarrow="block"/>
                  <v:shadow color="#999"/>
                  <o:lock v:ext="edit" shapetype="f"/>
                </v:line>
                <v:line id="Line 84" o:spid="_x0000_s1032" style="position:absolute;visibility:visible;mso-wrap-style:square" from="16002,25596" to="28963,286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">
                  <v:stroke endarrow="block"/>
                  <v:shadow color="#999"/>
                  <o:lock v:ext="edit" shapetype="f"/>
                </v:line>
                <v:shape id="Object 85" o:spid="_x0000_s1033" type="#_x0000_t75" style="position:absolute;left:30914;top:3634;width:1394;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">
                  <v:imagedata r:id="rId714" o:title=""/>
                  <v:path arrowok="t"/>
                  <o:lock v:ext="edit" aspectratio="f"/>
                </v:shape>
                <v:shape id="Object 86" o:spid="_x0000_s1034" type="#_x0000_t75" style="position:absolute;left:7940;top:9007;width:1767;height:17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">
                  <v:imagedata r:id="rId715" o:title=""/>
                  <v:path arrowok="t"/>
                  <o:lock v:ext="edit" aspectratio="f"/>
                </v:shape>
                <v:shape id="Object 87" o:spid="_x0000_s1035" type="#_x0000_t75" style="position:absolute;left:29504;top:27219;width:1524;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">
                  <v:imagedata r:id="rId716" o:title=""/>
                  <v:path arrowok="t"/>
                  <o:lock v:ext="edit" aspectratio="f"/>
                </v:shape>
                <v:shape id="Object 88" o:spid="_x0000_s1036" type="#_x0000_t75" style="position:absolute;left:29420;top:24042;width:2797;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">
                  <v:imagedata r:id="rId717" o:title=""/>
                  <v:path arrowok="t"/>
                  <o:lock v:ext="edit" aspectratio="f"/>
                </v:shape>
                <v:line id="Line 89" o:spid="_x0000_s1037" style="position:absolute;flip:x;visibility:visible;mso-wrap-style:square" from="30289,5936" to="30358,23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">
                  <v:stroke startarrow="block"/>
                  <o:lock v:ext="edit" shapetype="f"/>
                </v:line>
                <v:line id="Line 90" o:spid="_x0000_s1038" style="position:absolute;flip:y;visibility:visible;mso-wrap-style:square" from="29184,22769" to="29184,238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">
                  <o:lock v:ext="edit" shapetype="f"/>
                </v:line>
                <v:line id="Line 91" o:spid="_x0000_s1039" style="position:absolute;flip:y;visibility:visible;mso-wrap-style:square" from="29116,22426" to="30220,227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">
                  <o:lock v:ext="edit" shapetype="f"/>
                </v:line>
                <v:shape id="Object 92" o:spid="_x0000_s1040" type="#_x0000_t75" style="position:absolute;left:31257;top:12085;width:5966;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">
                  <v:imagedata r:id="rId718" o:title=""/>
                  <v:path arrowok="t"/>
                  <o:lock v:ext="edit" aspectratio="f"/>
                </v:shape>
                <v:shape id="Object 93" o:spid="_x0000_s1041" type="#_x0000_t75" style="position:absolute;left:15422;top:274;width:1402;height:19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">
                  <v:imagedata r:id="rId719" o:title=""/>
                  <v:path arrowok="t"/>
                  <o:lock v:ext="edit" aspectratio="f"/>
                </v:shape>
                <v:shape id="Object 94" o:spid="_x0000_s1042" type="#_x0000_t75" style="position:absolute;left:8008;top:24735;width:1524;height:16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">
                  <v:imagedata r:id="rId720" o:title=""/>
                  <v:path arrowok="t"/>
                  <o:lock v:ext="edit" aspectratio="f"/>
                </v:shape>
                <v:line id="Line 95" o:spid="_x0000_s1043" style="position:absolute;flip:x;visibility:visible;mso-wrap-style:square" from="11148,25665" to="15933,290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">
                  <v:stroke endarrow="block"/>
                  <v:shadow color="#999"/>
                  <o:lock v:ext="edit" shapetype="f"/>
                </v:line>
                <v:shape id="Object 96" o:spid="_x0000_s1044" type="#_x0000_t75" style="position:absolute;left:13304;top:27676;width:1524;height:22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">
                  <v:imagedata r:id="rId721" o:title=""/>
                  <v:path arrowok="t"/>
                  <o:lock v:ext="edit" aspectratio="f"/>
                </v:shape>
                <w10:wrap type="topAndBottom"/>
              </v:group>
            </w:pict>
          </mc:Fallback>
        </mc:AlternateContent>
      </w:r>
      <w:r>
        <w:t>: Geometry of null steering operation for K=3 and N = 3</w:t>
      </w:r>
      <w:bookmarkEnd w:id="104"/>
    </w:p>
    <w:p w:rsidR="0070103C" w:rsidRDefault="0070103C" w:rsidP="00886D14">
      <w:pPr>
        <w:rPr>
          <w:b/>
          <w:bCs/>
          <w:sz w:val="20"/>
          <w:szCs w:val="20"/>
        </w:rPr>
      </w:pPr>
    </w:p>
    <w:p w:rsidR="0070103C" w:rsidRDefault="0070103C" w:rsidP="00886D14">
      <w:r>
        <w:t xml:space="preserve">In order to determine the GLRT we assume the broadband noise follows a Gaussian with isotropic noise power </w:t>
      </w:r>
      <w:r w:rsidRPr="00267F0F">
        <w:rPr>
          <w:noProof/>
          <w:position w:val="-12"/>
        </w:rPr>
      </w:r>
      <w:r w:rsidR="0070103C" w:rsidRPr="00267F0F">
        <w:rPr>
          <w:noProof/>
          <w:position w:val="-12"/>
        </w:rPr>
        <w:object w:dxaOrig="320" w:dyaOrig="380" w14:anchorId="70A8FA9C">
          <v:shape id="_x0000_i1338" type="#_x0000_t75" alt="" style="width:16pt;height:19pt;mso-width-percent:0;mso-height-percent:0;mso-width-percent:0;mso-height-percent:0" o:ole="">
            <v:imagedata r:id="rId722" o:title=""/>
          </v:shape>
          <o:OLEObject Type="Embed" ProgID="Equation.DSMT4" ShapeID="_x0000_i1338" DrawAspect="Content" ObjectID="_1840553146" r:id="rId723"/>
        </w:object>
      </w:r>
      <w:r>
        <w:t xml:space="preserve">, in which case LSE is equivalent to MLE.  We also define the zero forcing matched subspace operator </w:t>
      </w:r>
    </w:p>
    <w:p w:rsidR="0070103C" w:rsidRDefault="0070103C" w:rsidP="00886D14"/>
    <w:p w:rsidR="0070103C" w:rsidRDefault="0070103C" w:rsidP="00886D14">
      <w:r>
        <w:tab/>
      </w:r>
      <w:r w:rsidRPr="00267F0F">
        <w:rPr>
          <w:noProof/>
          <w:position w:val="-12"/>
        </w:rPr>
      </w:r>
      <w:r w:rsidR="0070103C" w:rsidRPr="00267F0F">
        <w:rPr>
          <w:noProof/>
          <w:position w:val="-12"/>
        </w:rPr>
        <w:object w:dxaOrig="960" w:dyaOrig="380" w14:anchorId="153A7749">
          <v:shape id="_x0000_i1339" type="#_x0000_t75" alt="" style="width:48pt;height:19pt;mso-width-percent:0;mso-height-percent:0;mso-width-percent:0;mso-height-percent:0" o:ole="">
            <v:imagedata r:id="rId724" o:title=""/>
          </v:shape>
          <o:OLEObject Type="Embed" ProgID="Equation.DSMT4" ShapeID="_x0000_i1339" DrawAspect="Content" ObjectID="_1840553147" r:id="rId7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25</w:instrText>
        </w:r>
      </w:fldSimple>
      <w:r>
        <w:instrText>)</w:instrText>
      </w:r>
      <w:r>
        <w:fldChar w:fldCharType="end"/>
      </w:r>
    </w:p>
    <w:p w:rsidR="0070103C" w:rsidRDefault="0070103C" w:rsidP="00886D14"/>
    <w:p w:rsidR="0070103C" w:rsidRDefault="0070103C" w:rsidP="00886D14">
      <w:r>
        <w:t xml:space="preserve">which consists of zero forcing the interference through </w:t>
      </w:r>
      <w:r w:rsidRPr="00267F0F">
        <w:rPr>
          <w:noProof/>
          <w:position w:val="-12"/>
        </w:rPr>
      </w:r>
      <w:r w:rsidR="0070103C" w:rsidRPr="00267F0F">
        <w:rPr>
          <w:noProof/>
          <w:position w:val="-12"/>
        </w:rPr>
        <w:object w:dxaOrig="340" w:dyaOrig="380" w14:anchorId="13D481C4">
          <v:shape id="_x0000_i1340" type="#_x0000_t75" alt="" style="width:17pt;height:19pt;mso-width-percent:0;mso-height-percent:0;mso-width-percent:0;mso-height-percent:0" o:ole="">
            <v:imagedata r:id="rId726" o:title=""/>
          </v:shape>
          <o:OLEObject Type="Embed" ProgID="Equation.DSMT4" ShapeID="_x0000_i1340" DrawAspect="Content" ObjectID="_1840553148" r:id="rId727"/>
        </w:object>
      </w:r>
      <w:r>
        <w:t xml:space="preserve">and then matched filtering with </w:t>
      </w:r>
      <w:r w:rsidRPr="00267F0F">
        <w:rPr>
          <w:noProof/>
          <w:position w:val="-4"/>
        </w:rPr>
      </w:r>
      <w:r w:rsidR="0070103C" w:rsidRPr="00267F0F">
        <w:rPr>
          <w:noProof/>
          <w:position w:val="-4"/>
        </w:rPr>
        <w:object w:dxaOrig="260" w:dyaOrig="260" w14:anchorId="6F79121E">
          <v:shape id="_x0000_i1341" type="#_x0000_t75" alt="" style="width:13pt;height:13pt;mso-width-percent:0;mso-height-percent:0;mso-width-percent:0;mso-height-percent:0" o:ole="">
            <v:imagedata r:id="rId728" o:title=""/>
          </v:shape>
          <o:OLEObject Type="Embed" ProgID="Equation.DSMT4" ShapeID="_x0000_i1341" DrawAspect="Content" ObjectID="_1840553149" r:id="rId729"/>
        </w:object>
      </w:r>
      <w:r>
        <w:t xml:space="preserve">.  Geometrically </w:t>
      </w:r>
      <w:r w:rsidRPr="00267F0F">
        <w:rPr>
          <w:noProof/>
          <w:position w:val="-8"/>
        </w:rPr>
      </w:r>
      <w:r w:rsidR="0070103C" w:rsidRPr="00267F0F">
        <w:rPr>
          <w:noProof/>
          <w:position w:val="-8"/>
        </w:rPr>
        <w:object w:dxaOrig="220" w:dyaOrig="300" w14:anchorId="5D715548">
          <v:shape id="_x0000_i1342" type="#_x0000_t75" alt="" style="width:11pt;height:15pt;mso-width-percent:0;mso-height-percent:0;mso-width-percent:0;mso-height-percent:0" o:ole="">
            <v:imagedata r:id="rId730" o:title=""/>
          </v:shape>
          <o:OLEObject Type="Embed" ProgID="Equation.DSMT4" ShapeID="_x0000_i1342" DrawAspect="Content" ObjectID="_1840553150" r:id="rId731"/>
        </w:object>
      </w:r>
      <w:r>
        <w:t>is the subspace defined by the projection matrix</w:t>
      </w:r>
    </w:p>
    <w:p w:rsidR="0070103C" w:rsidRDefault="0070103C" w:rsidP="00886D14"/>
    <w:p w:rsidR="0070103C" w:rsidRDefault="0070103C" w:rsidP="00886D14">
      <w:r>
        <w:tab/>
      </w:r>
      <w:r w:rsidRPr="00185020">
        <w:rPr>
          <w:noProof/>
          <w:position w:val="-32"/>
        </w:rPr>
      </w:r>
      <w:r w:rsidR="0070103C" w:rsidRPr="00185020">
        <w:rPr>
          <w:noProof/>
          <w:position w:val="-32"/>
        </w:rPr>
        <w:object w:dxaOrig="2640" w:dyaOrig="760" w14:anchorId="69C65BA9">
          <v:shape id="_x0000_i1343" type="#_x0000_t75" alt="" style="width:132pt;height:38pt;mso-width-percent:0;mso-height-percent:0;mso-width-percent:0;mso-height-percent:0" o:ole="">
            <v:imagedata r:id="rId732" o:title=""/>
          </v:shape>
          <o:OLEObject Type="Embed" ProgID="Equation.DSMT4" ShapeID="_x0000_i1343" DrawAspect="Content" ObjectID="_1840553151" r:id="rId7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26</w:instrText>
        </w:r>
      </w:fldSimple>
      <w:r>
        <w:instrText>)</w:instrText>
      </w:r>
      <w:r>
        <w:fldChar w:fldCharType="end"/>
      </w:r>
    </w:p>
    <w:p w:rsidR="0070103C" w:rsidRDefault="0070103C" w:rsidP="00886D14"/>
    <w:p w:rsidR="0070103C" w:rsidRDefault="0070103C" w:rsidP="00886D14">
      <w:r>
        <w:t xml:space="preserve">which contains the part of </w:t>
      </w:r>
      <w:r w:rsidRPr="00267F0F">
        <w:rPr>
          <w:noProof/>
          <w:position w:val="-4"/>
        </w:rPr>
      </w:r>
      <w:r w:rsidR="0070103C" w:rsidRPr="00267F0F">
        <w:rPr>
          <w:noProof/>
          <w:position w:val="-4"/>
        </w:rPr>
        <w:object w:dxaOrig="260" w:dyaOrig="260" w14:anchorId="08269D99">
          <v:shape id="_x0000_i1344" type="#_x0000_t75" alt="" style="width:13pt;height:13pt;mso-width-percent:0;mso-height-percent:0;mso-width-percent:0;mso-height-percent:0" o:ole="">
            <v:imagedata r:id="rId734" o:title=""/>
          </v:shape>
          <o:OLEObject Type="Embed" ProgID="Equation.DSMT4" ShapeID="_x0000_i1344" DrawAspect="Content" ObjectID="_1840553152" r:id="rId735"/>
        </w:object>
      </w:r>
      <w:r>
        <w:t xml:space="preserve">unaccounted for in </w:t>
      </w:r>
      <w:r w:rsidRPr="00267F0F">
        <w:rPr>
          <w:noProof/>
          <w:position w:val="-4"/>
        </w:rPr>
      </w:r>
      <w:r w:rsidR="0070103C" w:rsidRPr="00267F0F">
        <w:rPr>
          <w:noProof/>
          <w:position w:val="-4"/>
        </w:rPr>
        <w:object w:dxaOrig="240" w:dyaOrig="260" w14:anchorId="4D23877B">
          <v:shape id="_x0000_i1345" type="#_x0000_t75" alt="" style="width:12pt;height:13pt;mso-width-percent:0;mso-height-percent:0;mso-width-percent:0;mso-height-percent:0" o:ole="">
            <v:imagedata r:id="rId736" o:title=""/>
          </v:shape>
          <o:OLEObject Type="Embed" ProgID="Equation.DSMT4" ShapeID="_x0000_i1345" DrawAspect="Content" ObjectID="_1840553153" r:id="rId737"/>
        </w:object>
      </w:r>
      <w:r>
        <w:t>.  Under H0 the MLE of the unknown parameter</w:t>
      </w:r>
      <w:r w:rsidRPr="00267F0F">
        <w:rPr>
          <w:noProof/>
          <w:position w:val="-10"/>
        </w:rPr>
      </w:r>
      <w:r w:rsidR="0070103C" w:rsidRPr="00267F0F">
        <w:rPr>
          <w:noProof/>
          <w:position w:val="-10"/>
        </w:rPr>
        <w:object w:dxaOrig="200" w:dyaOrig="320" w14:anchorId="20957825">
          <v:shape id="_x0000_i1346" type="#_x0000_t75" alt="" style="width:10pt;height:16pt;mso-width-percent:0;mso-height-percent:0;mso-width-percent:0;mso-height-percent:0" o:ole="">
            <v:imagedata r:id="rId738" o:title=""/>
          </v:shape>
          <o:OLEObject Type="Embed" ProgID="Equation.DSMT4" ShapeID="_x0000_i1346" DrawAspect="Content" ObjectID="_1840553154" r:id="rId739"/>
        </w:object>
      </w:r>
      <w:r>
        <w:t xml:space="preserve"> minimizing </w:t>
      </w:r>
      <w:r w:rsidRPr="00267F0F">
        <w:rPr>
          <w:noProof/>
          <w:position w:val="-14"/>
        </w:rPr>
      </w:r>
      <w:r w:rsidR="0070103C" w:rsidRPr="00267F0F">
        <w:rPr>
          <w:noProof/>
          <w:position w:val="-14"/>
        </w:rPr>
        <w:object w:dxaOrig="900" w:dyaOrig="440" w14:anchorId="1F19EE79">
          <v:shape id="_x0000_i1347" type="#_x0000_t75" alt="" style="width:45pt;height:22pt;mso-width-percent:0;mso-height-percent:0;mso-width-percent:0;mso-height-percent:0" o:ole="">
            <v:imagedata r:id="rId740" o:title=""/>
          </v:shape>
          <o:OLEObject Type="Embed" ProgID="Equation.DSMT4" ShapeID="_x0000_i1347" DrawAspect="Content" ObjectID="_1840553155" r:id="rId741"/>
        </w:object>
      </w:r>
      <w:r>
        <w:t xml:space="preserve"> is</w:t>
      </w:r>
    </w:p>
    <w:p w:rsidR="0070103C" w:rsidRDefault="0070103C" w:rsidP="00886D14"/>
    <w:p w:rsidR="0070103C" w:rsidRDefault="0070103C" w:rsidP="00886D14">
      <w:r>
        <w:tab/>
      </w:r>
      <w:r w:rsidRPr="00267F0F">
        <w:rPr>
          <w:noProof/>
          <w:position w:val="-12"/>
        </w:rPr>
      </w:r>
      <w:r w:rsidR="0070103C" w:rsidRPr="00267F0F">
        <w:rPr>
          <w:noProof/>
          <w:position w:val="-12"/>
        </w:rPr>
        <w:object w:dxaOrig="1540" w:dyaOrig="400" w14:anchorId="2E538CB8">
          <v:shape id="_x0000_i1348" type="#_x0000_t75" alt="" style="width:77pt;height:20pt;mso-width-percent:0;mso-height-percent:0;mso-width-percent:0;mso-height-percent:0" o:ole="">
            <v:imagedata r:id="rId742" o:title=""/>
          </v:shape>
          <o:OLEObject Type="Embed" ProgID="Equation.DSMT4" ShapeID="_x0000_i1348" DrawAspect="Content" ObjectID="_1840553156" r:id="rId74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5" w:name="ZEqnNum364692"/>
      <w:r>
        <w:instrText>(</w:instrText>
      </w:r>
      <w:fldSimple w:instr=" SEQ MTSec \c \* Arabic \* MERGEFORMAT ">
        <w:r>
          <w:rPr>
            <w:noProof/>
          </w:rPr>
          <w:instrText>1</w:instrText>
        </w:r>
      </w:fldSimple>
      <w:r>
        <w:instrText>.</w:instrText>
      </w:r>
      <w:fldSimple w:instr=" SEQ MTEqn \c \* Arabic \* MERGEFORMAT ">
        <w:r>
          <w:rPr>
            <w:noProof/>
          </w:rPr>
          <w:instrText>27</w:instrText>
        </w:r>
      </w:fldSimple>
      <w:r>
        <w:instrText>)</w:instrText>
      </w:r>
      <w:bookmarkEnd w:id="105"/>
      <w:r>
        <w:fldChar w:fldCharType="end"/>
      </w:r>
    </w:p>
    <w:p w:rsidR="0070103C" w:rsidRDefault="0070103C" w:rsidP="00886D14"/>
    <w:p w:rsidR="0070103C" w:rsidRDefault="0070103C" w:rsidP="00886D14">
      <w:r>
        <w:t xml:space="preserve">and under H1 the MLE of the unknown parameters </w:t>
      </w:r>
      <w:r w:rsidRPr="00267F0F">
        <w:rPr>
          <w:noProof/>
          <w:position w:val="-10"/>
        </w:rPr>
      </w:r>
      <w:r w:rsidR="0070103C" w:rsidRPr="00267F0F">
        <w:rPr>
          <w:noProof/>
          <w:position w:val="-10"/>
        </w:rPr>
        <w:object w:dxaOrig="400" w:dyaOrig="320" w14:anchorId="762D28C9">
          <v:shape id="_x0000_i1349" type="#_x0000_t75" alt="" style="width:20pt;height:16pt;mso-width-percent:0;mso-height-percent:0;mso-width-percent:0;mso-height-percent:0" o:ole="">
            <v:imagedata r:id="rId744" o:title=""/>
          </v:shape>
          <o:OLEObject Type="Embed" ProgID="Equation.DSMT4" ShapeID="_x0000_i1349" DrawAspect="Content" ObjectID="_1840553157" r:id="rId745"/>
        </w:object>
      </w:r>
      <w:r>
        <w:t xml:space="preserve">minimizing </w:t>
      </w:r>
      <w:r w:rsidRPr="00267F0F">
        <w:rPr>
          <w:noProof/>
          <w:position w:val="-14"/>
        </w:rPr>
      </w:r>
      <w:r w:rsidR="0070103C" w:rsidRPr="00267F0F">
        <w:rPr>
          <w:noProof/>
          <w:position w:val="-14"/>
        </w:rPr>
        <w:object w:dxaOrig="1420" w:dyaOrig="440" w14:anchorId="553CAB26">
          <v:shape id="_x0000_i1350" type="#_x0000_t75" alt="" style="width:71pt;height:22pt;mso-width-percent:0;mso-height-percent:0;mso-width-percent:0;mso-height-percent:0" o:ole="">
            <v:imagedata r:id="rId746" o:title=""/>
          </v:shape>
          <o:OLEObject Type="Embed" ProgID="Equation.DSMT4" ShapeID="_x0000_i1350" DrawAspect="Content" ObjectID="_1840553158" r:id="rId747"/>
        </w:object>
      </w:r>
      <w:r>
        <w:t xml:space="preserve"> are given by </w:t>
      </w:r>
      <w:r>
        <w:fldChar w:fldCharType="begin"/>
      </w:r>
      <w:r>
        <w:instrText xml:space="preserve"> GOTOBUTTON ZEqnNum118132  \* MERGEFORMAT </w:instrText>
      </w:r>
      <w:fldSimple w:instr=" REF ZEqnNum118132 \* Charformat \! \* MERGEFORMAT ">
        <w:r>
          <w:instrText>(1.20)</w:instrText>
        </w:r>
      </w:fldSimple>
      <w:r>
        <w:fldChar w:fldCharType="end"/>
      </w:r>
      <w:r>
        <w:t xml:space="preserve"> and </w:t>
      </w:r>
      <w:r>
        <w:fldChar w:fldCharType="begin"/>
      </w:r>
      <w:r>
        <w:instrText xml:space="preserve"> GOTOBUTTON ZEqnNum893892  \* MERGEFORMAT </w:instrText>
      </w:r>
      <w:fldSimple w:instr=" REF ZEqnNum893892 \* Charformat \! \* MERGEFORMAT ">
        <w:r>
          <w:instrText>(1.22)</w:instrText>
        </w:r>
      </w:fldSimple>
      <w:r>
        <w:fldChar w:fldCharType="end"/>
      </w:r>
      <w:r>
        <w:t>, where the subscript on the estimates remind us the estimates of the interference depend on the hypothesis.  The likelihoods are</w:t>
      </w:r>
      <w:r w:rsidRPr="00267F0F">
        <w:rPr>
          <w:noProof/>
          <w:position w:val="-18"/>
        </w:rPr>
      </w:r>
      <w:r w:rsidR="0070103C" w:rsidRPr="00267F0F">
        <w:rPr>
          <w:noProof/>
          <w:position w:val="-18"/>
        </w:rPr>
        <w:object w:dxaOrig="2680" w:dyaOrig="480" w14:anchorId="7C59F9A3">
          <v:shape id="_x0000_i1351" type="#_x0000_t75" alt="" style="width:134pt;height:24pt;mso-width-percent:0;mso-height-percent:0;mso-width-percent:0;mso-height-percent:0" o:ole="">
            <v:imagedata r:id="rId748" o:title=""/>
          </v:shape>
          <o:OLEObject Type="Embed" ProgID="Equation.DSMT4" ShapeID="_x0000_i1351" DrawAspect="Content" ObjectID="_1840553159" r:id="rId749"/>
        </w:object>
      </w:r>
      <w:r>
        <w:t xml:space="preserve"> and </w:t>
      </w:r>
      <w:r w:rsidRPr="00267F0F">
        <w:rPr>
          <w:noProof/>
          <w:position w:val="-18"/>
        </w:rPr>
      </w:r>
      <w:r w:rsidR="0070103C" w:rsidRPr="00267F0F">
        <w:rPr>
          <w:noProof/>
          <w:position w:val="-18"/>
        </w:rPr>
        <w:object w:dxaOrig="2200" w:dyaOrig="480" w14:anchorId="5C3D55F7">
          <v:shape id="_x0000_i1352" type="#_x0000_t75" alt="" style="width:110pt;height:24pt;mso-width-percent:0;mso-height-percent:0;mso-width-percent:0;mso-height-percent:0" o:ole="">
            <v:imagedata r:id="rId750" o:title=""/>
          </v:shape>
          <o:OLEObject Type="Embed" ProgID="Equation.DSMT4" ShapeID="_x0000_i1352" DrawAspect="Content" ObjectID="_1840553160" r:id="rId751"/>
        </w:object>
      </w:r>
      <w:r>
        <w:t xml:space="preserve">.  The resulting GLRT is obtained by substituting in </w:t>
      </w:r>
      <w:r>
        <w:fldChar w:fldCharType="begin"/>
      </w:r>
      <w:r>
        <w:instrText xml:space="preserve"> GOTOBUTTON ZEqnNum118132  \* MERGEFORMAT </w:instrText>
      </w:r>
      <w:fldSimple w:instr=" REF ZEqnNum118132 \* Charformat \! \* MERGEFORMAT ">
        <w:r>
          <w:instrText>(1.20)</w:instrText>
        </w:r>
      </w:fldSimple>
      <w:r>
        <w:fldChar w:fldCharType="end"/>
      </w:r>
      <w:r>
        <w:t xml:space="preserve">, </w:t>
      </w:r>
      <w:r>
        <w:fldChar w:fldCharType="begin"/>
      </w:r>
      <w:r>
        <w:instrText xml:space="preserve"> GOTOBUTTON ZEqnNum893892  \* MERGEFORMAT </w:instrText>
      </w:r>
      <w:fldSimple w:instr=" REF ZEqnNum893892 \* Charformat \! \* MERGEFORMAT ">
        <w:r>
          <w:instrText>(1.22)</w:instrText>
        </w:r>
      </w:fldSimple>
      <w:r>
        <w:fldChar w:fldCharType="end"/>
      </w:r>
      <w:r>
        <w:t xml:space="preserve">, and </w:t>
      </w:r>
      <w:r>
        <w:fldChar w:fldCharType="begin"/>
      </w:r>
      <w:r>
        <w:instrText xml:space="preserve"> GOTOBUTTON ZEqnNum364692  \* MERGEFORMAT </w:instrText>
      </w:r>
      <w:fldSimple w:instr=" REF ZEqnNum364692 \* Charformat \! \* MERGEFORMAT ">
        <w:r>
          <w:instrText>(1.27)</w:instrText>
        </w:r>
      </w:fldSimple>
      <w:r>
        <w:fldChar w:fldCharType="end"/>
      </w:r>
      <w:r>
        <w:t xml:space="preserve"> into</w:t>
      </w:r>
      <w:r>
        <w:fldChar w:fldCharType="begin"/>
      </w:r>
      <w:r>
        <w:instrText xml:space="preserve"> GOTOBUTTON ZEqnNum549831  \* MERGEFORMAT </w:instrText>
      </w:r>
      <w:fldSimple w:instr=" REF ZEqnNum549831 \* Charformat \! \* MERGEFORMAT ">
        <w:r>
          <w:instrText>(1.14)</w:instrText>
        </w:r>
      </w:fldSimple>
      <w:r>
        <w:fldChar w:fldCharType="end"/>
      </w:r>
      <w:r>
        <w:t xml:space="preserve"> to yield</w:t>
      </w:r>
    </w:p>
    <w:p w:rsidR="0070103C" w:rsidRDefault="0070103C" w:rsidP="00886D14"/>
    <w:p w:rsidR="0070103C" w:rsidRDefault="0070103C" w:rsidP="00886D14">
      <w:r>
        <w:tab/>
      </w:r>
      <w:r w:rsidRPr="00E0423B">
        <w:rPr>
          <w:noProof/>
          <w:position w:val="-128"/>
        </w:rPr>
      </w:r>
      <w:r w:rsidR="0070103C" w:rsidRPr="00E0423B">
        <w:rPr>
          <w:noProof/>
          <w:position w:val="-128"/>
        </w:rPr>
        <w:object w:dxaOrig="3540" w:dyaOrig="2480" w14:anchorId="02F0CD77">
          <v:shape id="_x0000_i1353" type="#_x0000_t75" alt="" style="width:176pt;height:124pt;mso-width-percent:0;mso-height-percent:0;mso-width-percent:0;mso-height-percent:0" o:ole="">
            <v:imagedata r:id="rId752" o:title=""/>
          </v:shape>
          <o:OLEObject Type="Embed" ProgID="Equation.DSMT4" ShapeID="_x0000_i1353" DrawAspect="Content" ObjectID="_1840553161" r:id="rId7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28</w:instrText>
        </w:r>
      </w:fldSimple>
      <w:r>
        <w:instrText>)</w:instrText>
      </w:r>
      <w:r>
        <w:fldChar w:fldCharType="end"/>
      </w:r>
    </w:p>
    <w:p w:rsidR="0070103C" w:rsidRDefault="0070103C" w:rsidP="00886D14"/>
    <w:p w:rsidR="0070103C" w:rsidRDefault="0070103C" w:rsidP="00886D14">
      <w:r>
        <w:t xml:space="preserve">The likelihood is in the form of a normalized quadratic form </w:t>
      </w:r>
      <w:r w:rsidRPr="00185020">
        <w:rPr>
          <w:noProof/>
          <w:position w:val="-28"/>
        </w:rPr>
      </w:r>
      <w:r w:rsidR="0070103C" w:rsidRPr="00185020">
        <w:rPr>
          <w:noProof/>
          <w:position w:val="-28"/>
        </w:rPr>
        <w:object w:dxaOrig="4520" w:dyaOrig="740" w14:anchorId="04CB4619">
          <v:shape id="_x0000_i1354" type="#_x0000_t75" alt="" style="width:226pt;height:37pt;mso-width-percent:0;mso-height-percent:0;mso-width-percent:0;mso-height-percent:0" o:ole="">
            <v:imagedata r:id="rId754" o:title=""/>
          </v:shape>
          <o:OLEObject Type="Embed" ProgID="Equation.DSMT4" ShapeID="_x0000_i1354" DrawAspect="Content" ObjectID="_1840553162" r:id="rId755"/>
        </w:object>
      </w:r>
      <w:r>
        <w:t xml:space="preserve"> in non-zero mean complex Gaussian random variables whose interior matrix is an orthogonal projection matrix (see the Appendix) and therefore is Chi-square distributed with </w:t>
      </w:r>
      <w:r w:rsidRPr="00185020">
        <w:rPr>
          <w:noProof/>
          <w:position w:val="-4"/>
        </w:rPr>
      </w:r>
      <w:r w:rsidR="0070103C" w:rsidRPr="00185020">
        <w:rPr>
          <w:noProof/>
          <w:position w:val="-4"/>
        </w:rPr>
        <w:object w:dxaOrig="340" w:dyaOrig="260" w14:anchorId="72B9CF53">
          <v:shape id="_x0000_i1355" type="#_x0000_t75" alt="" style="width:17pt;height:13pt;mso-width-percent:0;mso-height-percent:0;mso-width-percent:0;mso-height-percent:0" o:ole="">
            <v:imagedata r:id="rId756" o:title=""/>
          </v:shape>
          <o:OLEObject Type="Embed" ProgID="Equation.DSMT4" ShapeID="_x0000_i1355" DrawAspect="Content" ObjectID="_1840553163" r:id="rId757"/>
        </w:object>
      </w:r>
      <w:r>
        <w:t>degrees of freedom and noncentrality parameter</w:t>
      </w:r>
    </w:p>
    <w:p w:rsidR="0070103C" w:rsidRDefault="0070103C" w:rsidP="00886D14"/>
    <w:p w:rsidR="0070103C" w:rsidRDefault="0070103C" w:rsidP="00886D14">
      <w:r>
        <w:tab/>
      </w:r>
      <w:r w:rsidRPr="00185020">
        <w:rPr>
          <w:noProof/>
          <w:position w:val="-30"/>
        </w:rPr>
      </w:r>
      <w:r w:rsidR="0070103C" w:rsidRPr="00185020">
        <w:rPr>
          <w:noProof/>
          <w:position w:val="-30"/>
        </w:rPr>
        <w:object w:dxaOrig="4680" w:dyaOrig="680" w14:anchorId="6989D004">
          <v:shape id="_x0000_i1356" type="#_x0000_t75" alt="" style="width:234pt;height:34pt;mso-width-percent:0;mso-height-percent:0;mso-width-percent:0;mso-height-percent:0" o:ole="">
            <v:imagedata r:id="rId758" o:title=""/>
          </v:shape>
          <o:OLEObject Type="Embed" ProgID="Equation.DSMT4" ShapeID="_x0000_i1356" DrawAspect="Content" ObjectID="_1840553164" r:id="rId7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29</w:instrText>
        </w:r>
      </w:fldSimple>
      <w:r>
        <w:instrText>)</w:instrText>
      </w:r>
      <w:r>
        <w:fldChar w:fldCharType="end"/>
      </w:r>
    </w:p>
    <w:p w:rsidR="0070103C" w:rsidRPr="00951245" w:rsidRDefault="0070103C" w:rsidP="00886D14"/>
    <w:p w:rsidR="0070103C" w:rsidRDefault="0070103C" w:rsidP="00886D14">
      <w:r>
        <w:t>Continuing with our standard example for a 1-D desired signal</w:t>
      </w:r>
    </w:p>
    <w:p w:rsidR="0070103C" w:rsidRDefault="0070103C" w:rsidP="00886D14"/>
    <w:p w:rsidR="0070103C" w:rsidRDefault="0070103C" w:rsidP="00886D14">
      <w:r>
        <w:tab/>
      </w:r>
      <w:r w:rsidRPr="00951245">
        <w:rPr>
          <w:noProof/>
          <w:position w:val="-10"/>
        </w:rPr>
      </w:r>
      <w:r w:rsidR="0070103C" w:rsidRPr="00951245">
        <w:rPr>
          <w:noProof/>
          <w:position w:val="-10"/>
        </w:rPr>
        <w:object w:dxaOrig="1760" w:dyaOrig="360" w14:anchorId="3B3E357F">
          <v:shape id="_x0000_i1357" type="#_x0000_t75" alt="" style="width:88pt;height:18pt;mso-width-percent:0;mso-height-percent:0;mso-width-percent:0;mso-height-percent:0" o:ole="">
            <v:imagedata r:id="rId760" o:title=""/>
          </v:shape>
          <o:OLEObject Type="Embed" ProgID="Equation.DSMT4" ShapeID="_x0000_i1357" DrawAspect="Content" ObjectID="_1840553165" r:id="rId761"/>
        </w:object>
      </w:r>
    </w:p>
    <w:p w:rsidR="0070103C" w:rsidRPr="00951245" w:rsidRDefault="0070103C" w:rsidP="00886D14"/>
    <w:p w:rsidR="0070103C" w:rsidRDefault="0070103C" w:rsidP="00886D14">
      <w:r>
        <w:t>where snr is the signal to noise ratio for the desired user and the right hand term depends on the signal correlation properties.  The performance is given by</w:t>
      </w:r>
    </w:p>
    <w:p w:rsidR="0070103C" w:rsidRDefault="0070103C" w:rsidP="00886D14"/>
    <w:p w:rsidR="0070103C" w:rsidRDefault="0070103C" w:rsidP="00886D14"/>
    <w:p w:rsidR="0070103C" w:rsidRDefault="0070103C" w:rsidP="00886D14">
      <w:r>
        <w:tab/>
      </w:r>
      <w:r w:rsidRPr="00951245">
        <w:rPr>
          <w:noProof/>
          <w:position w:val="-14"/>
        </w:rPr>
      </w:r>
      <w:r w:rsidR="0070103C" w:rsidRPr="00951245">
        <w:rPr>
          <w:noProof/>
          <w:position w:val="-14"/>
        </w:rPr>
        <w:object w:dxaOrig="1480" w:dyaOrig="380" w14:anchorId="2962ADD1">
          <v:shape id="_x0000_i1358" type="#_x0000_t75" alt="" style="width:74pt;height:19pt;mso-width-percent:0;mso-height-percent:0;mso-width-percent:0;mso-height-percent:0" o:ole="">
            <v:imagedata r:id="rId762" o:title=""/>
          </v:shape>
          <o:OLEObject Type="Embed" ProgID="Equation.DSMT4" ShapeID="_x0000_i1358" DrawAspect="Content" ObjectID="_1840553166" r:id="rId7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30</w:instrText>
        </w:r>
      </w:fldSimple>
      <w:r>
        <w:instrText>)</w:instrText>
      </w:r>
      <w:r>
        <w:fldChar w:fldCharType="end"/>
      </w:r>
    </w:p>
    <w:p w:rsidR="0070103C" w:rsidRDefault="0070103C" w:rsidP="00886D14">
      <w:r>
        <w:tab/>
      </w:r>
      <w:r w:rsidRPr="00951245">
        <w:rPr>
          <w:noProof/>
          <w:position w:val="-14"/>
        </w:rPr>
      </w:r>
      <w:r w:rsidR="0070103C" w:rsidRPr="00951245">
        <w:rPr>
          <w:noProof/>
          <w:position w:val="-14"/>
        </w:rPr>
        <w:object w:dxaOrig="1500" w:dyaOrig="380" w14:anchorId="73A5468E">
          <v:shape id="_x0000_i1359" type="#_x0000_t75" alt="" style="width:75pt;height:19pt;mso-width-percent:0;mso-height-percent:0;mso-width-percent:0;mso-height-percent:0" o:ole="">
            <v:imagedata r:id="rId764" o:title=""/>
          </v:shape>
          <o:OLEObject Type="Embed" ProgID="Equation.DSMT4" ShapeID="_x0000_i1359" DrawAspect="Content" ObjectID="_1840553167" r:id="rId7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31</w:instrText>
        </w:r>
      </w:fldSimple>
      <w:r>
        <w:instrText>)</w:instrText>
      </w:r>
      <w:r>
        <w:fldChar w:fldCharType="end"/>
      </w:r>
    </w:p>
    <w:p w:rsidR="0070103C" w:rsidRDefault="0070103C" w:rsidP="00886D14"/>
    <w:p w:rsidR="0070103C" w:rsidRDefault="0070103C" w:rsidP="00886D14">
      <w:r>
        <w:t xml:space="preserve">where </w:t>
      </w:r>
      <w:r w:rsidRPr="00951245">
        <w:rPr>
          <w:noProof/>
          <w:position w:val="-12"/>
        </w:rPr>
      </w:r>
      <w:r w:rsidR="0070103C" w:rsidRPr="00951245">
        <w:rPr>
          <w:noProof/>
          <w:position w:val="-12"/>
        </w:rPr>
        <w:object w:dxaOrig="260" w:dyaOrig="360" w14:anchorId="151160CC">
          <v:shape id="_x0000_i1360" type="#_x0000_t75" alt="" style="width:13pt;height:18pt;mso-width-percent:0;mso-height-percent:0;mso-width-percent:0;mso-height-percent:0" o:ole="">
            <v:imagedata r:id="rId766" o:title=""/>
          </v:shape>
          <o:OLEObject Type="Embed" ProgID="Equation.DSMT4" ShapeID="_x0000_i1360" DrawAspect="Content" ObjectID="_1840553168" r:id="rId767"/>
        </w:object>
      </w:r>
      <w:r>
        <w:t xml:space="preserve">is the CDF under </w:t>
      </w:r>
      <w:r w:rsidRPr="00951245">
        <w:rPr>
          <w:noProof/>
          <w:position w:val="-12"/>
        </w:rPr>
      </w:r>
      <w:r w:rsidR="0070103C" w:rsidRPr="00951245">
        <w:rPr>
          <w:noProof/>
          <w:position w:val="-12"/>
        </w:rPr>
        <w:object w:dxaOrig="300" w:dyaOrig="360" w14:anchorId="639DE8AC">
          <v:shape id="_x0000_i1361" type="#_x0000_t75" alt="" style="width:15pt;height:18pt;mso-width-percent:0;mso-height-percent:0;mso-width-percent:0;mso-height-percent:0" o:ole="">
            <v:imagedata r:id="rId768" o:title=""/>
          </v:shape>
          <o:OLEObject Type="Embed" ProgID="Equation.DSMT4" ShapeID="_x0000_i1361" DrawAspect="Content" ObjectID="_1840553169" r:id="rId769"/>
        </w:object>
      </w:r>
      <w:r>
        <w:t xml:space="preserve">and </w:t>
      </w:r>
      <w:r w:rsidRPr="00951245">
        <w:rPr>
          <w:noProof/>
          <w:position w:val="-4"/>
        </w:rPr>
      </w:r>
      <w:r w:rsidR="0070103C" w:rsidRPr="00951245">
        <w:rPr>
          <w:noProof/>
          <w:position w:val="-4"/>
        </w:rPr>
        <w:object w:dxaOrig="240" w:dyaOrig="260" w14:anchorId="1A4C457C">
          <v:shape id="_x0000_i1362" type="#_x0000_t75" alt="" style="width:12pt;height:13pt;mso-width-percent:0;mso-height-percent:0;mso-width-percent:0;mso-height-percent:0" o:ole="">
            <v:imagedata r:id="rId770" o:title=""/>
          </v:shape>
          <o:OLEObject Type="Embed" ProgID="Equation.DSMT4" ShapeID="_x0000_i1362" DrawAspect="Content" ObjectID="_1840553170" r:id="rId771"/>
        </w:object>
      </w:r>
      <w:r>
        <w:t>is a false alarm dependend threshold.</w:t>
      </w:r>
    </w:p>
    <w:p w:rsidR="0070103C" w:rsidRDefault="0070103C" w:rsidP="00886D14"/>
    <w:p w:rsidR="0070103C" w:rsidRDefault="0070103C" w:rsidP="00886D14">
      <w:r>
        <w:t xml:space="preserve">The signal-to-noise ratio (SNR) or alternatively signal-to-interference (plus noise) ratio (SINR) measure the ratio of the filter output power in the useful component of the received signal to the additional nuissance terms.  For a noncoherent detector </w:t>
      </w:r>
      <w:r w:rsidRPr="00AF25F2">
        <w:rPr>
          <w:noProof/>
          <w:position w:val="-6"/>
        </w:rPr>
      </w:r>
      <w:r w:rsidR="0070103C" w:rsidRPr="00AF25F2">
        <w:rPr>
          <w:noProof/>
          <w:position w:val="-6"/>
        </w:rPr>
        <w:object w:dxaOrig="320" w:dyaOrig="279" w14:anchorId="0E9EA634">
          <v:shape id="_x0000_i1363" type="#_x0000_t75" alt="" style="width:16pt;height:14pt;mso-width-percent:0;mso-height-percent:0;mso-width-percent:0;mso-height-percent:0" o:ole="">
            <v:imagedata r:id="rId772" o:title=""/>
          </v:shape>
          <o:OLEObject Type="Embed" ProgID="Equation.DSMT4" ShapeID="_x0000_i1363" DrawAspect="Content" ObjectID="_1840553171" r:id="rId773"/>
        </w:object>
      </w:r>
      <w:r>
        <w:t xml:space="preserve"> the SNR is</w:t>
      </w:r>
      <w:r w:rsidRPr="00AF25F2">
        <w:rPr>
          <w:noProof/>
          <w:position w:val="-36"/>
        </w:rPr>
      </w:r>
      <w:r w:rsidR="0070103C" w:rsidRPr="00AF25F2">
        <w:rPr>
          <w:noProof/>
          <w:position w:val="-36"/>
        </w:rPr>
        <w:object w:dxaOrig="2540" w:dyaOrig="840" w14:anchorId="70734E6C">
          <v:shape id="_x0000_i1364" type="#_x0000_t75" alt="" style="width:127pt;height:42pt;mso-width-percent:0;mso-height-percent:0;mso-width-percent:0;mso-height-percent:0" o:ole="">
            <v:imagedata r:id="rId774" o:title=""/>
          </v:shape>
          <o:OLEObject Type="Embed" ProgID="Equation.DSMT4" ShapeID="_x0000_i1364" DrawAspect="Content" ObjectID="_1840553172" r:id="rId7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32</w:instrText>
        </w:r>
      </w:fldSimple>
      <w:r>
        <w:instrText>)</w:instrText>
      </w:r>
      <w:r>
        <w:fldChar w:fldCharType="end"/>
      </w:r>
    </w:p>
    <w:p w:rsidR="0070103C" w:rsidRDefault="0070103C" w:rsidP="00886D14"/>
    <w:p w:rsidR="0070103C" w:rsidRDefault="0070103C" w:rsidP="00886D14">
      <w:r>
        <w:t xml:space="preserve">where </w:t>
      </w:r>
      <w:r w:rsidRPr="00AF25F2">
        <w:rPr>
          <w:noProof/>
          <w:position w:val="-16"/>
        </w:rPr>
      </w:r>
      <w:r w:rsidR="0070103C" w:rsidRPr="00AF25F2">
        <w:rPr>
          <w:noProof/>
          <w:position w:val="-16"/>
        </w:rPr>
        <w:object w:dxaOrig="1219" w:dyaOrig="440" w14:anchorId="65A4F8E2">
          <v:shape id="_x0000_i1365" type="#_x0000_t75" alt="" style="width:61pt;height:22pt;mso-width-percent:0;mso-height-percent:0;mso-width-percent:0;mso-height-percent:0" o:ole="">
            <v:imagedata r:id="rId776" o:title=""/>
          </v:shape>
          <o:OLEObject Type="Embed" ProgID="Equation.DSMT4" ShapeID="_x0000_i1365" DrawAspect="Content" ObjectID="_1840553173" r:id="rId777"/>
        </w:object>
      </w:r>
      <w:r>
        <w:t>and</w:t>
      </w:r>
      <w:r w:rsidRPr="00AF25F2">
        <w:rPr>
          <w:noProof/>
          <w:position w:val="-16"/>
        </w:rPr>
      </w:r>
      <w:r w:rsidR="0070103C" w:rsidRPr="00AF25F2">
        <w:rPr>
          <w:noProof/>
          <w:position w:val="-16"/>
        </w:rPr>
        <w:object w:dxaOrig="1180" w:dyaOrig="440" w14:anchorId="0DE92B98">
          <v:shape id="_x0000_i1366" type="#_x0000_t75" alt="" style="width:59pt;height:22pt;mso-width-percent:0;mso-height-percent:0;mso-width-percent:0;mso-height-percent:0" o:ole="">
            <v:imagedata r:id="rId778" o:title=""/>
          </v:shape>
          <o:OLEObject Type="Embed" ProgID="Equation.DSMT4" ShapeID="_x0000_i1366" DrawAspect="Content" ObjectID="_1840553174" r:id="rId779"/>
        </w:object>
      </w:r>
      <w:r>
        <w:t xml:space="preserve">are the desired and nuissance signal correlations, respectively.  </w:t>
      </w:r>
    </w:p>
    <w:p w:rsidR="0070103C" w:rsidRDefault="0070103C" w:rsidP="00886D14"/>
    <w:p w:rsidR="0070103C" w:rsidRPr="00951245" w:rsidRDefault="0070103C" w:rsidP="00886D14"/>
    <w:p w:rsidR="0070103C" w:rsidRDefault="0070103C" w:rsidP="00886D14">
      <w:r>
        <w:t>The parameter is actually the signal to interference ratio which is used to in Figure 3-3.</w:t>
      </w:r>
    </w:p>
    <w:p w:rsidR="0070103C" w:rsidRDefault="0070103C" w:rsidP="00886D14"/>
    <w:p w:rsidR="0070103C" w:rsidRPr="00951245" w:rsidRDefault="0070103C" w:rsidP="00886D14">
      <w:pPr>
        <w:keepNext/>
      </w:pPr>
      <w:r w:rsidRPr="00951245">
        <w:rPr>
          <w:noProof/>
        </w:rPr>
        <w:drawing>
          <wp:inline distT="0" distB="0" distL="0" distR="0" wp14:anchorId="620F66CA" wp14:editId="03E74308">
            <wp:extent cx="5334000" cy="4000500"/>
            <wp:effectExtent l="0" t="0" r="0" b="0"/>
            <wp:docPr id="30531611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0"/>
                    <pic:cNvPicPr>
                      <a:picLocks/>
                    </pic:cNvPicPr>
                  </pic:nvPicPr>
                  <pic:blipFill>
                    <a:blip r:embed="rId780">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70103C" w:rsidRDefault="0070103C" w:rsidP="00886D14">
      <w:bookmarkStart w:id="106" w:name="_Toc292331277"/>
      <w:r>
        <w:t xml:space="preserve">Figure </w:t>
      </w:r>
      <w:fldSimple w:instr=" STYLEREF 1 \s ">
        <w:r>
          <w:rPr>
            <w:noProof/>
          </w:rPr>
          <w:t>19</w:t>
        </w:r>
      </w:fldSimple>
      <w:r>
        <w:noBreakHyphen/>
      </w:r>
      <w:fldSimple w:instr=" SEQ Figure \* ARABIC \s 1 ">
        <w:r>
          <w:rPr>
            <w:noProof/>
          </w:rPr>
          <w:t>4</w:t>
        </w:r>
      </w:fldSimple>
      <w:r>
        <w:t>: Zero-forcing matched subspace detector for L=1</w:t>
      </w:r>
      <w:bookmarkEnd w:id="106"/>
    </w:p>
    <w:p w:rsidR="0070103C" w:rsidRDefault="0070103C" w:rsidP="00886D14"/>
    <w:p w:rsidR="0070103C" w:rsidRDefault="0070103C" w:rsidP="00886D14"/>
    <w:p w:rsidR="0070103C" w:rsidRDefault="0070103C" w:rsidP="00886D14"/>
    <w:p w:rsidR="0070103C" w:rsidRDefault="0070103C" w:rsidP="00886D14">
      <w:pPr>
        <w:pStyle w:val="Heading2"/>
      </w:pPr>
      <w:bookmarkStart w:id="107" w:name="_Toc292329886"/>
      <w:bookmarkStart w:id="108" w:name="_Toc209787735"/>
      <w:bookmarkStart w:id="109" w:name="_Toc229857393"/>
      <w:bookmarkStart w:id="110" w:name="_Toc229926446"/>
      <w:r>
        <w:t>Matched Subspace Decorrelating Filter</w:t>
      </w:r>
      <w:bookmarkEnd w:id="107"/>
      <w:bookmarkEnd w:id="108"/>
      <w:bookmarkEnd w:id="109"/>
      <w:bookmarkEnd w:id="110"/>
    </w:p>
    <w:p w:rsidR="0070103C" w:rsidRDefault="0070103C" w:rsidP="00886D14"/>
    <w:p w:rsidR="0070103C" w:rsidRDefault="0070103C" w:rsidP="00886D14">
      <w:r>
        <w:t xml:space="preserve">In model B the desired signal is deterministic and the interference is random with zero mean and covariance </w:t>
      </w:r>
      <w:r w:rsidRPr="001E49C3">
        <w:rPr>
          <w:noProof/>
          <w:position w:val="-14"/>
        </w:rPr>
      </w:r>
      <w:r w:rsidR="0070103C" w:rsidRPr="001E49C3">
        <w:rPr>
          <w:noProof/>
          <w:position w:val="-14"/>
        </w:rPr>
        <w:object w:dxaOrig="340" w:dyaOrig="380" w14:anchorId="5A032FBE">
          <v:shape id="_x0000_i1367" type="#_x0000_t75" alt="" style="width:17pt;height:19pt;mso-width-percent:0;mso-height-percent:0;mso-width-percent:0;mso-height-percent:0" o:ole="">
            <v:imagedata r:id="rId781" o:title=""/>
          </v:shape>
          <o:OLEObject Type="Embed" ProgID="Equation.DSMT4" ShapeID="_x0000_i1367" DrawAspect="Content" ObjectID="_1840553175" r:id="rId782"/>
        </w:object>
      </w:r>
      <w:r>
        <w:t xml:space="preserve">.  The MVUB estimator is well known to be </w:t>
      </w:r>
    </w:p>
    <w:p w:rsidR="0070103C" w:rsidRDefault="0070103C" w:rsidP="00886D14"/>
    <w:p w:rsidR="0070103C" w:rsidRDefault="0070103C" w:rsidP="00886D14">
      <w:r>
        <w:tab/>
      </w:r>
      <w:r w:rsidRPr="001E49C3">
        <w:rPr>
          <w:noProof/>
          <w:position w:val="-12"/>
        </w:rPr>
      </w:r>
      <w:r w:rsidR="0070103C" w:rsidRPr="001E49C3">
        <w:rPr>
          <w:noProof/>
          <w:position w:val="-12"/>
        </w:rPr>
        <w:object w:dxaOrig="2320" w:dyaOrig="400" w14:anchorId="36BFD0B8">
          <v:shape id="_x0000_i1368" type="#_x0000_t75" alt="" style="width:116pt;height:20pt;mso-width-percent:0;mso-height-percent:0;mso-width-percent:0;mso-height-percent:0" o:ole="">
            <v:imagedata r:id="rId783" o:title=""/>
          </v:shape>
          <o:OLEObject Type="Embed" ProgID="Equation.DSMT4" ShapeID="_x0000_i1368" DrawAspect="Content" ObjectID="_1840553176" r:id="rId7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33</w:instrText>
        </w:r>
      </w:fldSimple>
      <w:r>
        <w:instrText>)</w:instrText>
      </w:r>
      <w:r>
        <w:fldChar w:fldCharType="end"/>
      </w:r>
    </w:p>
    <w:p w:rsidR="0070103C" w:rsidRDefault="0070103C" w:rsidP="00886D14"/>
    <w:p w:rsidR="0070103C" w:rsidRDefault="0070103C" w:rsidP="00886D14">
      <w:r>
        <w:t xml:space="preserve">where </w:t>
      </w:r>
      <w:r w:rsidRPr="001E49C3">
        <w:rPr>
          <w:noProof/>
          <w:position w:val="-14"/>
        </w:rPr>
      </w:r>
      <w:r w:rsidR="0070103C" w:rsidRPr="001E49C3">
        <w:rPr>
          <w:noProof/>
          <w:position w:val="-14"/>
        </w:rPr>
        <w:object w:dxaOrig="1780" w:dyaOrig="400" w14:anchorId="4192BC8C">
          <v:shape id="_x0000_i1369" type="#_x0000_t75" alt="" style="width:89pt;height:20pt;mso-width-percent:0;mso-height-percent:0;mso-width-percent:0;mso-height-percent:0" o:ole="">
            <v:imagedata r:id="rId785" o:title=""/>
          </v:shape>
          <o:OLEObject Type="Embed" ProgID="Equation.DSMT4" ShapeID="_x0000_i1369" DrawAspect="Content" ObjectID="_1840553177" r:id="rId786"/>
        </w:object>
      </w:r>
      <w:r>
        <w:t xml:space="preserve">.  When the interference is assumed to be </w:t>
      </w:r>
      <w:r w:rsidRPr="001E49C3">
        <w:rPr>
          <w:noProof/>
          <w:position w:val="-16"/>
        </w:rPr>
      </w:r>
      <w:r w:rsidR="0070103C" w:rsidRPr="001E49C3">
        <w:rPr>
          <w:noProof/>
          <w:position w:val="-16"/>
        </w:rPr>
        <w:object w:dxaOrig="1520" w:dyaOrig="440" w14:anchorId="132FEA94">
          <v:shape id="_x0000_i1370" type="#_x0000_t75" alt="" style="width:76pt;height:22pt;mso-width-percent:0;mso-height-percent:0;mso-width-percent:0;mso-height-percent:0" o:ole="">
            <v:imagedata r:id="rId787" o:title=""/>
          </v:shape>
          <o:OLEObject Type="Embed" ProgID="Equation.DSMT4" ShapeID="_x0000_i1370" DrawAspect="Content" ObjectID="_1840553178" r:id="rId788"/>
        </w:object>
      </w:r>
      <w:r>
        <w:t xml:space="preserve">, </w:t>
      </w:r>
      <w:r w:rsidRPr="001E49C3">
        <w:rPr>
          <w:noProof/>
          <w:position w:val="-16"/>
        </w:rPr>
      </w:r>
      <w:r w:rsidR="0070103C" w:rsidRPr="001E49C3">
        <w:rPr>
          <w:noProof/>
          <w:position w:val="-16"/>
        </w:rPr>
        <w:object w:dxaOrig="2360" w:dyaOrig="440" w14:anchorId="2C32000E">
          <v:shape id="_x0000_i1371" type="#_x0000_t75" alt="" style="width:118pt;height:22pt;mso-width-percent:0;mso-height-percent:0;mso-width-percent:0;mso-height-percent:0" o:ole="">
            <v:imagedata r:id="rId789" o:title=""/>
          </v:shape>
          <o:OLEObject Type="Embed" ProgID="Equation.DSMT4" ShapeID="_x0000_i1371" DrawAspect="Content" ObjectID="_1840553179" r:id="rId790"/>
        </w:object>
      </w:r>
      <w:r>
        <w:t>.  In Appendix B the LLRT is shown to be</w:t>
      </w:r>
    </w:p>
    <w:p w:rsidR="0070103C" w:rsidRDefault="0070103C" w:rsidP="00886D14"/>
    <w:p w:rsidR="0070103C" w:rsidRDefault="0070103C" w:rsidP="00886D14">
      <w:r>
        <w:tab/>
      </w:r>
      <w:r w:rsidRPr="00BC0947">
        <w:rPr>
          <w:noProof/>
          <w:position w:val="-12"/>
        </w:rPr>
      </w:r>
      <w:r w:rsidR="0070103C" w:rsidRPr="00BC0947">
        <w:rPr>
          <w:noProof/>
          <w:position w:val="-12"/>
        </w:rPr>
        <w:object w:dxaOrig="3420" w:dyaOrig="400" w14:anchorId="455079D2">
          <v:shape id="_x0000_i1372" type="#_x0000_t75" alt="" style="width:171pt;height:20pt;mso-width-percent:0;mso-height-percent:0;mso-width-percent:0;mso-height-percent:0" o:ole="">
            <v:imagedata r:id="rId791" o:title=""/>
          </v:shape>
          <o:OLEObject Type="Embed" ProgID="Equation.DSMT4" ShapeID="_x0000_i1372" DrawAspect="Content" ObjectID="_1840553180" r:id="rId79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1" w:name="ZEqnNum494804"/>
      <w:r>
        <w:instrText>(</w:instrText>
      </w:r>
      <w:fldSimple w:instr=" SEQ MTSec \c \* Arabic \* MERGEFORMAT ">
        <w:r>
          <w:rPr>
            <w:noProof/>
          </w:rPr>
          <w:instrText>1</w:instrText>
        </w:r>
      </w:fldSimple>
      <w:r>
        <w:instrText>.</w:instrText>
      </w:r>
      <w:fldSimple w:instr=" SEQ MTEqn \c \* Arabic \* MERGEFORMAT ">
        <w:r>
          <w:rPr>
            <w:noProof/>
          </w:rPr>
          <w:instrText>34</w:instrText>
        </w:r>
      </w:fldSimple>
      <w:r>
        <w:instrText>)</w:instrText>
      </w:r>
      <w:bookmarkEnd w:id="111"/>
      <w:r>
        <w:fldChar w:fldCharType="end"/>
      </w:r>
    </w:p>
    <w:p w:rsidR="0070103C" w:rsidRDefault="0070103C" w:rsidP="00886D14"/>
    <w:p w:rsidR="0070103C" w:rsidRDefault="0070103C" w:rsidP="00886D14">
      <w:r>
        <w:t xml:space="preserve">which is Chi-square with </w:t>
      </w:r>
      <w:r w:rsidRPr="00A11F84">
        <w:rPr>
          <w:noProof/>
          <w:position w:val="-4"/>
        </w:rPr>
      </w:r>
      <w:r w:rsidR="0070103C" w:rsidRPr="00A11F84">
        <w:rPr>
          <w:noProof/>
          <w:position w:val="-4"/>
        </w:rPr>
        <w:object w:dxaOrig="340" w:dyaOrig="260" w14:anchorId="2B208B8F">
          <v:shape id="_x0000_i1373" type="#_x0000_t75" alt="" style="width:17pt;height:13pt;mso-width-percent:0;mso-height-percent:0;mso-width-percent:0;mso-height-percent:0" o:ole="">
            <v:imagedata r:id="rId793" o:title=""/>
          </v:shape>
          <o:OLEObject Type="Embed" ProgID="Equation.DSMT4" ShapeID="_x0000_i1373" DrawAspect="Content" ObjectID="_1840553181" r:id="rId794"/>
        </w:object>
      </w:r>
      <w:r>
        <w:t xml:space="preserve">degrees of freedom and noncentrality parameter </w:t>
      </w:r>
      <w:r w:rsidRPr="00A11F84">
        <w:rPr>
          <w:noProof/>
          <w:position w:val="-12"/>
        </w:rPr>
      </w:r>
      <w:r w:rsidR="0070103C" w:rsidRPr="00A11F84">
        <w:rPr>
          <w:noProof/>
          <w:position w:val="-12"/>
        </w:rPr>
        <w:object w:dxaOrig="740" w:dyaOrig="380" w14:anchorId="21F0EC1D">
          <v:shape id="_x0000_i1374" type="#_x0000_t75" alt="" style="width:37pt;height:19pt;mso-width-percent:0;mso-height-percent:0;mso-width-percent:0;mso-height-percent:0" o:ole="">
            <v:imagedata r:id="rId795" o:title=""/>
          </v:shape>
          <o:OLEObject Type="Embed" ProgID="Equation.DSMT4" ShapeID="_x0000_i1374" DrawAspect="Content" ObjectID="_1840553182" r:id="rId796"/>
        </w:object>
      </w:r>
      <w:r>
        <w:t xml:space="preserve">. In the limit as the background noise level goes to zero </w:t>
      </w:r>
      <w:r>
        <w:fldChar w:fldCharType="begin"/>
      </w:r>
      <w:r>
        <w:instrText xml:space="preserve"> GOTOBUTTON ZEqnNum494804  \* MERGEFORMAT </w:instrText>
      </w:r>
      <w:fldSimple w:instr=" REF ZEqnNum494804 \* Charformat \! \* MERGEFORMAT ">
        <w:r>
          <w:instrText>(1.34)</w:instrText>
        </w:r>
      </w:fldSimple>
      <w:r>
        <w:fldChar w:fldCharType="end"/>
      </w:r>
      <w:r>
        <w:t xml:space="preserve"> converges to </w:t>
      </w:r>
    </w:p>
    <w:p w:rsidR="0070103C" w:rsidRDefault="0070103C" w:rsidP="00886D14"/>
    <w:p w:rsidR="0070103C" w:rsidRDefault="0070103C" w:rsidP="00886D14"/>
    <w:p w:rsidR="0070103C" w:rsidRDefault="0070103C" w:rsidP="00886D14">
      <w:pPr>
        <w:pStyle w:val="Heading2"/>
      </w:pPr>
      <w:bookmarkStart w:id="112" w:name="_Toc292329887"/>
      <w:bookmarkStart w:id="113" w:name="_Toc209787736"/>
      <w:bookmarkStart w:id="114" w:name="_Toc229857394"/>
      <w:bookmarkStart w:id="115" w:name="_Toc229926447"/>
      <w:r>
        <w:t>Wiener Subspace Processing</w:t>
      </w:r>
      <w:bookmarkEnd w:id="112"/>
      <w:bookmarkEnd w:id="113"/>
      <w:bookmarkEnd w:id="114"/>
      <w:bookmarkEnd w:id="115"/>
    </w:p>
    <w:p w:rsidR="0070103C" w:rsidRDefault="0070103C" w:rsidP="00886D14"/>
    <w:p w:rsidR="0070103C" w:rsidRDefault="0070103C" w:rsidP="00886D14">
      <w:r>
        <w:t>Model D is the standard Gauss-Gauss detection problem, ie the distributions under each hypothesis are completely specified and the likelihood ratio is exact.  The resulting estimator is the estimator-correlator structure</w:t>
      </w:r>
      <w:r>
        <w:fldChar w:fldCharType="begin"/>
      </w:r>
      <w:r>
        <w:instrText xml:space="preserve"> NOTEREF _Ref287555095 \h </w:instrText>
      </w:r>
      <w:r>
        <w:fldChar w:fldCharType="separate"/>
      </w:r>
      <w:r>
        <w:rPr>
          <w:b/>
          <w:bCs/>
        </w:rPr>
        <w:t>Error! Bookmark not defined.</w:t>
      </w:r>
      <w:r>
        <w:fldChar w:fldCharType="end"/>
      </w:r>
    </w:p>
    <w:p w:rsidR="0070103C" w:rsidRDefault="0070103C" w:rsidP="00886D14"/>
    <w:p w:rsidR="0070103C" w:rsidRDefault="0070103C" w:rsidP="00886D14">
      <w:r>
        <w:tab/>
      </w:r>
      <w:r w:rsidRPr="00853EC3">
        <w:rPr>
          <w:noProof/>
          <w:position w:val="-40"/>
        </w:rPr>
      </w:r>
      <w:r w:rsidR="0070103C" w:rsidRPr="00853EC3">
        <w:rPr>
          <w:noProof/>
          <w:position w:val="-40"/>
        </w:rPr>
        <w:object w:dxaOrig="3620" w:dyaOrig="920" w14:anchorId="12E45050">
          <v:shape id="_x0000_i1375" type="#_x0000_t75" alt="" style="width:181pt;height:46pt;mso-width-percent:0;mso-height-percent:0;mso-width-percent:0;mso-height-percent:0" o:ole="">
            <v:imagedata r:id="rId797" o:title=""/>
          </v:shape>
          <o:OLEObject Type="Embed" ProgID="Equation.DSMT4" ShapeID="_x0000_i1375" DrawAspect="Content" ObjectID="_1840553183" r:id="rId7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35</w:instrText>
        </w:r>
      </w:fldSimple>
      <w:r>
        <w:instrText>)</w:instrText>
      </w:r>
      <w:r>
        <w:fldChar w:fldCharType="end"/>
      </w:r>
    </w:p>
    <w:p w:rsidR="0070103C" w:rsidRDefault="0070103C" w:rsidP="00886D14"/>
    <w:p w:rsidR="0070103C" w:rsidRDefault="0070103C" w:rsidP="00886D14">
      <w:r>
        <w:t>The LLRT is</w:t>
      </w:r>
    </w:p>
    <w:p w:rsidR="0070103C" w:rsidRDefault="0070103C" w:rsidP="00886D14"/>
    <w:p w:rsidR="0070103C" w:rsidRDefault="0070103C" w:rsidP="00886D14">
      <w:r>
        <w:tab/>
      </w:r>
      <w:r w:rsidRPr="00853EC3">
        <w:rPr>
          <w:noProof/>
          <w:position w:val="-12"/>
        </w:rPr>
      </w:r>
      <w:r w:rsidR="0070103C" w:rsidRPr="00853EC3">
        <w:rPr>
          <w:noProof/>
          <w:position w:val="-12"/>
        </w:rPr>
        <w:object w:dxaOrig="3800" w:dyaOrig="400" w14:anchorId="33976845">
          <v:shape id="_x0000_i1376" type="#_x0000_t75" alt="" style="width:190pt;height:20pt;mso-width-percent:0;mso-height-percent:0;mso-width-percent:0;mso-height-percent:0" o:ole="">
            <v:imagedata r:id="rId799" o:title=""/>
          </v:shape>
          <o:OLEObject Type="Embed" ProgID="Equation.DSMT4" ShapeID="_x0000_i1376" DrawAspect="Content" ObjectID="_1840553184" r:id="rId80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6" w:name="ZEqnNum323686"/>
      <w:r>
        <w:instrText>(</w:instrText>
      </w:r>
      <w:fldSimple w:instr=" SEQ MTSec \c \* Arabic \* MERGEFORMAT ">
        <w:r>
          <w:rPr>
            <w:noProof/>
          </w:rPr>
          <w:instrText>1</w:instrText>
        </w:r>
      </w:fldSimple>
      <w:r>
        <w:instrText>.</w:instrText>
      </w:r>
      <w:fldSimple w:instr=" SEQ MTEqn \c \* Arabic \* MERGEFORMAT ">
        <w:r>
          <w:rPr>
            <w:noProof/>
          </w:rPr>
          <w:instrText>36</w:instrText>
        </w:r>
      </w:fldSimple>
      <w:r>
        <w:instrText>)</w:instrText>
      </w:r>
      <w:bookmarkEnd w:id="116"/>
      <w:r>
        <w:fldChar w:fldCharType="end"/>
      </w:r>
    </w:p>
    <w:p w:rsidR="0070103C" w:rsidRDefault="0070103C" w:rsidP="00886D14"/>
    <w:p w:rsidR="0070103C" w:rsidRDefault="0070103C" w:rsidP="00886D14">
      <w:r>
        <w:t xml:space="preserve">The complicated distribution of </w:t>
      </w:r>
      <w:r>
        <w:fldChar w:fldCharType="begin"/>
      </w:r>
      <w:r>
        <w:instrText xml:space="preserve"> GOTOBUTTON ZEqnNum323686  \* MERGEFORMAT </w:instrText>
      </w:r>
      <w:fldSimple w:instr=" REF ZEqnNum323686 \* Charformat \! \* MERGEFORMAT ">
        <w:r>
          <w:instrText>(1.36)</w:instrText>
        </w:r>
      </w:fldSimple>
      <w:r>
        <w:fldChar w:fldCharType="end"/>
      </w:r>
      <w:r>
        <w:t xml:space="preserve"> is derived in Appendix C.</w:t>
      </w:r>
    </w:p>
    <w:p w:rsidR="0070103C" w:rsidRDefault="0070103C" w:rsidP="00886D14">
      <w:pPr>
        <w:pStyle w:val="Heading2"/>
      </w:pPr>
      <w:bookmarkStart w:id="117" w:name="_Toc209787737"/>
      <w:bookmarkStart w:id="118" w:name="_Toc229857395"/>
      <w:bookmarkStart w:id="119" w:name="_Toc229926448"/>
      <w:r>
        <w:t>Classical Rank One Signal Detection and Estimation</w:t>
      </w:r>
      <w:bookmarkEnd w:id="117"/>
      <w:bookmarkEnd w:id="118"/>
      <w:bookmarkEnd w:id="119"/>
    </w:p>
    <w:p w:rsidR="0070103C" w:rsidRDefault="0070103C" w:rsidP="00886D14"/>
    <w:p w:rsidR="0070103C" w:rsidRDefault="0070103C" w:rsidP="00886D14">
      <w:r>
        <w:t>As an example consider the case of a unit norm rank one signal</w:t>
      </w:r>
      <w:r w:rsidRPr="00362E01">
        <w:rPr>
          <w:noProof/>
          <w:position w:val="-12"/>
        </w:rPr>
      </w:r>
      <w:r w:rsidR="0070103C" w:rsidRPr="00362E01">
        <w:rPr>
          <w:noProof/>
          <w:position w:val="-12"/>
        </w:rPr>
        <w:object w:dxaOrig="660" w:dyaOrig="360" w14:anchorId="4228D333">
          <v:shape id="_x0000_i1377" type="#_x0000_t75" alt="" style="width:33pt;height:18pt;mso-width-percent:0;mso-height-percent:0;mso-width-percent:0;mso-height-percent:0" o:ole="">
            <v:imagedata r:id="rId801" o:title=""/>
          </v:shape>
          <o:OLEObject Type="Embed" ProgID="Equation.DSMT4" ShapeID="_x0000_i1377" DrawAspect="Content" ObjectID="_1840553185" r:id="rId802"/>
        </w:object>
      </w:r>
      <w:r>
        <w:t xml:space="preserve">and a rank </w:t>
      </w:r>
      <w:r w:rsidRPr="00362E01">
        <w:rPr>
          <w:noProof/>
          <w:position w:val="-4"/>
        </w:rPr>
      </w:r>
      <w:r w:rsidR="0070103C" w:rsidRPr="00362E01">
        <w:rPr>
          <w:noProof/>
          <w:position w:val="-4"/>
        </w:rPr>
        <w:object w:dxaOrig="920" w:dyaOrig="260" w14:anchorId="7EA81DBB">
          <v:shape id="_x0000_i1378" type="#_x0000_t75" alt="" style="width:46pt;height:13pt;mso-width-percent:0;mso-height-percent:0;mso-width-percent:0;mso-height-percent:0" o:ole="">
            <v:imagedata r:id="rId803" o:title=""/>
          </v:shape>
          <o:OLEObject Type="Embed" ProgID="Equation.DSMT4" ShapeID="_x0000_i1378" DrawAspect="Content" ObjectID="_1840553186" r:id="rId804"/>
        </w:object>
      </w:r>
      <w:r>
        <w:t xml:space="preserve">interference subspace which is illustrated in for </w:t>
      </w:r>
      <w:r w:rsidRPr="006E3046">
        <w:rPr>
          <w:noProof/>
          <w:position w:val="-6"/>
        </w:rPr>
      </w:r>
      <w:r w:rsidR="0070103C" w:rsidRPr="006E3046">
        <w:rPr>
          <w:noProof/>
          <w:position w:val="-6"/>
        </w:rPr>
        <w:object w:dxaOrig="1060" w:dyaOrig="279" w14:anchorId="42AC7ECE">
          <v:shape id="_x0000_i1379" type="#_x0000_t75" alt="" style="width:53pt;height:14pt;mso-width-percent:0;mso-height-percent:0;mso-width-percent:0;mso-height-percent:0" o:ole="">
            <v:imagedata r:id="rId805" o:title=""/>
          </v:shape>
          <o:OLEObject Type="Embed" ProgID="Equation.DSMT4" ShapeID="_x0000_i1379" DrawAspect="Content" ObjectID="_1840553187" r:id="rId806"/>
        </w:object>
      </w:r>
      <w:r>
        <w:t xml:space="preserve">.  Here the unknown parameter is a one dimensional complex scalar which we denote </w:t>
      </w:r>
      <w:r w:rsidRPr="006E3046">
        <w:rPr>
          <w:noProof/>
          <w:position w:val="-12"/>
        </w:rPr>
      </w:r>
      <w:r w:rsidR="0070103C" w:rsidRPr="006E3046">
        <w:rPr>
          <w:noProof/>
          <w:position w:val="-12"/>
        </w:rPr>
        <w:object w:dxaOrig="620" w:dyaOrig="360" w14:anchorId="2D8B107A">
          <v:shape id="_x0000_i1380" type="#_x0000_t75" alt="" style="width:31pt;height:18pt;mso-width-percent:0;mso-height-percent:0;mso-width-percent:0;mso-height-percent:0" o:ole="">
            <v:imagedata r:id="rId807" o:title=""/>
          </v:shape>
          <o:OLEObject Type="Embed" ProgID="Equation.DSMT4" ShapeID="_x0000_i1380" DrawAspect="Content" ObjectID="_1840553188" r:id="rId808"/>
        </w:object>
      </w:r>
      <w:r>
        <w:t>.  The estimate can be written in terms of a special correlator</w:t>
      </w:r>
    </w:p>
    <w:p w:rsidR="0070103C" w:rsidRDefault="0070103C" w:rsidP="00886D14"/>
    <w:p w:rsidR="0070103C" w:rsidRDefault="0070103C" w:rsidP="00886D14">
      <w:r>
        <w:tab/>
      </w:r>
      <w:r w:rsidRPr="006E3046">
        <w:rPr>
          <w:noProof/>
          <w:position w:val="-12"/>
        </w:rPr>
      </w:r>
      <w:r w:rsidR="0070103C" w:rsidRPr="006E3046">
        <w:rPr>
          <w:noProof/>
          <w:position w:val="-12"/>
        </w:rPr>
        <w:object w:dxaOrig="920" w:dyaOrig="400" w14:anchorId="6DA24C47">
          <v:shape id="_x0000_i1381" type="#_x0000_t75" alt="" style="width:46pt;height:20pt;mso-width-percent:0;mso-height-percent:0;mso-width-percent:0;mso-height-percent:0" o:ole="">
            <v:imagedata r:id="rId809" o:title=""/>
          </v:shape>
          <o:OLEObject Type="Embed" ProgID="Equation.DSMT4" ShapeID="_x0000_i1381" DrawAspect="Content" ObjectID="_1840553189" r:id="rId8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37</w:instrText>
        </w:r>
      </w:fldSimple>
      <w:r>
        <w:instrText>)</w:instrText>
      </w:r>
      <w:r>
        <w:fldChar w:fldCharType="end"/>
      </w:r>
    </w:p>
    <w:p w:rsidR="0070103C" w:rsidRDefault="0070103C" w:rsidP="00886D14">
      <w:r>
        <w:t>where</w:t>
      </w:r>
    </w:p>
    <w:p w:rsidR="0070103C" w:rsidRDefault="0070103C" w:rsidP="00886D14">
      <w:r>
        <w:tab/>
      </w:r>
      <w:r w:rsidRPr="006E3046">
        <w:rPr>
          <w:noProof/>
          <w:position w:val="-30"/>
        </w:rPr>
      </w:r>
      <w:r w:rsidR="0070103C" w:rsidRPr="006E3046">
        <w:rPr>
          <w:noProof/>
          <w:position w:val="-30"/>
        </w:rPr>
        <w:object w:dxaOrig="1140" w:dyaOrig="720" w14:anchorId="0B7A19F2">
          <v:shape id="_x0000_i1382" type="#_x0000_t75" alt="" style="width:57pt;height:36pt;mso-width-percent:0;mso-height-percent:0;mso-width-percent:0;mso-height-percent:0" o:ole="">
            <v:imagedata r:id="rId811" o:title=""/>
          </v:shape>
          <o:OLEObject Type="Embed" ProgID="Equation.DSMT4" ShapeID="_x0000_i1382" DrawAspect="Content" ObjectID="_1840553190" r:id="rId8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38</w:instrText>
        </w:r>
      </w:fldSimple>
      <w:r>
        <w:instrText>)</w:instrText>
      </w:r>
      <w:r>
        <w:fldChar w:fldCharType="end"/>
      </w:r>
    </w:p>
    <w:p w:rsidR="0070103C" w:rsidRDefault="0070103C" w:rsidP="00886D14">
      <w:r>
        <w:t xml:space="preserve">The LS value of </w:t>
      </w:r>
      <w:r w:rsidRPr="006E3046">
        <w:rPr>
          <w:noProof/>
          <w:position w:val="-12"/>
        </w:rPr>
      </w:r>
      <w:r w:rsidR="0070103C" w:rsidRPr="006E3046">
        <w:rPr>
          <w:noProof/>
          <w:position w:val="-12"/>
        </w:rPr>
        <w:object w:dxaOrig="260" w:dyaOrig="360" w14:anchorId="0DF9547B">
          <v:shape id="_x0000_i1383" type="#_x0000_t75" alt="" style="width:13pt;height:18pt;mso-width-percent:0;mso-height-percent:0;mso-width-percent:0;mso-height-percent:0" o:ole="">
            <v:imagedata r:id="rId813" o:title=""/>
          </v:shape>
          <o:OLEObject Type="Embed" ProgID="Equation.DSMT4" ShapeID="_x0000_i1383" DrawAspect="Content" ObjectID="_1840553191" r:id="rId814"/>
        </w:object>
      </w:r>
      <w:r>
        <w:t>is</w:t>
      </w:r>
    </w:p>
    <w:p w:rsidR="0070103C" w:rsidRDefault="0070103C" w:rsidP="00886D14"/>
    <w:p w:rsidR="0070103C" w:rsidRDefault="0070103C" w:rsidP="00886D14">
      <w:r>
        <w:tab/>
      </w:r>
      <w:r w:rsidRPr="006E3046">
        <w:rPr>
          <w:noProof/>
          <w:position w:val="-30"/>
        </w:rPr>
      </w:r>
      <w:r w:rsidR="0070103C" w:rsidRPr="006E3046">
        <w:rPr>
          <w:noProof/>
          <w:position w:val="-30"/>
        </w:rPr>
        <w:object w:dxaOrig="2460" w:dyaOrig="720" w14:anchorId="4A6C3921">
          <v:shape id="_x0000_i1384" type="#_x0000_t75" alt="" style="width:123pt;height:36pt;mso-width-percent:0;mso-height-percent:0;mso-width-percent:0;mso-height-percent:0" o:ole="">
            <v:imagedata r:id="rId815" o:title=""/>
          </v:shape>
          <o:OLEObject Type="Embed" ProgID="Equation.DSMT4" ShapeID="_x0000_i1384" DrawAspect="Content" ObjectID="_1840553192" r:id="rId816"/>
        </w:object>
      </w:r>
    </w:p>
    <w:p w:rsidR="0070103C" w:rsidRDefault="0070103C" w:rsidP="00886D14"/>
    <w:p w:rsidR="0070103C" w:rsidRDefault="0070103C" w:rsidP="00886D14">
      <w:r>
        <w:t xml:space="preserve">where </w:t>
      </w:r>
      <w:r w:rsidRPr="006E3046">
        <w:rPr>
          <w:noProof/>
          <w:position w:val="-12"/>
        </w:rPr>
      </w:r>
      <w:r w:rsidR="0070103C" w:rsidRPr="006E3046">
        <w:rPr>
          <w:noProof/>
          <w:position w:val="-12"/>
        </w:rPr>
        <w:object w:dxaOrig="940" w:dyaOrig="380" w14:anchorId="7137B229">
          <v:shape id="_x0000_i1385" type="#_x0000_t75" alt="" style="width:47pt;height:19pt;mso-width-percent:0;mso-height-percent:0;mso-width-percent:0;mso-height-percent:0" o:ole="">
            <v:imagedata r:id="rId817" o:title=""/>
          </v:shape>
          <o:OLEObject Type="Embed" ProgID="Equation.DSMT4" ShapeID="_x0000_i1385" DrawAspect="Content" ObjectID="_1840553193" r:id="rId818"/>
        </w:object>
      </w:r>
      <w:r>
        <w:t xml:space="preserve">is the component of the signal orthogonal to the interference subspace and </w:t>
      </w:r>
      <w:r w:rsidRPr="006E3046">
        <w:rPr>
          <w:noProof/>
          <w:position w:val="-12"/>
        </w:rPr>
      </w:r>
      <w:r w:rsidR="0070103C" w:rsidRPr="006E3046">
        <w:rPr>
          <w:noProof/>
          <w:position w:val="-12"/>
        </w:rPr>
        <w:object w:dxaOrig="1140" w:dyaOrig="380" w14:anchorId="153856D7">
          <v:shape id="_x0000_i1386" type="#_x0000_t75" alt="" style="width:57pt;height:19pt;mso-width-percent:0;mso-height-percent:0;mso-width-percent:0;mso-height-percent:0" o:ole="">
            <v:imagedata r:id="rId819" o:title=""/>
          </v:shape>
          <o:OLEObject Type="Embed" ProgID="Equation.DSMT4" ShapeID="_x0000_i1386" DrawAspect="Content" ObjectID="_1840553194" r:id="rId820"/>
        </w:object>
      </w:r>
      <w:r>
        <w:t xml:space="preserve">is the similarly the noise component in the direction orthogonal to the interference subspace.  The effect of the matched subspace operator is to project the desired signal into the interference subspace and subtract that component from the original signal in such a way that the correlation operation uses only a component orthogonal to the interference subspace and thus the interference is blocked out.  As long as the residual has a component along the desired signal this method will work and its performance improves as the signal and interference subspaces become farther apart.  </w:t>
      </w:r>
    </w:p>
    <w:p w:rsidR="0070103C" w:rsidRDefault="0070103C" w:rsidP="00886D14"/>
    <w:p w:rsidR="0070103C" w:rsidRDefault="0070103C" w:rsidP="00886D14">
      <w:r>
        <w:t>The filter SNR or equivalently the output SNR is</w:t>
      </w:r>
    </w:p>
    <w:p w:rsidR="0070103C" w:rsidRDefault="0070103C" w:rsidP="00886D14"/>
    <w:p w:rsidR="0070103C" w:rsidRDefault="0070103C" w:rsidP="00886D14">
      <w:r>
        <w:tab/>
      </w:r>
      <w:r w:rsidRPr="00DF5BB1">
        <w:rPr>
          <w:noProof/>
          <w:position w:val="-50"/>
        </w:rPr>
      </w:r>
      <w:r w:rsidR="0070103C" w:rsidRPr="00DF5BB1">
        <w:rPr>
          <w:noProof/>
          <w:position w:val="-50"/>
        </w:rPr>
        <w:object w:dxaOrig="1920" w:dyaOrig="1040" w14:anchorId="127A1A80">
          <v:shape id="_x0000_i1387" type="#_x0000_t75" alt="" style="width:96pt;height:52pt;mso-width-percent:0;mso-height-percent:0;mso-width-percent:0;mso-height-percent:0" o:ole="">
            <v:imagedata r:id="rId821" o:title=""/>
          </v:shape>
          <o:OLEObject Type="Embed" ProgID="Equation.DSMT4" ShapeID="_x0000_i1387" DrawAspect="Content" ObjectID="_1840553195" r:id="rId822"/>
        </w:object>
      </w:r>
    </w:p>
    <w:p w:rsidR="0070103C" w:rsidRDefault="0070103C" w:rsidP="00886D14"/>
    <w:p w:rsidR="0070103C" w:rsidRDefault="0070103C" w:rsidP="00886D14">
      <w:r>
        <w:t xml:space="preserve">where the expectation is respect to the additive broadband noise which is the only random term.  By making use of the fact that </w:t>
      </w:r>
      <w:r w:rsidRPr="00DF5BB1">
        <w:rPr>
          <w:noProof/>
          <w:position w:val="-12"/>
        </w:rPr>
      </w:r>
      <w:r w:rsidR="0070103C" w:rsidRPr="00DF5BB1">
        <w:rPr>
          <w:noProof/>
          <w:position w:val="-12"/>
        </w:rPr>
        <w:object w:dxaOrig="740" w:dyaOrig="360" w14:anchorId="3FD14D52">
          <v:shape id="_x0000_i1388" type="#_x0000_t75" alt="" style="width:37pt;height:18pt;mso-width-percent:0;mso-height-percent:0;mso-width-percent:0;mso-height-percent:0" o:ole="">
            <v:imagedata r:id="rId823" o:title=""/>
          </v:shape>
          <o:OLEObject Type="Embed" ProgID="Equation.DSMT4" ShapeID="_x0000_i1388" DrawAspect="Content" ObjectID="_1840553196" r:id="rId824"/>
        </w:object>
      </w:r>
      <w:r>
        <w:t xml:space="preserve">, </w:t>
      </w:r>
      <w:r w:rsidRPr="00DF5BB1">
        <w:rPr>
          <w:noProof/>
          <w:position w:val="-16"/>
        </w:rPr>
      </w:r>
      <w:r w:rsidR="0070103C" w:rsidRPr="00DF5BB1">
        <w:rPr>
          <w:noProof/>
          <w:position w:val="-16"/>
        </w:rPr>
        <w:object w:dxaOrig="1040" w:dyaOrig="440" w14:anchorId="44EBC409">
          <v:shape id="_x0000_i1389" type="#_x0000_t75" alt="" style="width:52pt;height:22pt;mso-width-percent:0;mso-height-percent:0;mso-width-percent:0;mso-height-percent:0" o:ole="">
            <v:imagedata r:id="rId825" o:title=""/>
          </v:shape>
          <o:OLEObject Type="Embed" ProgID="Equation.DSMT4" ShapeID="_x0000_i1389" DrawAspect="Content" ObjectID="_1840553197" r:id="rId826"/>
        </w:object>
      </w:r>
      <w:r>
        <w:t xml:space="preserve">and </w:t>
      </w:r>
      <w:r w:rsidRPr="00DF5BB1">
        <w:rPr>
          <w:noProof/>
          <w:position w:val="-18"/>
        </w:rPr>
      </w:r>
      <w:r w:rsidR="0070103C" w:rsidRPr="00DF5BB1">
        <w:rPr>
          <w:noProof/>
          <w:position w:val="-18"/>
        </w:rPr>
        <w:object w:dxaOrig="3140" w:dyaOrig="480" w14:anchorId="7545DBB3">
          <v:shape id="_x0000_i1390" type="#_x0000_t75" alt="" style="width:157pt;height:24pt;mso-width-percent:0;mso-height-percent:0;mso-width-percent:0;mso-height-percent:0" o:ole="">
            <v:imagedata r:id="rId827" o:title=""/>
          </v:shape>
          <o:OLEObject Type="Embed" ProgID="Equation.DSMT4" ShapeID="_x0000_i1390" DrawAspect="Content" ObjectID="_1840553198" r:id="rId828"/>
        </w:object>
      </w:r>
      <w:r>
        <w:t>, we see that</w:t>
      </w:r>
    </w:p>
    <w:p w:rsidR="0070103C" w:rsidRDefault="0070103C" w:rsidP="00886D14"/>
    <w:p w:rsidR="0070103C" w:rsidRDefault="0070103C" w:rsidP="00886D14">
      <w:r>
        <w:tab/>
      </w:r>
      <w:r w:rsidRPr="00DF5BB1">
        <w:rPr>
          <w:noProof/>
          <w:position w:val="-72"/>
        </w:rPr>
      </w:r>
      <w:r w:rsidR="0070103C" w:rsidRPr="00DF5BB1">
        <w:rPr>
          <w:noProof/>
          <w:position w:val="-72"/>
        </w:rPr>
        <w:object w:dxaOrig="1920" w:dyaOrig="1560" w14:anchorId="6DEB7D3B">
          <v:shape id="_x0000_i1391" type="#_x0000_t75" alt="" style="width:96pt;height:78pt;mso-width-percent:0;mso-height-percent:0;mso-width-percent:0;mso-height-percent:0" o:ole="">
            <v:imagedata r:id="rId829" o:title=""/>
          </v:shape>
          <o:OLEObject Type="Embed" ProgID="Equation.DSMT4" ShapeID="_x0000_i1391" DrawAspect="Content" ObjectID="_1840553199" r:id="rId8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39</w:instrText>
        </w:r>
      </w:fldSimple>
      <w:r>
        <w:instrText>)</w:instrText>
      </w:r>
      <w:r>
        <w:fldChar w:fldCharType="end"/>
      </w:r>
    </w:p>
    <w:p w:rsidR="0070103C" w:rsidRPr="00DF5BB1" w:rsidRDefault="0070103C" w:rsidP="00886D14"/>
    <w:p w:rsidR="0070103C" w:rsidRDefault="0070103C" w:rsidP="00886D14">
      <w:r>
        <w:t xml:space="preserve">where </w:t>
      </w:r>
      <w:r w:rsidRPr="00DF5BB1">
        <w:rPr>
          <w:noProof/>
          <w:position w:val="-6"/>
        </w:rPr>
      </w:r>
      <w:r w:rsidR="0070103C" w:rsidRPr="00DF5BB1">
        <w:rPr>
          <w:noProof/>
          <w:position w:val="-6"/>
        </w:rPr>
        <w:object w:dxaOrig="840" w:dyaOrig="320" w14:anchorId="17BD11F9">
          <v:shape id="_x0000_i1392" type="#_x0000_t75" alt="" style="width:42pt;height:16pt;mso-width-percent:0;mso-height-percent:0;mso-width-percent:0;mso-height-percent:0" o:ole="">
            <v:imagedata r:id="rId831" o:title=""/>
          </v:shape>
          <o:OLEObject Type="Embed" ProgID="Equation.DSMT4" ShapeID="_x0000_i1392" DrawAspect="Content" ObjectID="_1840553200" r:id="rId832"/>
        </w:object>
      </w:r>
      <w:r>
        <w:t xml:space="preserve">is the interference correlation matrix and </w:t>
      </w:r>
      <w:r w:rsidRPr="00DF5BB1">
        <w:rPr>
          <w:noProof/>
          <w:position w:val="-12"/>
        </w:rPr>
      </w:r>
      <w:r w:rsidR="0070103C" w:rsidRPr="00DF5BB1">
        <w:rPr>
          <w:noProof/>
          <w:position w:val="-12"/>
        </w:rPr>
        <w:object w:dxaOrig="840" w:dyaOrig="380" w14:anchorId="5339F690">
          <v:shape id="_x0000_i1393" type="#_x0000_t75" alt="" style="width:42pt;height:19pt;mso-width-percent:0;mso-height-percent:0;mso-width-percent:0;mso-height-percent:0" o:ole="">
            <v:imagedata r:id="rId833" o:title=""/>
          </v:shape>
          <o:OLEObject Type="Embed" ProgID="Equation.DSMT4" ShapeID="_x0000_i1393" DrawAspect="Content" ObjectID="_1840553201" r:id="rId834"/>
        </w:object>
      </w:r>
      <w:r>
        <w:t xml:space="preserve">is the correlation vector between s1 and the interference.  For K=2 this reduces to </w:t>
      </w:r>
      <w:r w:rsidRPr="00DF5BB1">
        <w:rPr>
          <w:noProof/>
          <w:position w:val="-20"/>
        </w:rPr>
      </w:r>
      <w:r w:rsidR="0070103C" w:rsidRPr="00DF5BB1">
        <w:rPr>
          <w:noProof/>
          <w:position w:val="-20"/>
        </w:rPr>
        <w:object w:dxaOrig="1680" w:dyaOrig="520" w14:anchorId="3ECC9411">
          <v:shape id="_x0000_i1394" type="#_x0000_t75" alt="" style="width:84pt;height:26pt;mso-width-percent:0;mso-height-percent:0;mso-width-percent:0;mso-height-percent:0" o:ole="">
            <v:imagedata r:id="rId835" o:title=""/>
          </v:shape>
          <o:OLEObject Type="Embed" ProgID="Equation.DSMT4" ShapeID="_x0000_i1394" DrawAspect="Content" ObjectID="_1840553202" r:id="rId836"/>
        </w:object>
      </w:r>
      <w:r>
        <w:t xml:space="preserve">, where </w:t>
      </w:r>
      <w:r w:rsidRPr="00DF5BB1">
        <w:rPr>
          <w:noProof/>
          <w:position w:val="-12"/>
        </w:rPr>
      </w:r>
      <w:r w:rsidR="0070103C" w:rsidRPr="00DF5BB1">
        <w:rPr>
          <w:noProof/>
          <w:position w:val="-12"/>
        </w:rPr>
        <w:object w:dxaOrig="800" w:dyaOrig="380" w14:anchorId="7B8E3A0E">
          <v:shape id="_x0000_i1395" type="#_x0000_t75" alt="" style="width:40pt;height:19pt;mso-width-percent:0;mso-height-percent:0;mso-width-percent:0;mso-height-percent:0" o:ole="">
            <v:imagedata r:id="rId837" o:title=""/>
          </v:shape>
          <o:OLEObject Type="Embed" ProgID="Equation.DSMT4" ShapeID="_x0000_i1395" DrawAspect="Content" ObjectID="_1840553203" r:id="rId838"/>
        </w:object>
      </w:r>
      <w:r>
        <w:t>.</w:t>
      </w:r>
    </w:p>
    <w:p w:rsidR="0070103C" w:rsidRDefault="0070103C" w:rsidP="00886D14"/>
    <w:p w:rsidR="0070103C" w:rsidRDefault="0070103C" w:rsidP="00886D14">
      <w:pPr>
        <w:pStyle w:val="Heading2"/>
      </w:pPr>
      <w:bookmarkStart w:id="120" w:name="_Toc292329888"/>
      <w:bookmarkStart w:id="121" w:name="_Toc209787738"/>
      <w:bookmarkStart w:id="122" w:name="_Toc229857396"/>
      <w:bookmarkStart w:id="123" w:name="_Toc229926449"/>
      <w:r>
        <w:t>Subspace Decompositions</w:t>
      </w:r>
      <w:bookmarkEnd w:id="120"/>
      <w:bookmarkEnd w:id="121"/>
      <w:bookmarkEnd w:id="122"/>
      <w:bookmarkEnd w:id="123"/>
    </w:p>
    <w:p w:rsidR="0070103C" w:rsidRPr="002A25B9" w:rsidRDefault="0070103C" w:rsidP="00886D14"/>
    <w:p w:rsidR="0070103C" w:rsidRDefault="0070103C" w:rsidP="00886D14">
      <w:r w:rsidRPr="002A25B9">
        <w:t>Because models B and D reduce to model A in the typical situation of a reverberation limited channel, only model A need be considered.  In particular, given the received correlation matrix, the null steering filter must be derived based on only the correlation matrix.  To do this we use a subspace decomposition in terms of singular values.</w:t>
      </w:r>
    </w:p>
    <w:p w:rsidR="0070103C" w:rsidRDefault="0070103C" w:rsidP="00886D14"/>
    <w:p w:rsidR="0070103C" w:rsidRDefault="0070103C" w:rsidP="00886D14">
      <w:r>
        <w:t xml:space="preserve">The eigenvectors </w:t>
      </w:r>
      <w:r w:rsidRPr="00E815DE">
        <w:rPr>
          <w:noProof/>
          <w:position w:val="-14"/>
        </w:rPr>
      </w:r>
      <w:r w:rsidR="0070103C" w:rsidRPr="00E815DE">
        <w:rPr>
          <w:noProof/>
          <w:position w:val="-14"/>
        </w:rPr>
        <w:object w:dxaOrig="720" w:dyaOrig="440" w14:anchorId="753AD979">
          <v:shape id="_x0000_i1396" type="#_x0000_t75" alt="" style="width:36pt;height:22pt;mso-width-percent:0;mso-height-percent:0;mso-width-percent:0;mso-height-percent:0" o:ole="">
            <v:imagedata r:id="rId839" o:title=""/>
          </v:shape>
          <o:OLEObject Type="Embed" ProgID="Equation.DSMT4" ShapeID="_x0000_i1396" DrawAspect="Content" ObjectID="_1840553204" r:id="rId840"/>
        </w:object>
      </w:r>
      <w:r>
        <w:t>of a Hermitian matrix</w:t>
      </w:r>
      <w:r w:rsidRPr="00E815DE">
        <w:rPr>
          <w:noProof/>
          <w:position w:val="-4"/>
        </w:rPr>
      </w:r>
      <w:r w:rsidR="0070103C" w:rsidRPr="00E815DE">
        <w:rPr>
          <w:noProof/>
          <w:position w:val="-4"/>
        </w:rPr>
        <w:object w:dxaOrig="260" w:dyaOrig="260" w14:anchorId="78CF11F4">
          <v:shape id="_x0000_i1397" type="#_x0000_t75" alt="" style="width:13pt;height:13pt;mso-width-percent:0;mso-height-percent:0;mso-width-percent:0;mso-height-percent:0" o:ole="">
            <v:imagedata r:id="rId841" o:title=""/>
          </v:shape>
          <o:OLEObject Type="Embed" ProgID="Equation.DSMT4" ShapeID="_x0000_i1397" DrawAspect="Content" ObjectID="_1840553205" r:id="rId842"/>
        </w:object>
      </w:r>
      <w:r>
        <w:t xml:space="preserve">form the orthonormal set </w:t>
      </w:r>
      <w:r w:rsidRPr="00E815DE">
        <w:rPr>
          <w:noProof/>
          <w:position w:val="-14"/>
        </w:rPr>
      </w:r>
      <w:r w:rsidR="0070103C" w:rsidRPr="00E815DE">
        <w:rPr>
          <w:noProof/>
          <w:position w:val="-14"/>
        </w:rPr>
        <w:object w:dxaOrig="2240" w:dyaOrig="400" w14:anchorId="3CBC06BD">
          <v:shape id="_x0000_i1398" type="#_x0000_t75" alt="" style="width:112pt;height:20pt;mso-width-percent:0;mso-height-percent:0;mso-width-percent:0;mso-height-percent:0" o:ole="">
            <v:imagedata r:id="rId843" o:title=""/>
          </v:shape>
          <o:OLEObject Type="Embed" ProgID="Equation.DSMT4" ShapeID="_x0000_i1398" DrawAspect="Content" ObjectID="_1840553206" r:id="rId844"/>
        </w:object>
      </w:r>
      <w:r>
        <w:t xml:space="preserve"> .  We may partion this orthonormal set into two complementary orthogonal subspaces defined by the bases </w:t>
      </w:r>
      <w:r w:rsidRPr="00E815DE">
        <w:rPr>
          <w:noProof/>
          <w:position w:val="-14"/>
        </w:rPr>
      </w:r>
      <w:r w:rsidR="0070103C" w:rsidRPr="00E815DE">
        <w:rPr>
          <w:noProof/>
          <w:position w:val="-14"/>
        </w:rPr>
        <w:object w:dxaOrig="2380" w:dyaOrig="400" w14:anchorId="0F91D357">
          <v:shape id="_x0000_i1399" type="#_x0000_t75" alt="" style="width:119pt;height:20pt;mso-width-percent:0;mso-height-percent:0;mso-width-percent:0;mso-height-percent:0" o:ole="">
            <v:imagedata r:id="rId845" o:title=""/>
          </v:shape>
          <o:OLEObject Type="Embed" ProgID="Equation.DSMT4" ShapeID="_x0000_i1399" DrawAspect="Content" ObjectID="_1840553207" r:id="rId846"/>
        </w:object>
      </w:r>
      <w:r>
        <w:t xml:space="preserve"> and </w:t>
      </w:r>
      <w:r w:rsidRPr="00E815DE">
        <w:rPr>
          <w:noProof/>
          <w:position w:val="-14"/>
        </w:rPr>
      </w:r>
      <w:r w:rsidR="0070103C" w:rsidRPr="00E815DE">
        <w:rPr>
          <w:noProof/>
          <w:position w:val="-14"/>
        </w:rPr>
        <w:object w:dxaOrig="2799" w:dyaOrig="400" w14:anchorId="147B2E47">
          <v:shape id="_x0000_i1400" type="#_x0000_t75" alt="" style="width:140pt;height:20pt;mso-width-percent:0;mso-height-percent:0;mso-width-percent:0;mso-height-percent:0" o:ole="">
            <v:imagedata r:id="rId847" o:title=""/>
          </v:shape>
          <o:OLEObject Type="Embed" ProgID="Equation.DSMT4" ShapeID="_x0000_i1400" DrawAspect="Content" ObjectID="_1840553208" r:id="rId848"/>
        </w:object>
      </w:r>
      <w:r>
        <w:t>, such that</w:t>
      </w:r>
      <w:r w:rsidRPr="00E815DE">
        <w:rPr>
          <w:noProof/>
          <w:position w:val="-16"/>
        </w:rPr>
      </w:r>
      <w:r w:rsidR="0070103C" w:rsidRPr="00E815DE">
        <w:rPr>
          <w:noProof/>
          <w:position w:val="-16"/>
        </w:rPr>
        <w:object w:dxaOrig="1579" w:dyaOrig="440" w14:anchorId="43CC6359">
          <v:shape id="_x0000_i1401" type="#_x0000_t75" alt="" style="width:79pt;height:22pt;mso-width-percent:0;mso-height-percent:0;mso-width-percent:0;mso-height-percent:0" o:ole="">
            <v:imagedata r:id="rId849" o:title=""/>
          </v:shape>
          <o:OLEObject Type="Embed" ProgID="Equation.DSMT4" ShapeID="_x0000_i1401" DrawAspect="Content" ObjectID="_1840553209" r:id="rId850"/>
        </w:object>
      </w:r>
      <w:r>
        <w:t xml:space="preserve"> has the property </w:t>
      </w:r>
      <w:r w:rsidRPr="00E815DE">
        <w:rPr>
          <w:noProof/>
          <w:position w:val="-12"/>
        </w:rPr>
      </w:r>
      <w:r w:rsidR="0070103C" w:rsidRPr="00E815DE">
        <w:rPr>
          <w:noProof/>
          <w:position w:val="-12"/>
        </w:rPr>
        <w:object w:dxaOrig="1140" w:dyaOrig="380" w14:anchorId="52CF0599">
          <v:shape id="_x0000_i1402" type="#_x0000_t75" alt="" style="width:57pt;height:19pt;mso-width-percent:0;mso-height-percent:0;mso-width-percent:0;mso-height-percent:0" o:ole="">
            <v:imagedata r:id="rId851" o:title=""/>
          </v:shape>
          <o:OLEObject Type="Embed" ProgID="Equation.DSMT4" ShapeID="_x0000_i1402" DrawAspect="Content" ObjectID="_1840553210" r:id="rId852"/>
        </w:object>
      </w:r>
      <w:r>
        <w:t xml:space="preserve">.  </w:t>
      </w:r>
    </w:p>
    <w:p w:rsidR="0070103C" w:rsidRDefault="0070103C" w:rsidP="00886D14"/>
    <w:p w:rsidR="0070103C" w:rsidRDefault="0070103C" w:rsidP="00886D14"/>
    <w:p w:rsidR="0070103C" w:rsidRDefault="0070103C" w:rsidP="00886D14">
      <w:r>
        <w:t xml:space="preserve">In our model </w:t>
      </w:r>
      <w:r w:rsidRPr="00E815DE">
        <w:rPr>
          <w:noProof/>
          <w:position w:val="-12"/>
        </w:rPr>
      </w:r>
      <w:r w:rsidR="0070103C" w:rsidRPr="00E815DE">
        <w:rPr>
          <w:noProof/>
          <w:position w:val="-12"/>
        </w:rPr>
        <w:object w:dxaOrig="1380" w:dyaOrig="380" w14:anchorId="5D3B54E5">
          <v:shape id="_x0000_i1403" type="#_x0000_t75" alt="" style="width:69pt;height:19pt;mso-width-percent:0;mso-height-percent:0;mso-width-percent:0;mso-height-percent:0" o:ole="">
            <v:imagedata r:id="rId853" o:title=""/>
          </v:shape>
          <o:OLEObject Type="Embed" ProgID="Equation.DSMT4" ShapeID="_x0000_i1403" DrawAspect="Content" ObjectID="_1840553211" r:id="rId854"/>
        </w:object>
      </w:r>
      <w:r>
        <w:t xml:space="preserve">, where </w:t>
      </w:r>
      <w:r w:rsidRPr="00E815DE">
        <w:rPr>
          <w:noProof/>
          <w:position w:val="-12"/>
        </w:rPr>
      </w:r>
      <w:r w:rsidR="0070103C" w:rsidRPr="00E815DE">
        <w:rPr>
          <w:noProof/>
          <w:position w:val="-12"/>
        </w:rPr>
        <w:object w:dxaOrig="360" w:dyaOrig="360" w14:anchorId="2BF72BDE">
          <v:shape id="_x0000_i1404" type="#_x0000_t75" alt="" style="width:18pt;height:18pt;mso-width-percent:0;mso-height-percent:0;mso-width-percent:0;mso-height-percent:0" o:ole="">
            <v:imagedata r:id="rId855" o:title=""/>
          </v:shape>
          <o:OLEObject Type="Embed" ProgID="Equation.DSMT4" ShapeID="_x0000_i1404" DrawAspect="Content" ObjectID="_1840553212" r:id="rId856"/>
        </w:object>
      </w:r>
      <w:r>
        <w:t xml:space="preserve">is full rank with EVD </w:t>
      </w:r>
      <w:r w:rsidRPr="00E815DE">
        <w:rPr>
          <w:noProof/>
          <w:position w:val="-12"/>
        </w:rPr>
      </w:r>
      <w:r w:rsidR="0070103C" w:rsidRPr="00E815DE">
        <w:rPr>
          <w:noProof/>
          <w:position w:val="-12"/>
        </w:rPr>
        <w:object w:dxaOrig="1540" w:dyaOrig="380" w14:anchorId="664CCB4A">
          <v:shape id="_x0000_i1405" type="#_x0000_t75" alt="" style="width:77pt;height:19pt;mso-width-percent:0;mso-height-percent:0;mso-width-percent:0;mso-height-percent:0" o:ole="">
            <v:imagedata r:id="rId857" o:title=""/>
          </v:shape>
          <o:OLEObject Type="Embed" ProgID="Equation.DSMT4" ShapeID="_x0000_i1405" DrawAspect="Content" ObjectID="_1840553213" r:id="rId858"/>
        </w:object>
      </w:r>
      <w:r>
        <w:t xml:space="preserve">and  eigenvalues </w:t>
      </w:r>
      <w:r w:rsidRPr="00E815DE">
        <w:rPr>
          <w:noProof/>
          <w:position w:val="-16"/>
        </w:rPr>
      </w:r>
      <w:r w:rsidR="0070103C" w:rsidRPr="00E815DE">
        <w:rPr>
          <w:noProof/>
          <w:position w:val="-16"/>
        </w:rPr>
        <w:object w:dxaOrig="2980" w:dyaOrig="440" w14:anchorId="7D2035C9">
          <v:shape id="_x0000_i1406" type="#_x0000_t75" alt="" style="width:149pt;height:22pt;mso-width-percent:0;mso-height-percent:0;mso-width-percent:0;mso-height-percent:0" o:ole="">
            <v:imagedata r:id="rId859" o:title=""/>
          </v:shape>
          <o:OLEObject Type="Embed" ProgID="Equation.DSMT4" ShapeID="_x0000_i1406" DrawAspect="Content" ObjectID="_1840553214" r:id="rId860"/>
        </w:object>
      </w:r>
      <w:r>
        <w:t>.  The eigenvalues of R are</w:t>
      </w:r>
    </w:p>
    <w:p w:rsidR="0070103C" w:rsidRDefault="0070103C" w:rsidP="00886D14"/>
    <w:p w:rsidR="0070103C" w:rsidRDefault="0070103C" w:rsidP="00886D14">
      <w:r>
        <w:tab/>
      </w:r>
      <w:r w:rsidRPr="000C1210">
        <w:rPr>
          <w:noProof/>
          <w:position w:val="-58"/>
        </w:rPr>
      </w:r>
      <w:r w:rsidR="0070103C" w:rsidRPr="000C1210">
        <w:rPr>
          <w:noProof/>
          <w:position w:val="-58"/>
        </w:rPr>
        <w:object w:dxaOrig="4260" w:dyaOrig="1280" w14:anchorId="6EF85125">
          <v:shape id="_x0000_i1407" type="#_x0000_t75" alt="" style="width:213pt;height:64pt;mso-width-percent:0;mso-height-percent:0;mso-width-percent:0;mso-height-percent:0" o:ole="">
            <v:imagedata r:id="rId861" o:title=""/>
          </v:shape>
          <o:OLEObject Type="Embed" ProgID="Equation.DSMT4" ShapeID="_x0000_i1407" DrawAspect="Content" ObjectID="_1840553216" r:id="rId862"/>
        </w:object>
      </w:r>
    </w:p>
    <w:p w:rsidR="0070103C" w:rsidRDefault="0070103C" w:rsidP="00886D14"/>
    <w:p w:rsidR="0070103C" w:rsidRDefault="0070103C" w:rsidP="00886D14">
      <w:r>
        <w:t>With the structured correlation defined by</w:t>
      </w:r>
    </w:p>
    <w:p w:rsidR="0070103C" w:rsidRDefault="0070103C" w:rsidP="00886D14"/>
    <w:p w:rsidR="0070103C" w:rsidRDefault="0070103C" w:rsidP="00886D14">
      <w:r>
        <w:tab/>
      </w:r>
      <w:r w:rsidRPr="000C1210">
        <w:rPr>
          <w:noProof/>
          <w:position w:val="-14"/>
        </w:rPr>
      </w:r>
      <w:r w:rsidR="0070103C" w:rsidRPr="000C1210">
        <w:rPr>
          <w:noProof/>
          <w:position w:val="-14"/>
        </w:rPr>
        <w:object w:dxaOrig="1359" w:dyaOrig="400" w14:anchorId="1196EE2A">
          <v:shape id="_x0000_i1408" type="#_x0000_t75" alt="" style="width:68pt;height:20pt;mso-width-percent:0;mso-height-percent:0;mso-width-percent:0;mso-height-percent:0" o:ole="">
            <v:imagedata r:id="rId863" o:title=""/>
          </v:shape>
          <o:OLEObject Type="Embed" ProgID="Equation.DSMT4" ShapeID="_x0000_i1408" DrawAspect="Content" ObjectID="_1840553217" r:id="rId8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40</w:instrText>
        </w:r>
      </w:fldSimple>
      <w:r>
        <w:instrText>)</w:instrText>
      </w:r>
      <w:r>
        <w:fldChar w:fldCharType="end"/>
      </w:r>
    </w:p>
    <w:p w:rsidR="0070103C" w:rsidRDefault="0070103C" w:rsidP="00886D14"/>
    <w:p w:rsidR="0070103C" w:rsidRDefault="0070103C" w:rsidP="00886D14">
      <w:r>
        <w:t xml:space="preserve">we can relate the EVD to the structured model by </w:t>
      </w:r>
    </w:p>
    <w:p w:rsidR="0070103C" w:rsidRDefault="0070103C" w:rsidP="00886D14"/>
    <w:p w:rsidR="0070103C" w:rsidRDefault="0070103C" w:rsidP="00886D14">
      <w:r>
        <w:tab/>
      </w:r>
      <w:r>
        <w:tab/>
      </w:r>
      <w:r w:rsidRPr="000C1210">
        <w:rPr>
          <w:noProof/>
          <w:position w:val="-34"/>
        </w:rPr>
      </w:r>
      <w:r w:rsidR="0070103C" w:rsidRPr="000C1210">
        <w:rPr>
          <w:noProof/>
          <w:position w:val="-34"/>
        </w:rPr>
        <w:object w:dxaOrig="4160" w:dyaOrig="800" w14:anchorId="13DFEC1E">
          <v:shape id="_x0000_i1409" type="#_x0000_t75" alt="" style="width:208pt;height:40pt;mso-width-percent:0;mso-height-percent:0;mso-width-percent:0;mso-height-percent:0" o:ole="">
            <v:imagedata r:id="rId865" o:title=""/>
          </v:shape>
          <o:OLEObject Type="Embed" ProgID="Equation.DSMT4" ShapeID="_x0000_i1409" DrawAspect="Content" ObjectID="_1840553218" r:id="rId8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41</w:instrText>
        </w:r>
      </w:fldSimple>
      <w:r>
        <w:instrText>)</w:instrText>
      </w:r>
      <w:r>
        <w:fldChar w:fldCharType="end"/>
      </w:r>
    </w:p>
    <w:p w:rsidR="0070103C" w:rsidRDefault="0070103C" w:rsidP="00886D14"/>
    <w:p w:rsidR="0070103C" w:rsidRDefault="0070103C" w:rsidP="00886D14">
      <w:r>
        <w:t xml:space="preserve">where </w:t>
      </w:r>
      <w:r w:rsidRPr="002A25B9">
        <w:rPr>
          <w:noProof/>
          <w:position w:val="-14"/>
        </w:rPr>
      </w:r>
      <w:r w:rsidR="0070103C" w:rsidRPr="002A25B9">
        <w:rPr>
          <w:noProof/>
          <w:position w:val="-14"/>
        </w:rPr>
        <w:object w:dxaOrig="2400" w:dyaOrig="400" w14:anchorId="7CDE5589">
          <v:shape id="_x0000_i1410" type="#_x0000_t75" alt="" style="width:120pt;height:20pt;mso-width-percent:0;mso-height-percent:0;mso-width-percent:0;mso-height-percent:0" o:ole="">
            <v:imagedata r:id="rId867" o:title=""/>
          </v:shape>
          <o:OLEObject Type="Embed" ProgID="Equation.DSMT4" ShapeID="_x0000_i1410" DrawAspect="Content" ObjectID="_1840553219" r:id="rId868"/>
        </w:object>
      </w:r>
      <w:r>
        <w:t xml:space="preserve">contains the </w:t>
      </w:r>
      <w:r w:rsidRPr="002A25B9">
        <w:rPr>
          <w:noProof/>
          <w:position w:val="-4"/>
        </w:rPr>
      </w:r>
      <w:r w:rsidR="0070103C" w:rsidRPr="002A25B9">
        <w:rPr>
          <w:noProof/>
          <w:position w:val="-4"/>
        </w:rPr>
        <w:object w:dxaOrig="620" w:dyaOrig="260" w14:anchorId="0B6B423E">
          <v:shape id="_x0000_i1411" type="#_x0000_t75" alt="" style="width:31pt;height:13pt;mso-width-percent:0;mso-height-percent:0;mso-width-percent:0;mso-height-percent:0" o:ole="">
            <v:imagedata r:id="rId869" o:title=""/>
          </v:shape>
          <o:OLEObject Type="Embed" ProgID="Equation.DSMT4" ShapeID="_x0000_i1411" DrawAspect="Content" ObjectID="_1840553220" r:id="rId870"/>
        </w:object>
      </w:r>
      <w:r>
        <w:t xml:space="preserve">largest eigenvalues of </w:t>
      </w:r>
      <w:r w:rsidRPr="002A25B9">
        <w:rPr>
          <w:noProof/>
          <w:position w:val="-4"/>
        </w:rPr>
      </w:r>
      <w:r w:rsidR="0070103C" w:rsidRPr="002A25B9">
        <w:rPr>
          <w:noProof/>
          <w:position w:val="-4"/>
        </w:rPr>
        <w:object w:dxaOrig="260" w:dyaOrig="260" w14:anchorId="1D32CCB5">
          <v:shape id="_x0000_i1412" type="#_x0000_t75" alt="" style="width:13pt;height:13pt;mso-width-percent:0;mso-height-percent:0;mso-width-percent:0;mso-height-percent:0" o:ole="">
            <v:imagedata r:id="rId871" o:title=""/>
          </v:shape>
          <o:OLEObject Type="Embed" ProgID="Equation.DSMT4" ShapeID="_x0000_i1412" DrawAspect="Content" ObjectID="_1840553221" r:id="rId872"/>
        </w:object>
      </w:r>
      <w:r>
        <w:t xml:space="preserve">in descending order, </w:t>
      </w:r>
      <w:r w:rsidRPr="002A25B9">
        <w:rPr>
          <w:noProof/>
          <w:position w:val="-14"/>
        </w:rPr>
      </w:r>
      <w:r w:rsidR="0070103C" w:rsidRPr="002A25B9">
        <w:rPr>
          <w:noProof/>
          <w:position w:val="-14"/>
        </w:rPr>
        <w:object w:dxaOrig="2180" w:dyaOrig="400" w14:anchorId="02F04106">
          <v:shape id="_x0000_i1413" type="#_x0000_t75" alt="" style="width:109pt;height:20pt;mso-width-percent:0;mso-height-percent:0;mso-width-percent:0;mso-height-percent:0" o:ole="">
            <v:imagedata r:id="rId873" o:title=""/>
          </v:shape>
          <o:OLEObject Type="Embed" ProgID="Equation.DSMT4" ShapeID="_x0000_i1413" DrawAspect="Content" ObjectID="_1840553222" r:id="rId874"/>
        </w:object>
      </w:r>
      <w:r>
        <w:t xml:space="preserve">contains the corresponding orthonormal eigenvectors, contains the </w:t>
      </w:r>
      <w:r w:rsidRPr="002A25B9">
        <w:rPr>
          <w:noProof/>
          <w:position w:val="-6"/>
        </w:rPr>
      </w:r>
      <w:r w:rsidR="0070103C" w:rsidRPr="002A25B9">
        <w:rPr>
          <w:noProof/>
          <w:position w:val="-6"/>
        </w:rPr>
        <w:object w:dxaOrig="1040" w:dyaOrig="279" w14:anchorId="21D4180D">
          <v:shape id="_x0000_i1414" type="#_x0000_t75" alt="" style="width:52pt;height:14pt;mso-width-percent:0;mso-height-percent:0;mso-width-percent:0;mso-height-percent:0" o:ole="">
            <v:imagedata r:id="rId875" o:title=""/>
          </v:shape>
          <o:OLEObject Type="Embed" ProgID="Equation.DSMT4" ShapeID="_x0000_i1414" DrawAspect="Content" ObjectID="_1840553223" r:id="rId876"/>
        </w:object>
      </w:r>
      <w:r>
        <w:t xml:space="preserve">noise levels, and </w:t>
      </w:r>
      <w:r w:rsidRPr="002A25B9">
        <w:rPr>
          <w:noProof/>
          <w:position w:val="-14"/>
        </w:rPr>
      </w:r>
      <w:r w:rsidR="0070103C" w:rsidRPr="002A25B9">
        <w:rPr>
          <w:noProof/>
          <w:position w:val="-14"/>
        </w:rPr>
        <w:object w:dxaOrig="2320" w:dyaOrig="400" w14:anchorId="2D6E4C7B">
          <v:shape id="_x0000_i1415" type="#_x0000_t75" alt="" style="width:116pt;height:20pt;mso-width-percent:0;mso-height-percent:0;mso-width-percent:0;mso-height-percent:0" o:ole="">
            <v:imagedata r:id="rId877" o:title=""/>
          </v:shape>
          <o:OLEObject Type="Embed" ProgID="Equation.DSMT4" ShapeID="_x0000_i1415" DrawAspect="Content" ObjectID="_1840553224" r:id="rId878"/>
        </w:object>
      </w:r>
      <w:r>
        <w:t xml:space="preserve">contains the </w:t>
      </w:r>
      <w:r w:rsidRPr="002A25B9">
        <w:rPr>
          <w:noProof/>
          <w:position w:val="-6"/>
        </w:rPr>
      </w:r>
      <w:r w:rsidR="0070103C" w:rsidRPr="002A25B9">
        <w:rPr>
          <w:noProof/>
          <w:position w:val="-6"/>
        </w:rPr>
        <w:object w:dxaOrig="1040" w:dyaOrig="279" w14:anchorId="6426856A">
          <v:shape id="_x0000_i1416" type="#_x0000_t75" alt="" style="width:52pt;height:14pt;mso-width-percent:0;mso-height-percent:0;mso-width-percent:0;mso-height-percent:0" o:ole="">
            <v:imagedata r:id="rId879" o:title=""/>
          </v:shape>
          <o:OLEObject Type="Embed" ProgID="Equation.DSMT4" ShapeID="_x0000_i1416" DrawAspect="Content" ObjectID="_1840553225" r:id="rId880"/>
        </w:object>
      </w:r>
      <w:r>
        <w:t xml:space="preserve">orthonormal eigenvectors spanning the noise only subspace.  The range space of </w:t>
      </w:r>
      <w:r w:rsidRPr="002A25B9">
        <w:rPr>
          <w:noProof/>
          <w:position w:val="-12"/>
        </w:rPr>
      </w:r>
      <w:r w:rsidR="0070103C" w:rsidRPr="002A25B9">
        <w:rPr>
          <w:noProof/>
          <w:position w:val="-12"/>
        </w:rPr>
        <w:object w:dxaOrig="460" w:dyaOrig="360" w14:anchorId="0A42EE92">
          <v:shape id="_x0000_i1417" type="#_x0000_t75" alt="" style="width:23pt;height:18pt;mso-width-percent:0;mso-height-percent:0;mso-width-percent:0;mso-height-percent:0" o:ole="">
            <v:imagedata r:id="rId881" o:title=""/>
          </v:shape>
          <o:OLEObject Type="Embed" ProgID="Equation.DSMT4" ShapeID="_x0000_i1417" DrawAspect="Content" ObjectID="_1840553226" r:id="rId882"/>
        </w:object>
      </w:r>
      <w:r>
        <w:t xml:space="preserve">is called the signal (plus noise) subspace and its orthogonal complement the noise only subspace is spanned by </w:t>
      </w:r>
      <w:r w:rsidRPr="002A25B9">
        <w:rPr>
          <w:noProof/>
          <w:position w:val="-12"/>
        </w:rPr>
      </w:r>
      <w:r w:rsidR="0070103C" w:rsidRPr="002A25B9">
        <w:rPr>
          <w:noProof/>
          <w:position w:val="-12"/>
        </w:rPr>
        <w:object w:dxaOrig="380" w:dyaOrig="360" w14:anchorId="2375356B">
          <v:shape id="_x0000_i1418" type="#_x0000_t75" alt="" style="width:19pt;height:18pt;mso-width-percent:0;mso-height-percent:0;mso-width-percent:0;mso-height-percent:0" o:ole="">
            <v:imagedata r:id="rId883" o:title=""/>
          </v:shape>
          <o:OLEObject Type="Embed" ProgID="Equation.DSMT4" ShapeID="_x0000_i1418" DrawAspect="Content" ObjectID="_1840553227" r:id="rId884"/>
        </w:object>
      </w:r>
      <w:r>
        <w:t xml:space="preserve">.  </w:t>
      </w:r>
    </w:p>
    <w:p w:rsidR="0070103C" w:rsidRPr="008A6D3D" w:rsidRDefault="0070103C" w:rsidP="00886D14"/>
    <w:p w:rsidR="0070103C" w:rsidRDefault="0070103C" w:rsidP="00886D14">
      <w:pPr>
        <w:pStyle w:val="Heading2"/>
      </w:pPr>
      <w:bookmarkStart w:id="124" w:name="_Toc292329889"/>
      <w:bookmarkStart w:id="125" w:name="_Toc209787739"/>
      <w:bookmarkStart w:id="126" w:name="_Toc229857397"/>
      <w:bookmarkStart w:id="127" w:name="_Toc229926450"/>
      <w:r>
        <w:t>Adaptive Detectors</w:t>
      </w:r>
      <w:bookmarkEnd w:id="124"/>
      <w:bookmarkEnd w:id="125"/>
      <w:bookmarkEnd w:id="126"/>
      <w:bookmarkEnd w:id="127"/>
    </w:p>
    <w:p w:rsidR="0070103C" w:rsidRDefault="0070103C" w:rsidP="00886D14">
      <w:r>
        <w:t>Th</w:t>
      </w:r>
    </w:p>
    <w:p w:rsidR="0070103C" w:rsidRDefault="0070103C" w:rsidP="00886D14"/>
    <w:p w:rsidR="0070103C" w:rsidRDefault="0070103C" w:rsidP="00886D14">
      <w:r>
        <w:tab/>
      </w:r>
      <w:r w:rsidRPr="004D0363">
        <w:rPr>
          <w:noProof/>
          <w:position w:val="-12"/>
        </w:rPr>
      </w:r>
      <w:r w:rsidR="0070103C" w:rsidRPr="004D0363">
        <w:rPr>
          <w:noProof/>
          <w:position w:val="-12"/>
        </w:rPr>
        <w:object w:dxaOrig="3700" w:dyaOrig="380" w14:anchorId="276299EA">
          <v:shape id="_x0000_i1419" type="#_x0000_t75" alt="" style="width:185pt;height:19pt;mso-width-percent:0;mso-height-percent:0;mso-width-percent:0;mso-height-percent:0" o:ole="">
            <v:imagedata r:id="rId885" o:title=""/>
          </v:shape>
          <o:OLEObject Type="Embed" ProgID="Equation.DSMT4" ShapeID="_x0000_i1419" DrawAspect="Content" ObjectID="_1840553228" r:id="rId8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42</w:instrText>
        </w:r>
      </w:fldSimple>
      <w:r>
        <w:instrText>)</w:instrText>
      </w:r>
      <w:r>
        <w:fldChar w:fldCharType="end"/>
      </w:r>
    </w:p>
    <w:p w:rsidR="0070103C" w:rsidRDefault="0070103C" w:rsidP="00886D14"/>
    <w:p w:rsidR="0070103C" w:rsidRDefault="0070103C" w:rsidP="00886D14">
      <w:r>
        <w:t xml:space="preserve">where the </w:t>
      </w:r>
      <w:r w:rsidRPr="004D0363">
        <w:rPr>
          <w:noProof/>
          <w:position w:val="-6"/>
        </w:rPr>
      </w:r>
      <w:r w:rsidR="0070103C" w:rsidRPr="004D0363">
        <w:rPr>
          <w:noProof/>
          <w:position w:val="-6"/>
        </w:rPr>
        <w:object w:dxaOrig="660" w:dyaOrig="279" w14:anchorId="723E2CB7">
          <v:shape id="_x0000_i1420" type="#_x0000_t75" alt="" style="width:33pt;height:14pt;mso-width-percent:0;mso-height-percent:0;mso-width-percent:0;mso-height-percent:0" o:ole="">
            <v:imagedata r:id="rId887" o:title=""/>
          </v:shape>
          <o:OLEObject Type="Embed" ProgID="Equation.DSMT4" ShapeID="_x0000_i1420" DrawAspect="Content" ObjectID="_1840553229" r:id="rId888"/>
        </w:object>
      </w:r>
      <w:r>
        <w:t>diagonal matrix</w:t>
      </w:r>
      <w:r w:rsidRPr="004D0363">
        <w:rPr>
          <w:noProof/>
          <w:position w:val="-16"/>
        </w:rPr>
      </w:r>
      <w:r w:rsidR="0070103C" w:rsidRPr="004D0363">
        <w:rPr>
          <w:noProof/>
          <w:position w:val="-16"/>
        </w:rPr>
        <w:object w:dxaOrig="4959" w:dyaOrig="440" w14:anchorId="6373329E">
          <v:shape id="_x0000_i1421" type="#_x0000_t75" alt="" style="width:248pt;height:22pt;mso-width-percent:0;mso-height-percent:0;mso-width-percent:0;mso-height-percent:0" o:ole="">
            <v:imagedata r:id="rId889" o:title=""/>
          </v:shape>
          <o:OLEObject Type="Embed" ProgID="Equation.DSMT4" ShapeID="_x0000_i1421" DrawAspect="Content" ObjectID="_1840553230" r:id="rId890"/>
        </w:object>
      </w:r>
      <w:r>
        <w:t xml:space="preserve">and </w:t>
      </w:r>
      <w:r w:rsidRPr="004D0363">
        <w:rPr>
          <w:noProof/>
          <w:position w:val="-14"/>
        </w:rPr>
      </w:r>
      <w:r w:rsidR="0070103C" w:rsidRPr="004D0363">
        <w:rPr>
          <w:noProof/>
          <w:position w:val="-14"/>
        </w:rPr>
        <w:object w:dxaOrig="1200" w:dyaOrig="400" w14:anchorId="53B597D7">
          <v:shape id="_x0000_i1422" type="#_x0000_t75" alt="" style="width:60pt;height:20pt;mso-width-percent:0;mso-height-percent:0;mso-width-percent:0;mso-height-percent:0" o:ole="">
            <v:imagedata r:id="rId891" o:title=""/>
          </v:shape>
          <o:OLEObject Type="Embed" ProgID="Equation.DSMT4" ShapeID="_x0000_i1422" DrawAspect="Content" ObjectID="_1840553231" r:id="rId892"/>
        </w:object>
      </w:r>
      <w:r>
        <w:t xml:space="preserve">is the modal subspace.  Note that we have not yet assumed anything about the correlation between interference and signal in </w:t>
      </w:r>
      <w:r w:rsidRPr="004D0363">
        <w:rPr>
          <w:noProof/>
          <w:position w:val="-12"/>
        </w:rPr>
      </w:r>
      <w:r w:rsidR="0070103C" w:rsidRPr="004D0363">
        <w:rPr>
          <w:noProof/>
          <w:position w:val="-12"/>
        </w:rPr>
        <w:object w:dxaOrig="460" w:dyaOrig="360" w14:anchorId="1D52FB07">
          <v:shape id="_x0000_i1423" type="#_x0000_t75" alt="" style="width:23pt;height:18pt;mso-width-percent:0;mso-height-percent:0;mso-width-percent:0;mso-height-percent:0" o:ole="">
            <v:imagedata r:id="rId893" o:title=""/>
          </v:shape>
          <o:OLEObject Type="Embed" ProgID="Equation.DSMT4" ShapeID="_x0000_i1423" DrawAspect="Content" ObjectID="_1840553232" r:id="rId894"/>
        </w:object>
      </w:r>
      <w:r>
        <w:t xml:space="preserve">.  Both the decorrelating, zero-forcing, and MMSE detectors may be formulated in terms of the subspace decomposition parameters </w:t>
      </w:r>
      <w:r w:rsidRPr="004D0363">
        <w:rPr>
          <w:noProof/>
          <w:position w:val="-16"/>
        </w:rPr>
      </w:r>
      <w:r w:rsidR="0070103C" w:rsidRPr="004D0363">
        <w:rPr>
          <w:noProof/>
          <w:position w:val="-16"/>
        </w:rPr>
        <w:object w:dxaOrig="1920" w:dyaOrig="440" w14:anchorId="0CCAED66">
          <v:shape id="_x0000_i1424" type="#_x0000_t75" alt="" style="width:96pt;height:22pt;mso-width-percent:0;mso-height-percent:0;mso-width-percent:0;mso-height-percent:0" o:ole="">
            <v:imagedata r:id="rId895" o:title=""/>
          </v:shape>
          <o:OLEObject Type="Embed" ProgID="Equation.DSMT4" ShapeID="_x0000_i1424" DrawAspect="Content" ObjectID="_1840553233" r:id="rId896"/>
        </w:object>
      </w:r>
      <w:r>
        <w:t>.  What we have done is to look where the signal energy is small in order to reveal the signal contribution.</w:t>
      </w:r>
    </w:p>
    <w:p w:rsidR="0070103C" w:rsidRDefault="0070103C" w:rsidP="00886D14"/>
    <w:p w:rsidR="0070103C" w:rsidRDefault="0070103C" w:rsidP="00886D14">
      <w:r>
        <w:t xml:space="preserve">In Appendix D it is shown that the zero-forcing orthogonal projection may be computed in terms of the eigendecomposition of </w:t>
      </w:r>
      <w:r w:rsidRPr="00676D44">
        <w:rPr>
          <w:noProof/>
          <w:position w:val="-12"/>
        </w:rPr>
      </w:r>
      <w:r w:rsidR="0070103C" w:rsidRPr="00676D44">
        <w:rPr>
          <w:noProof/>
          <w:position w:val="-12"/>
        </w:rPr>
        <w:object w:dxaOrig="460" w:dyaOrig="360" w14:anchorId="4C4E4513">
          <v:shape id="_x0000_i1425" type="#_x0000_t75" alt="" style="width:23pt;height:18pt;mso-width-percent:0;mso-height-percent:0;mso-width-percent:0;mso-height-percent:0" o:ole="">
            <v:imagedata r:id="rId897" o:title=""/>
          </v:shape>
          <o:OLEObject Type="Embed" ProgID="Equation.DSMT4" ShapeID="_x0000_i1425" DrawAspect="Content" ObjectID="_1840553234" r:id="rId898"/>
        </w:object>
      </w:r>
      <w:r>
        <w:t>by using the relationship</w:t>
      </w:r>
    </w:p>
    <w:p w:rsidR="0070103C" w:rsidRDefault="0070103C" w:rsidP="00886D14"/>
    <w:p w:rsidR="0070103C" w:rsidRDefault="0070103C" w:rsidP="00886D14">
      <w:r>
        <w:tab/>
      </w:r>
      <w:r w:rsidRPr="00676D44">
        <w:rPr>
          <w:noProof/>
          <w:position w:val="-12"/>
        </w:rPr>
      </w:r>
      <w:r w:rsidR="0070103C" w:rsidRPr="00676D44">
        <w:rPr>
          <w:noProof/>
          <w:position w:val="-12"/>
        </w:rPr>
        <w:object w:dxaOrig="2960" w:dyaOrig="380" w14:anchorId="74B63EC6">
          <v:shape id="_x0000_i1426" type="#_x0000_t75" alt="" style="width:148pt;height:19pt;mso-width-percent:0;mso-height-percent:0;mso-width-percent:0;mso-height-percent:0" o:ole="">
            <v:imagedata r:id="rId899" o:title=""/>
          </v:shape>
          <o:OLEObject Type="Embed" ProgID="Equation.DSMT4" ShapeID="_x0000_i1426" DrawAspect="Content" ObjectID="_1840553235" r:id="rId9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43</w:instrText>
        </w:r>
      </w:fldSimple>
      <w:r>
        <w:instrText>)</w:instrText>
      </w:r>
      <w:r>
        <w:fldChar w:fldCharType="end"/>
      </w:r>
    </w:p>
    <w:p w:rsidR="0070103C" w:rsidRDefault="0070103C" w:rsidP="00886D14"/>
    <w:p w:rsidR="0070103C" w:rsidRDefault="0070103C" w:rsidP="00886D14">
      <w:r>
        <w:t xml:space="preserve">The key result is </w:t>
      </w:r>
    </w:p>
    <w:p w:rsidR="0070103C" w:rsidRDefault="0070103C" w:rsidP="00886D14"/>
    <w:p w:rsidR="0070103C" w:rsidRDefault="0070103C" w:rsidP="00886D14">
      <w:r>
        <w:tab/>
      </w:r>
      <w:r w:rsidRPr="00676D44">
        <w:rPr>
          <w:noProof/>
          <w:position w:val="-12"/>
        </w:rPr>
      </w:r>
      <w:r w:rsidR="0070103C" w:rsidRPr="00676D44">
        <w:rPr>
          <w:noProof/>
          <w:position w:val="-12"/>
        </w:rPr>
        <w:object w:dxaOrig="3780" w:dyaOrig="380" w14:anchorId="3FE01522">
          <v:shape id="_x0000_i1427" type="#_x0000_t75" alt="" style="width:189pt;height:19pt;mso-width-percent:0;mso-height-percent:0;mso-width-percent:0;mso-height-percent:0" o:ole="">
            <v:imagedata r:id="rId901" o:title=""/>
          </v:shape>
          <o:OLEObject Type="Embed" ProgID="Equation.DSMT4" ShapeID="_x0000_i1427" DrawAspect="Content" ObjectID="_1840553236" r:id="rId9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44</w:instrText>
        </w:r>
      </w:fldSimple>
      <w:r>
        <w:instrText>)</w:instrText>
      </w:r>
      <w:r>
        <w:fldChar w:fldCharType="end"/>
      </w:r>
    </w:p>
    <w:p w:rsidR="0070103C" w:rsidRDefault="0070103C" w:rsidP="00886D14"/>
    <w:p w:rsidR="0070103C" w:rsidRPr="00CB4830" w:rsidRDefault="0070103C" w:rsidP="00886D14">
      <w:r>
        <w:t>Thus interference suppression of the nuissance signal may be accomplished without any particular knowledge of the interference subspace.</w:t>
      </w:r>
    </w:p>
    <w:p w:rsidR="0070103C" w:rsidRDefault="0070103C" w:rsidP="00886D14">
      <w:r>
        <w:t xml:space="preserve">Because the interference and noise levels unknown to the detector, the correlation matrix is also unknown, and therefore must estimated from a series of measurements.  An estimate of </w:t>
      </w:r>
      <w:r w:rsidRPr="008A6D3D">
        <w:rPr>
          <w:noProof/>
          <w:position w:val="-4"/>
        </w:rPr>
      </w:r>
      <w:r w:rsidR="0070103C" w:rsidRPr="008A6D3D">
        <w:rPr>
          <w:noProof/>
          <w:position w:val="-4"/>
        </w:rPr>
        <w:object w:dxaOrig="260" w:dyaOrig="260" w14:anchorId="5C21AE88">
          <v:shape id="_x0000_i1428" type="#_x0000_t75" alt="" style="width:13pt;height:13pt;mso-width-percent:0;mso-height-percent:0;mso-width-percent:0;mso-height-percent:0" o:ole="">
            <v:imagedata r:id="rId903" o:title=""/>
          </v:shape>
          <o:OLEObject Type="Embed" ProgID="Equation.DSMT4" ShapeID="_x0000_i1428" DrawAspect="Content" ObjectID="_1840553237" r:id="rId904"/>
        </w:object>
      </w:r>
      <w:r>
        <w:t xml:space="preserve">is computed by averaging </w:t>
      </w:r>
      <w:r w:rsidRPr="008A6D3D">
        <w:rPr>
          <w:noProof/>
          <w:position w:val="-4"/>
        </w:rPr>
      </w:r>
      <w:r w:rsidR="0070103C" w:rsidRPr="008A6D3D">
        <w:rPr>
          <w:noProof/>
          <w:position w:val="-4"/>
        </w:rPr>
        <w:object w:dxaOrig="220" w:dyaOrig="260" w14:anchorId="6CFD1699">
          <v:shape id="_x0000_i1429" type="#_x0000_t75" alt="" style="width:11pt;height:13pt;mso-width-percent:0;mso-height-percent:0;mso-width-percent:0;mso-height-percent:0" o:ole="">
            <v:imagedata r:id="rId905" o:title=""/>
          </v:shape>
          <o:OLEObject Type="Embed" ProgID="Equation.DSMT4" ShapeID="_x0000_i1429" DrawAspect="Content" ObjectID="_1840553238" r:id="rId906"/>
        </w:object>
      </w:r>
      <w:r>
        <w:t xml:space="preserve">snap shots or realizations </w:t>
      </w:r>
      <w:r w:rsidRPr="008A6D3D">
        <w:rPr>
          <w:noProof/>
          <w:position w:val="-14"/>
        </w:rPr>
      </w:r>
      <w:r w:rsidR="0070103C" w:rsidRPr="008A6D3D">
        <w:rPr>
          <w:noProof/>
          <w:position w:val="-14"/>
        </w:rPr>
        <w:object w:dxaOrig="660" w:dyaOrig="440" w14:anchorId="1E1320F8">
          <v:shape id="_x0000_i1430" type="#_x0000_t75" alt="" style="width:33pt;height:22pt;mso-width-percent:0;mso-height-percent:0;mso-width-percent:0;mso-height-percent:0" o:ole="">
            <v:imagedata r:id="rId907" o:title=""/>
          </v:shape>
          <o:OLEObject Type="Embed" ProgID="Equation.DSMT4" ShapeID="_x0000_i1430" DrawAspect="Content" ObjectID="_1840553239" r:id="rId908"/>
        </w:object>
      </w:r>
      <w:r>
        <w:t>of the received vector to form the sample correlation matrix</w:t>
      </w:r>
    </w:p>
    <w:p w:rsidR="0070103C" w:rsidRDefault="0070103C" w:rsidP="00886D14"/>
    <w:p w:rsidR="0070103C" w:rsidRDefault="0070103C" w:rsidP="00886D14">
      <w:r>
        <w:tab/>
      </w:r>
      <w:r w:rsidRPr="008A6D3D">
        <w:rPr>
          <w:noProof/>
          <w:position w:val="-24"/>
        </w:rPr>
      </w:r>
      <w:r w:rsidR="0070103C" w:rsidRPr="008A6D3D">
        <w:rPr>
          <w:noProof/>
          <w:position w:val="-24"/>
        </w:rPr>
        <w:object w:dxaOrig="2940" w:dyaOrig="620" w14:anchorId="7E368145">
          <v:shape id="_x0000_i1431" type="#_x0000_t75" alt="" style="width:147pt;height:31pt;mso-width-percent:0;mso-height-percent:0;mso-width-percent:0;mso-height-percent:0" o:ole="">
            <v:imagedata r:id="rId909" o:title=""/>
          </v:shape>
          <o:OLEObject Type="Embed" ProgID="Equation.DSMT4" ShapeID="_x0000_i1431" DrawAspect="Content" ObjectID="_1840553240" r:id="rId91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8" w:name="ZEqnNum422431"/>
      <w:r>
        <w:instrText>(</w:instrText>
      </w:r>
      <w:fldSimple w:instr=" SEQ MTSec \c \* Arabic \* MERGEFORMAT ">
        <w:r>
          <w:rPr>
            <w:noProof/>
          </w:rPr>
          <w:instrText>1</w:instrText>
        </w:r>
      </w:fldSimple>
      <w:r>
        <w:instrText>.</w:instrText>
      </w:r>
      <w:fldSimple w:instr=" SEQ MTEqn \c \* Arabic \* MERGEFORMAT ">
        <w:r>
          <w:rPr>
            <w:noProof/>
          </w:rPr>
          <w:instrText>45</w:instrText>
        </w:r>
      </w:fldSimple>
      <w:r>
        <w:instrText>)</w:instrText>
      </w:r>
      <w:bookmarkEnd w:id="128"/>
      <w:r>
        <w:fldChar w:fldCharType="end"/>
      </w:r>
    </w:p>
    <w:p w:rsidR="0070103C" w:rsidRPr="008A6D3D" w:rsidRDefault="0070103C" w:rsidP="00886D14"/>
    <w:p w:rsidR="0070103C" w:rsidRDefault="0070103C" w:rsidP="00886D14">
      <w:r>
        <w:t xml:space="preserve">which contains information about the desired signal, the interference, and the noise background.  The singular value decomposition (SVD) of </w:t>
      </w:r>
      <w:r>
        <w:fldChar w:fldCharType="begin"/>
      </w:r>
      <w:r>
        <w:instrText xml:space="preserve"> GOTOBUTTON ZEqnNum422431  \* MERGEFORMAT </w:instrText>
      </w:r>
      <w:fldSimple w:instr=" REF ZEqnNum422431 \* Charformat \! \* MERGEFORMAT ">
        <w:r>
          <w:instrText>(1.45)</w:instrText>
        </w:r>
      </w:fldSimple>
      <w:r>
        <w:fldChar w:fldCharType="end"/>
      </w:r>
      <w:r>
        <w:t>,</w:t>
      </w:r>
    </w:p>
    <w:p w:rsidR="0070103C" w:rsidRDefault="0070103C" w:rsidP="00886D14"/>
    <w:p w:rsidR="0070103C" w:rsidRDefault="0070103C" w:rsidP="00886D14">
      <w:r>
        <w:tab/>
      </w:r>
      <w:r w:rsidRPr="008A6D3D">
        <w:rPr>
          <w:noProof/>
          <w:position w:val="-36"/>
        </w:rPr>
      </w:r>
      <w:r w:rsidR="0070103C" w:rsidRPr="008A6D3D">
        <w:rPr>
          <w:noProof/>
          <w:position w:val="-36"/>
        </w:rPr>
        <w:object w:dxaOrig="3720" w:dyaOrig="840" w14:anchorId="7C4246BB">
          <v:shape id="_x0000_i1432" type="#_x0000_t75" alt="" style="width:186pt;height:42pt;mso-width-percent:0;mso-height-percent:0;mso-width-percent:0;mso-height-percent:0" o:ole="">
            <v:imagedata r:id="rId911" o:title=""/>
          </v:shape>
          <o:OLEObject Type="Embed" ProgID="Equation.DSMT4" ShapeID="_x0000_i1432" DrawAspect="Content" ObjectID="_1840553241" r:id="rId9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46</w:instrText>
        </w:r>
      </w:fldSimple>
      <w:r>
        <w:instrText>)</w:instrText>
      </w:r>
      <w:r>
        <w:fldChar w:fldCharType="end"/>
      </w:r>
    </w:p>
    <w:p w:rsidR="0070103C" w:rsidRDefault="0070103C" w:rsidP="00886D14"/>
    <w:p w:rsidR="0070103C" w:rsidRDefault="0070103C" w:rsidP="00886D14">
      <w:r>
        <w:t>is used to provide estimates of the subspace quantities required to formulate the null steering filters.  In particular, the estimate of the inverse signal subspace correlation matrix is</w:t>
      </w:r>
    </w:p>
    <w:p w:rsidR="0070103C" w:rsidRDefault="0070103C" w:rsidP="00886D14"/>
    <w:p w:rsidR="0070103C" w:rsidRDefault="0070103C" w:rsidP="00886D14">
      <w:r>
        <w:tab/>
      </w:r>
      <w:r w:rsidRPr="008A6D3D">
        <w:rPr>
          <w:noProof/>
          <w:position w:val="-12"/>
        </w:rPr>
      </w:r>
      <w:r w:rsidR="0070103C" w:rsidRPr="008A6D3D">
        <w:rPr>
          <w:noProof/>
          <w:position w:val="-12"/>
        </w:rPr>
        <w:object w:dxaOrig="3040" w:dyaOrig="520" w14:anchorId="452A3031">
          <v:shape id="_x0000_i1433" type="#_x0000_t75" alt="" style="width:152pt;height:26pt;mso-width-percent:0;mso-height-percent:0;mso-width-percent:0;mso-height-percent:0" o:ole="">
            <v:imagedata r:id="rId913" o:title=""/>
          </v:shape>
          <o:OLEObject Type="Embed" ProgID="Equation.DSMT4" ShapeID="_x0000_i1433" DrawAspect="Content" ObjectID="_1840553242" r:id="rId9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47</w:instrText>
        </w:r>
      </w:fldSimple>
      <w:r>
        <w:instrText>)</w:instrText>
      </w:r>
      <w:r>
        <w:fldChar w:fldCharType="end"/>
      </w:r>
    </w:p>
    <w:p w:rsidR="0070103C" w:rsidRDefault="0070103C" w:rsidP="00886D14"/>
    <w:p w:rsidR="0070103C" w:rsidRDefault="0070103C" w:rsidP="00886D14">
      <w:r>
        <w:t>where the noise power estimate is</w:t>
      </w:r>
    </w:p>
    <w:p w:rsidR="0070103C" w:rsidRDefault="0070103C" w:rsidP="00886D14"/>
    <w:p w:rsidR="0070103C" w:rsidRPr="008A6D3D" w:rsidRDefault="0070103C" w:rsidP="00886D14">
      <w:r>
        <w:tab/>
      </w:r>
      <w:r w:rsidRPr="008A6D3D">
        <w:rPr>
          <w:noProof/>
          <w:position w:val="-24"/>
        </w:rPr>
      </w:r>
      <w:r w:rsidR="0070103C" w:rsidRPr="008A6D3D">
        <w:rPr>
          <w:noProof/>
          <w:position w:val="-24"/>
        </w:rPr>
        <w:object w:dxaOrig="2320" w:dyaOrig="639" w14:anchorId="34CC7CB1">
          <v:shape id="_x0000_i1434" type="#_x0000_t75" alt="" style="width:116pt;height:32pt;mso-width-percent:0;mso-height-percent:0;mso-width-percent:0;mso-height-percent:0" o:ole="">
            <v:imagedata r:id="rId915" o:title=""/>
          </v:shape>
          <o:OLEObject Type="Embed" ProgID="Equation.DSMT4" ShapeID="_x0000_i1434" DrawAspect="Content" ObjectID="_1840553243" r:id="rId9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48</w:instrText>
        </w:r>
      </w:fldSimple>
      <w:r>
        <w:instrText>)</w:instrText>
      </w:r>
      <w:r>
        <w:fldChar w:fldCharType="end"/>
      </w:r>
    </w:p>
    <w:p w:rsidR="0070103C" w:rsidRDefault="0070103C" w:rsidP="00886D14"/>
    <w:p w:rsidR="0070103C" w:rsidRDefault="0070103C" w:rsidP="00886D14">
      <w:pPr>
        <w:pStyle w:val="Heading3"/>
      </w:pPr>
      <w:bookmarkStart w:id="129" w:name="_Toc292329890"/>
      <w:bookmarkStart w:id="130" w:name="_Toc209787740"/>
      <w:bookmarkStart w:id="131" w:name="_Toc229857398"/>
      <w:bookmarkStart w:id="132" w:name="_Toc229926451"/>
      <w:r>
        <w:t>Blind Dynamic Adaptation</w:t>
      </w:r>
      <w:bookmarkEnd w:id="129"/>
      <w:bookmarkEnd w:id="130"/>
      <w:bookmarkEnd w:id="131"/>
      <w:bookmarkEnd w:id="132"/>
    </w:p>
    <w:p w:rsidR="0070103C" w:rsidRDefault="0070103C" w:rsidP="00886D14"/>
    <w:p w:rsidR="0070103C" w:rsidRDefault="0070103C" w:rsidP="00886D14">
      <w:r>
        <w:t xml:space="preserve">In general, the interference subspace and its rank are unknown, as well as the noise level.  These must be estimated based on the sample received covariance matrix in an online fashion.  A dynamically updating implementation of the the zero-forcing receiver may be obtained by using an interative subspace tracking algorithm to track the dominant modes as it changes over time.  For example, the scattering field in a sonar system is nonstationary and the number of users in a multiaccess communication system changes over time.  The projection approximation subspace decomposition with deflation (PASTd) described in is used in the simulation section.  PASTd is computationally feasible in realtime as opposed to other batch processing methods such as MUSIC because it has a complexity of </w:t>
      </w:r>
      <w:r w:rsidRPr="008A6D3D">
        <w:rPr>
          <w:noProof/>
          <w:position w:val="-10"/>
        </w:rPr>
      </w:r>
      <w:r w:rsidR="0070103C" w:rsidRPr="008A6D3D">
        <w:rPr>
          <w:noProof/>
          <w:position w:val="-10"/>
        </w:rPr>
        <w:object w:dxaOrig="700" w:dyaOrig="320" w14:anchorId="3D1BDC65">
          <v:shape id="_x0000_i1435" type="#_x0000_t75" alt="" style="width:35pt;height:16pt;mso-width-percent:0;mso-height-percent:0;mso-width-percent:0;mso-height-percent:0" o:ole="">
            <v:imagedata r:id="rId917" o:title=""/>
          </v:shape>
          <o:OLEObject Type="Embed" ProgID="Equation.DSMT4" ShapeID="_x0000_i1435" DrawAspect="Content" ObjectID="_1840553244" r:id="rId918"/>
        </w:object>
      </w:r>
      <w:r>
        <w:t xml:space="preserve">where </w:t>
      </w:r>
      <w:r w:rsidRPr="008A6D3D">
        <w:rPr>
          <w:noProof/>
          <w:position w:val="-4"/>
        </w:rPr>
      </w:r>
      <w:r w:rsidR="0070103C" w:rsidRPr="008A6D3D">
        <w:rPr>
          <w:noProof/>
          <w:position w:val="-4"/>
        </w:rPr>
        <w:object w:dxaOrig="180" w:dyaOrig="200" w14:anchorId="49929703">
          <v:shape id="_x0000_i1436" type="#_x0000_t75" alt="" style="width:9pt;height:10pt;mso-width-percent:0;mso-height-percent:0;mso-width-percent:0;mso-height-percent:0" o:ole="">
            <v:imagedata r:id="rId919" o:title=""/>
          </v:shape>
          <o:OLEObject Type="Embed" ProgID="Equation.DSMT4" ShapeID="_x0000_i1436" DrawAspect="Content" ObjectID="_1840553245" r:id="rId920"/>
        </w:object>
      </w:r>
      <w:r>
        <w:t>is the number of desired, i.e. dominant, eigenmodes.</w:t>
      </w:r>
    </w:p>
    <w:p w:rsidR="0070103C" w:rsidRDefault="0070103C" w:rsidP="00886D14"/>
    <w:p w:rsidR="0070103C" w:rsidRDefault="0070103C" w:rsidP="00886D14">
      <w:r>
        <w:t xml:space="preserve">The PASTd algorithm is similar to successive interference cancellation.  The dominant eigenmodes are determined iteratively up to the desired number by using recursive least squares to generate the optimum (MMSE) subspace approximation matrix.  The unknown signal space rank is determined simultaneously using the fact that the noise subspace is white with </w:t>
      </w:r>
      <w:r w:rsidRPr="008A6D3D">
        <w:rPr>
          <w:noProof/>
          <w:position w:val="-6"/>
        </w:rPr>
      </w:r>
      <w:r w:rsidR="0070103C" w:rsidRPr="008A6D3D">
        <w:rPr>
          <w:noProof/>
          <w:position w:val="-6"/>
        </w:rPr>
        <w:object w:dxaOrig="600" w:dyaOrig="279" w14:anchorId="0FFA5A76">
          <v:shape id="_x0000_i1437" type="#_x0000_t75" alt="" style="width:30pt;height:14pt;mso-width-percent:0;mso-height-percent:0;mso-width-percent:0;mso-height-percent:0" o:ole="">
            <v:imagedata r:id="rId921" o:title=""/>
          </v:shape>
          <o:OLEObject Type="Embed" ProgID="Equation.DSMT4" ShapeID="_x0000_i1437" DrawAspect="Content" ObjectID="_1840553246" r:id="rId922"/>
        </w:object>
      </w:r>
      <w:r>
        <w:t>identically eigenvalues.  The algorithm is as follows:</w:t>
      </w:r>
    </w:p>
    <w:p w:rsidR="0070103C" w:rsidRDefault="0070103C" w:rsidP="00886D14"/>
    <w:p w:rsidR="0070103C" w:rsidRDefault="0070103C" w:rsidP="00886D14">
      <w:r>
        <w:t>The sample correlation matrix, eignevalues, eigenvectors, and rank are updated recursively as</w:t>
      </w:r>
    </w:p>
    <w:p w:rsidR="0070103C" w:rsidRDefault="0070103C" w:rsidP="00886D14"/>
    <w:p w:rsidR="0070103C" w:rsidRDefault="0070103C" w:rsidP="00886D14">
      <w:r>
        <w:tab/>
      </w:r>
      <w:r w:rsidRPr="008A6D3D">
        <w:rPr>
          <w:noProof/>
          <w:position w:val="-10"/>
        </w:rPr>
      </w:r>
      <w:r w:rsidR="0070103C" w:rsidRPr="008A6D3D">
        <w:rPr>
          <w:noProof/>
          <w:position w:val="-10"/>
        </w:rPr>
        <w:object w:dxaOrig="2680" w:dyaOrig="360" w14:anchorId="0058A720">
          <v:shape id="_x0000_i1438" type="#_x0000_t75" alt="" style="width:134pt;height:18pt;mso-width-percent:0;mso-height-percent:0;mso-width-percent:0;mso-height-percent:0" o:ole="">
            <v:imagedata r:id="rId923" o:title=""/>
          </v:shape>
          <o:OLEObject Type="Embed" ProgID="Equation.DSMT4" ShapeID="_x0000_i1438" DrawAspect="Content" ObjectID="_1840553247" r:id="rId9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49</w:instrText>
        </w:r>
      </w:fldSimple>
      <w:r>
        <w:instrText>)</w:instrText>
      </w:r>
      <w:r>
        <w:fldChar w:fldCharType="end"/>
      </w:r>
    </w:p>
    <w:p w:rsidR="0070103C" w:rsidRDefault="0070103C" w:rsidP="00886D14">
      <w:r>
        <w:tab/>
      </w:r>
      <w:r w:rsidRPr="008A6D3D">
        <w:rPr>
          <w:noProof/>
          <w:position w:val="-16"/>
        </w:rPr>
      </w:r>
      <w:r w:rsidR="0070103C" w:rsidRPr="008A6D3D">
        <w:rPr>
          <w:noProof/>
          <w:position w:val="-16"/>
        </w:rPr>
        <w:object w:dxaOrig="2900" w:dyaOrig="480" w14:anchorId="5915512C">
          <v:shape id="_x0000_i1439" type="#_x0000_t75" alt="" style="width:145pt;height:24pt;mso-width-percent:0;mso-height-percent:0;mso-width-percent:0;mso-height-percent:0" o:ole="">
            <v:imagedata r:id="rId925" o:title=""/>
          </v:shape>
          <o:OLEObject Type="Embed" ProgID="Equation.DSMT4" ShapeID="_x0000_i1439" DrawAspect="Content" ObjectID="_1840553248" r:id="rId9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50</w:instrText>
        </w:r>
      </w:fldSimple>
      <w:r>
        <w:instrText>)</w:instrText>
      </w:r>
      <w:r>
        <w:fldChar w:fldCharType="end"/>
      </w:r>
    </w:p>
    <w:p w:rsidR="0070103C" w:rsidRDefault="0070103C" w:rsidP="00886D14">
      <w:r>
        <w:tab/>
      </w:r>
      <w:r w:rsidRPr="008A6D3D">
        <w:rPr>
          <w:noProof/>
          <w:position w:val="-30"/>
        </w:rPr>
      </w:r>
      <w:r w:rsidR="0070103C" w:rsidRPr="008A6D3D">
        <w:rPr>
          <w:noProof/>
          <w:position w:val="-30"/>
        </w:rPr>
        <w:object w:dxaOrig="4660" w:dyaOrig="680" w14:anchorId="7385FF8F">
          <v:shape id="_x0000_i1440" type="#_x0000_t75" alt="" style="width:233pt;height:34pt;mso-width-percent:0;mso-height-percent:0;mso-width-percent:0;mso-height-percent:0" o:ole="">
            <v:imagedata r:id="rId927" o:title=""/>
          </v:shape>
          <o:OLEObject Type="Embed" ProgID="Equation.DSMT4" ShapeID="_x0000_i1440" DrawAspect="Content" ObjectID="_1840553249" r:id="rId9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51</w:instrText>
        </w:r>
      </w:fldSimple>
      <w:r>
        <w:instrText>)</w:instrText>
      </w:r>
      <w:r>
        <w:fldChar w:fldCharType="end"/>
      </w:r>
    </w:p>
    <w:p w:rsidR="0070103C" w:rsidRDefault="0070103C" w:rsidP="00886D14">
      <w:r>
        <w:tab/>
      </w:r>
      <w:r w:rsidRPr="008A6D3D">
        <w:rPr>
          <w:noProof/>
          <w:position w:val="-20"/>
        </w:rPr>
      </w:r>
      <w:r w:rsidR="0070103C" w:rsidRPr="008A6D3D">
        <w:rPr>
          <w:noProof/>
          <w:position w:val="-20"/>
        </w:rPr>
        <w:object w:dxaOrig="3900" w:dyaOrig="460" w14:anchorId="75D9917B">
          <v:shape id="_x0000_i1441" type="#_x0000_t75" alt="" style="width:195pt;height:23pt;mso-width-percent:0;mso-height-percent:0;mso-width-percent:0;mso-height-percent:0" o:ole="">
            <v:imagedata r:id="rId929" o:title=""/>
          </v:shape>
          <o:OLEObject Type="Embed" ProgID="Equation.DSMT4" ShapeID="_x0000_i1441" DrawAspect="Content" ObjectID="_1840553250" r:id="rId9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52</w:instrText>
        </w:r>
      </w:fldSimple>
      <w:r>
        <w:instrText>)</w:instrText>
      </w:r>
      <w:r>
        <w:fldChar w:fldCharType="end"/>
      </w:r>
    </w:p>
    <w:p w:rsidR="0070103C" w:rsidRPr="008A6D3D" w:rsidRDefault="0070103C" w:rsidP="00886D14"/>
    <w:p w:rsidR="0070103C" w:rsidRDefault="0070103C" w:rsidP="00886D14">
      <w:r>
        <w:t xml:space="preserve">to obtain the </w:t>
      </w:r>
      <w:r w:rsidRPr="008A6D3D">
        <w:rPr>
          <w:noProof/>
          <w:position w:val="-4"/>
        </w:rPr>
      </w:r>
      <w:r w:rsidR="0070103C" w:rsidRPr="008A6D3D">
        <w:rPr>
          <w:noProof/>
          <w:position w:val="-4"/>
        </w:rPr>
        <w:object w:dxaOrig="180" w:dyaOrig="200" w14:anchorId="74D97BB6">
          <v:shape id="_x0000_i1442" type="#_x0000_t75" alt="" style="width:9pt;height:10pt;mso-width-percent:0;mso-height-percent:0;mso-width-percent:0;mso-height-percent:0" o:ole="">
            <v:imagedata r:id="rId931" o:title=""/>
          </v:shape>
          <o:OLEObject Type="Embed" ProgID="Equation.DSMT4" ShapeID="_x0000_i1442" DrawAspect="Content" ObjectID="_1840553251" r:id="rId932"/>
        </w:object>
      </w:r>
      <w:r>
        <w:t xml:space="preserve">dominant eignemodes sequentially.  The rank estimate uses the Akaike information criterion (AIC) method where </w:t>
      </w:r>
      <w:r w:rsidRPr="008A6D3D">
        <w:rPr>
          <w:noProof/>
          <w:position w:val="-10"/>
        </w:rPr>
      </w:r>
      <w:r w:rsidR="0070103C" w:rsidRPr="008A6D3D">
        <w:rPr>
          <w:noProof/>
          <w:position w:val="-10"/>
        </w:rPr>
        <w:object w:dxaOrig="540" w:dyaOrig="320" w14:anchorId="05E305A6">
          <v:shape id="_x0000_i1443" type="#_x0000_t75" alt="" style="width:27pt;height:16pt;mso-width-percent:0;mso-height-percent:0;mso-width-percent:0;mso-height-percent:0" o:ole="">
            <v:imagedata r:id="rId933" o:title=""/>
          </v:shape>
          <o:OLEObject Type="Embed" ProgID="Equation.DSMT4" ShapeID="_x0000_i1443" DrawAspect="Content" ObjectID="_1840553252" r:id="rId934"/>
        </w:object>
      </w:r>
      <w:r>
        <w:t xml:space="preserve">is the ratio of the arithmetic mean to the geometric mean of the smallest </w:t>
      </w:r>
      <w:r w:rsidRPr="008A6D3D">
        <w:rPr>
          <w:noProof/>
          <w:position w:val="-6"/>
        </w:rPr>
      </w:r>
      <w:r w:rsidR="0070103C" w:rsidRPr="008A6D3D">
        <w:rPr>
          <w:noProof/>
          <w:position w:val="-6"/>
        </w:rPr>
        <w:object w:dxaOrig="620" w:dyaOrig="279" w14:anchorId="7E5CD7CD">
          <v:shape id="_x0000_i1444" type="#_x0000_t75" alt="" style="width:31pt;height:14pt;mso-width-percent:0;mso-height-percent:0;mso-width-percent:0;mso-height-percent:0" o:ole="">
            <v:imagedata r:id="rId935" o:title=""/>
          </v:shape>
          <o:OLEObject Type="Embed" ProgID="Equation.DSMT4" ShapeID="_x0000_i1444" DrawAspect="Content" ObjectID="_1840553253" r:id="rId936"/>
        </w:object>
      </w:r>
      <w:r>
        <w:t>eigenvalues.</w:t>
      </w:r>
    </w:p>
    <w:p w:rsidR="0070103C" w:rsidRDefault="0070103C" w:rsidP="00886D14"/>
    <w:p w:rsidR="0070103C" w:rsidRDefault="0070103C" w:rsidP="00886D14">
      <w:pPr>
        <w:pStyle w:val="Heading2"/>
      </w:pPr>
      <w:bookmarkStart w:id="133" w:name="_Toc292329891"/>
      <w:bookmarkStart w:id="134" w:name="_Toc209787741"/>
      <w:bookmarkStart w:id="135" w:name="_Toc229857399"/>
      <w:bookmarkStart w:id="136" w:name="_Toc229926452"/>
      <w:r>
        <w:t>PAST Algorithm</w:t>
      </w:r>
      <w:bookmarkEnd w:id="133"/>
      <w:bookmarkEnd w:id="134"/>
      <w:bookmarkEnd w:id="135"/>
      <w:bookmarkEnd w:id="136"/>
    </w:p>
    <w:p w:rsidR="0070103C" w:rsidRDefault="0070103C" w:rsidP="00886D14">
      <w:pPr>
        <w:keepNext/>
      </w:pPr>
    </w:p>
    <w:p w:rsidR="0070103C" w:rsidRDefault="0070103C" w:rsidP="00886D14">
      <w:pPr>
        <w:keepNext/>
      </w:pPr>
      <w:r>
        <w:t>Consider the unconstrained optimization problem</w:t>
      </w:r>
    </w:p>
    <w:p w:rsidR="0070103C" w:rsidRDefault="0070103C" w:rsidP="00886D14">
      <w:pPr>
        <w:keepNext/>
      </w:pPr>
    </w:p>
    <w:p w:rsidR="0070103C" w:rsidRDefault="0070103C" w:rsidP="00886D14">
      <w:r>
        <w:tab/>
      </w:r>
      <w:r w:rsidRPr="00BA7CF4">
        <w:rPr>
          <w:noProof/>
          <w:position w:val="-42"/>
        </w:rPr>
      </w:r>
      <w:r w:rsidR="0070103C" w:rsidRPr="00BA7CF4">
        <w:rPr>
          <w:noProof/>
          <w:position w:val="-42"/>
        </w:rPr>
        <w:object w:dxaOrig="5340" w:dyaOrig="960" w14:anchorId="22D89B82">
          <v:shape id="_x0000_i1445" type="#_x0000_t75" alt="" style="width:267pt;height:48pt;mso-width-percent:0;mso-height-percent:0;mso-width-percent:0;mso-height-percent:0" o:ole="">
            <v:imagedata r:id="rId937" o:title=""/>
          </v:shape>
          <o:OLEObject Type="Embed" ProgID="Equation.DSMT4" ShapeID="_x0000_i1445" DrawAspect="Content" ObjectID="_1840553254" r:id="rId9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53</w:instrText>
        </w:r>
      </w:fldSimple>
      <w:r>
        <w:instrText>)</w:instrText>
      </w:r>
      <w:r>
        <w:fldChar w:fldCharType="end"/>
      </w:r>
    </w:p>
    <w:p w:rsidR="0070103C" w:rsidRPr="00BA7CF4" w:rsidRDefault="0070103C" w:rsidP="00886D14"/>
    <w:p w:rsidR="0070103C" w:rsidRDefault="0070103C" w:rsidP="00886D14">
      <w:pPr>
        <w:keepNext/>
      </w:pPr>
      <w:r>
        <w:t xml:space="preserve">In the projection approximation subspace tracking (PAST) approach, the unknown projection of x into the subspace W, by the expression </w:t>
      </w:r>
      <w:r w:rsidRPr="00BA7CF4">
        <w:rPr>
          <w:noProof/>
          <w:position w:val="-10"/>
        </w:rPr>
      </w:r>
      <w:r w:rsidR="0070103C" w:rsidRPr="00BA7CF4">
        <w:rPr>
          <w:noProof/>
          <w:position w:val="-10"/>
        </w:rPr>
        <w:object w:dxaOrig="2220" w:dyaOrig="360" w14:anchorId="2CB95FB0">
          <v:shape id="_x0000_i1446" type="#_x0000_t75" alt="" style="width:111pt;height:18pt;mso-width-percent:0;mso-height-percent:0;mso-width-percent:0;mso-height-percent:0" o:ole="">
            <v:imagedata r:id="rId939" o:title=""/>
          </v:shape>
          <o:OLEObject Type="Embed" ProgID="Equation.DSMT4" ShapeID="_x0000_i1446" DrawAspect="Content" ObjectID="_1840553255" r:id="rId940"/>
        </w:object>
      </w:r>
      <w:r>
        <w:t>, and then apply a standard recusive least squares iterative solution.</w:t>
      </w:r>
    </w:p>
    <w:p w:rsidR="0070103C" w:rsidRDefault="0070103C" w:rsidP="00886D14">
      <w:pPr>
        <w:keepNext/>
      </w:pPr>
    </w:p>
    <w:p w:rsidR="0070103C" w:rsidRDefault="0070103C" w:rsidP="00886D14">
      <w:pPr>
        <w:keepNext/>
      </w:pPr>
      <w:r>
        <w:t>The linear minimum mean square error cost function is</w:t>
      </w:r>
    </w:p>
    <w:p w:rsidR="0070103C" w:rsidRDefault="0070103C" w:rsidP="00886D14">
      <w:pPr>
        <w:keepNext/>
      </w:pPr>
    </w:p>
    <w:p w:rsidR="0070103C" w:rsidRDefault="0070103C" w:rsidP="00886D14">
      <w:r>
        <w:tab/>
      </w:r>
      <w:r w:rsidRPr="000B43B6">
        <w:rPr>
          <w:noProof/>
          <w:position w:val="-38"/>
        </w:rPr>
      </w:r>
      <w:r w:rsidR="0070103C" w:rsidRPr="000B43B6">
        <w:rPr>
          <w:noProof/>
          <w:position w:val="-38"/>
        </w:rPr>
        <w:object w:dxaOrig="4340" w:dyaOrig="880" w14:anchorId="2198121C">
          <v:shape id="_x0000_i1447" type="#_x0000_t75" alt="" style="width:217pt;height:44pt;mso-width-percent:0;mso-height-percent:0;mso-width-percent:0;mso-height-percent:0" o:ole="">
            <v:imagedata r:id="rId941" o:title=""/>
          </v:shape>
          <o:OLEObject Type="Embed" ProgID="Equation.DSMT4" ShapeID="_x0000_i1447" DrawAspect="Content" ObjectID="_1840553256" r:id="rId94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7" w:name="ZEqnNum201097"/>
      <w:r>
        <w:instrText>(</w:instrText>
      </w:r>
      <w:fldSimple w:instr=" SEQ MTSec \c \* Arabic \* MERGEFORMAT ">
        <w:r>
          <w:rPr>
            <w:noProof/>
          </w:rPr>
          <w:instrText>1</w:instrText>
        </w:r>
      </w:fldSimple>
      <w:r>
        <w:instrText>.</w:instrText>
      </w:r>
      <w:fldSimple w:instr=" SEQ MTEqn \c \* Arabic \* MERGEFORMAT ">
        <w:r>
          <w:rPr>
            <w:noProof/>
          </w:rPr>
          <w:instrText>54</w:instrText>
        </w:r>
      </w:fldSimple>
      <w:r>
        <w:instrText>)</w:instrText>
      </w:r>
      <w:bookmarkEnd w:id="137"/>
      <w:r>
        <w:fldChar w:fldCharType="end"/>
      </w:r>
    </w:p>
    <w:p w:rsidR="0070103C" w:rsidRDefault="0070103C" w:rsidP="00886D14">
      <w:pPr>
        <w:keepNext/>
      </w:pPr>
    </w:p>
    <w:p w:rsidR="0070103C" w:rsidRDefault="0070103C" w:rsidP="00886D14">
      <w:pPr>
        <w:keepNext/>
      </w:pPr>
      <w:r>
        <w:t>and its solution satisfies the normal equations</w:t>
      </w:r>
    </w:p>
    <w:p w:rsidR="0070103C" w:rsidRDefault="0070103C" w:rsidP="00886D14">
      <w:pPr>
        <w:keepNext/>
      </w:pPr>
    </w:p>
    <w:p w:rsidR="0070103C" w:rsidRDefault="0070103C" w:rsidP="00886D14">
      <w:r>
        <w:tab/>
      </w:r>
      <w:r w:rsidRPr="000B43B6">
        <w:rPr>
          <w:noProof/>
          <w:position w:val="-14"/>
        </w:rPr>
      </w:r>
      <w:r w:rsidR="0070103C" w:rsidRPr="000B43B6">
        <w:rPr>
          <w:noProof/>
          <w:position w:val="-14"/>
        </w:rPr>
        <w:object w:dxaOrig="1180" w:dyaOrig="400" w14:anchorId="07F6ADF6">
          <v:shape id="_x0000_i1448" type="#_x0000_t75" alt="" style="width:59pt;height:20pt;mso-width-percent:0;mso-height-percent:0;mso-width-percent:0;mso-height-percent:0" o:ole="">
            <v:imagedata r:id="rId943" o:title=""/>
          </v:shape>
          <o:OLEObject Type="Embed" ProgID="Equation.DSMT4" ShapeID="_x0000_i1448" DrawAspect="Content" ObjectID="_1840553257" r:id="rId9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55</w:instrText>
        </w:r>
      </w:fldSimple>
      <w:r>
        <w:instrText>)</w:instrText>
      </w:r>
      <w:r>
        <w:fldChar w:fldCharType="end"/>
      </w:r>
    </w:p>
    <w:p w:rsidR="0070103C" w:rsidRDefault="0070103C" w:rsidP="00886D14"/>
    <w:p w:rsidR="0070103C" w:rsidRDefault="0070103C" w:rsidP="00886D14">
      <w:r>
        <w:t xml:space="preserve">When the second order statistics are unknown the second order statistics must be estimated from a set of training samples </w:t>
      </w:r>
      <w:r w:rsidRPr="00FA460C">
        <w:rPr>
          <w:noProof/>
          <w:position w:val="-14"/>
        </w:rPr>
      </w:r>
      <w:r w:rsidR="0070103C" w:rsidRPr="00FA460C">
        <w:rPr>
          <w:noProof/>
          <w:position w:val="-14"/>
        </w:rPr>
        <w:object w:dxaOrig="1040" w:dyaOrig="400" w14:anchorId="4831DDEF">
          <v:shape id="_x0000_i1449" type="#_x0000_t75" alt="" style="width:52pt;height:20pt;mso-width-percent:0;mso-height-percent:0;mso-width-percent:0;mso-height-percent:0" o:ole="">
            <v:imagedata r:id="rId945" o:title=""/>
          </v:shape>
          <o:OLEObject Type="Embed" ProgID="Equation.DSMT4" ShapeID="_x0000_i1449" DrawAspect="Content" ObjectID="_1840553258" r:id="rId946"/>
        </w:object>
      </w:r>
      <w:r>
        <w:t xml:space="preserve">.  A related cost function to </w:t>
      </w:r>
      <w:r>
        <w:fldChar w:fldCharType="begin"/>
      </w:r>
      <w:r>
        <w:instrText xml:space="preserve"> GOTOBUTTON ZEqnNum201097  \* MERGEFORMAT </w:instrText>
      </w:r>
      <w:fldSimple w:instr=" REF ZEqnNum201097 \* Charformat \! \* MERGEFORMAT ">
        <w:r>
          <w:instrText>(1.54)</w:instrText>
        </w:r>
      </w:fldSimple>
      <w:r>
        <w:fldChar w:fldCharType="end"/>
      </w:r>
      <w:r>
        <w:t xml:space="preserve"> is the time averaged least squares problem </w:t>
      </w:r>
    </w:p>
    <w:p w:rsidR="0070103C" w:rsidRDefault="0070103C" w:rsidP="00886D14">
      <w:pPr>
        <w:keepNext/>
      </w:pPr>
    </w:p>
    <w:p w:rsidR="0070103C" w:rsidRDefault="0070103C" w:rsidP="00886D14">
      <w:r>
        <w:tab/>
      </w:r>
      <w:r w:rsidRPr="000952F7">
        <w:rPr>
          <w:noProof/>
          <w:position w:val="-60"/>
        </w:rPr>
      </w:r>
      <w:r w:rsidR="0070103C" w:rsidRPr="000952F7">
        <w:rPr>
          <w:noProof/>
          <w:position w:val="-60"/>
        </w:rPr>
        <w:object w:dxaOrig="5360" w:dyaOrig="1600" w14:anchorId="190EBF09">
          <v:shape id="_x0000_i1450" type="#_x0000_t75" alt="" style="width:268pt;height:80pt;mso-width-percent:0;mso-height-percent:0;mso-width-percent:0;mso-height-percent:0" o:ole="">
            <v:imagedata r:id="rId947" o:title=""/>
          </v:shape>
          <o:OLEObject Type="Embed" ProgID="Equation.DSMT4" ShapeID="_x0000_i1450" DrawAspect="Content" ObjectID="_1840553259" r:id="rId9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56</w:instrText>
        </w:r>
      </w:fldSimple>
      <w:r>
        <w:instrText>)</w:instrText>
      </w:r>
      <w:r>
        <w:fldChar w:fldCharType="end"/>
      </w:r>
    </w:p>
    <w:p w:rsidR="0070103C" w:rsidRPr="000B43B6" w:rsidRDefault="0070103C" w:rsidP="00886D14"/>
    <w:p w:rsidR="0070103C" w:rsidRDefault="0070103C" w:rsidP="00886D14">
      <w:r>
        <w:t xml:space="preserve"> where the ensemble averages are replaced by their weighted sample values</w:t>
      </w:r>
    </w:p>
    <w:p w:rsidR="0070103C" w:rsidRDefault="0070103C" w:rsidP="00886D14"/>
    <w:p w:rsidR="0070103C" w:rsidRDefault="0070103C" w:rsidP="00886D14">
      <w:r>
        <w:tab/>
      </w:r>
      <w:r w:rsidRPr="00FA460C">
        <w:rPr>
          <w:noProof/>
          <w:position w:val="-48"/>
        </w:rPr>
      </w:r>
      <w:r w:rsidR="0070103C" w:rsidRPr="00FA460C">
        <w:rPr>
          <w:noProof/>
          <w:position w:val="-48"/>
        </w:rPr>
        <w:object w:dxaOrig="2439" w:dyaOrig="1060" w14:anchorId="14EACC57">
          <v:shape id="_x0000_i1451" type="#_x0000_t75" alt="" style="width:122pt;height:53pt;mso-width-percent:0;mso-height-percent:0;mso-width-percent:0;mso-height-percent:0" o:ole="">
            <v:imagedata r:id="rId949" o:title=""/>
          </v:shape>
          <o:OLEObject Type="Embed" ProgID="Equation.DSMT4" ShapeID="_x0000_i1451" DrawAspect="Content" ObjectID="_1840553260" r:id="rId9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57</w:instrText>
        </w:r>
      </w:fldSimple>
      <w:r>
        <w:instrText>)</w:instrText>
      </w:r>
      <w:r>
        <w:fldChar w:fldCharType="end"/>
      </w:r>
    </w:p>
    <w:p w:rsidR="0070103C" w:rsidRDefault="0070103C" w:rsidP="00886D14"/>
    <w:p w:rsidR="0070103C" w:rsidRPr="000B43B6" w:rsidRDefault="0070103C" w:rsidP="00886D14">
      <w:r>
        <w:tab/>
      </w:r>
      <w:r w:rsidRPr="00FA460C">
        <w:rPr>
          <w:noProof/>
          <w:position w:val="-48"/>
        </w:rPr>
      </w:r>
      <w:r w:rsidR="0070103C" w:rsidRPr="00FA460C">
        <w:rPr>
          <w:noProof/>
          <w:position w:val="-48"/>
        </w:rPr>
        <w:object w:dxaOrig="2480" w:dyaOrig="1060" w14:anchorId="3DA4955B">
          <v:shape id="_x0000_i1452" type="#_x0000_t75" alt="" style="width:124pt;height:53pt;mso-width-percent:0;mso-height-percent:0;mso-width-percent:0;mso-height-percent:0" o:ole="">
            <v:imagedata r:id="rId951" o:title=""/>
          </v:shape>
          <o:OLEObject Type="Embed" ProgID="Equation.DSMT4" ShapeID="_x0000_i1452" DrawAspect="Content" ObjectID="_1840553261" r:id="rId9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58</w:instrText>
        </w:r>
      </w:fldSimple>
      <w:r>
        <w:instrText>)</w:instrText>
      </w:r>
      <w:r>
        <w:fldChar w:fldCharType="end"/>
      </w:r>
    </w:p>
    <w:p w:rsidR="0070103C" w:rsidRDefault="0070103C" w:rsidP="00886D14"/>
    <w:p w:rsidR="0070103C" w:rsidRDefault="0070103C" w:rsidP="00886D14">
      <w:r>
        <w:t xml:space="preserve">where the data matrices are </w:t>
      </w:r>
      <w:r w:rsidRPr="00FA460C">
        <w:rPr>
          <w:noProof/>
          <w:position w:val="-14"/>
        </w:rPr>
      </w:r>
      <w:r w:rsidR="0070103C" w:rsidRPr="00FA460C">
        <w:rPr>
          <w:noProof/>
          <w:position w:val="-14"/>
        </w:rPr>
        <w:object w:dxaOrig="2940" w:dyaOrig="400" w14:anchorId="729BF2D0">
          <v:shape id="_x0000_i1453" type="#_x0000_t75" alt="" style="width:147pt;height:20pt;mso-width-percent:0;mso-height-percent:0;mso-width-percent:0;mso-height-percent:0" o:ole="">
            <v:imagedata r:id="rId953" o:title=""/>
          </v:shape>
          <o:OLEObject Type="Embed" ProgID="Equation.DSMT4" ShapeID="_x0000_i1453" DrawAspect="Content" ObjectID="_1840553262" r:id="rId954"/>
        </w:object>
      </w:r>
      <w:r>
        <w:t xml:space="preserve">and </w:t>
      </w:r>
      <w:r w:rsidRPr="00FA460C">
        <w:rPr>
          <w:noProof/>
          <w:position w:val="-14"/>
        </w:rPr>
      </w:r>
      <w:r w:rsidR="0070103C" w:rsidRPr="00FA460C">
        <w:rPr>
          <w:noProof/>
          <w:position w:val="-14"/>
        </w:rPr>
        <w:object w:dxaOrig="2900" w:dyaOrig="400" w14:anchorId="35090E12">
          <v:shape id="_x0000_i1454" type="#_x0000_t75" alt="" style="width:145pt;height:20pt;mso-width-percent:0;mso-height-percent:0;mso-width-percent:0;mso-height-percent:0" o:ole="">
            <v:imagedata r:id="rId955" o:title=""/>
          </v:shape>
          <o:OLEObject Type="Embed" ProgID="Equation.DSMT4" ShapeID="_x0000_i1454" DrawAspect="Content" ObjectID="_1840553263" r:id="rId956"/>
        </w:object>
      </w:r>
      <w:r>
        <w:t xml:space="preserve">, and the diagonal weighting matrix is </w:t>
      </w:r>
      <w:r w:rsidRPr="00FA460C">
        <w:rPr>
          <w:noProof/>
          <w:position w:val="-16"/>
        </w:rPr>
      </w:r>
      <w:r w:rsidR="0070103C" w:rsidRPr="00FA460C">
        <w:rPr>
          <w:noProof/>
          <w:position w:val="-16"/>
        </w:rPr>
        <w:object w:dxaOrig="3900" w:dyaOrig="440" w14:anchorId="03AD9868">
          <v:shape id="_x0000_i1455" type="#_x0000_t75" alt="" style="width:195pt;height:22pt;mso-width-percent:0;mso-height-percent:0;mso-width-percent:0;mso-height-percent:0" o:ole="">
            <v:imagedata r:id="rId957" o:title=""/>
          </v:shape>
          <o:OLEObject Type="Embed" ProgID="Equation.DSMT4" ShapeID="_x0000_i1455" DrawAspect="Content" ObjectID="_1840553264" r:id="rId958"/>
        </w:object>
      </w:r>
      <w:r>
        <w:t xml:space="preserve">. For stationary random vectors </w:t>
      </w:r>
      <w:r w:rsidRPr="000B43B6">
        <w:rPr>
          <w:noProof/>
          <w:position w:val="-12"/>
        </w:rPr>
      </w:r>
      <w:r w:rsidR="0070103C" w:rsidRPr="000B43B6">
        <w:rPr>
          <w:noProof/>
          <w:position w:val="-12"/>
        </w:rPr>
        <w:object w:dxaOrig="1400" w:dyaOrig="380" w14:anchorId="1B13BA06">
          <v:shape id="_x0000_i1456" type="#_x0000_t75" alt="" style="width:70pt;height:19pt;mso-width-percent:0;mso-height-percent:0;mso-width-percent:0;mso-height-percent:0" o:ole="">
            <v:imagedata r:id="rId959" o:title=""/>
          </v:shape>
          <o:OLEObject Type="Embed" ProgID="Equation.DSMT4" ShapeID="_x0000_i1456" DrawAspect="Content" ObjectID="_1840553265" r:id="rId960"/>
        </w:object>
      </w:r>
      <w:r>
        <w:t xml:space="preserve">and  nonstationary random vectors the constant coefficient in () is replaced by an exponential forgetting factor </w:t>
      </w:r>
      <w:r w:rsidRPr="000B43B6">
        <w:rPr>
          <w:noProof/>
          <w:position w:val="-12"/>
        </w:rPr>
      </w:r>
      <w:r w:rsidR="0070103C" w:rsidRPr="000B43B6">
        <w:rPr>
          <w:noProof/>
          <w:position w:val="-12"/>
        </w:rPr>
        <w:object w:dxaOrig="1180" w:dyaOrig="380" w14:anchorId="0D3F7656">
          <v:shape id="_x0000_i1457" type="#_x0000_t75" alt="" style="width:59pt;height:19pt;mso-width-percent:0;mso-height-percent:0;mso-width-percent:0;mso-height-percent:0" o:ole="">
            <v:imagedata r:id="rId961" o:title=""/>
          </v:shape>
          <o:OLEObject Type="Embed" ProgID="Equation.DSMT4" ShapeID="_x0000_i1457" DrawAspect="Content" ObjectID="_1840553266" r:id="rId962"/>
        </w:object>
      </w:r>
      <w:r>
        <w:t xml:space="preserve">, with </w:t>
      </w:r>
      <w:r w:rsidRPr="00FA460C">
        <w:rPr>
          <w:noProof/>
          <w:position w:val="-10"/>
        </w:rPr>
      </w:r>
      <w:r w:rsidR="0070103C" w:rsidRPr="00FA460C">
        <w:rPr>
          <w:noProof/>
          <w:position w:val="-10"/>
        </w:rPr>
        <w:object w:dxaOrig="900" w:dyaOrig="320" w14:anchorId="09E33171">
          <v:shape id="_x0000_i1458" type="#_x0000_t75" alt="" style="width:45pt;height:16pt;mso-width-percent:0;mso-height-percent:0;mso-width-percent:0;mso-height-percent:0" o:ole="">
            <v:imagedata r:id="rId963" o:title=""/>
          </v:shape>
          <o:OLEObject Type="Embed" ProgID="Equation.DSMT4" ShapeID="_x0000_i1458" DrawAspect="Content" ObjectID="_1840553267" r:id="rId964"/>
        </w:object>
      </w:r>
      <w:r>
        <w:t>.  The solution matrix may be updated at time n by solving the normal equations using the recursions</w:t>
      </w:r>
    </w:p>
    <w:p w:rsidR="0070103C" w:rsidRDefault="0070103C" w:rsidP="00886D14"/>
    <w:p w:rsidR="0070103C" w:rsidRDefault="0070103C" w:rsidP="00886D14"/>
    <w:p w:rsidR="0070103C" w:rsidRDefault="0070103C" w:rsidP="00886D14">
      <w:r>
        <w:tab/>
      </w:r>
      <w:r w:rsidRPr="000B43B6">
        <w:rPr>
          <w:noProof/>
          <w:position w:val="-14"/>
        </w:rPr>
      </w:r>
      <w:r w:rsidR="0070103C" w:rsidRPr="000B43B6">
        <w:rPr>
          <w:noProof/>
          <w:position w:val="-14"/>
        </w:rPr>
        <w:object w:dxaOrig="2620" w:dyaOrig="400" w14:anchorId="6ACCA533">
          <v:shape id="_x0000_i1459" type="#_x0000_t75" alt="" style="width:131pt;height:20pt;mso-width-percent:0;mso-height-percent:0;mso-width-percent:0;mso-height-percent:0" o:ole="">
            <v:imagedata r:id="rId965" o:title=""/>
          </v:shape>
          <o:OLEObject Type="Embed" ProgID="Equation.DSMT4" ShapeID="_x0000_i1459" DrawAspect="Content" ObjectID="_1840553268" r:id="rId9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59</w:instrText>
        </w:r>
      </w:fldSimple>
      <w:r>
        <w:instrText>)</w:instrText>
      </w:r>
      <w:r>
        <w:fldChar w:fldCharType="end"/>
      </w:r>
    </w:p>
    <w:p w:rsidR="0070103C" w:rsidRPr="000B43B6" w:rsidRDefault="0070103C" w:rsidP="00886D14">
      <w:r>
        <w:tab/>
      </w:r>
      <w:r w:rsidRPr="000B43B6">
        <w:rPr>
          <w:noProof/>
          <w:position w:val="-14"/>
        </w:rPr>
      </w:r>
      <w:r w:rsidR="0070103C" w:rsidRPr="000B43B6">
        <w:rPr>
          <w:noProof/>
          <w:position w:val="-14"/>
        </w:rPr>
        <w:object w:dxaOrig="2720" w:dyaOrig="400" w14:anchorId="0D50FAC1">
          <v:shape id="_x0000_i1460" type="#_x0000_t75" alt="" style="width:136pt;height:20pt;mso-width-percent:0;mso-height-percent:0;mso-width-percent:0;mso-height-percent:0" o:ole="">
            <v:imagedata r:id="rId967" o:title=""/>
          </v:shape>
          <o:OLEObject Type="Embed" ProgID="Equation.DSMT4" ShapeID="_x0000_i1460" DrawAspect="Content" ObjectID="_1840553269" r:id="rId9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60</w:instrText>
        </w:r>
      </w:fldSimple>
      <w:r>
        <w:instrText>)</w:instrText>
      </w:r>
      <w:r>
        <w:fldChar w:fldCharType="end"/>
      </w:r>
    </w:p>
    <w:p w:rsidR="0070103C" w:rsidRDefault="0070103C" w:rsidP="00886D14">
      <w:pPr>
        <w:keepNext/>
      </w:pPr>
    </w:p>
    <w:p w:rsidR="0070103C" w:rsidRDefault="0070103C" w:rsidP="00886D14">
      <w:pPr>
        <w:keepNext/>
      </w:pPr>
      <w:r>
        <w:t>The same optimization procedure yields the solution</w:t>
      </w:r>
    </w:p>
    <w:p w:rsidR="0070103C" w:rsidRDefault="0070103C" w:rsidP="00886D14">
      <w:pPr>
        <w:keepNext/>
      </w:pPr>
    </w:p>
    <w:p w:rsidR="0070103C" w:rsidRDefault="0070103C" w:rsidP="00886D14">
      <w:r>
        <w:tab/>
      </w:r>
      <w:r w:rsidRPr="00FA460C">
        <w:rPr>
          <w:noProof/>
          <w:position w:val="-14"/>
        </w:rPr>
      </w:r>
      <w:r w:rsidR="0070103C" w:rsidRPr="00FA460C">
        <w:rPr>
          <w:noProof/>
          <w:position w:val="-14"/>
        </w:rPr>
        <w:object w:dxaOrig="2100" w:dyaOrig="400" w14:anchorId="695EA6E6">
          <v:shape id="_x0000_i1461" type="#_x0000_t75" alt="" style="width:105pt;height:20pt;mso-width-percent:0;mso-height-percent:0;mso-width-percent:0;mso-height-percent:0" o:ole="">
            <v:imagedata r:id="rId969" o:title=""/>
          </v:shape>
          <o:OLEObject Type="Embed" ProgID="Equation.DSMT4" ShapeID="_x0000_i1461" DrawAspect="Content" ObjectID="_1840553270" r:id="rId9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61</w:instrText>
        </w:r>
      </w:fldSimple>
      <w:r>
        <w:instrText>)</w:instrText>
      </w:r>
      <w:r>
        <w:fldChar w:fldCharType="end"/>
      </w:r>
    </w:p>
    <w:p w:rsidR="0070103C" w:rsidRPr="00FA460C" w:rsidRDefault="0070103C" w:rsidP="00886D14"/>
    <w:p w:rsidR="0070103C" w:rsidRDefault="0070103C" w:rsidP="00886D14">
      <w:pPr>
        <w:keepNext/>
      </w:pPr>
      <w:r>
        <w:t>and using a version of the matrix inversion lemma known as the Sherman-Morrison formula</w:t>
      </w:r>
    </w:p>
    <w:p w:rsidR="0070103C" w:rsidRDefault="0070103C" w:rsidP="00886D14">
      <w:pPr>
        <w:keepNext/>
      </w:pPr>
    </w:p>
    <w:p w:rsidR="0070103C" w:rsidRDefault="0070103C" w:rsidP="00886D14">
      <w:r>
        <w:tab/>
      </w:r>
      <w:r w:rsidRPr="00FA460C">
        <w:rPr>
          <w:noProof/>
          <w:position w:val="-24"/>
        </w:rPr>
      </w:r>
      <w:r w:rsidR="0070103C" w:rsidRPr="00FA460C">
        <w:rPr>
          <w:noProof/>
          <w:position w:val="-24"/>
        </w:rPr>
        <w:object w:dxaOrig="3019" w:dyaOrig="660" w14:anchorId="77D76FDC">
          <v:shape id="_x0000_i1462" type="#_x0000_t75" alt="" style="width:151pt;height:33pt;mso-width-percent:0;mso-height-percent:0;mso-width-percent:0;mso-height-percent:0" o:ole="">
            <v:imagedata r:id="rId971" o:title=""/>
          </v:shape>
          <o:OLEObject Type="Embed" ProgID="Equation.DSMT4" ShapeID="_x0000_i1462" DrawAspect="Content" ObjectID="_1840553271" r:id="rId9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62</w:instrText>
        </w:r>
      </w:fldSimple>
      <w:r>
        <w:instrText>)</w:instrText>
      </w:r>
      <w:r>
        <w:fldChar w:fldCharType="end"/>
      </w:r>
    </w:p>
    <w:p w:rsidR="0070103C" w:rsidRPr="00FA460C" w:rsidRDefault="0070103C" w:rsidP="00886D14"/>
    <w:p w:rsidR="0070103C" w:rsidRDefault="0070103C" w:rsidP="00886D14">
      <w:pPr>
        <w:keepNext/>
      </w:pPr>
      <w:r>
        <w:t>a recursion for  is established</w:t>
      </w:r>
    </w:p>
    <w:p w:rsidR="0070103C" w:rsidRDefault="0070103C" w:rsidP="00886D14">
      <w:pPr>
        <w:keepNext/>
      </w:pPr>
    </w:p>
    <w:p w:rsidR="0070103C" w:rsidRDefault="0070103C" w:rsidP="00886D14">
      <w:r>
        <w:tab/>
      </w:r>
      <w:r w:rsidRPr="00FA460C">
        <w:rPr>
          <w:noProof/>
          <w:position w:val="-28"/>
        </w:rPr>
      </w:r>
      <w:r w:rsidR="0070103C" w:rsidRPr="00FA460C">
        <w:rPr>
          <w:noProof/>
          <w:position w:val="-28"/>
        </w:rPr>
        <w:object w:dxaOrig="4660" w:dyaOrig="700" w14:anchorId="42496C69">
          <v:shape id="_x0000_i1463" type="#_x0000_t75" alt="" style="width:233pt;height:35pt;mso-width-percent:0;mso-height-percent:0;mso-width-percent:0;mso-height-percent:0" o:ole="">
            <v:imagedata r:id="rId973" o:title=""/>
          </v:shape>
          <o:OLEObject Type="Embed" ProgID="Equation.DSMT4" ShapeID="_x0000_i1463" DrawAspect="Content" ObjectID="_1840553272" r:id="rId9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63</w:instrText>
        </w:r>
      </w:fldSimple>
      <w:r>
        <w:instrText>)</w:instrText>
      </w:r>
      <w:r>
        <w:fldChar w:fldCharType="end"/>
      </w:r>
    </w:p>
    <w:p w:rsidR="0070103C" w:rsidRDefault="0070103C" w:rsidP="00886D14"/>
    <w:p w:rsidR="0070103C" w:rsidRDefault="0070103C" w:rsidP="00886D14">
      <w:r>
        <w:t xml:space="preserve">where we have defined </w:t>
      </w:r>
      <w:r w:rsidRPr="00FA460C">
        <w:rPr>
          <w:noProof/>
          <w:position w:val="-14"/>
        </w:rPr>
      </w:r>
      <w:r w:rsidR="0070103C" w:rsidRPr="00FA460C">
        <w:rPr>
          <w:noProof/>
          <w:position w:val="-14"/>
        </w:rPr>
        <w:object w:dxaOrig="1359" w:dyaOrig="400" w14:anchorId="042643FA">
          <v:shape id="_x0000_i1464" type="#_x0000_t75" alt="" style="width:68pt;height:20pt;mso-width-percent:0;mso-height-percent:0;mso-width-percent:0;mso-height-percent:0" o:ole="">
            <v:imagedata r:id="rId975" o:title=""/>
          </v:shape>
          <o:OLEObject Type="Embed" ProgID="Equation.DSMT4" ShapeID="_x0000_i1464" DrawAspect="Content" ObjectID="_1840553273" r:id="rId976"/>
        </w:object>
      </w:r>
      <w:r>
        <w:t>.  Subsituting () and () into () gives</w:t>
      </w:r>
    </w:p>
    <w:p w:rsidR="0070103C" w:rsidRDefault="0070103C" w:rsidP="00886D14"/>
    <w:p w:rsidR="0070103C" w:rsidRDefault="0070103C" w:rsidP="00886D14">
      <w:r>
        <w:tab/>
      </w:r>
      <w:r w:rsidRPr="00FA460C">
        <w:rPr>
          <w:noProof/>
          <w:position w:val="-126"/>
        </w:rPr>
      </w:r>
      <w:r w:rsidR="0070103C" w:rsidRPr="00FA460C">
        <w:rPr>
          <w:noProof/>
          <w:position w:val="-126"/>
        </w:rPr>
        <w:object w:dxaOrig="7380" w:dyaOrig="2640" w14:anchorId="6D347099">
          <v:shape id="_x0000_i1465" type="#_x0000_t75" alt="" style="width:369pt;height:132pt;mso-width-percent:0;mso-height-percent:0;mso-width-percent:0;mso-height-percent:0" o:ole="">
            <v:imagedata r:id="rId977" o:title=""/>
          </v:shape>
          <o:OLEObject Type="Embed" ProgID="Equation.DSMT4" ShapeID="_x0000_i1465" DrawAspect="Content" ObjectID="_1840553274" r:id="rId978"/>
        </w:object>
      </w:r>
    </w:p>
    <w:p w:rsidR="0070103C" w:rsidRDefault="0070103C" w:rsidP="00886D14"/>
    <w:p w:rsidR="0070103C" w:rsidRDefault="0070103C" w:rsidP="00886D14">
      <w:r>
        <w:t xml:space="preserve">Recognizing </w:t>
      </w:r>
      <w:r w:rsidRPr="00FA460C">
        <w:rPr>
          <w:noProof/>
          <w:position w:val="-14"/>
        </w:rPr>
      </w:r>
      <w:r w:rsidR="0070103C" w:rsidRPr="00FA460C">
        <w:rPr>
          <w:noProof/>
          <w:position w:val="-14"/>
        </w:rPr>
        <w:object w:dxaOrig="2740" w:dyaOrig="380" w14:anchorId="4EE934B8">
          <v:shape id="_x0000_i1466" type="#_x0000_t75" alt="" style="width:137pt;height:19pt;mso-width-percent:0;mso-height-percent:0;mso-width-percent:0;mso-height-percent:0" o:ole="">
            <v:imagedata r:id="rId979" o:title=""/>
          </v:shape>
          <o:OLEObject Type="Embed" ProgID="Equation.DSMT4" ShapeID="_x0000_i1466" DrawAspect="Content" ObjectID="_1840553275" r:id="rId980"/>
        </w:object>
      </w:r>
      <w:r>
        <w:t xml:space="preserve">, defining </w:t>
      </w:r>
    </w:p>
    <w:p w:rsidR="0070103C" w:rsidRDefault="0070103C" w:rsidP="00886D14"/>
    <w:p w:rsidR="0070103C" w:rsidRDefault="0070103C" w:rsidP="00886D14">
      <w:r>
        <w:tab/>
      </w:r>
      <w:r w:rsidRPr="00FA460C">
        <w:rPr>
          <w:noProof/>
          <w:position w:val="-28"/>
        </w:rPr>
      </w:r>
      <w:r w:rsidR="0070103C" w:rsidRPr="00FA460C">
        <w:rPr>
          <w:noProof/>
          <w:position w:val="-28"/>
        </w:rPr>
        <w:object w:dxaOrig="2980" w:dyaOrig="700" w14:anchorId="67E2DE25">
          <v:shape id="_x0000_i1467" type="#_x0000_t75" alt="" style="width:149pt;height:35pt;mso-width-percent:0;mso-height-percent:0;mso-width-percent:0;mso-height-percent:0" o:ole="">
            <v:imagedata r:id="rId981" o:title=""/>
          </v:shape>
          <o:OLEObject Type="Embed" ProgID="Equation.DSMT4" ShapeID="_x0000_i1467" DrawAspect="Content" ObjectID="_1840553276" r:id="rId9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64</w:instrText>
        </w:r>
      </w:fldSimple>
      <w:r>
        <w:instrText>)</w:instrText>
      </w:r>
      <w:r>
        <w:fldChar w:fldCharType="end"/>
      </w:r>
    </w:p>
    <w:p w:rsidR="0070103C" w:rsidRDefault="0070103C" w:rsidP="00886D14"/>
    <w:p w:rsidR="0070103C" w:rsidRDefault="0070103C" w:rsidP="00886D14"/>
    <w:p w:rsidR="0070103C" w:rsidRDefault="0070103C" w:rsidP="00886D14">
      <w:r>
        <w:t>and simplifying the last term in the brackets yields</w:t>
      </w:r>
    </w:p>
    <w:p w:rsidR="0070103C" w:rsidRDefault="0070103C" w:rsidP="00886D14"/>
    <w:p w:rsidR="0070103C" w:rsidRDefault="0070103C" w:rsidP="00886D14">
      <w:r>
        <w:tab/>
      </w:r>
      <w:r w:rsidRPr="00FA460C">
        <w:rPr>
          <w:noProof/>
          <w:position w:val="-10"/>
        </w:rPr>
      </w:r>
      <w:r w:rsidR="0070103C" w:rsidRPr="00FA460C">
        <w:rPr>
          <w:noProof/>
          <w:position w:val="-10"/>
        </w:rPr>
        <w:object w:dxaOrig="4660" w:dyaOrig="360" w14:anchorId="617F04A4">
          <v:shape id="_x0000_i1468" type="#_x0000_t75" alt="" style="width:233pt;height:18pt;mso-width-percent:0;mso-height-percent:0;mso-width-percent:0;mso-height-percent:0" o:ole="">
            <v:imagedata r:id="rId983" o:title=""/>
          </v:shape>
          <o:OLEObject Type="Embed" ProgID="Equation.DSMT4" ShapeID="_x0000_i1468" DrawAspect="Content" ObjectID="_1840553277" r:id="rId9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65</w:instrText>
        </w:r>
      </w:fldSimple>
      <w:r>
        <w:instrText>)</w:instrText>
      </w:r>
      <w:r>
        <w:fldChar w:fldCharType="end"/>
      </w:r>
    </w:p>
    <w:p w:rsidR="0070103C" w:rsidRDefault="0070103C" w:rsidP="00886D14"/>
    <w:p w:rsidR="0070103C" w:rsidRDefault="0070103C" w:rsidP="00886D14">
      <w:r>
        <w:t>Defining the apriori estimation error</w:t>
      </w:r>
    </w:p>
    <w:p w:rsidR="0070103C" w:rsidRDefault="0070103C" w:rsidP="00886D14"/>
    <w:p w:rsidR="0070103C" w:rsidRDefault="0070103C" w:rsidP="00886D14">
      <w:r>
        <w:tab/>
      </w:r>
      <w:r w:rsidRPr="00FA460C">
        <w:rPr>
          <w:noProof/>
          <w:position w:val="-10"/>
        </w:rPr>
      </w:r>
      <w:r w:rsidR="0070103C" w:rsidRPr="00FA460C">
        <w:rPr>
          <w:noProof/>
          <w:position w:val="-10"/>
        </w:rPr>
        <w:object w:dxaOrig="3040" w:dyaOrig="320" w14:anchorId="5471F8F7">
          <v:shape id="_x0000_i1469" type="#_x0000_t75" alt="" style="width:152pt;height:16pt;mso-width-percent:0;mso-height-percent:0;mso-width-percent:0;mso-height-percent:0" o:ole="">
            <v:imagedata r:id="rId985" o:title=""/>
          </v:shape>
          <o:OLEObject Type="Embed" ProgID="Equation.DSMT4" ShapeID="_x0000_i1469" DrawAspect="Content" ObjectID="_1840553278" r:id="rId9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66</w:instrText>
        </w:r>
      </w:fldSimple>
      <w:r>
        <w:instrText>)</w:instrText>
      </w:r>
      <w:r>
        <w:fldChar w:fldCharType="end"/>
      </w:r>
    </w:p>
    <w:p w:rsidR="0070103C" w:rsidRDefault="0070103C" w:rsidP="00886D14"/>
    <w:p w:rsidR="0070103C" w:rsidRDefault="0070103C" w:rsidP="00886D14">
      <w:r>
        <w:t>the recursive solution becomes</w:t>
      </w:r>
    </w:p>
    <w:p w:rsidR="0070103C" w:rsidRPr="00FA460C" w:rsidRDefault="0070103C" w:rsidP="00886D14"/>
    <w:p w:rsidR="0070103C" w:rsidRDefault="0070103C" w:rsidP="00886D14">
      <w:r>
        <w:tab/>
      </w:r>
      <w:r w:rsidRPr="00FA460C">
        <w:rPr>
          <w:noProof/>
          <w:position w:val="-10"/>
        </w:rPr>
      </w:r>
      <w:r w:rsidR="0070103C" w:rsidRPr="00FA460C">
        <w:rPr>
          <w:noProof/>
          <w:position w:val="-10"/>
        </w:rPr>
        <w:object w:dxaOrig="3280" w:dyaOrig="360" w14:anchorId="5D9BC875">
          <v:shape id="_x0000_i1470" type="#_x0000_t75" alt="" style="width:164pt;height:18pt;mso-width-percent:0;mso-height-percent:0;mso-width-percent:0;mso-height-percent:0" o:ole="">
            <v:imagedata r:id="rId987" o:title=""/>
          </v:shape>
          <o:OLEObject Type="Embed" ProgID="Equation.DSMT4" ShapeID="_x0000_i1470" DrawAspect="Content" ObjectID="_1840553279" r:id="rId9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67</w:instrText>
        </w:r>
      </w:fldSimple>
      <w:r>
        <w:instrText>)</w:instrText>
      </w:r>
      <w:r>
        <w:fldChar w:fldCharType="end"/>
      </w:r>
    </w:p>
    <w:p w:rsidR="0070103C" w:rsidRDefault="0070103C" w:rsidP="00886D14"/>
    <w:p w:rsidR="0070103C" w:rsidRDefault="0070103C" w:rsidP="00886D14">
      <w:r>
        <w:t>Numerical stability may be improved by defining the quantity</w:t>
      </w:r>
    </w:p>
    <w:p w:rsidR="0070103C" w:rsidRDefault="0070103C" w:rsidP="00886D14"/>
    <w:p w:rsidR="0070103C" w:rsidRDefault="0070103C" w:rsidP="00886D14">
      <w:r>
        <w:tab/>
      </w:r>
      <w:r w:rsidRPr="008E471D">
        <w:rPr>
          <w:noProof/>
          <w:position w:val="-10"/>
        </w:rPr>
      </w:r>
      <w:r w:rsidR="0070103C" w:rsidRPr="008E471D">
        <w:rPr>
          <w:noProof/>
          <w:position w:val="-10"/>
        </w:rPr>
        <w:object w:dxaOrig="1820" w:dyaOrig="320" w14:anchorId="35595918">
          <v:shape id="_x0000_i1471" type="#_x0000_t75" alt="" style="width:91pt;height:16pt;mso-width-percent:0;mso-height-percent:0;mso-width-percent:0;mso-height-percent:0" o:ole="">
            <v:imagedata r:id="rId989" o:title=""/>
          </v:shape>
          <o:OLEObject Type="Embed" ProgID="Equation.DSMT4" ShapeID="_x0000_i1471" DrawAspect="Content" ObjectID="_1840553280" r:id="rId9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68</w:instrText>
        </w:r>
      </w:fldSimple>
      <w:r>
        <w:instrText>)</w:instrText>
      </w:r>
      <w:r>
        <w:fldChar w:fldCharType="end"/>
      </w:r>
    </w:p>
    <w:p w:rsidR="0070103C" w:rsidRDefault="0070103C" w:rsidP="00886D14"/>
    <w:p w:rsidR="0070103C" w:rsidRPr="008E471D" w:rsidRDefault="0070103C" w:rsidP="00886D14">
      <w:r>
        <w:t>and then writing ()-() in terms of it.</w:t>
      </w:r>
    </w:p>
    <w:p w:rsidR="0070103C" w:rsidRDefault="0070103C" w:rsidP="00886D14"/>
    <w:p w:rsidR="0070103C" w:rsidRDefault="0070103C" w:rsidP="00886D14">
      <w:r>
        <w:t>The steps are summarized in Table 1</w:t>
      </w:r>
    </w:p>
    <w:p w:rsidR="0070103C" w:rsidRDefault="0070103C" w:rsidP="00886D14"/>
    <w:p w:rsidR="0070103C" w:rsidRDefault="0070103C" w:rsidP="00886D14">
      <w:bookmarkStart w:id="138" w:name="_Toc292331380"/>
      <w:r>
        <w:t xml:space="preserve">Table </w:t>
      </w:r>
      <w:fldSimple w:instr=" STYLEREF 1 \s ">
        <w:r>
          <w:rPr>
            <w:noProof/>
          </w:rPr>
          <w:t>19</w:t>
        </w:r>
      </w:fldSimple>
      <w:r>
        <w:noBreakHyphen/>
      </w:r>
      <w:fldSimple w:instr=" SEQ Table \* ARABIC \s 1 ">
        <w:r>
          <w:rPr>
            <w:noProof/>
          </w:rPr>
          <w:t>1</w:t>
        </w:r>
      </w:fldSimple>
      <w:r w:rsidRPr="00951245">
        <w:t xml:space="preserve"> </w:t>
      </w:r>
      <w:r>
        <w:t>RLS Algorithm for Matrix Solution</w:t>
      </w:r>
      <w:bookmarkEnd w:id="1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3"/>
        <w:gridCol w:w="3316"/>
      </w:tblGrid>
      <w:tr w:rsidR="0070103C" w:rsidTr="00003BD5">
        <w:trPr>
          <w:jc w:val="center"/>
        </w:trPr>
        <w:tc>
          <w:tcPr>
            <w:tcW w:w="0" w:type="auto"/>
            <w:shd w:val="clear" w:color="auto" w:fill="auto"/>
          </w:tcPr>
          <w:p w:rsidR="0070103C" w:rsidRDefault="0070103C" w:rsidP="00003BD5">
            <w:r>
              <w:t>Step</w:t>
            </w:r>
          </w:p>
        </w:tc>
        <w:tc>
          <w:tcPr>
            <w:tcW w:w="0" w:type="auto"/>
            <w:shd w:val="clear" w:color="auto" w:fill="auto"/>
          </w:tcPr>
          <w:p w:rsidR="0070103C" w:rsidRDefault="0070103C" w:rsidP="00003BD5">
            <w:r>
              <w:t>Description</w:t>
            </w:r>
          </w:p>
        </w:tc>
      </w:tr>
      <w:tr w:rsidR="0070103C" w:rsidTr="00003BD5">
        <w:trPr>
          <w:jc w:val="center"/>
        </w:trPr>
        <w:tc>
          <w:tcPr>
            <w:tcW w:w="0" w:type="auto"/>
            <w:shd w:val="clear" w:color="auto" w:fill="auto"/>
          </w:tcPr>
          <w:p w:rsidR="0070103C" w:rsidRDefault="0070103C" w:rsidP="00003BD5">
            <w:pPr>
              <w:jc w:val="center"/>
            </w:pPr>
            <w:r>
              <w:t>0</w:t>
            </w:r>
          </w:p>
        </w:tc>
        <w:tc>
          <w:tcPr>
            <w:tcW w:w="0" w:type="auto"/>
            <w:shd w:val="clear" w:color="auto" w:fill="auto"/>
          </w:tcPr>
          <w:p w:rsidR="0070103C" w:rsidRDefault="0070103C" w:rsidP="00003BD5">
            <w:r>
              <w:t xml:space="preserve">Initialize </w:t>
            </w:r>
            <w:r w:rsidRPr="009702B7">
              <w:rPr>
                <w:noProof/>
                <w:position w:val="-10"/>
              </w:rPr>
            </w:r>
            <w:r w:rsidR="0070103C" w:rsidRPr="009702B7">
              <w:rPr>
                <w:noProof/>
                <w:position w:val="-10"/>
              </w:rPr>
              <w:object w:dxaOrig="1579" w:dyaOrig="320" w14:anchorId="1FDB4208">
                <v:shape id="_x0000_i1472" type="#_x0000_t75" alt="" style="width:79pt;height:16pt;mso-width-percent:0;mso-height-percent:0;mso-width-percent:0;mso-height-percent:0" o:ole="">
                  <v:imagedata r:id="rId991" o:title=""/>
                </v:shape>
                <o:OLEObject Type="Embed" ProgID="Equation.DSMT4" ShapeID="_x0000_i1472" DrawAspect="Content" ObjectID="_1840553281" r:id="rId992"/>
              </w:object>
            </w:r>
          </w:p>
        </w:tc>
      </w:tr>
      <w:tr w:rsidR="0070103C" w:rsidTr="00003BD5">
        <w:trPr>
          <w:jc w:val="center"/>
        </w:trPr>
        <w:tc>
          <w:tcPr>
            <w:tcW w:w="0" w:type="auto"/>
            <w:shd w:val="clear" w:color="auto" w:fill="auto"/>
          </w:tcPr>
          <w:p w:rsidR="0070103C" w:rsidRDefault="0070103C" w:rsidP="00003BD5">
            <w:pPr>
              <w:jc w:val="center"/>
            </w:pPr>
            <w:r>
              <w:t>1</w:t>
            </w:r>
          </w:p>
        </w:tc>
        <w:tc>
          <w:tcPr>
            <w:tcW w:w="0" w:type="auto"/>
            <w:shd w:val="clear" w:color="auto" w:fill="auto"/>
          </w:tcPr>
          <w:p w:rsidR="0070103C" w:rsidRDefault="0070103C" w:rsidP="00003BD5">
            <w:r w:rsidRPr="009702B7">
              <w:rPr>
                <w:noProof/>
                <w:position w:val="-10"/>
              </w:rPr>
            </w:r>
            <w:r w:rsidR="0070103C" w:rsidRPr="009702B7">
              <w:rPr>
                <w:noProof/>
                <w:position w:val="-10"/>
              </w:rPr>
              <w:object w:dxaOrig="2000" w:dyaOrig="360" w14:anchorId="22A824B2">
                <v:shape id="_x0000_i1473" type="#_x0000_t75" alt="" style="width:100pt;height:18pt;mso-width-percent:0;mso-height-percent:0;mso-width-percent:0;mso-height-percent:0" o:ole="">
                  <v:imagedata r:id="rId993" o:title=""/>
                </v:shape>
                <o:OLEObject Type="Embed" ProgID="Equation.DSMT4" ShapeID="_x0000_i1473" DrawAspect="Content" ObjectID="_1840553282" r:id="rId994"/>
              </w:object>
            </w:r>
          </w:p>
        </w:tc>
      </w:tr>
      <w:tr w:rsidR="0070103C" w:rsidTr="00003BD5">
        <w:trPr>
          <w:jc w:val="center"/>
        </w:trPr>
        <w:tc>
          <w:tcPr>
            <w:tcW w:w="0" w:type="auto"/>
            <w:shd w:val="clear" w:color="auto" w:fill="auto"/>
          </w:tcPr>
          <w:p w:rsidR="0070103C" w:rsidRDefault="0070103C" w:rsidP="00003BD5">
            <w:pPr>
              <w:jc w:val="center"/>
            </w:pPr>
            <w:r>
              <w:t>2</w:t>
            </w:r>
          </w:p>
        </w:tc>
        <w:tc>
          <w:tcPr>
            <w:tcW w:w="0" w:type="auto"/>
            <w:shd w:val="clear" w:color="auto" w:fill="auto"/>
          </w:tcPr>
          <w:p w:rsidR="0070103C" w:rsidRDefault="0070103C" w:rsidP="00003BD5">
            <w:r w:rsidRPr="009702B7">
              <w:rPr>
                <w:noProof/>
                <w:position w:val="-10"/>
              </w:rPr>
            </w:r>
            <w:r w:rsidR="0070103C" w:rsidRPr="009702B7">
              <w:rPr>
                <w:noProof/>
                <w:position w:val="-10"/>
              </w:rPr>
              <w:object w:dxaOrig="1820" w:dyaOrig="320" w14:anchorId="06A56A54">
                <v:shape id="_x0000_i1474" type="#_x0000_t75" alt="" style="width:91pt;height:16pt;mso-width-percent:0;mso-height-percent:0;mso-width-percent:0;mso-height-percent:0" o:ole="">
                  <v:imagedata r:id="rId989" o:title=""/>
                </v:shape>
                <o:OLEObject Type="Embed" ProgID="Equation.DSMT4" ShapeID="_x0000_i1474" DrawAspect="Content" ObjectID="_1840553283" r:id="rId995"/>
              </w:object>
            </w:r>
          </w:p>
        </w:tc>
      </w:tr>
      <w:tr w:rsidR="0070103C" w:rsidTr="00003BD5">
        <w:trPr>
          <w:jc w:val="center"/>
        </w:trPr>
        <w:tc>
          <w:tcPr>
            <w:tcW w:w="0" w:type="auto"/>
            <w:shd w:val="clear" w:color="auto" w:fill="auto"/>
          </w:tcPr>
          <w:p w:rsidR="0070103C" w:rsidRDefault="0070103C" w:rsidP="00003BD5">
            <w:pPr>
              <w:jc w:val="center"/>
            </w:pPr>
            <w:r>
              <w:t>3</w:t>
            </w:r>
          </w:p>
        </w:tc>
        <w:tc>
          <w:tcPr>
            <w:tcW w:w="0" w:type="auto"/>
            <w:shd w:val="clear" w:color="auto" w:fill="auto"/>
          </w:tcPr>
          <w:p w:rsidR="0070103C" w:rsidRDefault="0070103C" w:rsidP="00003BD5">
            <w:r w:rsidRPr="009702B7">
              <w:rPr>
                <w:noProof/>
                <w:position w:val="-28"/>
              </w:rPr>
            </w:r>
            <w:r w:rsidR="0070103C" w:rsidRPr="009702B7">
              <w:rPr>
                <w:noProof/>
                <w:position w:val="-28"/>
              </w:rPr>
              <w:object w:dxaOrig="2040" w:dyaOrig="660" w14:anchorId="23576A0F">
                <v:shape id="_x0000_i1475" type="#_x0000_t75" alt="" style="width:102pt;height:33pt;mso-width-percent:0;mso-height-percent:0;mso-width-percent:0;mso-height-percent:0" o:ole="">
                  <v:imagedata r:id="rId996" o:title=""/>
                </v:shape>
                <o:OLEObject Type="Embed" ProgID="Equation.DSMT4" ShapeID="_x0000_i1475" DrawAspect="Content" ObjectID="_1840553284" r:id="rId997"/>
              </w:object>
            </w:r>
          </w:p>
        </w:tc>
      </w:tr>
      <w:tr w:rsidR="0070103C" w:rsidTr="00003BD5">
        <w:trPr>
          <w:jc w:val="center"/>
        </w:trPr>
        <w:tc>
          <w:tcPr>
            <w:tcW w:w="0" w:type="auto"/>
            <w:shd w:val="clear" w:color="auto" w:fill="auto"/>
          </w:tcPr>
          <w:p w:rsidR="0070103C" w:rsidRDefault="0070103C" w:rsidP="00003BD5">
            <w:pPr>
              <w:jc w:val="center"/>
            </w:pPr>
            <w:r>
              <w:t>4</w:t>
            </w:r>
          </w:p>
        </w:tc>
        <w:tc>
          <w:tcPr>
            <w:tcW w:w="0" w:type="auto"/>
            <w:shd w:val="clear" w:color="auto" w:fill="auto"/>
          </w:tcPr>
          <w:p w:rsidR="0070103C" w:rsidRDefault="0070103C" w:rsidP="00003BD5">
            <w:r w:rsidRPr="009702B7">
              <w:rPr>
                <w:noProof/>
                <w:position w:val="-16"/>
              </w:rPr>
            </w:r>
            <w:r w:rsidR="0070103C" w:rsidRPr="009702B7">
              <w:rPr>
                <w:noProof/>
                <w:position w:val="-16"/>
              </w:rPr>
              <w:object w:dxaOrig="3100" w:dyaOrig="440" w14:anchorId="06491B74">
                <v:shape id="_x0000_i1476" type="#_x0000_t75" alt="" style="width:155pt;height:22pt;mso-width-percent:0;mso-height-percent:0;mso-width-percent:0;mso-height-percent:0" o:ole="">
                  <v:imagedata r:id="rId998" o:title=""/>
                </v:shape>
                <o:OLEObject Type="Embed" ProgID="Equation.DSMT4" ShapeID="_x0000_i1476" DrawAspect="Content" ObjectID="_1840553285" r:id="rId999"/>
              </w:object>
            </w:r>
          </w:p>
        </w:tc>
      </w:tr>
      <w:tr w:rsidR="0070103C" w:rsidTr="00003BD5">
        <w:trPr>
          <w:jc w:val="center"/>
        </w:trPr>
        <w:tc>
          <w:tcPr>
            <w:tcW w:w="0" w:type="auto"/>
            <w:shd w:val="clear" w:color="auto" w:fill="auto"/>
          </w:tcPr>
          <w:p w:rsidR="0070103C" w:rsidRDefault="0070103C" w:rsidP="00003BD5">
            <w:pPr>
              <w:jc w:val="center"/>
            </w:pPr>
            <w:r>
              <w:t>5</w:t>
            </w:r>
          </w:p>
        </w:tc>
        <w:tc>
          <w:tcPr>
            <w:tcW w:w="0" w:type="auto"/>
            <w:shd w:val="clear" w:color="auto" w:fill="auto"/>
          </w:tcPr>
          <w:p w:rsidR="0070103C" w:rsidRDefault="0070103C" w:rsidP="00003BD5">
            <w:r w:rsidRPr="009702B7">
              <w:rPr>
                <w:noProof/>
                <w:position w:val="-10"/>
              </w:rPr>
            </w:r>
            <w:r w:rsidR="0070103C" w:rsidRPr="009702B7">
              <w:rPr>
                <w:noProof/>
                <w:position w:val="-10"/>
              </w:rPr>
              <w:object w:dxaOrig="2500" w:dyaOrig="320" w14:anchorId="7BBE7976">
                <v:shape id="_x0000_i1477" type="#_x0000_t75" alt="" style="width:125pt;height:16pt;mso-width-percent:0;mso-height-percent:0;mso-width-percent:0;mso-height-percent:0" o:ole="">
                  <v:imagedata r:id="rId1000" o:title=""/>
                </v:shape>
                <o:OLEObject Type="Embed" ProgID="Equation.DSMT4" ShapeID="_x0000_i1477" DrawAspect="Content" ObjectID="_1840553286" r:id="rId1001"/>
              </w:object>
            </w:r>
          </w:p>
        </w:tc>
      </w:tr>
      <w:tr w:rsidR="0070103C" w:rsidTr="00003BD5">
        <w:trPr>
          <w:jc w:val="center"/>
        </w:trPr>
        <w:tc>
          <w:tcPr>
            <w:tcW w:w="0" w:type="auto"/>
            <w:shd w:val="clear" w:color="auto" w:fill="auto"/>
          </w:tcPr>
          <w:p w:rsidR="0070103C" w:rsidRDefault="0070103C" w:rsidP="00003BD5">
            <w:pPr>
              <w:jc w:val="center"/>
            </w:pPr>
            <w:r>
              <w:t>6</w:t>
            </w:r>
          </w:p>
        </w:tc>
        <w:tc>
          <w:tcPr>
            <w:tcW w:w="0" w:type="auto"/>
            <w:shd w:val="clear" w:color="auto" w:fill="auto"/>
          </w:tcPr>
          <w:p w:rsidR="0070103C" w:rsidRDefault="0070103C" w:rsidP="00003BD5">
            <w:r w:rsidRPr="009702B7">
              <w:rPr>
                <w:noProof/>
                <w:position w:val="-10"/>
              </w:rPr>
            </w:r>
            <w:r w:rsidR="0070103C" w:rsidRPr="009702B7">
              <w:rPr>
                <w:noProof/>
                <w:position w:val="-10"/>
              </w:rPr>
              <w:object w:dxaOrig="2720" w:dyaOrig="360" w14:anchorId="10732AE9">
                <v:shape id="_x0000_i1478" type="#_x0000_t75" alt="" style="width:136pt;height:18pt;mso-width-percent:0;mso-height-percent:0;mso-width-percent:0;mso-height-percent:0" o:ole="">
                  <v:imagedata r:id="rId1002" o:title=""/>
                </v:shape>
                <o:OLEObject Type="Embed" ProgID="Equation.DSMT4" ShapeID="_x0000_i1478" DrawAspect="Content" ObjectID="_1840553287" r:id="rId1003"/>
              </w:object>
            </w:r>
          </w:p>
        </w:tc>
      </w:tr>
    </w:tbl>
    <w:p w:rsidR="0070103C" w:rsidRDefault="0070103C" w:rsidP="00886D14"/>
    <w:p w:rsidR="0070103C" w:rsidRDefault="0070103C" w:rsidP="00886D14">
      <w:r>
        <w:t>Modifications to PAST</w:t>
      </w:r>
    </w:p>
    <w:p w:rsidR="0070103C" w:rsidRDefault="0070103C" w:rsidP="00886D14"/>
    <w:p w:rsidR="0070103C" w:rsidRDefault="0070103C" w:rsidP="00886D14">
      <w:r>
        <w:t>can orthonormalize W by orth(Cxy) for applications which require a strict orthonormal basis, for example MUSIC, at the cost of increasing the operation count to O(nr2).</w:t>
      </w:r>
    </w:p>
    <w:p w:rsidR="0070103C" w:rsidRDefault="0070103C" w:rsidP="00886D14">
      <w:pPr>
        <w:pStyle w:val="Heading2"/>
      </w:pPr>
      <w:bookmarkStart w:id="139" w:name="_Toc292329892"/>
      <w:bookmarkStart w:id="140" w:name="_Toc209787742"/>
      <w:bookmarkStart w:id="141" w:name="_Toc229857400"/>
      <w:bookmarkStart w:id="142" w:name="_Toc229926453"/>
      <w:r>
        <w:t>PASTd Algorithm</w:t>
      </w:r>
      <w:bookmarkEnd w:id="139"/>
      <w:bookmarkEnd w:id="140"/>
      <w:bookmarkEnd w:id="141"/>
      <w:bookmarkEnd w:id="142"/>
    </w:p>
    <w:p w:rsidR="0070103C" w:rsidRDefault="0070103C" w:rsidP="00886D14"/>
    <w:p w:rsidR="0070103C" w:rsidRDefault="0070103C" w:rsidP="00886D14">
      <w:r>
        <w:t>PASTd actually finds the signal eigenvectors, signal eigenvalues, noise eigenvalues, and estimates the number of signals.  I linear algebraic terms these are equivalent too finding…</w:t>
      </w:r>
    </w:p>
    <w:p w:rsidR="0070103C" w:rsidRDefault="0070103C" w:rsidP="00886D14"/>
    <w:p w:rsidR="0070103C" w:rsidRDefault="0070103C" w:rsidP="00886D14"/>
    <w:p w:rsidR="0070103C" w:rsidRDefault="0070103C" w:rsidP="00886D14">
      <w:r>
        <w:t xml:space="preserve">A updating expression for the eigenvalues may be obtained from the recursive estimation of the correlation matrix of the </w:t>
      </w:r>
      <w:r w:rsidRPr="00BA7CF4">
        <w:rPr>
          <w:noProof/>
          <w:position w:val="-6"/>
        </w:rPr>
      </w:r>
      <w:r w:rsidR="0070103C" w:rsidRPr="00BA7CF4">
        <w:rPr>
          <w:noProof/>
          <w:position w:val="-6"/>
        </w:rPr>
        <w:object w:dxaOrig="320" w:dyaOrig="320" w14:anchorId="56EBCCA5">
          <v:shape id="_x0000_i1479" type="#_x0000_t75" alt="" style="width:16pt;height:16pt;mso-width-percent:0;mso-height-percent:0;mso-width-percent:0;mso-height-percent:0" o:ole="">
            <v:imagedata r:id="rId1004" o:title=""/>
          </v:shape>
          <o:OLEObject Type="Embed" ProgID="Equation.DSMT4" ShapeID="_x0000_i1479" DrawAspect="Content" ObjectID="_1840553288" r:id="rId1005"/>
        </w:object>
      </w:r>
      <w:r>
        <w:t xml:space="preserve">principle component, </w:t>
      </w:r>
      <w:r w:rsidRPr="00BA7CF4">
        <w:rPr>
          <w:noProof/>
          <w:position w:val="-12"/>
        </w:rPr>
      </w:r>
      <w:r w:rsidR="0070103C" w:rsidRPr="00BA7CF4">
        <w:rPr>
          <w:noProof/>
          <w:position w:val="-12"/>
        </w:rPr>
        <w:object w:dxaOrig="1200" w:dyaOrig="380" w14:anchorId="13964683">
          <v:shape id="_x0000_i1480" type="#_x0000_t75" alt="" style="width:60pt;height:19pt;mso-width-percent:0;mso-height-percent:0;mso-width-percent:0;mso-height-percent:0" o:ole="">
            <v:imagedata r:id="rId1006" o:title=""/>
          </v:shape>
          <o:OLEObject Type="Embed" ProgID="Equation.DSMT4" ShapeID="_x0000_i1480" DrawAspect="Content" ObjectID="_1840553289" r:id="rId1007"/>
        </w:object>
      </w:r>
      <w:r>
        <w:t>as</w:t>
      </w:r>
    </w:p>
    <w:p w:rsidR="0070103C" w:rsidRDefault="0070103C" w:rsidP="00886D14"/>
    <w:p w:rsidR="0070103C" w:rsidRDefault="0070103C" w:rsidP="00886D14">
      <w:r>
        <w:tab/>
      </w:r>
      <w:r w:rsidRPr="00BA7CF4">
        <w:rPr>
          <w:noProof/>
          <w:position w:val="-52"/>
        </w:rPr>
      </w:r>
      <w:r w:rsidR="0070103C" w:rsidRPr="00BA7CF4">
        <w:rPr>
          <w:noProof/>
          <w:position w:val="-52"/>
        </w:rPr>
        <w:object w:dxaOrig="6080" w:dyaOrig="1219" w14:anchorId="52A0AC1C">
          <v:shape id="_x0000_i1481" type="#_x0000_t75" alt="" style="width:304pt;height:61pt;mso-width-percent:0;mso-height-percent:0;mso-width-percent:0;mso-height-percent:0" o:ole="">
            <v:imagedata r:id="rId1008" o:title=""/>
          </v:shape>
          <o:OLEObject Type="Embed" ProgID="Equation.DSMT4" ShapeID="_x0000_i1481" DrawAspect="Content" ObjectID="_1840553290" r:id="rId1009"/>
        </w:object>
      </w:r>
    </w:p>
    <w:p w:rsidR="0070103C" w:rsidRPr="00BA7CF4" w:rsidRDefault="0070103C" w:rsidP="00886D14">
      <w:r>
        <w:t xml:space="preserve">                                   </w:t>
      </w:r>
      <w:r w:rsidRPr="00BA7CF4">
        <w:rPr>
          <w:noProof/>
          <w:position w:val="-16"/>
        </w:rPr>
      </w:r>
      <w:r w:rsidR="0070103C" w:rsidRPr="00BA7CF4">
        <w:rPr>
          <w:noProof/>
          <w:position w:val="-16"/>
        </w:rPr>
        <w:object w:dxaOrig="3360" w:dyaOrig="480" w14:anchorId="4C0702CE">
          <v:shape id="_x0000_i1482" type="#_x0000_t75" alt="" style="width:168pt;height:24pt;mso-width-percent:0;mso-height-percent:0;mso-width-percent:0;mso-height-percent:0" o:ole="">
            <v:imagedata r:id="rId1010" o:title=""/>
          </v:shape>
          <o:OLEObject Type="Embed" ProgID="Equation.DSMT4" ShapeID="_x0000_i1482" DrawAspect="Content" ObjectID="_1840553291" r:id="rId10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69</w:instrText>
        </w:r>
      </w:fldSimple>
      <w:r>
        <w:instrText>)</w:instrText>
      </w:r>
      <w:r>
        <w:fldChar w:fldCharType="end"/>
      </w:r>
    </w:p>
    <w:p w:rsidR="0070103C" w:rsidRDefault="0070103C" w:rsidP="00886D14"/>
    <w:p w:rsidR="0070103C" w:rsidRDefault="0070103C" w:rsidP="00886D14">
      <w:r>
        <w:t xml:space="preserve">Similarly, an estimate of the N-K noise eigenvalues </w:t>
      </w:r>
      <w:r w:rsidRPr="00BA7CF4">
        <w:rPr>
          <w:noProof/>
          <w:position w:val="-12"/>
        </w:rPr>
      </w:r>
      <w:r w:rsidR="0070103C" w:rsidRPr="00BA7CF4">
        <w:rPr>
          <w:noProof/>
          <w:position w:val="-12"/>
        </w:rPr>
        <w:object w:dxaOrig="2280" w:dyaOrig="380" w14:anchorId="51B53B24">
          <v:shape id="_x0000_i1483" type="#_x0000_t75" alt="" style="width:114pt;height:19pt;mso-width-percent:0;mso-height-percent:0;mso-width-percent:0;mso-height-percent:0" o:ole="">
            <v:imagedata r:id="rId1012" o:title=""/>
          </v:shape>
          <o:OLEObject Type="Embed" ProgID="Equation.DSMT4" ShapeID="_x0000_i1483" DrawAspect="Content" ObjectID="_1840553292" r:id="rId1013"/>
        </w:object>
      </w:r>
      <w:r>
        <w:t>yields an estimate of the noise power</w:t>
      </w:r>
    </w:p>
    <w:p w:rsidR="0070103C" w:rsidRDefault="0070103C" w:rsidP="00886D14"/>
    <w:p w:rsidR="0070103C" w:rsidRDefault="0070103C" w:rsidP="00886D14">
      <w:r>
        <w:tab/>
      </w:r>
    </w:p>
    <w:p w:rsidR="0070103C" w:rsidRDefault="0070103C" w:rsidP="00886D14">
      <w:r>
        <w:tab/>
      </w:r>
      <w:r w:rsidRPr="00EA1C59">
        <w:rPr>
          <w:noProof/>
          <w:position w:val="-40"/>
        </w:rPr>
      </w:r>
      <w:r w:rsidR="0070103C" w:rsidRPr="00EA1C59">
        <w:rPr>
          <w:noProof/>
          <w:position w:val="-40"/>
        </w:rPr>
        <w:object w:dxaOrig="5640" w:dyaOrig="920" w14:anchorId="217F83C8">
          <v:shape id="_x0000_i1484" type="#_x0000_t75" alt="" style="width:282pt;height:46pt;mso-width-percent:0;mso-height-percent:0;mso-width-percent:0;mso-height-percent:0" o:ole="">
            <v:imagedata r:id="rId1014" o:title=""/>
          </v:shape>
          <o:OLEObject Type="Embed" ProgID="Equation.DSMT4" ShapeID="_x0000_i1484" DrawAspect="Content" ObjectID="_1840553294" r:id="rId1015"/>
        </w:object>
      </w:r>
    </w:p>
    <w:p w:rsidR="0070103C" w:rsidRPr="00EA1C59" w:rsidRDefault="0070103C" w:rsidP="00886D14">
      <w:r>
        <w:t xml:space="preserve">                                      </w:t>
      </w:r>
      <w:r w:rsidRPr="00EA1C59">
        <w:rPr>
          <w:noProof/>
          <w:position w:val="-28"/>
        </w:rPr>
      </w:r>
      <w:r w:rsidR="0070103C" w:rsidRPr="00EA1C59">
        <w:rPr>
          <w:noProof/>
          <w:position w:val="-28"/>
        </w:rPr>
        <w:object w:dxaOrig="3200" w:dyaOrig="800" w14:anchorId="01D488A4">
          <v:shape id="_x0000_i1485" type="#_x0000_t75" alt="" style="width:160pt;height:40pt;mso-width-percent:0;mso-height-percent:0;mso-width-percent:0;mso-height-percent:0" o:ole="">
            <v:imagedata r:id="rId1016" o:title=""/>
          </v:shape>
          <o:OLEObject Type="Embed" ProgID="Equation.DSMT4" ShapeID="_x0000_i1485" DrawAspect="Content" ObjectID="_1840553295" r:id="rId10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70</w:instrText>
        </w:r>
      </w:fldSimple>
      <w:r>
        <w:instrText>)</w:instrText>
      </w:r>
      <w:r>
        <w:fldChar w:fldCharType="end"/>
      </w:r>
    </w:p>
    <w:p w:rsidR="0070103C" w:rsidRDefault="0070103C" w:rsidP="00886D14"/>
    <w:p w:rsidR="0070103C" w:rsidRDefault="0070103C" w:rsidP="00886D14">
      <w:pPr>
        <w:pStyle w:val="Heading2"/>
      </w:pPr>
      <w:bookmarkStart w:id="143" w:name="_Toc292329894"/>
      <w:bookmarkStart w:id="144" w:name="_Toc209787743"/>
      <w:bookmarkStart w:id="145" w:name="_Toc229857401"/>
      <w:bookmarkStart w:id="146" w:name="_Toc229926454"/>
      <w:r>
        <w:t>Direction of Arrival Estimation</w:t>
      </w:r>
      <w:bookmarkEnd w:id="143"/>
      <w:bookmarkEnd w:id="144"/>
      <w:bookmarkEnd w:id="145"/>
      <w:bookmarkEnd w:id="146"/>
    </w:p>
    <w:p w:rsidR="0070103C" w:rsidRDefault="0070103C" w:rsidP="00886D14"/>
    <w:p w:rsidR="0070103C" w:rsidRDefault="0070103C" w:rsidP="00886D14">
      <w:r>
        <w:t>Azimuth only direction finding of far field sources</w:t>
      </w:r>
    </w:p>
    <w:p w:rsidR="0070103C" w:rsidRDefault="0070103C" w:rsidP="00886D14">
      <w:r>
        <w:t>DOA applications…The key issue is the that though the signal space is spanned by the eigenvectors, ie each sk can be written as a transformation, this transformation is unknown.  Thus there is no way to uniquely associate a signal with an eigenvector.  Consider a single signal</w:t>
      </w:r>
    </w:p>
    <w:p w:rsidR="0070103C" w:rsidRDefault="0070103C" w:rsidP="00886D14"/>
    <w:p w:rsidR="0070103C" w:rsidRPr="00F47F09" w:rsidRDefault="0070103C" w:rsidP="00886D14">
      <w:r>
        <w:t>We consider search free methods such as root MUSIC (R-MUSIC) and ESPRIT.</w:t>
      </w:r>
    </w:p>
    <w:p w:rsidR="0070103C" w:rsidRDefault="0070103C" w:rsidP="00886D14"/>
    <w:p w:rsidR="0070103C" w:rsidRDefault="0070103C" w:rsidP="00886D14">
      <w:r>
        <w:t xml:space="preserve">In this section we consider estimating the direction of arrival (DOA) of </w:t>
      </w:r>
      <w:r w:rsidRPr="00F47F09">
        <w:rPr>
          <w:noProof/>
          <w:position w:val="-4"/>
        </w:rPr>
      </w:r>
      <w:r w:rsidR="0070103C" w:rsidRPr="00F47F09">
        <w:rPr>
          <w:noProof/>
          <w:position w:val="-4"/>
        </w:rPr>
        <w:object w:dxaOrig="260" w:dyaOrig="260" w14:anchorId="514AB3AC">
          <v:shape id="_x0000_i1486" type="#_x0000_t75" alt="" style="width:13pt;height:13pt;mso-width-percent:0;mso-height-percent:0;mso-width-percent:0;mso-height-percent:0" o:ole="">
            <v:imagedata r:id="rId1018" o:title=""/>
          </v:shape>
          <o:OLEObject Type="Embed" ProgID="Equation.DSMT4" ShapeID="_x0000_i1486" DrawAspect="Content" ObjectID="_1840553296" r:id="rId1019"/>
        </w:object>
      </w:r>
      <w:r>
        <w:t xml:space="preserve"> plane waves propagating isotropically in a nondispersive medium impinging on an </w:t>
      </w:r>
      <w:r w:rsidRPr="00F47F09">
        <w:rPr>
          <w:noProof/>
          <w:position w:val="-4"/>
        </w:rPr>
      </w:r>
      <w:r w:rsidR="0070103C" w:rsidRPr="00F47F09">
        <w:rPr>
          <w:noProof/>
          <w:position w:val="-4"/>
        </w:rPr>
        <w:object w:dxaOrig="320" w:dyaOrig="260" w14:anchorId="3BE27EFD">
          <v:shape id="_x0000_i1487" type="#_x0000_t75" alt="" style="width:16pt;height:13pt;mso-width-percent:0;mso-height-percent:0;mso-width-percent:0;mso-height-percent:0" o:ole="">
            <v:imagedata r:id="rId1020" o:title=""/>
          </v:shape>
          <o:OLEObject Type="Embed" ProgID="Equation.DSMT4" ShapeID="_x0000_i1487" DrawAspect="Content" ObjectID="_1840553297" r:id="rId1021"/>
        </w:object>
      </w:r>
      <w:r>
        <w:t xml:space="preserve">element </w:t>
      </w:r>
      <w:r w:rsidRPr="00F47F09">
        <w:rPr>
          <w:noProof/>
          <w:position w:val="-6"/>
        </w:rPr>
      </w:r>
      <w:r w:rsidR="0070103C" w:rsidRPr="00F47F09">
        <w:rPr>
          <w:noProof/>
          <w:position w:val="-6"/>
        </w:rPr>
        <w:object w:dxaOrig="220" w:dyaOrig="279" w14:anchorId="407EDDEB">
          <v:shape id="_x0000_i1488" type="#_x0000_t75" alt="" style="width:11pt;height:14pt;mso-width-percent:0;mso-height-percent:0;mso-width-percent:0;mso-height-percent:0" o:ole="">
            <v:imagedata r:id="rId1022" o:title=""/>
          </v:shape>
          <o:OLEObject Type="Embed" ProgID="Equation.DSMT4" ShapeID="_x0000_i1488" DrawAspect="Content" ObjectID="_1840553298" r:id="rId1023"/>
        </w:object>
      </w:r>
      <w:r>
        <w:t>-spaced unity shaded linear array.  Invoking the narrowband assumption so that the effect of a time delay is simply a phase shift and assuming the frequencies are both known and equal, the signal output of the m</w:t>
      </w:r>
      <w:r w:rsidRPr="00F47F09">
        <w:rPr>
          <w:vertAlign w:val="superscript"/>
        </w:rPr>
        <w:t>th</w:t>
      </w:r>
      <w:r>
        <w:t xml:space="preserve"> sensor may be represented by its complex baseband envelope,</w:t>
      </w:r>
    </w:p>
    <w:p w:rsidR="0070103C" w:rsidRDefault="0070103C" w:rsidP="00886D14"/>
    <w:p w:rsidR="0070103C" w:rsidRDefault="0070103C" w:rsidP="00886D14">
      <w:r>
        <w:tab/>
      </w:r>
      <w:r w:rsidRPr="00F47F09">
        <w:rPr>
          <w:noProof/>
          <w:position w:val="-28"/>
        </w:rPr>
      </w:r>
      <w:r w:rsidR="0070103C" w:rsidRPr="00F47F09">
        <w:rPr>
          <w:noProof/>
          <w:position w:val="-28"/>
        </w:rPr>
        <w:object w:dxaOrig="3600" w:dyaOrig="680" w14:anchorId="4CC1A7B4">
          <v:shape id="_x0000_i1489" type="#_x0000_t75" alt="" style="width:180pt;height:34pt;mso-width-percent:0;mso-height-percent:0;mso-width-percent:0;mso-height-percent:0" o:ole="">
            <v:imagedata r:id="rId1024" o:title=""/>
          </v:shape>
          <o:OLEObject Type="Embed" ProgID="Equation.DSMT4" ShapeID="_x0000_i1489" DrawAspect="Content" ObjectID="_1840553299" r:id="rId10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71</w:instrText>
        </w:r>
      </w:fldSimple>
      <w:r>
        <w:instrText>)</w:instrText>
      </w:r>
      <w:r>
        <w:fldChar w:fldCharType="end"/>
      </w:r>
    </w:p>
    <w:p w:rsidR="0070103C" w:rsidRPr="00F47F09" w:rsidRDefault="0070103C" w:rsidP="00886D14"/>
    <w:p w:rsidR="0070103C" w:rsidRDefault="0070103C" w:rsidP="00886D14">
      <w:r>
        <w:t xml:space="preserve">where </w:t>
      </w:r>
      <w:r w:rsidRPr="00F47F09">
        <w:rPr>
          <w:noProof/>
          <w:position w:val="-12"/>
        </w:rPr>
      </w:r>
      <w:r w:rsidR="0070103C" w:rsidRPr="00F47F09">
        <w:rPr>
          <w:noProof/>
          <w:position w:val="-12"/>
        </w:rPr>
        <w:object w:dxaOrig="520" w:dyaOrig="360" w14:anchorId="38F11B31">
          <v:shape id="_x0000_i1490" type="#_x0000_t75" alt="" style="width:26pt;height:18pt;mso-width-percent:0;mso-height-percent:0;mso-width-percent:0;mso-height-percent:0" o:ole="">
            <v:imagedata r:id="rId1026" o:title=""/>
          </v:shape>
          <o:OLEObject Type="Embed" ProgID="Equation.DSMT4" ShapeID="_x0000_i1490" DrawAspect="Content" ObjectID="_1840553300" r:id="rId1027"/>
        </w:object>
      </w:r>
      <w:r>
        <w:t xml:space="preserve">is </w:t>
      </w:r>
      <w:r w:rsidRPr="001A678F">
        <w:t>k</w:t>
      </w:r>
      <w:r w:rsidRPr="00D145DF">
        <w:rPr>
          <w:vertAlign w:val="superscript"/>
        </w:rPr>
        <w:t>th</w:t>
      </w:r>
      <w:r w:rsidRPr="001A678F">
        <w:t xml:space="preserve"> </w:t>
      </w:r>
      <w:r>
        <w:t>signal,</w:t>
      </w:r>
    </w:p>
    <w:p w:rsidR="0070103C" w:rsidRDefault="0070103C" w:rsidP="00886D14"/>
    <w:p w:rsidR="0070103C" w:rsidRDefault="0070103C" w:rsidP="00886D14">
      <w:r>
        <w:tab/>
      </w:r>
      <w:r w:rsidRPr="00D145DF">
        <w:rPr>
          <w:noProof/>
          <w:position w:val="-12"/>
        </w:rPr>
      </w:r>
      <w:r w:rsidR="0070103C" w:rsidRPr="00D145DF">
        <w:rPr>
          <w:noProof/>
          <w:position w:val="-12"/>
        </w:rPr>
        <w:object w:dxaOrig="1900" w:dyaOrig="360" w14:anchorId="48CE09FA">
          <v:shape id="_x0000_i1491" type="#_x0000_t75" alt="" style="width:95pt;height:18pt;mso-width-percent:0;mso-height-percent:0;mso-width-percent:0;mso-height-percent:0" o:ole="">
            <v:imagedata r:id="rId1028" o:title=""/>
          </v:shape>
          <o:OLEObject Type="Embed" ProgID="Equation.DSMT4" ShapeID="_x0000_i1491" DrawAspect="Content" ObjectID="_1840553301" r:id="rId10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72</w:instrText>
        </w:r>
      </w:fldSimple>
      <w:r>
        <w:instrText>)</w:instrText>
      </w:r>
      <w:r>
        <w:fldChar w:fldCharType="end"/>
      </w:r>
    </w:p>
    <w:p w:rsidR="0070103C" w:rsidRDefault="0070103C" w:rsidP="00886D14"/>
    <w:p w:rsidR="0070103C" w:rsidRDefault="0070103C" w:rsidP="00886D14">
      <w:r>
        <w:t xml:space="preserve">is the normalized phase shift corresponding to location parameter </w:t>
      </w:r>
      <w:r w:rsidRPr="00F47F09">
        <w:rPr>
          <w:noProof/>
          <w:position w:val="-14"/>
        </w:rPr>
      </w:r>
      <w:r w:rsidR="0070103C" w:rsidRPr="00F47F09">
        <w:rPr>
          <w:noProof/>
          <w:position w:val="-14"/>
        </w:rPr>
        <w:object w:dxaOrig="1200" w:dyaOrig="400" w14:anchorId="74916537">
          <v:shape id="_x0000_i1492" type="#_x0000_t75" alt="" style="width:60pt;height:20pt;mso-width-percent:0;mso-height-percent:0;mso-width-percent:0;mso-height-percent:0" o:ole="">
            <v:imagedata r:id="rId1030" o:title=""/>
          </v:shape>
          <o:OLEObject Type="Embed" ProgID="Equation.DSMT4" ShapeID="_x0000_i1492" DrawAspect="Content" ObjectID="_1840553302" r:id="rId1031"/>
        </w:object>
      </w:r>
      <w:r>
        <w:t xml:space="preserve">defined with respect to broadside, </w:t>
      </w:r>
      <w:r w:rsidRPr="00F47F09">
        <w:rPr>
          <w:noProof/>
          <w:position w:val="-26"/>
        </w:rPr>
      </w:r>
      <w:r w:rsidR="0070103C" w:rsidRPr="00F47F09">
        <w:rPr>
          <w:noProof/>
          <w:position w:val="-26"/>
        </w:rPr>
        <w:object w:dxaOrig="1120" w:dyaOrig="639" w14:anchorId="5003C37A">
          <v:shape id="_x0000_i1493" type="#_x0000_t75" alt="" style="width:56pt;height:32pt;mso-width-percent:0;mso-height-percent:0;mso-width-percent:0;mso-height-percent:0" o:ole="">
            <v:imagedata r:id="rId1032" o:title=""/>
          </v:shape>
          <o:OLEObject Type="Embed" ProgID="Equation.DSMT4" ShapeID="_x0000_i1493" DrawAspect="Content" ObjectID="_1840553303" r:id="rId1033"/>
        </w:object>
      </w:r>
      <w:r>
        <w:t xml:space="preserve">is the digital narrowband frequency, and </w:t>
      </w:r>
      <w:r w:rsidRPr="00F47F09">
        <w:rPr>
          <w:noProof/>
          <w:position w:val="-6"/>
        </w:rPr>
      </w:r>
      <w:r w:rsidR="0070103C" w:rsidRPr="00F47F09">
        <w:rPr>
          <w:noProof/>
          <w:position w:val="-6"/>
        </w:rPr>
        <w:object w:dxaOrig="180" w:dyaOrig="220" w14:anchorId="2E366A97">
          <v:shape id="_x0000_i1494" type="#_x0000_t75" alt="" style="width:9pt;height:11pt;mso-width-percent:0;mso-height-percent:0;mso-width-percent:0;mso-height-percent:0" o:ole="">
            <v:imagedata r:id="rId1034" o:title=""/>
          </v:shape>
          <o:OLEObject Type="Embed" ProgID="Equation.DSMT4" ShapeID="_x0000_i1494" DrawAspect="Content" ObjectID="_1840553304" r:id="rId1035"/>
        </w:object>
      </w:r>
      <w:r>
        <w:t xml:space="preserve">is the propagation speed.  Appealing to matrix notation we may collect the data from all </w:t>
      </w:r>
      <w:r w:rsidRPr="00D021BB">
        <w:rPr>
          <w:noProof/>
          <w:position w:val="-4"/>
        </w:rPr>
      </w:r>
      <w:r w:rsidR="0070103C" w:rsidRPr="00D021BB">
        <w:rPr>
          <w:noProof/>
          <w:position w:val="-4"/>
        </w:rPr>
        <w:object w:dxaOrig="320" w:dyaOrig="260" w14:anchorId="43CF051B">
          <v:shape id="_x0000_i1495" type="#_x0000_t75" alt="" style="width:16pt;height:13pt;mso-width-percent:0;mso-height-percent:0;mso-width-percent:0;mso-height-percent:0" o:ole="">
            <v:imagedata r:id="rId1036" o:title=""/>
          </v:shape>
          <o:OLEObject Type="Embed" ProgID="Equation.DSMT4" ShapeID="_x0000_i1495" DrawAspect="Content" ObjectID="_1840553305" r:id="rId1037"/>
        </w:object>
      </w:r>
      <w:r>
        <w:t>sensors to form the signal model</w:t>
      </w:r>
    </w:p>
    <w:p w:rsidR="0070103C" w:rsidRDefault="0070103C" w:rsidP="00886D14"/>
    <w:p w:rsidR="0070103C" w:rsidRDefault="0070103C" w:rsidP="00886D14">
      <w:r>
        <w:tab/>
      </w:r>
      <w:r w:rsidRPr="00D021BB">
        <w:rPr>
          <w:noProof/>
          <w:position w:val="-10"/>
        </w:rPr>
      </w:r>
      <w:r w:rsidR="0070103C" w:rsidRPr="00D021BB">
        <w:rPr>
          <w:noProof/>
          <w:position w:val="-10"/>
        </w:rPr>
        <w:object w:dxaOrig="1500" w:dyaOrig="320" w14:anchorId="42D040FA">
          <v:shape id="_x0000_i1496" type="#_x0000_t75" alt="" style="width:75pt;height:16pt;mso-width-percent:0;mso-height-percent:0;mso-width-percent:0;mso-height-percent:0" o:ole="">
            <v:imagedata r:id="rId1038" o:title=""/>
          </v:shape>
          <o:OLEObject Type="Embed" ProgID="Equation.DSMT4" ShapeID="_x0000_i1496" DrawAspect="Content" ObjectID="_1840553306" r:id="rId10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73</w:instrText>
        </w:r>
      </w:fldSimple>
      <w:r>
        <w:instrText>)</w:instrText>
      </w:r>
      <w:r>
        <w:fldChar w:fldCharType="end"/>
      </w:r>
    </w:p>
    <w:p w:rsidR="0070103C" w:rsidRDefault="0070103C" w:rsidP="00886D14"/>
    <w:p w:rsidR="0070103C" w:rsidRDefault="0070103C" w:rsidP="00886D14">
      <w:r>
        <w:t xml:space="preserve">where </w:t>
      </w:r>
    </w:p>
    <w:p w:rsidR="0070103C" w:rsidRDefault="0070103C" w:rsidP="00886D14"/>
    <w:p w:rsidR="0070103C" w:rsidRDefault="0070103C" w:rsidP="00886D14">
      <w:r>
        <w:tab/>
      </w:r>
      <w:r w:rsidRPr="00D021BB">
        <w:rPr>
          <w:noProof/>
          <w:position w:val="-14"/>
        </w:rPr>
      </w:r>
      <w:r w:rsidR="0070103C" w:rsidRPr="00D021BB">
        <w:rPr>
          <w:noProof/>
          <w:position w:val="-14"/>
        </w:rPr>
        <w:object w:dxaOrig="3320" w:dyaOrig="400" w14:anchorId="6657D45C">
          <v:shape id="_x0000_i1497" type="#_x0000_t75" alt="" style="width:166pt;height:20pt;mso-width-percent:0;mso-height-percent:0;mso-width-percent:0;mso-height-percent:0" o:ole="">
            <v:imagedata r:id="rId1040" o:title=""/>
          </v:shape>
          <o:OLEObject Type="Embed" ProgID="Equation.DSMT4" ShapeID="_x0000_i1497" DrawAspect="Content" ObjectID="_1840553307" r:id="rId10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74</w:instrText>
        </w:r>
      </w:fldSimple>
      <w:r>
        <w:instrText>)</w:instrText>
      </w:r>
      <w:r>
        <w:fldChar w:fldCharType="end"/>
      </w:r>
    </w:p>
    <w:p w:rsidR="0070103C" w:rsidRDefault="0070103C" w:rsidP="00886D14"/>
    <w:p w:rsidR="0070103C" w:rsidRDefault="0070103C" w:rsidP="00886D14">
      <w:r>
        <w:t xml:space="preserve">is the array response parameterized by </w:t>
      </w:r>
      <w:r w:rsidRPr="00D021BB">
        <w:rPr>
          <w:noProof/>
          <w:position w:val="-14"/>
        </w:rPr>
      </w:r>
      <w:r w:rsidR="0070103C" w:rsidRPr="00D021BB">
        <w:rPr>
          <w:noProof/>
          <w:position w:val="-14"/>
        </w:rPr>
        <w:object w:dxaOrig="2100" w:dyaOrig="440" w14:anchorId="4C1845D5">
          <v:shape id="_x0000_i1498" type="#_x0000_t75" alt="" style="width:105pt;height:22pt;mso-width-percent:0;mso-height-percent:0;mso-width-percent:0;mso-height-percent:0" o:ole="">
            <v:imagedata r:id="rId1042" o:title=""/>
          </v:shape>
          <o:OLEObject Type="Embed" ProgID="Equation.DSMT4" ShapeID="_x0000_i1498" DrawAspect="Content" ObjectID="_1840553308" r:id="rId1043"/>
        </w:object>
      </w:r>
      <w:r>
        <w:t xml:space="preserve">, </w:t>
      </w:r>
      <w:r w:rsidRPr="00D021BB">
        <w:rPr>
          <w:noProof/>
          <w:position w:val="-16"/>
        </w:rPr>
      </w:r>
      <w:r w:rsidR="0070103C" w:rsidRPr="00D021BB">
        <w:rPr>
          <w:noProof/>
          <w:position w:val="-16"/>
        </w:rPr>
        <w:object w:dxaOrig="3180" w:dyaOrig="499" w14:anchorId="43B5BE1A">
          <v:shape id="_x0000_i1499" type="#_x0000_t75" alt="" style="width:159pt;height:25pt;mso-width-percent:0;mso-height-percent:0;mso-width-percent:0;mso-height-percent:0" o:ole="">
            <v:imagedata r:id="rId1044" o:title=""/>
          </v:shape>
          <o:OLEObject Type="Embed" ProgID="Equation.DSMT4" ShapeID="_x0000_i1499" DrawAspect="Content" ObjectID="_1840553309" r:id="rId1045"/>
        </w:object>
      </w:r>
      <w:r>
        <w:t xml:space="preserve">is the array steering vector for direction </w:t>
      </w:r>
      <w:r w:rsidRPr="00D021BB">
        <w:rPr>
          <w:noProof/>
          <w:position w:val="-12"/>
        </w:rPr>
      </w:r>
      <w:r w:rsidR="0070103C" w:rsidRPr="00D021BB">
        <w:rPr>
          <w:noProof/>
          <w:position w:val="-12"/>
        </w:rPr>
        <w:object w:dxaOrig="260" w:dyaOrig="360" w14:anchorId="079BBAE2">
          <v:shape id="_x0000_i1500" type="#_x0000_t75" alt="" style="width:13pt;height:18pt;mso-width-percent:0;mso-height-percent:0;mso-width-percent:0;mso-height-percent:0" o:ole="">
            <v:imagedata r:id="rId1046" o:title=""/>
          </v:shape>
          <o:OLEObject Type="Embed" ProgID="Equation.DSMT4" ShapeID="_x0000_i1500" DrawAspect="Content" ObjectID="_1840553310" r:id="rId1047"/>
        </w:object>
      </w:r>
      <w:r>
        <w:t xml:space="preserve">, and </w:t>
      </w:r>
      <w:r w:rsidRPr="00D021BB">
        <w:rPr>
          <w:noProof/>
          <w:position w:val="-14"/>
        </w:rPr>
      </w:r>
      <w:r w:rsidR="0070103C" w:rsidRPr="00D021BB">
        <w:rPr>
          <w:noProof/>
          <w:position w:val="-14"/>
        </w:rPr>
        <w:object w:dxaOrig="3000" w:dyaOrig="400" w14:anchorId="1AFA0426">
          <v:shape id="_x0000_i1501" type="#_x0000_t75" alt="" style="width:150pt;height:20pt;mso-width-percent:0;mso-height-percent:0;mso-width-percent:0;mso-height-percent:0" o:ole="">
            <v:imagedata r:id="rId1048" o:title=""/>
          </v:shape>
          <o:OLEObject Type="Embed" ProgID="Equation.DSMT4" ShapeID="_x0000_i1501" DrawAspect="Content" ObjectID="_1840553311" r:id="rId1049"/>
        </w:object>
      </w:r>
      <w:r>
        <w:t>is the source vector.  In general the angles are also functions of time.  Adding in broadband isotropic noise yields the data model</w:t>
      </w:r>
    </w:p>
    <w:p w:rsidR="0070103C" w:rsidRDefault="0070103C" w:rsidP="00886D14"/>
    <w:p w:rsidR="0070103C" w:rsidRDefault="0070103C" w:rsidP="00886D14">
      <w:r>
        <w:tab/>
      </w:r>
      <w:r w:rsidRPr="00D021BB">
        <w:rPr>
          <w:noProof/>
          <w:position w:val="-10"/>
        </w:rPr>
      </w:r>
      <w:r w:rsidR="0070103C" w:rsidRPr="00D021BB">
        <w:rPr>
          <w:noProof/>
          <w:position w:val="-10"/>
        </w:rPr>
        <w:object w:dxaOrig="2240" w:dyaOrig="320" w14:anchorId="6D2D57FF">
          <v:shape id="_x0000_i1502" type="#_x0000_t75" alt="" style="width:112pt;height:16pt;mso-width-percent:0;mso-height-percent:0;mso-width-percent:0;mso-height-percent:0" o:ole="">
            <v:imagedata r:id="rId1050" o:title=""/>
          </v:shape>
          <o:OLEObject Type="Embed" ProgID="Equation.DSMT4" ShapeID="_x0000_i1502" DrawAspect="Content" ObjectID="_1840553312" r:id="rId10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75</w:instrText>
        </w:r>
      </w:fldSimple>
      <w:r>
        <w:instrText>)</w:instrText>
      </w:r>
      <w:r>
        <w:fldChar w:fldCharType="end"/>
      </w:r>
    </w:p>
    <w:p w:rsidR="0070103C" w:rsidRDefault="0070103C" w:rsidP="00886D14"/>
    <w:p w:rsidR="0070103C" w:rsidRDefault="0070103C" w:rsidP="00886D14">
      <w:r>
        <w:t xml:space="preserve">where </w:t>
      </w:r>
      <w:r w:rsidRPr="00D021BB">
        <w:rPr>
          <w:noProof/>
          <w:position w:val="-6"/>
        </w:rPr>
      </w:r>
      <w:r w:rsidR="0070103C" w:rsidRPr="00D021BB">
        <w:rPr>
          <w:noProof/>
          <w:position w:val="-6"/>
        </w:rPr>
        <w:object w:dxaOrig="320" w:dyaOrig="320" w14:anchorId="2DF6E104">
          <v:shape id="_x0000_i1503" type="#_x0000_t75" alt="" style="width:16pt;height:16pt;mso-width-percent:0;mso-height-percent:0;mso-width-percent:0;mso-height-percent:0" o:ole="">
            <v:imagedata r:id="rId1052" o:title=""/>
          </v:shape>
          <o:OLEObject Type="Embed" ProgID="Equation.DSMT4" ShapeID="_x0000_i1503" DrawAspect="Content" ObjectID="_1840553313" r:id="rId1053"/>
        </w:object>
      </w:r>
      <w:r>
        <w:t xml:space="preserve">is the noise power.  Note that </w:t>
      </w:r>
      <w:r w:rsidRPr="003D25C0">
        <w:rPr>
          <w:noProof/>
          <w:position w:val="-10"/>
        </w:rPr>
      </w:r>
      <w:r w:rsidR="0070103C" w:rsidRPr="003D25C0">
        <w:rPr>
          <w:noProof/>
          <w:position w:val="-10"/>
        </w:rPr>
        <w:object w:dxaOrig="400" w:dyaOrig="320" w14:anchorId="235A7476">
          <v:shape id="_x0000_i1504" type="#_x0000_t75" alt="" style="width:20pt;height:16pt;mso-width-percent:0;mso-height-percent:0;mso-width-percent:0;mso-height-percent:0" o:ole="">
            <v:imagedata r:id="rId1054" o:title=""/>
          </v:shape>
          <o:OLEObject Type="Embed" ProgID="Equation.DSMT4" ShapeID="_x0000_i1504" DrawAspect="Content" ObjectID="_1840553314" r:id="rId1055"/>
        </w:object>
      </w:r>
      <w:r>
        <w:t xml:space="preserve">is restricted to be uncorrelated either through Ralyeigh fading or by constructing orthogonal signals such as narrowband plane waves with frequency spacing equal to </w:t>
      </w:r>
      <w:r w:rsidRPr="003D25C0">
        <w:rPr>
          <w:noProof/>
          <w:position w:val="-6"/>
        </w:rPr>
      </w:r>
      <w:r w:rsidR="0070103C" w:rsidRPr="003D25C0">
        <w:rPr>
          <w:noProof/>
          <w:position w:val="-6"/>
        </w:rPr>
        <w:object w:dxaOrig="580" w:dyaOrig="279" w14:anchorId="0FFF111F">
          <v:shape id="_x0000_i1505" type="#_x0000_t75" alt="" style="width:29pt;height:14pt;mso-width-percent:0;mso-height-percent:0;mso-width-percent:0;mso-height-percent:0" o:ole="">
            <v:imagedata r:id="rId1056" o:title=""/>
          </v:shape>
          <o:OLEObject Type="Embed" ProgID="Equation.DSMT4" ShapeID="_x0000_i1505" DrawAspect="Content" ObjectID="_1840553315" r:id="rId1057"/>
        </w:object>
      </w:r>
      <w:r>
        <w:t xml:space="preserve">, where </w:t>
      </w:r>
      <w:r w:rsidRPr="003D25C0">
        <w:rPr>
          <w:noProof/>
          <w:position w:val="-4"/>
        </w:rPr>
      </w:r>
      <w:r w:rsidR="0070103C" w:rsidRPr="003D25C0">
        <w:rPr>
          <w:noProof/>
          <w:position w:val="-4"/>
        </w:rPr>
        <w:object w:dxaOrig="220" w:dyaOrig="260" w14:anchorId="15008B2D">
          <v:shape id="_x0000_i1506" type="#_x0000_t75" alt="" style="width:11pt;height:13pt;mso-width-percent:0;mso-height-percent:0;mso-width-percent:0;mso-height-percent:0" o:ole="">
            <v:imagedata r:id="rId1058" o:title=""/>
          </v:shape>
          <o:OLEObject Type="Embed" ProgID="Equation.DSMT4" ShapeID="_x0000_i1506" DrawAspect="Content" ObjectID="_1840553316" r:id="rId1059"/>
        </w:object>
      </w:r>
      <w:r>
        <w:t>is the observation period.  Thus we are assured that either</w:t>
      </w:r>
    </w:p>
    <w:p w:rsidR="0070103C" w:rsidRDefault="0070103C" w:rsidP="00886D14"/>
    <w:p w:rsidR="0070103C" w:rsidRDefault="0070103C" w:rsidP="00886D14">
      <w:r>
        <w:tab/>
      </w:r>
      <w:r w:rsidRPr="003D25C0">
        <w:rPr>
          <w:noProof/>
          <w:position w:val="-16"/>
        </w:rPr>
      </w:r>
      <w:r w:rsidR="0070103C" w:rsidRPr="003D25C0">
        <w:rPr>
          <w:noProof/>
          <w:position w:val="-16"/>
        </w:rPr>
        <w:object w:dxaOrig="1840" w:dyaOrig="440" w14:anchorId="6CE0A264">
          <v:shape id="_x0000_i1507" type="#_x0000_t75" alt="" style="width:92pt;height:22pt;mso-width-percent:0;mso-height-percent:0;mso-width-percent:0;mso-height-percent:0" o:ole="">
            <v:imagedata r:id="rId1060" o:title=""/>
          </v:shape>
          <o:OLEObject Type="Embed" ProgID="Equation.DSMT4" ShapeID="_x0000_i1507" DrawAspect="Content" ObjectID="_1840553317" r:id="rId1061"/>
        </w:object>
      </w:r>
    </w:p>
    <w:p w:rsidR="0070103C" w:rsidRDefault="0070103C" w:rsidP="00886D14">
      <w:r>
        <w:t>or</w:t>
      </w:r>
    </w:p>
    <w:p w:rsidR="0070103C" w:rsidRDefault="0070103C" w:rsidP="00886D14"/>
    <w:p w:rsidR="0070103C" w:rsidRDefault="0070103C" w:rsidP="00886D14">
      <w:r>
        <w:tab/>
      </w:r>
      <w:r w:rsidRPr="003D25C0">
        <w:rPr>
          <w:noProof/>
          <w:position w:val="-28"/>
        </w:rPr>
      </w:r>
      <w:r w:rsidR="0070103C" w:rsidRPr="003D25C0">
        <w:rPr>
          <w:noProof/>
          <w:position w:val="-28"/>
        </w:rPr>
        <w:object w:dxaOrig="2280" w:dyaOrig="680" w14:anchorId="4BFDC48D">
          <v:shape id="_x0000_i1508" type="#_x0000_t75" alt="" style="width:114pt;height:34pt;mso-width-percent:0;mso-height-percent:0;mso-width-percent:0;mso-height-percent:0" o:ole="">
            <v:imagedata r:id="rId1062" o:title=""/>
          </v:shape>
          <o:OLEObject Type="Embed" ProgID="Equation.DSMT4" ShapeID="_x0000_i1508" DrawAspect="Content" ObjectID="_1840553318" r:id="rId1063"/>
        </w:object>
      </w:r>
    </w:p>
    <w:p w:rsidR="0070103C" w:rsidRDefault="0070103C" w:rsidP="00886D14"/>
    <w:p w:rsidR="0070103C" w:rsidRDefault="0070103C" w:rsidP="00886D14">
      <w:r>
        <w:t>The MUSIC algorithm performs a search over the one dimensional parameter space by computing the noise only steered response</w:t>
      </w:r>
    </w:p>
    <w:p w:rsidR="0070103C" w:rsidRDefault="0070103C" w:rsidP="00886D14"/>
    <w:p w:rsidR="0070103C" w:rsidRDefault="0070103C" w:rsidP="00886D14">
      <w:r>
        <w:tab/>
      </w:r>
      <w:r w:rsidRPr="00D145DF">
        <w:rPr>
          <w:noProof/>
          <w:position w:val="-30"/>
        </w:rPr>
      </w:r>
      <w:r w:rsidR="0070103C" w:rsidRPr="00D145DF">
        <w:rPr>
          <w:noProof/>
          <w:position w:val="-30"/>
        </w:rPr>
        <w:object w:dxaOrig="2340" w:dyaOrig="680" w14:anchorId="433D2332">
          <v:shape id="_x0000_i1509" type="#_x0000_t75" alt="" style="width:117pt;height:34pt;mso-width-percent:0;mso-height-percent:0;mso-width-percent:0;mso-height-percent:0" o:ole="">
            <v:imagedata r:id="rId1064" o:title=""/>
          </v:shape>
          <o:OLEObject Type="Embed" ProgID="Equation.DSMT4" ShapeID="_x0000_i1509" DrawAspect="Content" ObjectID="_1840553319" r:id="rId10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76</w:instrText>
        </w:r>
      </w:fldSimple>
      <w:r>
        <w:instrText>)</w:instrText>
      </w:r>
      <w:r>
        <w:fldChar w:fldCharType="end"/>
      </w:r>
    </w:p>
    <w:p w:rsidR="0070103C" w:rsidRDefault="0070103C" w:rsidP="00886D14"/>
    <w:p w:rsidR="0070103C" w:rsidRDefault="0070103C" w:rsidP="00886D14">
      <w:r>
        <w:t>and then determining the peaks.  The MUSIC algorithm explicitly requires the noise eigenstructure.  The ESPRIT algorithm uses total least squares to solve for a reference phase determined by partitioning the main array into two symmetric sub arrays offset by an integer multiple of the element spacing.  For the simulations the offset was one unit.</w:t>
      </w:r>
    </w:p>
    <w:p w:rsidR="0070103C" w:rsidRDefault="0070103C" w:rsidP="00886D14"/>
    <w:p w:rsidR="0070103C" w:rsidRDefault="0070103C" w:rsidP="00886D14">
      <w:pPr>
        <w:keepNext/>
      </w:pPr>
      <w:r>
        <w:rPr>
          <w:noProof/>
        </w:rPr>
        <w:drawing>
          <wp:inline distT="0" distB="0" distL="0" distR="0" wp14:anchorId="02835D97" wp14:editId="04AA164B">
            <wp:extent cx="5334000" cy="4000500"/>
            <wp:effectExtent l="0" t="0" r="0" b="0"/>
            <wp:docPr id="157529071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5"/>
                    <pic:cNvPicPr>
                      <a:picLocks/>
                    </pic:cNvPicPr>
                  </pic:nvPicPr>
                  <pic:blipFill>
                    <a:blip r:embed="rId1066">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70103C" w:rsidRPr="003D25C0" w:rsidRDefault="0070103C" w:rsidP="00886D14">
      <w:bookmarkStart w:id="147" w:name="_Toc292331278"/>
      <w:r>
        <w:t xml:space="preserve">Figure </w:t>
      </w:r>
      <w:fldSimple w:instr=" STYLEREF 1 \s ">
        <w:r>
          <w:rPr>
            <w:noProof/>
          </w:rPr>
          <w:t>19</w:t>
        </w:r>
      </w:fldSimple>
      <w:r>
        <w:noBreakHyphen/>
      </w:r>
      <w:fldSimple w:instr=" SEQ Figure \* ARABIC \s 1 ">
        <w:r>
          <w:rPr>
            <w:noProof/>
          </w:rPr>
          <w:t>5</w:t>
        </w:r>
      </w:fldSimple>
      <w:r>
        <w:t>: DOA Algorithms compared to exact SVD and various approximations</w:t>
      </w:r>
      <w:bookmarkEnd w:id="147"/>
    </w:p>
    <w:p w:rsidR="0070103C" w:rsidRDefault="0070103C" w:rsidP="00886D14"/>
    <w:p w:rsidR="0070103C" w:rsidRDefault="0070103C" w:rsidP="00886D14">
      <w:r>
        <w:t xml:space="preserve">The root music algorithm can be done in M^3 time.  </w:t>
      </w:r>
    </w:p>
    <w:p w:rsidR="0070103C" w:rsidRDefault="0070103C" w:rsidP="00886D14"/>
    <w:p w:rsidR="0070103C" w:rsidRDefault="0070103C" w:rsidP="00886D14">
      <w:r>
        <w:t xml:space="preserve">The MUSIC spectrum may be expressed in terms of a complex polynomial </w:t>
      </w:r>
      <w:r w:rsidRPr="00035925">
        <w:rPr>
          <w:noProof/>
          <w:position w:val="-16"/>
        </w:rPr>
      </w:r>
      <w:r w:rsidR="0070103C" w:rsidRPr="00035925">
        <w:rPr>
          <w:noProof/>
          <w:position w:val="-16"/>
        </w:rPr>
        <w:object w:dxaOrig="2600" w:dyaOrig="480" w14:anchorId="0C25E3B7">
          <v:shape id="_x0000_i1510" type="#_x0000_t75" alt="" style="width:130pt;height:24pt;mso-width-percent:0;mso-height-percent:0;mso-width-percent:0;mso-height-percent:0" o:ole="">
            <v:imagedata r:id="rId1067" o:title=""/>
          </v:shape>
          <o:OLEObject Type="Embed" ProgID="Equation.DSMT4" ShapeID="_x0000_i1510" DrawAspect="Content" ObjectID="_1840553320" r:id="rId1068"/>
        </w:object>
      </w:r>
      <w:r>
        <w:t xml:space="preserve">, where </w:t>
      </w:r>
      <w:r w:rsidRPr="00035925">
        <w:rPr>
          <w:noProof/>
          <w:position w:val="-6"/>
        </w:rPr>
      </w:r>
      <w:r w:rsidR="0070103C" w:rsidRPr="00035925">
        <w:rPr>
          <w:noProof/>
          <w:position w:val="-6"/>
        </w:rPr>
        <w:object w:dxaOrig="980" w:dyaOrig="320" w14:anchorId="4AE60D82">
          <v:shape id="_x0000_i1511" type="#_x0000_t75" alt="" style="width:49pt;height:16pt;mso-width-percent:0;mso-height-percent:0;mso-width-percent:0;mso-height-percent:0" o:ole="">
            <v:imagedata r:id="rId1069" o:title=""/>
          </v:shape>
          <o:OLEObject Type="Embed" ProgID="Equation.DSMT4" ShapeID="_x0000_i1511" DrawAspect="Content" ObjectID="_1840553321" r:id="rId1070"/>
        </w:object>
      </w:r>
      <w:r>
        <w:t xml:space="preserve">is on the unit circle.  The denominator of the steered response for the Hermitian weighting matrix </w:t>
      </w:r>
      <w:r w:rsidRPr="008257FC">
        <w:rPr>
          <w:noProof/>
          <w:position w:val="-14"/>
        </w:rPr>
      </w:r>
      <w:r w:rsidR="0070103C" w:rsidRPr="008257FC">
        <w:rPr>
          <w:noProof/>
          <w:position w:val="-14"/>
        </w:rPr>
        <w:object w:dxaOrig="999" w:dyaOrig="400" w14:anchorId="1ED17F5A">
          <v:shape id="_x0000_i1512" type="#_x0000_t75" alt="" style="width:50pt;height:20pt;mso-width-percent:0;mso-height-percent:0;mso-width-percent:0;mso-height-percent:0" o:ole="">
            <v:imagedata r:id="rId1071" o:title=""/>
          </v:shape>
          <o:OLEObject Type="Embed" ProgID="Equation.DSMT4" ShapeID="_x0000_i1512" DrawAspect="Content" ObjectID="_1840553322" r:id="rId1072"/>
        </w:object>
      </w:r>
      <w:r>
        <w:t>which is either the noise projection matrix for MUSIC or a correlation matrix for MV</w:t>
      </w:r>
    </w:p>
    <w:p w:rsidR="0070103C" w:rsidRDefault="0070103C" w:rsidP="00886D14"/>
    <w:p w:rsidR="0070103C" w:rsidRDefault="0070103C" w:rsidP="00886D14">
      <w:r>
        <w:tab/>
      </w:r>
      <w:r w:rsidRPr="00035925">
        <w:rPr>
          <w:noProof/>
          <w:position w:val="-102"/>
        </w:rPr>
      </w:r>
      <w:r w:rsidR="0070103C" w:rsidRPr="00035925">
        <w:rPr>
          <w:noProof/>
          <w:position w:val="-102"/>
        </w:rPr>
        <w:object w:dxaOrig="2640" w:dyaOrig="1800" w14:anchorId="792F6007">
          <v:shape id="_x0000_i1513" type="#_x0000_t75" alt="" style="width:132pt;height:90pt;mso-width-percent:0;mso-height-percent:0;mso-width-percent:0;mso-height-percent:0" o:ole="">
            <v:imagedata r:id="rId1073" o:title=""/>
          </v:shape>
          <o:OLEObject Type="Embed" ProgID="Equation.DSMT4" ShapeID="_x0000_i1513" DrawAspect="Content" ObjectID="_1840553323" r:id="rId10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77</w:instrText>
        </w:r>
      </w:fldSimple>
      <w:r>
        <w:instrText>)</w:instrText>
      </w:r>
      <w:r>
        <w:fldChar w:fldCharType="end"/>
      </w:r>
    </w:p>
    <w:p w:rsidR="0070103C" w:rsidRDefault="0070103C" w:rsidP="00886D14">
      <w:r>
        <w:t>which we can write as the Z-transform</w:t>
      </w:r>
    </w:p>
    <w:p w:rsidR="0070103C" w:rsidRDefault="0070103C" w:rsidP="00886D14"/>
    <w:p w:rsidR="0070103C" w:rsidRPr="00035925" w:rsidRDefault="0070103C" w:rsidP="00886D14">
      <w:r>
        <w:tab/>
      </w:r>
      <w:r w:rsidRPr="00035925">
        <w:rPr>
          <w:noProof/>
          <w:position w:val="-28"/>
        </w:rPr>
      </w:r>
      <w:r w:rsidR="0070103C" w:rsidRPr="00035925">
        <w:rPr>
          <w:noProof/>
          <w:position w:val="-28"/>
        </w:rPr>
        <w:object w:dxaOrig="1800" w:dyaOrig="680" w14:anchorId="42CE07C6">
          <v:shape id="_x0000_i1514" type="#_x0000_t75" alt="" style="width:90pt;height:34pt;mso-width-percent:0;mso-height-percent:0;mso-width-percent:0;mso-height-percent:0" o:ole="">
            <v:imagedata r:id="rId1075" o:title=""/>
          </v:shape>
          <o:OLEObject Type="Embed" ProgID="Equation.DSMT4" ShapeID="_x0000_i1514" DrawAspect="Content" ObjectID="_1840553324" r:id="rId10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78</w:instrText>
        </w:r>
      </w:fldSimple>
      <w:r>
        <w:instrText>)</w:instrText>
      </w:r>
      <w:r>
        <w:fldChar w:fldCharType="end"/>
      </w:r>
    </w:p>
    <w:p w:rsidR="0070103C" w:rsidRDefault="0070103C" w:rsidP="00886D14">
      <w:pPr>
        <w:rPr>
          <w:szCs w:val="17"/>
        </w:rPr>
      </w:pPr>
      <w:r w:rsidRPr="00035925">
        <w:rPr>
          <w:szCs w:val="17"/>
        </w:rPr>
        <w:t>where</w:t>
      </w:r>
    </w:p>
    <w:p w:rsidR="0070103C" w:rsidRDefault="0070103C" w:rsidP="00886D14">
      <w:pPr>
        <w:rPr>
          <w:szCs w:val="17"/>
        </w:rPr>
      </w:pPr>
    </w:p>
    <w:p w:rsidR="0070103C" w:rsidRPr="00035925" w:rsidRDefault="0070103C" w:rsidP="00886D14">
      <w:r>
        <w:tab/>
      </w:r>
      <w:r w:rsidRPr="00035925">
        <w:rPr>
          <w:noProof/>
          <w:position w:val="-28"/>
        </w:rPr>
      </w:r>
      <w:r w:rsidR="0070103C" w:rsidRPr="00035925">
        <w:rPr>
          <w:noProof/>
          <w:position w:val="-28"/>
        </w:rPr>
        <w:object w:dxaOrig="1219" w:dyaOrig="680" w14:anchorId="1300F374">
          <v:shape id="_x0000_i1515" type="#_x0000_t75" alt="" style="width:61pt;height:34pt;mso-width-percent:0;mso-height-percent:0;mso-width-percent:0;mso-height-percent:0" o:ole="">
            <v:imagedata r:id="rId1077" o:title=""/>
          </v:shape>
          <o:OLEObject Type="Embed" ProgID="Equation.DSMT4" ShapeID="_x0000_i1515" DrawAspect="Content" ObjectID="_1840553325" r:id="rId1078"/>
        </w:object>
      </w:r>
    </w:p>
    <w:p w:rsidR="0070103C" w:rsidRDefault="0070103C" w:rsidP="00886D14">
      <w:pPr>
        <w:rPr>
          <w:szCs w:val="17"/>
        </w:rPr>
      </w:pPr>
      <w:r>
        <w:rPr>
          <w:szCs w:val="17"/>
        </w:rPr>
        <w:t xml:space="preserve">is the sum of elements on the lth diagonal.  Since peaks in S are due to poles, the roots of () evaluated on the unit circle contain information about the DOA.  Using a suitable method for finding the </w:t>
      </w:r>
      <w:r w:rsidRPr="00035925">
        <w:rPr>
          <w:noProof/>
          <w:position w:val="-4"/>
          <w:szCs w:val="17"/>
        </w:rPr>
      </w:r>
      <w:r w:rsidR="0070103C" w:rsidRPr="00035925">
        <w:rPr>
          <w:noProof/>
          <w:position w:val="-4"/>
          <w:szCs w:val="17"/>
        </w:rPr>
        <w:object w:dxaOrig="720" w:dyaOrig="260" w14:anchorId="5B864657">
          <v:shape id="_x0000_i1516" type="#_x0000_t75" alt="" style="width:36pt;height:13pt;mso-width-percent:0;mso-height-percent:0;mso-width-percent:0;mso-height-percent:0" o:ole="">
            <v:imagedata r:id="rId1079" o:title=""/>
          </v:shape>
          <o:OLEObject Type="Embed" ProgID="Equation.DSMT4" ShapeID="_x0000_i1516" DrawAspect="Content" ObjectID="_1840553326" r:id="rId1080"/>
        </w:object>
      </w:r>
      <w:r>
        <w:rPr>
          <w:szCs w:val="17"/>
        </w:rPr>
        <w:t xml:space="preserve"> roots </w:t>
      </w:r>
      <w:r w:rsidRPr="00035925">
        <w:rPr>
          <w:noProof/>
          <w:position w:val="-12"/>
          <w:szCs w:val="17"/>
        </w:rPr>
      </w:r>
      <w:r w:rsidR="0070103C" w:rsidRPr="00035925">
        <w:rPr>
          <w:noProof/>
          <w:position w:val="-12"/>
          <w:szCs w:val="17"/>
        </w:rPr>
        <w:object w:dxaOrig="2240" w:dyaOrig="360" w14:anchorId="06157447">
          <v:shape id="_x0000_i1517" type="#_x0000_t75" alt="" style="width:112pt;height:18pt;mso-width-percent:0;mso-height-percent:0;mso-width-percent:0;mso-height-percent:0" o:ole="">
            <v:imagedata r:id="rId1081" o:title=""/>
          </v:shape>
          <o:OLEObject Type="Embed" ProgID="Equation.DSMT4" ShapeID="_x0000_i1517" DrawAspect="Content" ObjectID="_1840553327" r:id="rId1082"/>
        </w:object>
      </w:r>
      <w:r>
        <w:rPr>
          <w:szCs w:val="17"/>
        </w:rPr>
        <w:t>of ()/  The K roots closest to the unit circle can be used to find the directions are computed for the rational function</w:t>
      </w:r>
    </w:p>
    <w:p w:rsidR="0070103C" w:rsidRDefault="0070103C" w:rsidP="00886D14">
      <w:pPr>
        <w:rPr>
          <w:szCs w:val="17"/>
        </w:rPr>
      </w:pPr>
    </w:p>
    <w:p w:rsidR="0070103C" w:rsidRDefault="0070103C" w:rsidP="00886D14">
      <w:r>
        <w:tab/>
      </w:r>
      <w:r w:rsidRPr="008257FC">
        <w:rPr>
          <w:noProof/>
          <w:position w:val="-60"/>
        </w:rPr>
      </w:r>
      <w:r w:rsidR="0070103C" w:rsidRPr="008257FC">
        <w:rPr>
          <w:noProof/>
          <w:position w:val="-60"/>
        </w:rPr>
        <w:object w:dxaOrig="3379" w:dyaOrig="1020" w14:anchorId="1073F4B6">
          <v:shape id="_x0000_i1518" type="#_x0000_t75" alt="" style="width:169pt;height:51pt;mso-width-percent:0;mso-height-percent:0;mso-width-percent:0;mso-height-percent:0" o:ole="">
            <v:imagedata r:id="rId1083" o:title=""/>
          </v:shape>
          <o:OLEObject Type="Embed" ProgID="Equation.DSMT4" ShapeID="_x0000_i1518" DrawAspect="Content" ObjectID="_1840553328" r:id="rId10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79</w:instrText>
        </w:r>
      </w:fldSimple>
      <w:r>
        <w:instrText>)</w:instrText>
      </w:r>
      <w:r>
        <w:fldChar w:fldCharType="end"/>
      </w:r>
    </w:p>
    <w:p w:rsidR="0070103C" w:rsidRDefault="0070103C" w:rsidP="00886D14">
      <w:pPr>
        <w:rPr>
          <w:szCs w:val="17"/>
        </w:rPr>
      </w:pPr>
    </w:p>
    <w:p w:rsidR="0070103C" w:rsidRDefault="0070103C" w:rsidP="00886D14">
      <w:pPr>
        <w:rPr>
          <w:szCs w:val="17"/>
        </w:rPr>
      </w:pPr>
      <w:r>
        <w:rPr>
          <w:szCs w:val="17"/>
        </w:rPr>
        <w:t>There are some issues in choosing the correct sign of the root phases.</w:t>
      </w:r>
    </w:p>
    <w:p w:rsidR="0070103C" w:rsidRDefault="0070103C" w:rsidP="00886D14">
      <w:pPr>
        <w:rPr>
          <w:szCs w:val="17"/>
        </w:rPr>
      </w:pPr>
      <w:r w:rsidRPr="008257FC">
        <w:rPr>
          <w:noProof/>
          <w:position w:val="-22"/>
          <w:szCs w:val="17"/>
        </w:rPr>
      </w:r>
      <w:r w:rsidR="0070103C" w:rsidRPr="008257FC">
        <w:rPr>
          <w:noProof/>
          <w:position w:val="-22"/>
          <w:szCs w:val="17"/>
        </w:rPr>
        <w:object w:dxaOrig="2040" w:dyaOrig="520" w14:anchorId="7A186CE4">
          <v:shape id="_x0000_i1519" type="#_x0000_t75" alt="" style="width:102pt;height:26pt;mso-width-percent:0;mso-height-percent:0;mso-width-percent:0;mso-height-percent:0" o:ole="">
            <v:imagedata r:id="rId1085" o:title=""/>
          </v:shape>
          <o:OLEObject Type="Embed" ProgID="Equation.DSMT4" ShapeID="_x0000_i1519" DrawAspect="Content" ObjectID="_1840553329" r:id="rId1086"/>
        </w:object>
      </w:r>
    </w:p>
    <w:p w:rsidR="0070103C" w:rsidRPr="00035925" w:rsidRDefault="0070103C" w:rsidP="00886D14">
      <w:r>
        <w:tab/>
      </w:r>
      <w:r w:rsidRPr="00035925">
        <w:rPr>
          <w:noProof/>
          <w:position w:val="-12"/>
        </w:rPr>
      </w:r>
      <w:r w:rsidR="0070103C" w:rsidRPr="00035925">
        <w:rPr>
          <w:noProof/>
          <w:position w:val="-12"/>
        </w:rPr>
        <w:object w:dxaOrig="3200" w:dyaOrig="360" w14:anchorId="7610BD57">
          <v:shape id="_x0000_i1520" type="#_x0000_t75" alt="" style="width:160pt;height:18pt;mso-width-percent:0;mso-height-percent:0;mso-width-percent:0;mso-height-percent:0" o:ole="">
            <v:imagedata r:id="rId1087" o:title=""/>
          </v:shape>
          <o:OLEObject Type="Embed" ProgID="Equation.DSMT4" ShapeID="_x0000_i1520" DrawAspect="Content" ObjectID="_1840553330" r:id="rId10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80</w:instrText>
        </w:r>
      </w:fldSimple>
      <w:r>
        <w:instrText>)</w:instrText>
      </w:r>
      <w:r>
        <w:fldChar w:fldCharType="end"/>
      </w:r>
    </w:p>
    <w:p w:rsidR="0070103C" w:rsidRDefault="0070103C" w:rsidP="00886D14">
      <w:pPr>
        <w:rPr>
          <w:szCs w:val="17"/>
        </w:rPr>
      </w:pPr>
      <w:r>
        <w:rPr>
          <w:szCs w:val="17"/>
        </w:rPr>
        <w:t>Sometimes the SNR is too low to resolve peaks from two closely spaced signals.  R-MUSIC provides a one-to-one mapping capable of determining the directions in this case.</w:t>
      </w:r>
    </w:p>
    <w:p w:rsidR="0070103C" w:rsidRDefault="0070103C" w:rsidP="00886D14">
      <w:pPr>
        <w:rPr>
          <w:szCs w:val="17"/>
        </w:rPr>
      </w:pPr>
    </w:p>
    <w:p w:rsidR="0070103C" w:rsidRDefault="0070103C" w:rsidP="00886D14">
      <w:pPr>
        <w:keepNext/>
      </w:pPr>
      <w:r w:rsidRPr="009F3F79">
        <w:rPr>
          <w:noProof/>
          <w:szCs w:val="17"/>
        </w:rPr>
        <w:drawing>
          <wp:inline distT="0" distB="0" distL="0" distR="0" wp14:anchorId="61BBAB58" wp14:editId="77A94354">
            <wp:extent cx="5334000" cy="4000500"/>
            <wp:effectExtent l="0" t="0" r="0" b="0"/>
            <wp:docPr id="4006961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7"/>
                    <pic:cNvPicPr>
                      <a:picLocks/>
                    </pic:cNvPicPr>
                  </pic:nvPicPr>
                  <pic:blipFill>
                    <a:blip r:embed="rId108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70103C" w:rsidRPr="00035925" w:rsidRDefault="0070103C" w:rsidP="00886D14">
      <w:pPr>
        <w:rPr>
          <w:szCs w:val="17"/>
        </w:rPr>
      </w:pPr>
      <w:bookmarkStart w:id="148" w:name="_Toc292331279"/>
      <w:r>
        <w:t xml:space="preserve">Figure </w:t>
      </w:r>
      <w:fldSimple w:instr=" STYLEREF 1 \s ">
        <w:r>
          <w:rPr>
            <w:noProof/>
          </w:rPr>
          <w:t>19</w:t>
        </w:r>
      </w:fldSimple>
      <w:r>
        <w:noBreakHyphen/>
      </w:r>
      <w:fldSimple w:instr=" SEQ Figure \* ARABIC \s 1 ">
        <w:r>
          <w:rPr>
            <w:noProof/>
          </w:rPr>
          <w:t>6</w:t>
        </w:r>
      </w:fldSimple>
      <w:r>
        <w:t>: Eigenvalues for K=3</w:t>
      </w:r>
      <w:bookmarkEnd w:id="148"/>
    </w:p>
    <w:p w:rsidR="0070103C" w:rsidRDefault="0070103C" w:rsidP="00886D14"/>
    <w:p w:rsidR="0070103C" w:rsidRDefault="0070103C" w:rsidP="00886D14">
      <w:pPr>
        <w:pStyle w:val="Heading2"/>
      </w:pPr>
      <w:bookmarkStart w:id="149" w:name="_Toc209787744"/>
      <w:bookmarkStart w:id="150" w:name="_Toc229857402"/>
      <w:bookmarkStart w:id="151" w:name="_Toc229926455"/>
      <w:r>
        <w:t>Useful Mathematical Results</w:t>
      </w:r>
      <w:bookmarkEnd w:id="149"/>
      <w:bookmarkEnd w:id="150"/>
      <w:bookmarkEnd w:id="151"/>
    </w:p>
    <w:p w:rsidR="0070103C" w:rsidRDefault="0070103C" w:rsidP="00886D14">
      <w:r>
        <w:t xml:space="preserve">These identities show how the matrix that projects onto the column-space of </w:t>
      </w:r>
      <w:r>
        <w:rPr>
          <w:b/>
          <w:bCs/>
        </w:rPr>
        <w:t>X</w:t>
      </w:r>
      <w:r>
        <w:t xml:space="preserve"> changes if extra columns are added to </w:t>
      </w:r>
      <w:r>
        <w:rPr>
          <w:b/>
          <w:bCs/>
        </w:rPr>
        <w:t>X</w:t>
      </w:r>
      <w:r>
        <w:t xml:space="preserve">. We define the projection matrices </w:t>
      </w:r>
      <w:r>
        <w:rPr>
          <w:b/>
          <w:bCs/>
        </w:rPr>
        <w:t>P</w:t>
      </w:r>
      <w:r>
        <w:t>(</w:t>
      </w:r>
      <w:r>
        <w:rPr>
          <w:b/>
          <w:bCs/>
        </w:rPr>
        <w:t>X</w:t>
      </w:r>
      <w:r>
        <w:t>)=</w:t>
      </w:r>
      <w:r>
        <w:rPr>
          <w:b/>
          <w:bCs/>
        </w:rPr>
        <w:t>X</w:t>
      </w:r>
      <w:r>
        <w:t>(</w:t>
      </w:r>
      <w:r>
        <w:rPr>
          <w:b/>
          <w:bCs/>
        </w:rPr>
        <w:t>X</w:t>
      </w:r>
      <w:r>
        <w:rPr>
          <w:i/>
          <w:iCs/>
          <w:vertAlign w:val="superscript"/>
        </w:rPr>
        <w:t>H</w:t>
      </w:r>
      <w:r>
        <w:rPr>
          <w:b/>
          <w:bCs/>
        </w:rPr>
        <w:t>X</w:t>
      </w:r>
      <w:r>
        <w:t>)</w:t>
      </w:r>
      <w:r>
        <w:rPr>
          <w:vertAlign w:val="superscript"/>
        </w:rPr>
        <w:t>#</w:t>
      </w:r>
      <w:r>
        <w:rPr>
          <w:b/>
          <w:bCs/>
        </w:rPr>
        <w:t>X</w:t>
      </w:r>
      <w:r>
        <w:rPr>
          <w:i/>
          <w:iCs/>
          <w:vertAlign w:val="superscript"/>
        </w:rPr>
        <w:t>H</w:t>
      </w:r>
      <w:r>
        <w:t xml:space="preserve"> and </w:t>
      </w:r>
      <w:r>
        <w:rPr>
          <w:b/>
          <w:bCs/>
        </w:rPr>
        <w:t>Q</w:t>
      </w:r>
      <w:r>
        <w:t>(</w:t>
      </w:r>
      <w:r>
        <w:rPr>
          <w:b/>
          <w:bCs/>
        </w:rPr>
        <w:t>X</w:t>
      </w:r>
      <w:r>
        <w:t>)=</w:t>
      </w:r>
      <w:r>
        <w:rPr>
          <w:b/>
          <w:bCs/>
        </w:rPr>
        <w:t>I</w:t>
      </w:r>
      <w:r>
        <w:t>-</w:t>
      </w:r>
      <w:r>
        <w:rPr>
          <w:b/>
          <w:bCs/>
        </w:rPr>
        <w:t>P</w:t>
      </w:r>
      <w:r>
        <w:t>(</w:t>
      </w:r>
      <w:r>
        <w:rPr>
          <w:b/>
          <w:bCs/>
        </w:rPr>
        <w:t>X</w:t>
      </w:r>
      <w:r>
        <w:t xml:space="preserve">), these respectively project onto the column space and null space of </w:t>
      </w:r>
      <w:r>
        <w:rPr>
          <w:b/>
          <w:bCs/>
        </w:rPr>
        <w:t>X</w:t>
      </w:r>
      <w:r>
        <w:t>.</w:t>
      </w:r>
    </w:p>
    <w:p w:rsidR="0070103C" w:rsidRDefault="0070103C" w:rsidP="0070103C">
      <w:pPr>
        <w:numPr>
          <w:ilvl w:val="0"/>
          <w:numId w:val="4"/>
        </w:numPr>
        <w:spacing w:before="100" w:beforeAutospacing="1" w:after="100" w:afterAutospacing="1"/>
      </w:pPr>
      <w:r>
        <w:rPr>
          <w:b/>
          <w:bCs/>
        </w:rPr>
        <w:t>P</w:t>
      </w:r>
      <w:r>
        <w:t>([</w:t>
      </w:r>
      <w:r>
        <w:rPr>
          <w:b/>
          <w:bCs/>
        </w:rPr>
        <w:t>X Y</w:t>
      </w:r>
      <w:r>
        <w:t xml:space="preserve">]) = </w:t>
      </w:r>
      <w:r>
        <w:rPr>
          <w:b/>
          <w:bCs/>
        </w:rPr>
        <w:t>P</w:t>
      </w:r>
      <w:r>
        <w:t>(</w:t>
      </w:r>
      <w:r>
        <w:rPr>
          <w:b/>
          <w:bCs/>
        </w:rPr>
        <w:t>X</w:t>
      </w:r>
      <w:r>
        <w:t xml:space="preserve">) + </w:t>
      </w:r>
      <w:r>
        <w:rPr>
          <w:b/>
          <w:bCs/>
        </w:rPr>
        <w:t>P</w:t>
      </w:r>
      <w:r>
        <w:t>(</w:t>
      </w:r>
      <w:r>
        <w:rPr>
          <w:b/>
          <w:bCs/>
        </w:rPr>
        <w:t>Q</w:t>
      </w:r>
      <w:r>
        <w:t>(</w:t>
      </w:r>
      <w:r>
        <w:rPr>
          <w:b/>
          <w:bCs/>
        </w:rPr>
        <w:t>X</w:t>
      </w:r>
      <w:r>
        <w:t>)</w:t>
      </w:r>
      <w:r>
        <w:rPr>
          <w:b/>
          <w:bCs/>
        </w:rPr>
        <w:t>Y</w:t>
      </w:r>
      <w:r>
        <w:t xml:space="preserve">) = </w:t>
      </w:r>
      <w:r>
        <w:rPr>
          <w:b/>
          <w:bCs/>
        </w:rPr>
        <w:t>P</w:t>
      </w:r>
      <w:r>
        <w:t>(</w:t>
      </w:r>
      <w:r>
        <w:rPr>
          <w:b/>
          <w:bCs/>
        </w:rPr>
        <w:t>X</w:t>
      </w:r>
      <w:r>
        <w:t xml:space="preserve">) + </w:t>
      </w:r>
      <w:r>
        <w:rPr>
          <w:b/>
          <w:bCs/>
        </w:rPr>
        <w:t>Q</w:t>
      </w:r>
      <w:r>
        <w:t>(</w:t>
      </w:r>
      <w:r>
        <w:rPr>
          <w:b/>
          <w:bCs/>
        </w:rPr>
        <w:t>X</w:t>
      </w:r>
      <w:r>
        <w:t xml:space="preserve">) </w:t>
      </w:r>
      <w:r>
        <w:rPr>
          <w:b/>
          <w:bCs/>
        </w:rPr>
        <w:t>Y</w:t>
      </w:r>
      <w:r>
        <w:t xml:space="preserve"> (</w:t>
      </w:r>
      <w:r>
        <w:rPr>
          <w:b/>
          <w:bCs/>
        </w:rPr>
        <w:t>Y</w:t>
      </w:r>
      <w:r>
        <w:rPr>
          <w:i/>
          <w:iCs/>
          <w:vertAlign w:val="superscript"/>
        </w:rPr>
        <w:t>H</w:t>
      </w:r>
      <w:r>
        <w:t xml:space="preserve"> </w:t>
      </w:r>
      <w:r>
        <w:rPr>
          <w:b/>
          <w:bCs/>
        </w:rPr>
        <w:t>Q</w:t>
      </w:r>
      <w:r>
        <w:t>(</w:t>
      </w:r>
      <w:r>
        <w:rPr>
          <w:b/>
          <w:bCs/>
        </w:rPr>
        <w:t>X</w:t>
      </w:r>
      <w:r>
        <w:t xml:space="preserve">) </w:t>
      </w:r>
      <w:r>
        <w:rPr>
          <w:b/>
          <w:bCs/>
        </w:rPr>
        <w:t>Y</w:t>
      </w:r>
      <w:r>
        <w:t>)</w:t>
      </w:r>
      <w:r>
        <w:rPr>
          <w:vertAlign w:val="superscript"/>
        </w:rPr>
        <w:t>#</w:t>
      </w:r>
      <w:r>
        <w:t xml:space="preserve"> </w:t>
      </w:r>
      <w:r>
        <w:rPr>
          <w:b/>
          <w:bCs/>
        </w:rPr>
        <w:t>Y</w:t>
      </w:r>
      <w:r>
        <w:rPr>
          <w:i/>
          <w:iCs/>
          <w:vertAlign w:val="superscript"/>
        </w:rPr>
        <w:t>H</w:t>
      </w:r>
      <w:r>
        <w:t xml:space="preserve"> </w:t>
      </w:r>
      <w:r>
        <w:rPr>
          <w:b/>
          <w:bCs/>
        </w:rPr>
        <w:t>Q</w:t>
      </w:r>
      <w:r>
        <w:t>(</w:t>
      </w:r>
      <w:r>
        <w:rPr>
          <w:b/>
          <w:bCs/>
        </w:rPr>
        <w:t>X</w:t>
      </w:r>
      <w:r>
        <w:t xml:space="preserve">) </w:t>
      </w:r>
    </w:p>
    <w:p w:rsidR="0070103C" w:rsidRDefault="0070103C" w:rsidP="0070103C">
      <w:pPr>
        <w:numPr>
          <w:ilvl w:val="1"/>
          <w:numId w:val="4"/>
        </w:numPr>
        <w:spacing w:before="100" w:beforeAutospacing="1" w:after="100" w:afterAutospacing="1"/>
      </w:pPr>
      <w:r>
        <w:rPr>
          <w:color w:val="FF0000"/>
        </w:rPr>
        <w:t>[</w:t>
      </w:r>
      <w:r>
        <w:rPr>
          <w:b/>
          <w:bCs/>
          <w:color w:val="FF0000"/>
        </w:rPr>
        <w:t>y</w:t>
      </w:r>
      <w:r>
        <w:rPr>
          <w:i/>
          <w:iCs/>
          <w:color w:val="FF0000"/>
          <w:vertAlign w:val="superscript"/>
        </w:rPr>
        <w:t>H</w:t>
      </w:r>
      <w:r>
        <w:rPr>
          <w:b/>
          <w:bCs/>
          <w:color w:val="FF0000"/>
        </w:rPr>
        <w:t>Q</w:t>
      </w:r>
      <w:r>
        <w:rPr>
          <w:color w:val="FF0000"/>
        </w:rPr>
        <w:t>(</w:t>
      </w:r>
      <w:r>
        <w:rPr>
          <w:b/>
          <w:bCs/>
          <w:color w:val="FF0000"/>
        </w:rPr>
        <w:t>X</w:t>
      </w:r>
      <w:r>
        <w:rPr>
          <w:color w:val="FF0000"/>
        </w:rPr>
        <w:t>)</w:t>
      </w:r>
      <w:r>
        <w:rPr>
          <w:b/>
          <w:bCs/>
          <w:color w:val="FF0000"/>
        </w:rPr>
        <w:t>y</w:t>
      </w:r>
      <w:r>
        <w:rPr>
          <w:color w:val="FF0000"/>
        </w:rPr>
        <w:t xml:space="preserve"> = 0]</w:t>
      </w:r>
      <w:r>
        <w:t xml:space="preserve"> </w:t>
      </w:r>
      <w:r>
        <w:rPr>
          <w:b/>
          <w:bCs/>
        </w:rPr>
        <w:t>P</w:t>
      </w:r>
      <w:r>
        <w:t>([</w:t>
      </w:r>
      <w:r>
        <w:rPr>
          <w:b/>
          <w:bCs/>
        </w:rPr>
        <w:t>X y</w:t>
      </w:r>
      <w:r>
        <w:t xml:space="preserve">]) = </w:t>
      </w:r>
      <w:r>
        <w:rPr>
          <w:b/>
          <w:bCs/>
        </w:rPr>
        <w:t>P</w:t>
      </w:r>
      <w:r>
        <w:t>(</w:t>
      </w:r>
      <w:r>
        <w:rPr>
          <w:b/>
          <w:bCs/>
        </w:rPr>
        <w:t>X</w:t>
      </w:r>
      <w:r>
        <w:t>)</w:t>
      </w:r>
    </w:p>
    <w:p w:rsidR="0070103C" w:rsidRDefault="0070103C" w:rsidP="0070103C">
      <w:pPr>
        <w:numPr>
          <w:ilvl w:val="1"/>
          <w:numId w:val="4"/>
        </w:numPr>
        <w:spacing w:before="100" w:beforeAutospacing="1" w:after="100" w:afterAutospacing="1"/>
      </w:pPr>
      <w:r>
        <w:rPr>
          <w:color w:val="FF0000"/>
        </w:rPr>
        <w:t>[</w:t>
      </w:r>
      <w:r>
        <w:rPr>
          <w:b/>
          <w:bCs/>
          <w:color w:val="FF0000"/>
        </w:rPr>
        <w:t>y</w:t>
      </w:r>
      <w:r>
        <w:rPr>
          <w:i/>
          <w:iCs/>
          <w:color w:val="FF0000"/>
          <w:vertAlign w:val="superscript"/>
        </w:rPr>
        <w:t>H</w:t>
      </w:r>
      <w:r>
        <w:rPr>
          <w:b/>
          <w:bCs/>
          <w:color w:val="FF0000"/>
        </w:rPr>
        <w:t>Q</w:t>
      </w:r>
      <w:r>
        <w:rPr>
          <w:color w:val="FF0000"/>
        </w:rPr>
        <w:t>(</w:t>
      </w:r>
      <w:r>
        <w:rPr>
          <w:b/>
          <w:bCs/>
          <w:color w:val="FF0000"/>
        </w:rPr>
        <w:t>X</w:t>
      </w:r>
      <w:r>
        <w:rPr>
          <w:color w:val="FF0000"/>
        </w:rPr>
        <w:t>)</w:t>
      </w:r>
      <w:r>
        <w:rPr>
          <w:b/>
          <w:bCs/>
          <w:color w:val="FF0000"/>
        </w:rPr>
        <w:t>y</w:t>
      </w:r>
      <w:r>
        <w:rPr>
          <w:color w:val="FF0000"/>
        </w:rPr>
        <w:t xml:space="preserve"> != 0]</w:t>
      </w:r>
      <w:r>
        <w:t xml:space="preserve"> </w:t>
      </w:r>
      <w:r>
        <w:rPr>
          <w:b/>
          <w:bCs/>
        </w:rPr>
        <w:t>P</w:t>
      </w:r>
      <w:r>
        <w:t>([</w:t>
      </w:r>
      <w:r>
        <w:rPr>
          <w:b/>
          <w:bCs/>
        </w:rPr>
        <w:t>X y</w:t>
      </w:r>
      <w:r>
        <w:t xml:space="preserve">]) = </w:t>
      </w:r>
      <w:r>
        <w:rPr>
          <w:b/>
          <w:bCs/>
        </w:rPr>
        <w:t>P</w:t>
      </w:r>
      <w:r>
        <w:t>(</w:t>
      </w:r>
      <w:r>
        <w:rPr>
          <w:b/>
          <w:bCs/>
        </w:rPr>
        <w:t>X</w:t>
      </w:r>
      <w:r>
        <w:t xml:space="preserve">) + </w:t>
      </w:r>
      <w:r>
        <w:rPr>
          <w:b/>
          <w:bCs/>
        </w:rPr>
        <w:t>P</w:t>
      </w:r>
      <w:r>
        <w:t>(</w:t>
      </w:r>
      <w:r>
        <w:rPr>
          <w:b/>
          <w:bCs/>
        </w:rPr>
        <w:t>Q</w:t>
      </w:r>
      <w:r>
        <w:t>(</w:t>
      </w:r>
      <w:r>
        <w:rPr>
          <w:b/>
          <w:bCs/>
        </w:rPr>
        <w:t>X</w:t>
      </w:r>
      <w:r>
        <w:t>)</w:t>
      </w:r>
      <w:r>
        <w:rPr>
          <w:b/>
          <w:bCs/>
        </w:rPr>
        <w:t>y</w:t>
      </w:r>
      <w:r>
        <w:t xml:space="preserve">) = </w:t>
      </w:r>
      <w:r>
        <w:rPr>
          <w:b/>
          <w:bCs/>
        </w:rPr>
        <w:t>P</w:t>
      </w:r>
      <w:r>
        <w:t>(</w:t>
      </w:r>
      <w:r>
        <w:rPr>
          <w:b/>
          <w:bCs/>
        </w:rPr>
        <w:t>X</w:t>
      </w:r>
      <w:r>
        <w:t xml:space="preserve">) + </w:t>
      </w:r>
      <w:r>
        <w:rPr>
          <w:b/>
          <w:bCs/>
        </w:rPr>
        <w:t>Q</w:t>
      </w:r>
      <w:r>
        <w:t>(</w:t>
      </w:r>
      <w:r>
        <w:rPr>
          <w:b/>
          <w:bCs/>
        </w:rPr>
        <w:t>X</w:t>
      </w:r>
      <w:r>
        <w:t xml:space="preserve">) </w:t>
      </w:r>
      <w:r>
        <w:rPr>
          <w:b/>
          <w:bCs/>
        </w:rPr>
        <w:t>y</w:t>
      </w:r>
      <w:r>
        <w:t xml:space="preserve"> </w:t>
      </w:r>
      <w:r>
        <w:rPr>
          <w:b/>
          <w:bCs/>
        </w:rPr>
        <w:t>y</w:t>
      </w:r>
      <w:r>
        <w:rPr>
          <w:i/>
          <w:iCs/>
          <w:vertAlign w:val="superscript"/>
        </w:rPr>
        <w:t>H</w:t>
      </w:r>
      <w:r>
        <w:t xml:space="preserve"> </w:t>
      </w:r>
      <w:r>
        <w:rPr>
          <w:b/>
          <w:bCs/>
        </w:rPr>
        <w:t>Q</w:t>
      </w:r>
      <w:r>
        <w:t>(</w:t>
      </w:r>
      <w:r>
        <w:rPr>
          <w:b/>
          <w:bCs/>
        </w:rPr>
        <w:t>X</w:t>
      </w:r>
      <w:r>
        <w:t>) / (</w:t>
      </w:r>
      <w:r>
        <w:rPr>
          <w:b/>
          <w:bCs/>
        </w:rPr>
        <w:t>y</w:t>
      </w:r>
      <w:r>
        <w:rPr>
          <w:i/>
          <w:iCs/>
          <w:vertAlign w:val="superscript"/>
        </w:rPr>
        <w:t>H</w:t>
      </w:r>
      <w:r>
        <w:t xml:space="preserve"> </w:t>
      </w:r>
      <w:r>
        <w:rPr>
          <w:b/>
          <w:bCs/>
        </w:rPr>
        <w:t>Q</w:t>
      </w:r>
      <w:r>
        <w:t>(</w:t>
      </w:r>
      <w:r>
        <w:rPr>
          <w:b/>
          <w:bCs/>
        </w:rPr>
        <w:t>X</w:t>
      </w:r>
      <w:r>
        <w:t xml:space="preserve">) </w:t>
      </w:r>
      <w:r>
        <w:rPr>
          <w:b/>
          <w:bCs/>
        </w:rPr>
        <w:t>y</w:t>
      </w:r>
      <w:r>
        <w:t>)</w:t>
      </w:r>
    </w:p>
    <w:p w:rsidR="0070103C" w:rsidRDefault="0070103C" w:rsidP="0070103C">
      <w:pPr>
        <w:numPr>
          <w:ilvl w:val="1"/>
          <w:numId w:val="4"/>
        </w:numPr>
        <w:spacing w:before="100" w:beforeAutospacing="1" w:after="100" w:afterAutospacing="1"/>
      </w:pPr>
      <w:r>
        <w:t xml:space="preserve">  </w:t>
      </w:r>
    </w:p>
    <w:p w:rsidR="0070103C" w:rsidRDefault="0070103C" w:rsidP="0070103C">
      <w:pPr>
        <w:numPr>
          <w:ilvl w:val="2"/>
          <w:numId w:val="4"/>
        </w:numPr>
        <w:spacing w:before="100" w:beforeAutospacing="1" w:after="100" w:afterAutospacing="1"/>
      </w:pPr>
      <w:r>
        <w:rPr>
          <w:color w:val="FF0000"/>
        </w:rPr>
        <w:t>[</w:t>
      </w:r>
      <w:r>
        <w:rPr>
          <w:b/>
          <w:bCs/>
          <w:color w:val="FF0000"/>
        </w:rPr>
        <w:t>y</w:t>
      </w:r>
      <w:r>
        <w:rPr>
          <w:i/>
          <w:iCs/>
          <w:color w:val="FF0000"/>
          <w:vertAlign w:val="superscript"/>
        </w:rPr>
        <w:t>H</w:t>
      </w:r>
      <w:r>
        <w:rPr>
          <w:b/>
          <w:bCs/>
          <w:color w:val="FF0000"/>
        </w:rPr>
        <w:t>Q</w:t>
      </w:r>
      <w:r>
        <w:rPr>
          <w:color w:val="FF0000"/>
        </w:rPr>
        <w:t>(</w:t>
      </w:r>
      <w:r>
        <w:rPr>
          <w:b/>
          <w:bCs/>
          <w:color w:val="FF0000"/>
        </w:rPr>
        <w:t>X</w:t>
      </w:r>
      <w:r>
        <w:rPr>
          <w:color w:val="FF0000"/>
        </w:rPr>
        <w:t>)</w:t>
      </w:r>
      <w:r>
        <w:rPr>
          <w:b/>
          <w:bCs/>
          <w:color w:val="FF0000"/>
        </w:rPr>
        <w:t>y</w:t>
      </w:r>
      <w:r>
        <w:rPr>
          <w:color w:val="FF0000"/>
        </w:rPr>
        <w:t xml:space="preserve"> != 0]</w:t>
      </w:r>
      <w:r>
        <w:t xml:space="preserve"> </w:t>
      </w:r>
      <w:r>
        <w:rPr>
          <w:b/>
          <w:bCs/>
        </w:rPr>
        <w:t>z</w:t>
      </w:r>
      <w:r>
        <w:rPr>
          <w:i/>
          <w:iCs/>
          <w:vertAlign w:val="superscript"/>
        </w:rPr>
        <w:t>H</w:t>
      </w:r>
      <w:r>
        <w:rPr>
          <w:b/>
          <w:bCs/>
        </w:rPr>
        <w:t>P</w:t>
      </w:r>
      <w:r>
        <w:t>([</w:t>
      </w:r>
      <w:r>
        <w:rPr>
          <w:b/>
          <w:bCs/>
        </w:rPr>
        <w:t>X y</w:t>
      </w:r>
      <w:r>
        <w:t>])</w:t>
      </w:r>
      <w:r>
        <w:rPr>
          <w:b/>
          <w:bCs/>
        </w:rPr>
        <w:t>z</w:t>
      </w:r>
      <w:r>
        <w:t xml:space="preserve"> = </w:t>
      </w:r>
      <w:r>
        <w:rPr>
          <w:b/>
          <w:bCs/>
        </w:rPr>
        <w:t>z</w:t>
      </w:r>
      <w:r>
        <w:rPr>
          <w:i/>
          <w:iCs/>
          <w:vertAlign w:val="superscript"/>
        </w:rPr>
        <w:t>H</w:t>
      </w:r>
      <w:r>
        <w:rPr>
          <w:b/>
          <w:bCs/>
        </w:rPr>
        <w:t>P</w:t>
      </w:r>
      <w:r>
        <w:t>(</w:t>
      </w:r>
      <w:r>
        <w:rPr>
          <w:b/>
          <w:bCs/>
        </w:rPr>
        <w:t>X</w:t>
      </w:r>
      <w:r>
        <w:t>)</w:t>
      </w:r>
      <w:r>
        <w:rPr>
          <w:b/>
          <w:bCs/>
        </w:rPr>
        <w:t>z</w:t>
      </w:r>
      <w:r>
        <w:t xml:space="preserve"> + |</w:t>
      </w:r>
      <w:r>
        <w:rPr>
          <w:b/>
          <w:bCs/>
        </w:rPr>
        <w:t>z</w:t>
      </w:r>
      <w:r>
        <w:rPr>
          <w:i/>
          <w:iCs/>
          <w:vertAlign w:val="superscript"/>
        </w:rPr>
        <w:t>H</w:t>
      </w:r>
      <w:r>
        <w:rPr>
          <w:b/>
          <w:bCs/>
        </w:rPr>
        <w:t>Q</w:t>
      </w:r>
      <w:r>
        <w:t>(</w:t>
      </w:r>
      <w:r>
        <w:rPr>
          <w:b/>
          <w:bCs/>
        </w:rPr>
        <w:t>X</w:t>
      </w:r>
      <w:r>
        <w:t xml:space="preserve">) </w:t>
      </w:r>
      <w:r>
        <w:rPr>
          <w:b/>
          <w:bCs/>
        </w:rPr>
        <w:t>y</w:t>
      </w:r>
      <w:r>
        <w:t>|</w:t>
      </w:r>
      <w:r>
        <w:rPr>
          <w:vertAlign w:val="superscript"/>
        </w:rPr>
        <w:t>2</w:t>
      </w:r>
      <w:r>
        <w:t xml:space="preserve"> / (</w:t>
      </w:r>
      <w:r>
        <w:rPr>
          <w:b/>
          <w:bCs/>
        </w:rPr>
        <w:t>y</w:t>
      </w:r>
      <w:r>
        <w:rPr>
          <w:i/>
          <w:iCs/>
          <w:vertAlign w:val="superscript"/>
        </w:rPr>
        <w:t>H</w:t>
      </w:r>
      <w:r>
        <w:t xml:space="preserve"> </w:t>
      </w:r>
      <w:r>
        <w:rPr>
          <w:b/>
          <w:bCs/>
        </w:rPr>
        <w:t>Q</w:t>
      </w:r>
      <w:r>
        <w:t>(</w:t>
      </w:r>
      <w:r>
        <w:rPr>
          <w:b/>
          <w:bCs/>
        </w:rPr>
        <w:t>X</w:t>
      </w:r>
      <w:r>
        <w:t xml:space="preserve">) </w:t>
      </w:r>
      <w:r>
        <w:rPr>
          <w:b/>
          <w:bCs/>
        </w:rPr>
        <w:t>y</w:t>
      </w:r>
      <w:r>
        <w:t>)</w:t>
      </w:r>
    </w:p>
    <w:p w:rsidR="0070103C" w:rsidRDefault="0070103C" w:rsidP="00886D14">
      <w:r w:rsidRPr="00E4084F">
        <w:rPr>
          <w:b/>
          <w:bCs/>
        </w:rPr>
        <w:t>Q</w:t>
      </w:r>
      <w:r>
        <w:t>([</w:t>
      </w:r>
      <w:r w:rsidRPr="00E4084F">
        <w:rPr>
          <w:b/>
          <w:bCs/>
        </w:rPr>
        <w:t>X Y</w:t>
      </w:r>
      <w:r>
        <w:t xml:space="preserve">]) = </w:t>
      </w:r>
      <w:r w:rsidRPr="00E4084F">
        <w:rPr>
          <w:b/>
          <w:bCs/>
        </w:rPr>
        <w:t>Q</w:t>
      </w:r>
      <w:r>
        <w:t>(</w:t>
      </w:r>
      <w:r w:rsidRPr="00E4084F">
        <w:rPr>
          <w:b/>
          <w:bCs/>
        </w:rPr>
        <w:t>X</w:t>
      </w:r>
      <w:r>
        <w:t xml:space="preserve">) - </w:t>
      </w:r>
      <w:r w:rsidRPr="00E4084F">
        <w:rPr>
          <w:b/>
          <w:bCs/>
        </w:rPr>
        <w:t>Q</w:t>
      </w:r>
      <w:r>
        <w:t>(</w:t>
      </w:r>
      <w:r w:rsidRPr="00E4084F">
        <w:rPr>
          <w:b/>
          <w:bCs/>
        </w:rPr>
        <w:t>X</w:t>
      </w:r>
      <w:r>
        <w:t xml:space="preserve">) </w:t>
      </w:r>
      <w:r w:rsidRPr="00E4084F">
        <w:rPr>
          <w:b/>
          <w:bCs/>
        </w:rPr>
        <w:t>Y</w:t>
      </w:r>
      <w:r>
        <w:t xml:space="preserve"> (</w:t>
      </w:r>
      <w:r w:rsidRPr="00E4084F">
        <w:rPr>
          <w:b/>
          <w:bCs/>
        </w:rPr>
        <w:t>Y</w:t>
      </w:r>
      <w:r w:rsidRPr="00E4084F">
        <w:rPr>
          <w:i/>
          <w:iCs/>
          <w:vertAlign w:val="superscript"/>
        </w:rPr>
        <w:t>H</w:t>
      </w:r>
      <w:r>
        <w:t xml:space="preserve"> </w:t>
      </w:r>
      <w:r w:rsidRPr="00E4084F">
        <w:rPr>
          <w:b/>
          <w:bCs/>
        </w:rPr>
        <w:t>Q</w:t>
      </w:r>
      <w:r>
        <w:t>(</w:t>
      </w:r>
      <w:r w:rsidRPr="00E4084F">
        <w:rPr>
          <w:b/>
          <w:bCs/>
        </w:rPr>
        <w:t>X</w:t>
      </w:r>
      <w:r>
        <w:t xml:space="preserve">) </w:t>
      </w:r>
      <w:r w:rsidRPr="00E4084F">
        <w:rPr>
          <w:b/>
          <w:bCs/>
        </w:rPr>
        <w:t>Y</w:t>
      </w:r>
      <w:r>
        <w:t>)</w:t>
      </w:r>
      <w:r w:rsidRPr="00E4084F">
        <w:rPr>
          <w:vertAlign w:val="superscript"/>
        </w:rPr>
        <w:t>#</w:t>
      </w:r>
      <w:r>
        <w:t xml:space="preserve"> </w:t>
      </w:r>
      <w:r w:rsidRPr="00E4084F">
        <w:rPr>
          <w:b/>
          <w:bCs/>
        </w:rPr>
        <w:t>Y</w:t>
      </w:r>
      <w:r w:rsidRPr="00E4084F">
        <w:rPr>
          <w:i/>
          <w:iCs/>
          <w:vertAlign w:val="superscript"/>
        </w:rPr>
        <w:t>H</w:t>
      </w:r>
      <w:r>
        <w:t xml:space="preserve"> </w:t>
      </w:r>
      <w:r w:rsidRPr="00E4084F">
        <w:rPr>
          <w:b/>
          <w:bCs/>
        </w:rPr>
        <w:t>Q</w:t>
      </w:r>
      <w:r>
        <w:t>(</w:t>
      </w:r>
      <w:r w:rsidRPr="00E4084F">
        <w:rPr>
          <w:b/>
          <w:bCs/>
        </w:rPr>
        <w:t>X</w:t>
      </w:r>
    </w:p>
    <w:p w:rsidR="0070103C" w:rsidRDefault="0070103C" w:rsidP="00886D14"/>
    <w:p w:rsidR="0070103C" w:rsidRDefault="0070103C" w:rsidP="00886D14"/>
    <w:p w:rsidR="0070103C" w:rsidRDefault="0070103C" w:rsidP="00886D14">
      <w:r>
        <w:t>The triangular factorization of a nonsingluar block matrix may be used to present its inverse in two ways:</w:t>
      </w:r>
    </w:p>
    <w:p w:rsidR="0070103C" w:rsidRDefault="0070103C" w:rsidP="00886D14"/>
    <w:p w:rsidR="0070103C" w:rsidRDefault="0070103C" w:rsidP="00886D14">
      <w:r>
        <w:tab/>
      </w:r>
      <w:r w:rsidRPr="00CB4830">
        <w:rPr>
          <w:noProof/>
          <w:position w:val="-234"/>
        </w:rPr>
      </w:r>
      <w:r w:rsidR="0070103C" w:rsidRPr="00CB4830">
        <w:rPr>
          <w:noProof/>
          <w:position w:val="-234"/>
        </w:rPr>
        <w:object w:dxaOrig="5820" w:dyaOrig="4800" w14:anchorId="3388F117">
          <v:shape id="_x0000_i1521" type="#_x0000_t75" alt="" style="width:290pt;height:240pt;mso-width-percent:0;mso-height-percent:0;mso-width-percent:0;mso-height-percent:0" o:ole="">
            <v:imagedata r:id="rId1090" o:title=""/>
          </v:shape>
          <o:OLEObject Type="Embed" ProgID="Equation.DSMT4" ShapeID="_x0000_i1521" DrawAspect="Content" ObjectID="_1840553331" r:id="rId1091"/>
        </w:object>
      </w:r>
    </w:p>
    <w:p w:rsidR="0070103C" w:rsidRDefault="0070103C" w:rsidP="00886D14"/>
    <w:p w:rsidR="0070103C" w:rsidRDefault="0070103C" w:rsidP="00886D14">
      <w:pPr>
        <w:keepNext/>
      </w:pPr>
      <w:r>
        <w:t>where the Shur complements are</w:t>
      </w:r>
    </w:p>
    <w:p w:rsidR="0070103C" w:rsidRDefault="0070103C" w:rsidP="00886D14">
      <w:pPr>
        <w:keepNext/>
      </w:pPr>
    </w:p>
    <w:p w:rsidR="0070103C" w:rsidRDefault="0070103C" w:rsidP="00886D14">
      <w:r>
        <w:tab/>
      </w:r>
      <w:r w:rsidRPr="00CB4830">
        <w:rPr>
          <w:noProof/>
          <w:position w:val="-6"/>
        </w:rPr>
      </w:r>
      <w:r w:rsidR="0070103C" w:rsidRPr="00CB4830">
        <w:rPr>
          <w:noProof/>
          <w:position w:val="-6"/>
        </w:rPr>
        <w:object w:dxaOrig="1560" w:dyaOrig="320" w14:anchorId="3A80A76C">
          <v:shape id="_x0000_i1522" type="#_x0000_t75" alt="" style="width:78pt;height:16pt;mso-width-percent:0;mso-height-percent:0;mso-width-percent:0;mso-height-percent:0" o:ole="">
            <v:imagedata r:id="rId1092" o:title=""/>
          </v:shape>
          <o:OLEObject Type="Embed" ProgID="Equation.DSMT4" ShapeID="_x0000_i1522" DrawAspect="Content" ObjectID="_1840553332" r:id="rId1093"/>
        </w:object>
      </w:r>
    </w:p>
    <w:p w:rsidR="0070103C" w:rsidRDefault="0070103C" w:rsidP="00886D14">
      <w:r>
        <w:tab/>
      </w:r>
      <w:r w:rsidRPr="00CB4830">
        <w:rPr>
          <w:noProof/>
          <w:position w:val="-6"/>
        </w:rPr>
      </w:r>
      <w:r w:rsidR="0070103C" w:rsidRPr="00CB4830">
        <w:rPr>
          <w:noProof/>
          <w:position w:val="-6"/>
        </w:rPr>
        <w:object w:dxaOrig="1500" w:dyaOrig="320" w14:anchorId="48094585">
          <v:shape id="_x0000_i1523" type="#_x0000_t75" alt="" style="width:75pt;height:16pt;mso-width-percent:0;mso-height-percent:0;mso-width-percent:0;mso-height-percent:0" o:ole="">
            <v:imagedata r:id="rId1094" o:title=""/>
          </v:shape>
          <o:OLEObject Type="Embed" ProgID="Equation.DSMT4" ShapeID="_x0000_i1523" DrawAspect="Content" ObjectID="_1840553333" r:id="rId1095"/>
        </w:object>
      </w:r>
    </w:p>
    <w:p w:rsidR="0070103C" w:rsidRDefault="0070103C" w:rsidP="00886D14">
      <w:r>
        <w:t>or in terms of the LS model</w:t>
      </w:r>
    </w:p>
    <w:p w:rsidR="0070103C" w:rsidRDefault="0070103C" w:rsidP="00886D14">
      <w:r>
        <w:tab/>
      </w:r>
    </w:p>
    <w:p w:rsidR="0070103C" w:rsidRDefault="0070103C" w:rsidP="00886D14">
      <w:r>
        <w:tab/>
      </w:r>
      <w:r w:rsidRPr="00CB4830">
        <w:rPr>
          <w:noProof/>
          <w:position w:val="-160"/>
        </w:rPr>
      </w:r>
      <w:r w:rsidR="0070103C" w:rsidRPr="00CB4830">
        <w:rPr>
          <w:noProof/>
          <w:position w:val="-160"/>
        </w:rPr>
        <w:object w:dxaOrig="2880" w:dyaOrig="3320" w14:anchorId="3895862A">
          <v:shape id="_x0000_i1524" type="#_x0000_t75" alt="" style="width:2in;height:166pt;mso-width-percent:0;mso-height-percent:0;mso-width-percent:0;mso-height-percent:0" o:ole="">
            <v:imagedata r:id="rId1096" o:title=""/>
          </v:shape>
          <o:OLEObject Type="Embed" ProgID="Equation.DSMT4" ShapeID="_x0000_i1524" DrawAspect="Content" ObjectID="_1840553334" r:id="rId1097"/>
        </w:object>
      </w:r>
    </w:p>
    <w:p w:rsidR="0070103C" w:rsidRDefault="0070103C" w:rsidP="00886D14"/>
    <w:p w:rsidR="0070103C" w:rsidRDefault="0070103C" w:rsidP="00886D14">
      <w:r>
        <w:t>We can use the symmetry of the two inverses to equate blocks and obtain common Shur complements in each row,</w:t>
      </w:r>
    </w:p>
    <w:p w:rsidR="0070103C" w:rsidRDefault="0070103C" w:rsidP="00886D14"/>
    <w:p w:rsidR="0070103C" w:rsidRDefault="0070103C" w:rsidP="00886D14">
      <w:pPr>
        <w:jc w:val="center"/>
      </w:pPr>
      <w:r w:rsidRPr="00CB4830">
        <w:rPr>
          <w:noProof/>
          <w:position w:val="-32"/>
        </w:rPr>
      </w:r>
      <w:r w:rsidR="0070103C" w:rsidRPr="00CB4830">
        <w:rPr>
          <w:noProof/>
          <w:position w:val="-32"/>
        </w:rPr>
        <w:object w:dxaOrig="3660" w:dyaOrig="800" w14:anchorId="1507EA0C">
          <v:shape id="_x0000_i1525" type="#_x0000_t75" alt="" style="width:183pt;height:40pt;mso-width-percent:0;mso-height-percent:0;mso-width-percent:0;mso-height-percent:0" o:ole="">
            <v:imagedata r:id="rId1098" o:title=""/>
          </v:shape>
          <o:OLEObject Type="Embed" ProgID="Equation.DSMT4" ShapeID="_x0000_i1525" DrawAspect="Content" ObjectID="_1840553335" r:id="rId1099"/>
        </w:object>
      </w:r>
    </w:p>
    <w:p w:rsidR="0070103C" w:rsidRDefault="0070103C" w:rsidP="00886D14"/>
    <w:p w:rsidR="0070103C" w:rsidRDefault="0070103C" w:rsidP="00886D14"/>
    <w:p w:rsidR="0070103C" w:rsidRDefault="0070103C" w:rsidP="00886D14">
      <w:r>
        <w:t>In the LS model our matrix is,</w:t>
      </w:r>
    </w:p>
    <w:p w:rsidR="0070103C" w:rsidRDefault="0070103C" w:rsidP="00886D14"/>
    <w:p w:rsidR="0070103C" w:rsidRDefault="0070103C" w:rsidP="00886D14">
      <w:r w:rsidRPr="00CB4830">
        <w:rPr>
          <w:noProof/>
          <w:position w:val="-32"/>
        </w:rPr>
      </w:r>
      <w:r w:rsidR="0070103C" w:rsidRPr="00CB4830">
        <w:rPr>
          <w:noProof/>
          <w:position w:val="-32"/>
        </w:rPr>
        <w:object w:dxaOrig="7119" w:dyaOrig="820" w14:anchorId="0AB91896">
          <v:shape id="_x0000_i1526" type="#_x0000_t75" alt="" style="width:356pt;height:41pt;mso-width-percent:0;mso-height-percent:0;mso-width-percent:0;mso-height-percent:0" o:ole="">
            <v:imagedata r:id="rId1100" o:title=""/>
          </v:shape>
          <o:OLEObject Type="Embed" ProgID="Equation.DSMT4" ShapeID="_x0000_i1526" DrawAspect="Content" ObjectID="_1840553336" r:id="rId1101"/>
        </w:object>
      </w:r>
    </w:p>
    <w:p w:rsidR="0070103C" w:rsidRDefault="0070103C" w:rsidP="00886D14"/>
    <w:p w:rsidR="0070103C" w:rsidRDefault="0070103C" w:rsidP="00886D14">
      <w:r>
        <w:t>and the total solution is</w:t>
      </w:r>
    </w:p>
    <w:p w:rsidR="0070103C" w:rsidRDefault="0070103C" w:rsidP="00886D14"/>
    <w:p w:rsidR="0070103C" w:rsidRDefault="0070103C" w:rsidP="00886D14">
      <w:r w:rsidRPr="00CB4830">
        <w:rPr>
          <w:noProof/>
          <w:position w:val="-154"/>
        </w:rPr>
      </w:r>
      <w:r w:rsidR="0070103C" w:rsidRPr="00CB4830">
        <w:rPr>
          <w:noProof/>
          <w:position w:val="-154"/>
        </w:rPr>
        <w:object w:dxaOrig="6800" w:dyaOrig="3200" w14:anchorId="2923733C">
          <v:shape id="_x0000_i1527" type="#_x0000_t75" alt="" style="width:340pt;height:160pt;mso-width-percent:0;mso-height-percent:0;mso-width-percent:0;mso-height-percent:0" o:ole="">
            <v:imagedata r:id="rId1102" o:title=""/>
          </v:shape>
          <o:OLEObject Type="Embed" ProgID="Equation.DSMT4" ShapeID="_x0000_i1527" DrawAspect="Content" ObjectID="_1840553337" r:id="rId1103"/>
        </w:object>
      </w:r>
    </w:p>
    <w:p w:rsidR="0070103C" w:rsidRDefault="0070103C" w:rsidP="00886D14"/>
    <w:p w:rsidR="0070103C" w:rsidRDefault="0070103C" w:rsidP="00886D14"/>
    <w:p w:rsidR="0070103C" w:rsidRDefault="0070103C" w:rsidP="001C3B36">
      <w:pPr>
        <w:pStyle w:val="Heading2"/>
      </w:pPr>
      <w:bookmarkStart w:id="152" w:name="_Toc209787745"/>
      <w:bookmarkStart w:id="153" w:name="_Toc229857403"/>
      <w:bookmarkStart w:id="154" w:name="_Toc229926456"/>
      <w:r>
        <w:t>Distribution of General Complex Gaussian Quadratic Forms</w:t>
      </w:r>
      <w:bookmarkEnd w:id="152"/>
      <w:bookmarkEnd w:id="153"/>
      <w:bookmarkEnd w:id="154"/>
    </w:p>
    <w:p w:rsidR="0070103C" w:rsidRDefault="0070103C" w:rsidP="001C3B36"/>
    <w:p w:rsidR="0070103C" w:rsidRDefault="0070103C" w:rsidP="001C3B36">
      <w:r>
        <w:t xml:space="preserve">Consider the quadratic form </w:t>
      </w:r>
    </w:p>
    <w:p w:rsidR="0070103C" w:rsidRDefault="0070103C" w:rsidP="001C3B36"/>
    <w:p w:rsidR="0070103C" w:rsidRDefault="0070103C" w:rsidP="001C3B36">
      <w:r>
        <w:tab/>
      </w:r>
      <w:r>
        <w:rPr>
          <w:noProof/>
          <w:position w:val="-14"/>
        </w:rPr>
        <w:drawing>
          <wp:inline distT="0" distB="0" distL="0" distR="0" wp14:anchorId="720BCF4E" wp14:editId="4A1CC5B7">
            <wp:extent cx="950595" cy="253365"/>
            <wp:effectExtent l="0" t="0" r="0" b="635"/>
            <wp:docPr id="2125623234"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0"/>
                    <pic:cNvPicPr>
                      <a:picLocks/>
                    </pic:cNvPicPr>
                  </pic:nvPicPr>
                  <pic:blipFill>
                    <a:blip r:embed="rId1104" cstate="print">
                      <a:extLst>
                        <a:ext uri="{28A0092B-C50C-407E-A947-70E740481C1C}">
                          <a14:useLocalDpi xmlns:a14="http://schemas.microsoft.com/office/drawing/2010/main" val="0"/>
                        </a:ext>
                      </a:extLst>
                    </a:blip>
                    <a:srcRect/>
                    <a:stretch>
                      <a:fillRect/>
                    </a:stretch>
                  </pic:blipFill>
                  <pic:spPr bwMode="auto">
                    <a:xfrm>
                      <a:off x="0" y="0"/>
                      <a:ext cx="950595" cy="25336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81</w:instrText>
        </w:r>
      </w:fldSimple>
      <w:r>
        <w:instrText>)</w:instrText>
      </w:r>
      <w:r>
        <w:fldChar w:fldCharType="end"/>
      </w:r>
    </w:p>
    <w:p w:rsidR="0070103C" w:rsidRDefault="0070103C" w:rsidP="001C3B36"/>
    <w:p w:rsidR="0070103C" w:rsidRDefault="0070103C" w:rsidP="001C3B36">
      <w:r>
        <w:t xml:space="preserve">where </w:t>
      </w:r>
      <w:r>
        <w:rPr>
          <w:noProof/>
          <w:position w:val="-14"/>
        </w:rPr>
        <w:drawing>
          <wp:inline distT="0" distB="0" distL="0" distR="0" wp14:anchorId="4CD9EA5A" wp14:editId="5F00559C">
            <wp:extent cx="923290" cy="253365"/>
            <wp:effectExtent l="0" t="0" r="0" b="635"/>
            <wp:docPr id="1963197337"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1"/>
                    <pic:cNvPicPr>
                      <a:picLocks/>
                    </pic:cNvPicPr>
                  </pic:nvPicPr>
                  <pic:blipFill>
                    <a:blip r:embed="rId1105" cstate="print">
                      <a:extLst>
                        <a:ext uri="{28A0092B-C50C-407E-A947-70E740481C1C}">
                          <a14:useLocalDpi xmlns:a14="http://schemas.microsoft.com/office/drawing/2010/main" val="0"/>
                        </a:ext>
                      </a:extLst>
                    </a:blip>
                    <a:srcRect/>
                    <a:stretch>
                      <a:fillRect/>
                    </a:stretch>
                  </pic:blipFill>
                  <pic:spPr bwMode="auto">
                    <a:xfrm>
                      <a:off x="0" y="0"/>
                      <a:ext cx="923290" cy="253365"/>
                    </a:xfrm>
                    <a:prstGeom prst="rect">
                      <a:avLst/>
                    </a:prstGeom>
                    <a:noFill/>
                    <a:ln>
                      <a:noFill/>
                    </a:ln>
                  </pic:spPr>
                </pic:pic>
              </a:graphicData>
            </a:graphic>
          </wp:inline>
        </w:drawing>
      </w:r>
      <w:r>
        <w:t xml:space="preserve">and </w:t>
      </w:r>
      <w:r>
        <w:rPr>
          <w:noProof/>
          <w:position w:val="-4"/>
        </w:rPr>
        <w:drawing>
          <wp:inline distT="0" distB="0" distL="0" distR="0" wp14:anchorId="2AE1367D" wp14:editId="1CF413B5">
            <wp:extent cx="163195" cy="163195"/>
            <wp:effectExtent l="0" t="0" r="1905" b="1905"/>
            <wp:docPr id="2016133266"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2"/>
                    <pic:cNvPicPr>
                      <a:picLocks/>
                    </pic:cNvPicPr>
                  </pic:nvPicPr>
                  <pic:blipFill>
                    <a:blip r:embed="rId1106" cstate="print">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t xml:space="preserve">is a rank </w:t>
      </w:r>
      <w:r>
        <w:rPr>
          <w:noProof/>
          <w:position w:val="-4"/>
        </w:rPr>
        <w:drawing>
          <wp:inline distT="0" distB="0" distL="0" distR="0" wp14:anchorId="5AA4C65E" wp14:editId="7E5AE627">
            <wp:extent cx="153670" cy="163195"/>
            <wp:effectExtent l="0" t="0" r="0" b="1905"/>
            <wp:docPr id="753822709"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3"/>
                    <pic:cNvPicPr>
                      <a:picLocks/>
                    </pic:cNvPicPr>
                  </pic:nvPicPr>
                  <pic:blipFill>
                    <a:blip r:embed="rId1107" cstate="print">
                      <a:extLst>
                        <a:ext uri="{28A0092B-C50C-407E-A947-70E740481C1C}">
                          <a14:useLocalDpi xmlns:a14="http://schemas.microsoft.com/office/drawing/2010/main" val="0"/>
                        </a:ext>
                      </a:extLst>
                    </a:blip>
                    <a:srcRect/>
                    <a:stretch>
                      <a:fillRect/>
                    </a:stretch>
                  </pic:blipFill>
                  <pic:spPr bwMode="auto">
                    <a:xfrm>
                      <a:off x="0" y="0"/>
                      <a:ext cx="153670" cy="163195"/>
                    </a:xfrm>
                    <a:prstGeom prst="rect">
                      <a:avLst/>
                    </a:prstGeom>
                    <a:noFill/>
                    <a:ln>
                      <a:noFill/>
                    </a:ln>
                  </pic:spPr>
                </pic:pic>
              </a:graphicData>
            </a:graphic>
          </wp:inline>
        </w:drawing>
      </w:r>
      <w:r>
        <w:t xml:space="preserve"> Hermitian n.n.d. (i.e. possibly rank deficient) matrix.  </w:t>
      </w:r>
    </w:p>
    <w:p w:rsidR="0070103C" w:rsidRDefault="0070103C" w:rsidP="001C3B36"/>
    <w:p w:rsidR="0070103C" w:rsidRDefault="0070103C" w:rsidP="001C3B36">
      <w:r>
        <w:t>The characteristic function is</w:t>
      </w:r>
    </w:p>
    <w:p w:rsidR="0070103C" w:rsidRPr="00434A30" w:rsidRDefault="0070103C" w:rsidP="001C3B36"/>
    <w:p w:rsidR="0070103C" w:rsidRDefault="0070103C" w:rsidP="001C3B36">
      <w:r>
        <w:tab/>
      </w:r>
      <w:r>
        <w:rPr>
          <w:noProof/>
          <w:position w:val="-106"/>
        </w:rPr>
        <w:drawing>
          <wp:inline distT="0" distB="0" distL="0" distR="0" wp14:anchorId="003C567D" wp14:editId="25CEB7AD">
            <wp:extent cx="4608195" cy="1203960"/>
            <wp:effectExtent l="0" t="0" r="0" b="2540"/>
            <wp:docPr id="1872985928"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4"/>
                    <pic:cNvPicPr>
                      <a:picLocks/>
                    </pic:cNvPicPr>
                  </pic:nvPicPr>
                  <pic:blipFill>
                    <a:blip r:embed="rId1108" cstate="print">
                      <a:extLst>
                        <a:ext uri="{28A0092B-C50C-407E-A947-70E740481C1C}">
                          <a14:useLocalDpi xmlns:a14="http://schemas.microsoft.com/office/drawing/2010/main" val="0"/>
                        </a:ext>
                      </a:extLst>
                    </a:blip>
                    <a:srcRect/>
                    <a:stretch>
                      <a:fillRect/>
                    </a:stretch>
                  </pic:blipFill>
                  <pic:spPr bwMode="auto">
                    <a:xfrm>
                      <a:off x="0" y="0"/>
                      <a:ext cx="4608195" cy="1203960"/>
                    </a:xfrm>
                    <a:prstGeom prst="rect">
                      <a:avLst/>
                    </a:prstGeom>
                    <a:noFill/>
                    <a:ln>
                      <a:noFill/>
                    </a:ln>
                  </pic:spPr>
                </pic:pic>
              </a:graphicData>
            </a:graphic>
          </wp:inline>
        </w:drawing>
      </w:r>
    </w:p>
    <w:p w:rsidR="0070103C" w:rsidRPr="00434A30" w:rsidRDefault="0070103C" w:rsidP="001C3B36"/>
    <w:p w:rsidR="0070103C" w:rsidRDefault="0070103C" w:rsidP="001C3B36">
      <w:r>
        <w:t xml:space="preserve">Next, apply the integral formula (section eq num) with </w:t>
      </w:r>
      <w:r>
        <w:rPr>
          <w:noProof/>
          <w:position w:val="-4"/>
        </w:rPr>
        <w:drawing>
          <wp:inline distT="0" distB="0" distL="0" distR="0" wp14:anchorId="06693F85" wp14:editId="0EB680C0">
            <wp:extent cx="506730" cy="189865"/>
            <wp:effectExtent l="0" t="0" r="1270" b="635"/>
            <wp:docPr id="2080861829"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5"/>
                    <pic:cNvPicPr>
                      <a:picLocks/>
                    </pic:cNvPicPr>
                  </pic:nvPicPr>
                  <pic:blipFill>
                    <a:blip r:embed="rId1109" cstate="print">
                      <a:extLst>
                        <a:ext uri="{28A0092B-C50C-407E-A947-70E740481C1C}">
                          <a14:useLocalDpi xmlns:a14="http://schemas.microsoft.com/office/drawing/2010/main" val="0"/>
                        </a:ext>
                      </a:extLst>
                    </a:blip>
                    <a:srcRect/>
                    <a:stretch>
                      <a:fillRect/>
                    </a:stretch>
                  </pic:blipFill>
                  <pic:spPr bwMode="auto">
                    <a:xfrm>
                      <a:off x="0" y="0"/>
                      <a:ext cx="506730" cy="189865"/>
                    </a:xfrm>
                    <a:prstGeom prst="rect">
                      <a:avLst/>
                    </a:prstGeom>
                    <a:noFill/>
                    <a:ln>
                      <a:noFill/>
                    </a:ln>
                  </pic:spPr>
                </pic:pic>
              </a:graphicData>
            </a:graphic>
          </wp:inline>
        </w:drawing>
      </w:r>
      <w:r>
        <w:t xml:space="preserve">, </w:t>
      </w:r>
      <w:r>
        <w:rPr>
          <w:noProof/>
          <w:position w:val="-6"/>
        </w:rPr>
        <w:drawing>
          <wp:inline distT="0" distB="0" distL="0" distR="0" wp14:anchorId="0A75F868" wp14:editId="6AC7592A">
            <wp:extent cx="534035" cy="180975"/>
            <wp:effectExtent l="0" t="0" r="0" b="0"/>
            <wp:docPr id="654313249"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6"/>
                    <pic:cNvPicPr>
                      <a:picLocks/>
                    </pic:cNvPicPr>
                  </pic:nvPicPr>
                  <pic:blipFill>
                    <a:blip r:embed="rId1110" cstate="print">
                      <a:extLst>
                        <a:ext uri="{28A0092B-C50C-407E-A947-70E740481C1C}">
                          <a14:useLocalDpi xmlns:a14="http://schemas.microsoft.com/office/drawing/2010/main" val="0"/>
                        </a:ext>
                      </a:extLst>
                    </a:blip>
                    <a:srcRect/>
                    <a:stretch>
                      <a:fillRect/>
                    </a:stretch>
                  </pic:blipFill>
                  <pic:spPr bwMode="auto">
                    <a:xfrm>
                      <a:off x="0" y="0"/>
                      <a:ext cx="534035" cy="180975"/>
                    </a:xfrm>
                    <a:prstGeom prst="rect">
                      <a:avLst/>
                    </a:prstGeom>
                    <a:noFill/>
                    <a:ln>
                      <a:noFill/>
                    </a:ln>
                  </pic:spPr>
                </pic:pic>
              </a:graphicData>
            </a:graphic>
          </wp:inline>
        </w:drawing>
      </w:r>
      <w:r>
        <w:t xml:space="preserve">and </w:t>
      </w:r>
      <w:r>
        <w:rPr>
          <w:noProof/>
          <w:position w:val="-10"/>
        </w:rPr>
        <w:drawing>
          <wp:inline distT="0" distB="0" distL="0" distR="0" wp14:anchorId="7CB4809D" wp14:editId="33B6F781">
            <wp:extent cx="561340" cy="226060"/>
            <wp:effectExtent l="0" t="0" r="0" b="2540"/>
            <wp:docPr id="1903106210"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7"/>
                    <pic:cNvPicPr>
                      <a:picLocks/>
                    </pic:cNvPicPr>
                  </pic:nvPicPr>
                  <pic:blipFill>
                    <a:blip r:embed="rId1111" cstate="print">
                      <a:extLst>
                        <a:ext uri="{28A0092B-C50C-407E-A947-70E740481C1C}">
                          <a14:useLocalDpi xmlns:a14="http://schemas.microsoft.com/office/drawing/2010/main" val="0"/>
                        </a:ext>
                      </a:extLst>
                    </a:blip>
                    <a:srcRect/>
                    <a:stretch>
                      <a:fillRect/>
                    </a:stretch>
                  </pic:blipFill>
                  <pic:spPr bwMode="auto">
                    <a:xfrm>
                      <a:off x="0" y="0"/>
                      <a:ext cx="561340" cy="226060"/>
                    </a:xfrm>
                    <a:prstGeom prst="rect">
                      <a:avLst/>
                    </a:prstGeom>
                    <a:noFill/>
                    <a:ln>
                      <a:noFill/>
                    </a:ln>
                  </pic:spPr>
                </pic:pic>
              </a:graphicData>
            </a:graphic>
          </wp:inline>
        </w:drawing>
      </w:r>
      <w:r>
        <w:t>to yield</w:t>
      </w:r>
    </w:p>
    <w:p w:rsidR="0070103C" w:rsidRDefault="0070103C" w:rsidP="001C3B36"/>
    <w:p w:rsidR="0070103C" w:rsidRDefault="0070103C" w:rsidP="001C3B36">
      <w:r>
        <w:tab/>
      </w:r>
      <w:r>
        <w:rPr>
          <w:noProof/>
          <w:position w:val="-90"/>
        </w:rPr>
        <w:drawing>
          <wp:inline distT="0" distB="0" distL="0" distR="0" wp14:anchorId="0D41DC12" wp14:editId="32A4479A">
            <wp:extent cx="3530600" cy="1222375"/>
            <wp:effectExtent l="0" t="0" r="0" b="0"/>
            <wp:docPr id="523856324"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8"/>
                    <pic:cNvPicPr>
                      <a:picLocks/>
                    </pic:cNvPicPr>
                  </pic:nvPicPr>
                  <pic:blipFill>
                    <a:blip r:embed="rId1112" cstate="print">
                      <a:extLst>
                        <a:ext uri="{28A0092B-C50C-407E-A947-70E740481C1C}">
                          <a14:useLocalDpi xmlns:a14="http://schemas.microsoft.com/office/drawing/2010/main" val="0"/>
                        </a:ext>
                      </a:extLst>
                    </a:blip>
                    <a:srcRect/>
                    <a:stretch>
                      <a:fillRect/>
                    </a:stretch>
                  </pic:blipFill>
                  <pic:spPr bwMode="auto">
                    <a:xfrm>
                      <a:off x="0" y="0"/>
                      <a:ext cx="3530600" cy="1222375"/>
                    </a:xfrm>
                    <a:prstGeom prst="rect">
                      <a:avLst/>
                    </a:prstGeom>
                    <a:noFill/>
                    <a:ln>
                      <a:noFill/>
                    </a:ln>
                  </pic:spPr>
                </pic:pic>
              </a:graphicData>
            </a:graphic>
          </wp:inline>
        </w:drawing>
      </w:r>
    </w:p>
    <w:p w:rsidR="0070103C" w:rsidRDefault="0070103C" w:rsidP="001C3B36"/>
    <w:p w:rsidR="0070103C" w:rsidRDefault="0070103C" w:rsidP="001C3B36">
      <w:r>
        <w:t>the latter line of which is mentioned in Turin ().  We may further simplify by applying the MIF to yield finally</w:t>
      </w:r>
    </w:p>
    <w:p w:rsidR="0070103C" w:rsidRDefault="0070103C" w:rsidP="001C3B36"/>
    <w:p w:rsidR="0070103C" w:rsidRDefault="0070103C" w:rsidP="001C3B36">
      <w:r>
        <w:tab/>
      </w:r>
      <w:r>
        <w:rPr>
          <w:noProof/>
          <w:position w:val="-32"/>
        </w:rPr>
        <w:drawing>
          <wp:inline distT="0" distB="0" distL="0" distR="0" wp14:anchorId="635BA719" wp14:editId="4E266736">
            <wp:extent cx="2589530" cy="561340"/>
            <wp:effectExtent l="0" t="0" r="0" b="0"/>
            <wp:docPr id="21311343"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9"/>
                    <pic:cNvPicPr>
                      <a:picLocks/>
                    </pic:cNvPicPr>
                  </pic:nvPicPr>
                  <pic:blipFill>
                    <a:blip r:embed="rId1113" cstate="print">
                      <a:extLst>
                        <a:ext uri="{28A0092B-C50C-407E-A947-70E740481C1C}">
                          <a14:useLocalDpi xmlns:a14="http://schemas.microsoft.com/office/drawing/2010/main" val="0"/>
                        </a:ext>
                      </a:extLst>
                    </a:blip>
                    <a:srcRect/>
                    <a:stretch>
                      <a:fillRect/>
                    </a:stretch>
                  </pic:blipFill>
                  <pic:spPr bwMode="auto">
                    <a:xfrm>
                      <a:off x="0" y="0"/>
                      <a:ext cx="2589530" cy="56134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82</w:instrText>
        </w:r>
      </w:fldSimple>
      <w:r>
        <w:instrText>)</w:instrText>
      </w:r>
      <w:r>
        <w:fldChar w:fldCharType="end"/>
      </w:r>
    </w:p>
    <w:p w:rsidR="0070103C" w:rsidRDefault="0070103C" w:rsidP="001C3B36"/>
    <w:p w:rsidR="0070103C" w:rsidRDefault="0070103C" w:rsidP="001C3B36">
      <w:r>
        <w:t xml:space="preserve">If we write </w:t>
      </w:r>
      <w:r>
        <w:rPr>
          <w:noProof/>
          <w:position w:val="-4"/>
        </w:rPr>
        <w:drawing>
          <wp:inline distT="0" distB="0" distL="0" distR="0" wp14:anchorId="3252697F" wp14:editId="1EA5EFAD">
            <wp:extent cx="787400" cy="189865"/>
            <wp:effectExtent l="0" t="0" r="0" b="635"/>
            <wp:docPr id="1407405720"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0"/>
                    <pic:cNvPicPr>
                      <a:picLocks/>
                    </pic:cNvPicPr>
                  </pic:nvPicPr>
                  <pic:blipFill>
                    <a:blip r:embed="rId1114" cstate="print">
                      <a:extLst>
                        <a:ext uri="{28A0092B-C50C-407E-A947-70E740481C1C}">
                          <a14:useLocalDpi xmlns:a14="http://schemas.microsoft.com/office/drawing/2010/main" val="0"/>
                        </a:ext>
                      </a:extLst>
                    </a:blip>
                    <a:srcRect/>
                    <a:stretch>
                      <a:fillRect/>
                    </a:stretch>
                  </pic:blipFill>
                  <pic:spPr bwMode="auto">
                    <a:xfrm>
                      <a:off x="0" y="0"/>
                      <a:ext cx="787400" cy="189865"/>
                    </a:xfrm>
                    <a:prstGeom prst="rect">
                      <a:avLst/>
                    </a:prstGeom>
                    <a:noFill/>
                    <a:ln>
                      <a:noFill/>
                    </a:ln>
                  </pic:spPr>
                </pic:pic>
              </a:graphicData>
            </a:graphic>
          </wp:inline>
        </w:drawing>
      </w:r>
      <w:r>
        <w:t>, then we may write () interms of its P non-zero eigenvalues and individual characteristic functions,</w:t>
      </w:r>
    </w:p>
    <w:p w:rsidR="0070103C" w:rsidRDefault="0070103C" w:rsidP="001C3B36"/>
    <w:p w:rsidR="0070103C" w:rsidRDefault="0070103C" w:rsidP="001C3B36">
      <w:r>
        <w:tab/>
      </w:r>
      <w:r>
        <w:rPr>
          <w:noProof/>
          <w:position w:val="-60"/>
        </w:rPr>
        <w:drawing>
          <wp:inline distT="0" distB="0" distL="0" distR="0" wp14:anchorId="5EE87EB6" wp14:editId="1851F52B">
            <wp:extent cx="1421130" cy="823595"/>
            <wp:effectExtent l="0" t="0" r="1270" b="1905"/>
            <wp:docPr id="664993324"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1"/>
                    <pic:cNvPicPr>
                      <a:picLocks/>
                    </pic:cNvPicPr>
                  </pic:nvPicPr>
                  <pic:blipFill>
                    <a:blip r:embed="rId1115" cstate="print">
                      <a:extLst>
                        <a:ext uri="{28A0092B-C50C-407E-A947-70E740481C1C}">
                          <a14:useLocalDpi xmlns:a14="http://schemas.microsoft.com/office/drawing/2010/main" val="0"/>
                        </a:ext>
                      </a:extLst>
                    </a:blip>
                    <a:srcRect/>
                    <a:stretch>
                      <a:fillRect/>
                    </a:stretch>
                  </pic:blipFill>
                  <pic:spPr bwMode="auto">
                    <a:xfrm>
                      <a:off x="0" y="0"/>
                      <a:ext cx="1421130" cy="82359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83</w:instrText>
        </w:r>
      </w:fldSimple>
      <w:r>
        <w:instrText>)</w:instrText>
      </w:r>
      <w:r>
        <w:fldChar w:fldCharType="end"/>
      </w:r>
    </w:p>
    <w:p w:rsidR="0070103C" w:rsidRPr="00434A30" w:rsidRDefault="0070103C" w:rsidP="001C3B36"/>
    <w:p w:rsidR="0070103C" w:rsidRDefault="0070103C" w:rsidP="001C3B36">
      <w:r>
        <w:t xml:space="preserve">Note that if </w:t>
      </w:r>
      <w:r>
        <w:rPr>
          <w:noProof/>
          <w:position w:val="-4"/>
        </w:rPr>
        <w:drawing>
          <wp:inline distT="0" distB="0" distL="0" distR="0" wp14:anchorId="1B373F6D" wp14:editId="3188F30B">
            <wp:extent cx="652145" cy="163195"/>
            <wp:effectExtent l="0" t="0" r="0" b="1905"/>
            <wp:docPr id="1693584965"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2"/>
                    <pic:cNvPicPr>
                      <a:picLocks/>
                    </pic:cNvPicPr>
                  </pic:nvPicPr>
                  <pic:blipFill>
                    <a:blip r:embed="rId1116" cstate="print">
                      <a:extLst>
                        <a:ext uri="{28A0092B-C50C-407E-A947-70E740481C1C}">
                          <a14:useLocalDpi xmlns:a14="http://schemas.microsoft.com/office/drawing/2010/main" val="0"/>
                        </a:ext>
                      </a:extLst>
                    </a:blip>
                    <a:srcRect/>
                    <a:stretch>
                      <a:fillRect/>
                    </a:stretch>
                  </pic:blipFill>
                  <pic:spPr bwMode="auto">
                    <a:xfrm>
                      <a:off x="0" y="0"/>
                      <a:ext cx="652145" cy="163195"/>
                    </a:xfrm>
                    <a:prstGeom prst="rect">
                      <a:avLst/>
                    </a:prstGeom>
                    <a:noFill/>
                    <a:ln>
                      <a:noFill/>
                    </a:ln>
                  </pic:spPr>
                </pic:pic>
              </a:graphicData>
            </a:graphic>
          </wp:inline>
        </w:drawing>
      </w:r>
      <w:r>
        <w:t xml:space="preserve">then </w:t>
      </w:r>
      <w:r w:rsidRPr="00434A30">
        <w:rPr>
          <w:noProof/>
          <w:position w:val="-4"/>
        </w:rPr>
      </w:r>
      <w:r w:rsidR="0070103C" w:rsidRPr="00434A30">
        <w:rPr>
          <w:noProof/>
          <w:position w:val="-4"/>
        </w:rPr>
        <w:object w:dxaOrig="240" w:dyaOrig="260" w14:anchorId="6DE0BA8B">
          <v:shape id="_x0000_i1528" type="#_x0000_t75" alt="" style="width:12pt;height:13pt;mso-width-percent:0;mso-height-percent:0;mso-width-percent:0;mso-height-percent:0" o:ole="">
            <v:imagedata r:id="rId1117" o:title=""/>
          </v:shape>
          <o:OLEObject Type="Embed" ProgID="Equation.DSMT4" ShapeID="_x0000_i1528" DrawAspect="Content" ObjectID="_1840553338" r:id="rId1118"/>
        </w:object>
      </w:r>
      <w:r>
        <w:t xml:space="preserve">and </w:t>
      </w:r>
      <w:r w:rsidRPr="00434A30">
        <w:rPr>
          <w:noProof/>
          <w:position w:val="-4"/>
        </w:rPr>
      </w:r>
      <w:r w:rsidR="0070103C" w:rsidRPr="00434A30">
        <w:rPr>
          <w:noProof/>
          <w:position w:val="-4"/>
        </w:rPr>
        <w:object w:dxaOrig="260" w:dyaOrig="260" w14:anchorId="70AAD2D3">
          <v:shape id="_x0000_i1529" type="#_x0000_t75" alt="" style="width:13pt;height:13pt;mso-width-percent:0;mso-height-percent:0;mso-width-percent:0;mso-height-percent:0" o:ole="">
            <v:imagedata r:id="rId1119" o:title=""/>
          </v:shape>
          <o:OLEObject Type="Embed" ProgID="Equation.DSMT4" ShapeID="_x0000_i1529" DrawAspect="Content" ObjectID="_1840553339" r:id="rId1120"/>
        </w:object>
      </w:r>
      <w:r>
        <w:t xml:space="preserve">have the same eigenvectors and hence the eigenvalues of the product matrix is the product of the constituent eigenvalues.  Note also that </w:t>
      </w:r>
      <w:r w:rsidRPr="00793A77">
        <w:rPr>
          <w:noProof/>
          <w:position w:val="-10"/>
        </w:rPr>
      </w:r>
      <w:r w:rsidR="0070103C" w:rsidRPr="00793A77">
        <w:rPr>
          <w:noProof/>
          <w:position w:val="-10"/>
        </w:rPr>
        <w:object w:dxaOrig="240" w:dyaOrig="320" w14:anchorId="5B8CC4E4">
          <v:shape id="_x0000_i1530" type="#_x0000_t75" alt="" style="width:12pt;height:16pt;mso-width-percent:0;mso-height-percent:0;mso-width-percent:0;mso-height-percent:0" o:ole="">
            <v:imagedata r:id="rId1121" o:title=""/>
          </v:shape>
          <o:OLEObject Type="Embed" ProgID="Equation.DSMT4" ShapeID="_x0000_i1530" DrawAspect="Content" ObjectID="_1840553340" r:id="rId1122"/>
        </w:object>
      </w:r>
      <w:r>
        <w:t xml:space="preserve"> will have the form of a Chi-Square distribution iff all the nonzero eigenvalues are equal to one.  This will occur for example if </w:t>
      </w:r>
      <w:r w:rsidRPr="00434A30">
        <w:rPr>
          <w:noProof/>
          <w:position w:val="-4"/>
        </w:rPr>
      </w:r>
      <w:r w:rsidR="0070103C" w:rsidRPr="00434A30">
        <w:rPr>
          <w:noProof/>
          <w:position w:val="-4"/>
        </w:rPr>
        <w:object w:dxaOrig="660" w:dyaOrig="260" w14:anchorId="043739D1">
          <v:shape id="_x0000_i1531" type="#_x0000_t75" alt="" style="width:33pt;height:13pt;mso-width-percent:0;mso-height-percent:0;mso-width-percent:0;mso-height-percent:0" o:ole="">
            <v:imagedata r:id="rId1123" o:title=""/>
          </v:shape>
          <o:OLEObject Type="Embed" ProgID="Equation.DSMT4" ShapeID="_x0000_i1531" DrawAspect="Content" ObjectID="_1840553341" r:id="rId1124"/>
        </w:object>
      </w:r>
      <w:r>
        <w:t xml:space="preserve">is an orthogonal projection matrix (i.e. P eigenvalues are equal to 1 corresponding to the dimension of the subspace and the rest are equal to zero) and </w:t>
      </w:r>
      <w:r w:rsidRPr="00793A77">
        <w:rPr>
          <w:noProof/>
          <w:position w:val="-4"/>
        </w:rPr>
      </w:r>
      <w:r w:rsidR="0070103C" w:rsidRPr="00793A77">
        <w:rPr>
          <w:noProof/>
          <w:position w:val="-4"/>
        </w:rPr>
        <w:object w:dxaOrig="580" w:dyaOrig="260" w14:anchorId="1F0F2A2B">
          <v:shape id="_x0000_i1532" type="#_x0000_t75" alt="" style="width:29pt;height:13pt;mso-width-percent:0;mso-height-percent:0;mso-width-percent:0;mso-height-percent:0" o:ole="">
            <v:imagedata r:id="rId1125" o:title=""/>
          </v:shape>
          <o:OLEObject Type="Embed" ProgID="Equation.DSMT4" ShapeID="_x0000_i1532" DrawAspect="Content" ObjectID="_1840553342" r:id="rId1126"/>
        </w:object>
      </w:r>
      <w:r>
        <w:t xml:space="preserve">.  Thus </w:t>
      </w:r>
      <w:r w:rsidRPr="00793A77">
        <w:rPr>
          <w:noProof/>
          <w:position w:val="-12"/>
        </w:rPr>
      </w:r>
      <w:r w:rsidR="0070103C" w:rsidRPr="00793A77">
        <w:rPr>
          <w:noProof/>
          <w:position w:val="-12"/>
        </w:rPr>
        <w:object w:dxaOrig="1840" w:dyaOrig="380" w14:anchorId="36BCF59B">
          <v:shape id="_x0000_i1533" type="#_x0000_t75" alt="" style="width:92pt;height:19pt;mso-width-percent:0;mso-height-percent:0;mso-width-percent:0;mso-height-percent:0" o:ole="">
            <v:imagedata r:id="rId1127" o:title=""/>
          </v:shape>
          <o:OLEObject Type="Embed" ProgID="Equation.DSMT4" ShapeID="_x0000_i1533" DrawAspect="Content" ObjectID="_1840553343" r:id="rId1128"/>
        </w:object>
      </w:r>
      <w:r>
        <w:t xml:space="preserve">where </w:t>
      </w:r>
      <w:r w:rsidRPr="00793A77">
        <w:rPr>
          <w:noProof/>
          <w:position w:val="-14"/>
        </w:rPr>
      </w:r>
      <w:r w:rsidR="0070103C" w:rsidRPr="00793A77">
        <w:rPr>
          <w:noProof/>
          <w:position w:val="-14"/>
        </w:rPr>
        <w:object w:dxaOrig="1579" w:dyaOrig="400" w14:anchorId="145B32E8">
          <v:shape id="_x0000_i1534" type="#_x0000_t75" alt="" style="width:79pt;height:20pt;mso-width-percent:0;mso-height-percent:0;mso-width-percent:0;mso-height-percent:0" o:ole="">
            <v:imagedata r:id="rId1129" o:title=""/>
          </v:shape>
          <o:OLEObject Type="Embed" ProgID="Equation.DSMT4" ShapeID="_x0000_i1534" DrawAspect="Content" ObjectID="_1840553344" r:id="rId1130"/>
        </w:object>
      </w:r>
      <w:r>
        <w:t>is a 2Pth order (Pth order in the real case) noncentral Chi-square distribution with noncentrality parameter</w:t>
      </w:r>
    </w:p>
    <w:p w:rsidR="0070103C" w:rsidRDefault="0070103C" w:rsidP="001C3B36"/>
    <w:p w:rsidR="0070103C" w:rsidRDefault="0070103C" w:rsidP="001C3B36">
      <w:r>
        <w:tab/>
      </w:r>
      <w:r>
        <w:rPr>
          <w:noProof/>
          <w:position w:val="-30"/>
        </w:rPr>
        <w:drawing>
          <wp:inline distT="0" distB="0" distL="0" distR="0" wp14:anchorId="27C3DC8D" wp14:editId="1FF0D741">
            <wp:extent cx="1520825" cy="497840"/>
            <wp:effectExtent l="0" t="0" r="0" b="0"/>
            <wp:docPr id="1406057688"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0"/>
                    <pic:cNvPicPr>
                      <a:picLocks/>
                    </pic:cNvPicPr>
                  </pic:nvPicPr>
                  <pic:blipFill>
                    <a:blip r:embed="rId1131" cstate="print">
                      <a:extLst>
                        <a:ext uri="{28A0092B-C50C-407E-A947-70E740481C1C}">
                          <a14:useLocalDpi xmlns:a14="http://schemas.microsoft.com/office/drawing/2010/main" val="0"/>
                        </a:ext>
                      </a:extLst>
                    </a:blip>
                    <a:srcRect/>
                    <a:stretch>
                      <a:fillRect/>
                    </a:stretch>
                  </pic:blipFill>
                  <pic:spPr bwMode="auto">
                    <a:xfrm>
                      <a:off x="0" y="0"/>
                      <a:ext cx="1520825" cy="49784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84</w:instrText>
        </w:r>
      </w:fldSimple>
      <w:r>
        <w:instrText>)</w:instrText>
      </w:r>
      <w:r>
        <w:fldChar w:fldCharType="end"/>
      </w:r>
    </w:p>
    <w:p w:rsidR="0070103C" w:rsidRPr="00434A30" w:rsidRDefault="0070103C" w:rsidP="001C3B36"/>
    <w:p w:rsidR="0070103C" w:rsidRDefault="0070103C" w:rsidP="001C3B36">
      <w:r>
        <w:t>Refine….</w:t>
      </w:r>
    </w:p>
    <w:p w:rsidR="0070103C" w:rsidRDefault="0070103C" w:rsidP="001C3B36">
      <w:r>
        <w:tab/>
      </w:r>
      <w:r>
        <w:rPr>
          <w:noProof/>
          <w:position w:val="-28"/>
        </w:rPr>
        <w:drawing>
          <wp:inline distT="0" distB="0" distL="0" distR="0" wp14:anchorId="757E9DC5" wp14:editId="15778182">
            <wp:extent cx="969010" cy="434340"/>
            <wp:effectExtent l="0" t="0" r="0" b="0"/>
            <wp:docPr id="855142458"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1"/>
                    <pic:cNvPicPr>
                      <a:picLocks/>
                    </pic:cNvPicPr>
                  </pic:nvPicPr>
                  <pic:blipFill>
                    <a:blip r:embed="rId1132" cstate="print">
                      <a:extLst>
                        <a:ext uri="{28A0092B-C50C-407E-A947-70E740481C1C}">
                          <a14:useLocalDpi xmlns:a14="http://schemas.microsoft.com/office/drawing/2010/main" val="0"/>
                        </a:ext>
                      </a:extLst>
                    </a:blip>
                    <a:srcRect/>
                    <a:stretch>
                      <a:fillRect/>
                    </a:stretch>
                  </pic:blipFill>
                  <pic:spPr bwMode="auto">
                    <a:xfrm>
                      <a:off x="0" y="0"/>
                      <a:ext cx="969010" cy="43434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85</w:instrText>
        </w:r>
      </w:fldSimple>
      <w:r>
        <w:instrText>)</w:instrText>
      </w:r>
      <w:r>
        <w:fldChar w:fldCharType="end"/>
      </w:r>
    </w:p>
    <w:p w:rsidR="0070103C" w:rsidRPr="00C04573" w:rsidRDefault="0070103C" w:rsidP="001C3B36"/>
    <w:p w:rsidR="0070103C" w:rsidRDefault="0070103C" w:rsidP="001C3B36">
      <w:r>
        <w:t xml:space="preserve">where </w:t>
      </w:r>
      <w:r>
        <w:rPr>
          <w:noProof/>
          <w:position w:val="-14"/>
        </w:rPr>
        <w:drawing>
          <wp:inline distT="0" distB="0" distL="0" distR="0" wp14:anchorId="24B02422" wp14:editId="1466DFE8">
            <wp:extent cx="316865" cy="253365"/>
            <wp:effectExtent l="0" t="0" r="0" b="635"/>
            <wp:docPr id="1346577626"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2"/>
                    <pic:cNvPicPr>
                      <a:picLocks/>
                    </pic:cNvPicPr>
                  </pic:nvPicPr>
                  <pic:blipFill>
                    <a:blip r:embed="rId1133" cstate="print">
                      <a:extLst>
                        <a:ext uri="{28A0092B-C50C-407E-A947-70E740481C1C}">
                          <a14:useLocalDpi xmlns:a14="http://schemas.microsoft.com/office/drawing/2010/main" val="0"/>
                        </a:ext>
                      </a:extLst>
                    </a:blip>
                    <a:srcRect/>
                    <a:stretch>
                      <a:fillRect/>
                    </a:stretch>
                  </pic:blipFill>
                  <pic:spPr bwMode="auto">
                    <a:xfrm>
                      <a:off x="0" y="0"/>
                      <a:ext cx="316865" cy="253365"/>
                    </a:xfrm>
                    <a:prstGeom prst="rect">
                      <a:avLst/>
                    </a:prstGeom>
                    <a:noFill/>
                    <a:ln>
                      <a:noFill/>
                    </a:ln>
                  </pic:spPr>
                </pic:pic>
              </a:graphicData>
            </a:graphic>
          </wp:inline>
        </w:drawing>
      </w:r>
      <w:r>
        <w:t xml:space="preserve">and </w:t>
      </w:r>
      <w:r>
        <w:rPr>
          <w:noProof/>
          <w:position w:val="-14"/>
        </w:rPr>
        <w:drawing>
          <wp:inline distT="0" distB="0" distL="0" distR="0" wp14:anchorId="49A8798F" wp14:editId="5F4C3837">
            <wp:extent cx="307975" cy="253365"/>
            <wp:effectExtent l="0" t="0" r="0" b="635"/>
            <wp:docPr id="827756255"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3"/>
                    <pic:cNvPicPr>
                      <a:picLocks/>
                    </pic:cNvPicPr>
                  </pic:nvPicPr>
                  <pic:blipFill>
                    <a:blip r:embed="rId1134" cstate="print">
                      <a:extLst>
                        <a:ext uri="{28A0092B-C50C-407E-A947-70E740481C1C}">
                          <a14:useLocalDpi xmlns:a14="http://schemas.microsoft.com/office/drawing/2010/main" val="0"/>
                        </a:ext>
                      </a:extLst>
                    </a:blip>
                    <a:srcRect/>
                    <a:stretch>
                      <a:fillRect/>
                    </a:stretch>
                  </pic:blipFill>
                  <pic:spPr bwMode="auto">
                    <a:xfrm>
                      <a:off x="0" y="0"/>
                      <a:ext cx="307975" cy="253365"/>
                    </a:xfrm>
                    <a:prstGeom prst="rect">
                      <a:avLst/>
                    </a:prstGeom>
                    <a:noFill/>
                    <a:ln>
                      <a:noFill/>
                    </a:ln>
                  </pic:spPr>
                </pic:pic>
              </a:graphicData>
            </a:graphic>
          </wp:inline>
        </w:drawing>
      </w:r>
      <w:r>
        <w:t xml:space="preserve">are the orthonormal eigenvectors of </w:t>
      </w:r>
      <w:r>
        <w:rPr>
          <w:noProof/>
          <w:position w:val="-4"/>
        </w:rPr>
        <w:drawing>
          <wp:inline distT="0" distB="0" distL="0" distR="0" wp14:anchorId="0A158AF2" wp14:editId="77802E24">
            <wp:extent cx="633730" cy="189865"/>
            <wp:effectExtent l="0" t="0" r="0" b="635"/>
            <wp:docPr id="1809923933"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4"/>
                    <pic:cNvPicPr>
                      <a:picLocks/>
                    </pic:cNvPicPr>
                  </pic:nvPicPr>
                  <pic:blipFill>
                    <a:blip r:embed="rId1135" cstate="print">
                      <a:extLst>
                        <a:ext uri="{28A0092B-C50C-407E-A947-70E740481C1C}">
                          <a14:useLocalDpi xmlns:a14="http://schemas.microsoft.com/office/drawing/2010/main" val="0"/>
                        </a:ext>
                      </a:extLst>
                    </a:blip>
                    <a:srcRect/>
                    <a:stretch>
                      <a:fillRect/>
                    </a:stretch>
                  </pic:blipFill>
                  <pic:spPr bwMode="auto">
                    <a:xfrm>
                      <a:off x="0" y="0"/>
                      <a:ext cx="633730" cy="189865"/>
                    </a:xfrm>
                    <a:prstGeom prst="rect">
                      <a:avLst/>
                    </a:prstGeom>
                    <a:noFill/>
                    <a:ln>
                      <a:noFill/>
                    </a:ln>
                  </pic:spPr>
                </pic:pic>
              </a:graphicData>
            </a:graphic>
          </wp:inline>
        </w:drawing>
      </w:r>
      <w:r>
        <w:t xml:space="preserve">and </w:t>
      </w:r>
      <w:r>
        <w:rPr>
          <w:noProof/>
          <w:position w:val="-18"/>
        </w:rPr>
        <w:drawing>
          <wp:inline distT="0" distB="0" distL="0" distR="0" wp14:anchorId="0B771F2E" wp14:editId="73F3E42D">
            <wp:extent cx="1864995" cy="307975"/>
            <wp:effectExtent l="0" t="0" r="0" b="0"/>
            <wp:docPr id="1771840632"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5"/>
                    <pic:cNvPicPr>
                      <a:picLocks/>
                    </pic:cNvPicPr>
                  </pic:nvPicPr>
                  <pic:blipFill>
                    <a:blip r:embed="rId1136" cstate="print">
                      <a:extLst>
                        <a:ext uri="{28A0092B-C50C-407E-A947-70E740481C1C}">
                          <a14:useLocalDpi xmlns:a14="http://schemas.microsoft.com/office/drawing/2010/main" val="0"/>
                        </a:ext>
                      </a:extLst>
                    </a:blip>
                    <a:srcRect/>
                    <a:stretch>
                      <a:fillRect/>
                    </a:stretch>
                  </pic:blipFill>
                  <pic:spPr bwMode="auto">
                    <a:xfrm>
                      <a:off x="0" y="0"/>
                      <a:ext cx="1864995" cy="307975"/>
                    </a:xfrm>
                    <a:prstGeom prst="rect">
                      <a:avLst/>
                    </a:prstGeom>
                    <a:noFill/>
                    <a:ln>
                      <a:noFill/>
                    </a:ln>
                  </pic:spPr>
                </pic:pic>
              </a:graphicData>
            </a:graphic>
          </wp:inline>
        </w:drawing>
      </w:r>
      <w:r>
        <w:t>are iid Gaussian random variables.  Furthermore,</w:t>
      </w:r>
    </w:p>
    <w:p w:rsidR="0070103C" w:rsidRDefault="0070103C" w:rsidP="001C3B36"/>
    <w:p w:rsidR="0070103C" w:rsidRDefault="0070103C" w:rsidP="001C3B36">
      <w:r>
        <w:tab/>
      </w:r>
      <w:r>
        <w:rPr>
          <w:noProof/>
          <w:position w:val="-28"/>
        </w:rPr>
        <w:drawing>
          <wp:inline distT="0" distB="0" distL="0" distR="0" wp14:anchorId="6E858296" wp14:editId="12EFB872">
            <wp:extent cx="1358265" cy="344170"/>
            <wp:effectExtent l="0" t="0" r="0" b="0"/>
            <wp:docPr id="530193180"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6"/>
                    <pic:cNvPicPr>
                      <a:picLocks/>
                    </pic:cNvPicPr>
                  </pic:nvPicPr>
                  <pic:blipFill>
                    <a:blip r:embed="rId1137" cstate="print">
                      <a:extLst>
                        <a:ext uri="{28A0092B-C50C-407E-A947-70E740481C1C}">
                          <a14:useLocalDpi xmlns:a14="http://schemas.microsoft.com/office/drawing/2010/main" val="0"/>
                        </a:ext>
                      </a:extLst>
                    </a:blip>
                    <a:srcRect/>
                    <a:stretch>
                      <a:fillRect/>
                    </a:stretch>
                  </pic:blipFill>
                  <pic:spPr bwMode="auto">
                    <a:xfrm>
                      <a:off x="0" y="0"/>
                      <a:ext cx="1358265" cy="34417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86</w:instrText>
        </w:r>
      </w:fldSimple>
      <w:r>
        <w:instrText>)</w:instrText>
      </w:r>
      <w:r>
        <w:fldChar w:fldCharType="end"/>
      </w:r>
    </w:p>
    <w:p w:rsidR="0070103C" w:rsidRDefault="0070103C" w:rsidP="001C3B36">
      <w:r>
        <w:tab/>
      </w:r>
      <w:r>
        <w:rPr>
          <w:noProof/>
          <w:position w:val="-28"/>
        </w:rPr>
        <w:drawing>
          <wp:inline distT="0" distB="0" distL="0" distR="0" wp14:anchorId="11839BF3" wp14:editId="0102650A">
            <wp:extent cx="1792605" cy="371475"/>
            <wp:effectExtent l="0" t="0" r="0" b="0"/>
            <wp:docPr id="1973538821"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7"/>
                    <pic:cNvPicPr>
                      <a:picLocks/>
                    </pic:cNvPicPr>
                  </pic:nvPicPr>
                  <pic:blipFill>
                    <a:blip r:embed="rId1138" cstate="print">
                      <a:extLst>
                        <a:ext uri="{28A0092B-C50C-407E-A947-70E740481C1C}">
                          <a14:useLocalDpi xmlns:a14="http://schemas.microsoft.com/office/drawing/2010/main" val="0"/>
                        </a:ext>
                      </a:extLst>
                    </a:blip>
                    <a:srcRect/>
                    <a:stretch>
                      <a:fillRect/>
                    </a:stretch>
                  </pic:blipFill>
                  <pic:spPr bwMode="auto">
                    <a:xfrm>
                      <a:off x="0" y="0"/>
                      <a:ext cx="1792605" cy="3714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87</w:instrText>
        </w:r>
      </w:fldSimple>
      <w:r>
        <w:instrText>)</w:instrText>
      </w:r>
      <w:r>
        <w:fldChar w:fldCharType="end"/>
      </w:r>
    </w:p>
    <w:p w:rsidR="0070103C" w:rsidRPr="00C04573" w:rsidRDefault="0070103C" w:rsidP="001C3B36"/>
    <w:p w:rsidR="0070103C" w:rsidRDefault="0070103C" w:rsidP="001C3B36">
      <w:r>
        <w:tab/>
      </w:r>
      <w:r>
        <w:rPr>
          <w:noProof/>
          <w:position w:val="-20"/>
        </w:rPr>
        <w:drawing>
          <wp:inline distT="0" distB="0" distL="0" distR="0" wp14:anchorId="53EAE71B" wp14:editId="75B0D2AB">
            <wp:extent cx="2580005" cy="325755"/>
            <wp:effectExtent l="0" t="0" r="0" b="4445"/>
            <wp:docPr id="40229709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8"/>
                    <pic:cNvPicPr>
                      <a:picLocks/>
                    </pic:cNvPicPr>
                  </pic:nvPicPr>
                  <pic:blipFill>
                    <a:blip r:embed="rId1139" cstate="print">
                      <a:extLst>
                        <a:ext uri="{28A0092B-C50C-407E-A947-70E740481C1C}">
                          <a14:useLocalDpi xmlns:a14="http://schemas.microsoft.com/office/drawing/2010/main" val="0"/>
                        </a:ext>
                      </a:extLst>
                    </a:blip>
                    <a:srcRect/>
                    <a:stretch>
                      <a:fillRect/>
                    </a:stretch>
                  </pic:blipFill>
                  <pic:spPr bwMode="auto">
                    <a:xfrm>
                      <a:off x="0" y="0"/>
                      <a:ext cx="2580005" cy="32575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88</w:instrText>
        </w:r>
      </w:fldSimple>
      <w:r>
        <w:instrText>)</w:instrText>
      </w:r>
      <w:r>
        <w:fldChar w:fldCharType="end"/>
      </w:r>
    </w:p>
    <w:p w:rsidR="0070103C" w:rsidRDefault="0070103C" w:rsidP="001C3B36"/>
    <w:p w:rsidR="0070103C" w:rsidRDefault="0070103C" w:rsidP="001C3B36"/>
    <w:p w:rsidR="0070103C" w:rsidRDefault="0070103C" w:rsidP="001C3B36">
      <w:r>
        <w:tab/>
      </w:r>
      <w:r>
        <w:tab/>
      </w:r>
    </w:p>
    <w:p w:rsidR="0070103C" w:rsidRDefault="0070103C" w:rsidP="001C3B36"/>
    <w:p w:rsidR="0070103C" w:rsidRDefault="0070103C" w:rsidP="001C3B36">
      <w:r>
        <w:t xml:space="preserve">The factorization </w:t>
      </w:r>
      <w:r>
        <w:rPr>
          <w:noProof/>
          <w:position w:val="-4"/>
        </w:rPr>
        <w:drawing>
          <wp:inline distT="0" distB="0" distL="0" distR="0" wp14:anchorId="1B8EE9F4" wp14:editId="54B1E478">
            <wp:extent cx="633730" cy="189865"/>
            <wp:effectExtent l="0" t="0" r="0" b="635"/>
            <wp:docPr id="383962345"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9"/>
                    <pic:cNvPicPr>
                      <a:picLocks/>
                    </pic:cNvPicPr>
                  </pic:nvPicPr>
                  <pic:blipFill>
                    <a:blip r:embed="rId1140" cstate="print">
                      <a:extLst>
                        <a:ext uri="{28A0092B-C50C-407E-A947-70E740481C1C}">
                          <a14:useLocalDpi xmlns:a14="http://schemas.microsoft.com/office/drawing/2010/main" val="0"/>
                        </a:ext>
                      </a:extLst>
                    </a:blip>
                    <a:srcRect/>
                    <a:stretch>
                      <a:fillRect/>
                    </a:stretch>
                  </pic:blipFill>
                  <pic:spPr bwMode="auto">
                    <a:xfrm>
                      <a:off x="0" y="0"/>
                      <a:ext cx="633730" cy="189865"/>
                    </a:xfrm>
                    <a:prstGeom prst="rect">
                      <a:avLst/>
                    </a:prstGeom>
                    <a:noFill/>
                    <a:ln>
                      <a:noFill/>
                    </a:ln>
                  </pic:spPr>
                </pic:pic>
              </a:graphicData>
            </a:graphic>
          </wp:inline>
        </w:drawing>
      </w:r>
      <w:r>
        <w:t xml:space="preserve">makes sense because it creates unit variance random variables and it has the same eigenvalues as </w:t>
      </w:r>
      <w:r>
        <w:rPr>
          <w:noProof/>
          <w:position w:val="-4"/>
        </w:rPr>
        <w:drawing>
          <wp:inline distT="0" distB="0" distL="0" distR="0" wp14:anchorId="4796BD97" wp14:editId="7CF41634">
            <wp:extent cx="280670" cy="163195"/>
            <wp:effectExtent l="0" t="0" r="0" b="1905"/>
            <wp:docPr id="153248682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0"/>
                    <pic:cNvPicPr>
                      <a:picLocks/>
                    </pic:cNvPicPr>
                  </pic:nvPicPr>
                  <pic:blipFill>
                    <a:blip r:embed="rId1141" cstate="print">
                      <a:extLst>
                        <a:ext uri="{28A0092B-C50C-407E-A947-70E740481C1C}">
                          <a14:useLocalDpi xmlns:a14="http://schemas.microsoft.com/office/drawing/2010/main" val="0"/>
                        </a:ext>
                      </a:extLst>
                    </a:blip>
                    <a:srcRect/>
                    <a:stretch>
                      <a:fillRect/>
                    </a:stretch>
                  </pic:blipFill>
                  <pic:spPr bwMode="auto">
                    <a:xfrm>
                      <a:off x="0" y="0"/>
                      <a:ext cx="280670" cy="163195"/>
                    </a:xfrm>
                    <a:prstGeom prst="rect">
                      <a:avLst/>
                    </a:prstGeom>
                    <a:noFill/>
                    <a:ln>
                      <a:noFill/>
                    </a:ln>
                  </pic:spPr>
                </pic:pic>
              </a:graphicData>
            </a:graphic>
          </wp:inline>
        </w:drawing>
      </w:r>
      <w:r>
        <w:t xml:space="preserve">(it has the same characteristic polynomial </w:t>
      </w:r>
      <w:r>
        <w:rPr>
          <w:noProof/>
          <w:position w:val="-16"/>
        </w:rPr>
        <w:drawing>
          <wp:inline distT="0" distB="0" distL="0" distR="0" wp14:anchorId="3B04CC9D" wp14:editId="422A8950">
            <wp:extent cx="1285875" cy="280670"/>
            <wp:effectExtent l="0" t="0" r="0" b="0"/>
            <wp:docPr id="177644225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1"/>
                    <pic:cNvPicPr>
                      <a:picLocks/>
                    </pic:cNvPicPr>
                  </pic:nvPicPr>
                  <pic:blipFill>
                    <a:blip r:embed="rId1142" cstate="print">
                      <a:extLst>
                        <a:ext uri="{28A0092B-C50C-407E-A947-70E740481C1C}">
                          <a14:useLocalDpi xmlns:a14="http://schemas.microsoft.com/office/drawing/2010/main" val="0"/>
                        </a:ext>
                      </a:extLst>
                    </a:blip>
                    <a:srcRect/>
                    <a:stretch>
                      <a:fillRect/>
                    </a:stretch>
                  </pic:blipFill>
                  <pic:spPr bwMode="auto">
                    <a:xfrm>
                      <a:off x="0" y="0"/>
                      <a:ext cx="1285875" cy="280670"/>
                    </a:xfrm>
                    <a:prstGeom prst="rect">
                      <a:avLst/>
                    </a:prstGeom>
                    <a:noFill/>
                    <a:ln>
                      <a:noFill/>
                    </a:ln>
                  </pic:spPr>
                </pic:pic>
              </a:graphicData>
            </a:graphic>
          </wp:inline>
        </w:drawing>
      </w:r>
      <w:r>
        <w:t xml:space="preserve">).  </w:t>
      </w:r>
    </w:p>
    <w:p w:rsidR="0070103C" w:rsidRDefault="0070103C" w:rsidP="001C3B36"/>
    <w:p w:rsidR="0070103C" w:rsidRDefault="0070103C" w:rsidP="001C3B36">
      <w:r>
        <w:t>Overview of Target Discrimination</w:t>
      </w:r>
    </w:p>
    <w:p w:rsidR="0070103C" w:rsidRDefault="0070103C" w:rsidP="001C3B36"/>
    <w:p w:rsidR="0070103C" w:rsidRDefault="0070103C" w:rsidP="001C3B36">
      <w:r>
        <w:t>beam space reverb and time space discrimination, correlated in beam space and in time or frequency, after MF reverb can be Bernoulli ala Abrahams.  For example, if the target is hiding next to a reverberant ridge to mask his target signature, beamspace discrimination between target and clutter will not be possible.</w:t>
      </w:r>
    </w:p>
    <w:p w:rsidR="0070103C" w:rsidRDefault="0070103C" w:rsidP="001C3B36"/>
    <w:p w:rsidR="0070103C" w:rsidRDefault="0070103C" w:rsidP="001C3B36">
      <w:r>
        <w:t>Batch SVD algorithms are computationally expensive and infeasible for sonar systems with multiple parallel data streams.</w:t>
      </w:r>
    </w:p>
    <w:p w:rsidR="0070103C" w:rsidRDefault="0070103C" w:rsidP="001C3B36"/>
    <w:p w:rsidR="0070103C" w:rsidRDefault="0070103C" w:rsidP="001C3B36">
      <w:r>
        <w:t>II. Incoherent Detection over the Frequency Nonselective Channel</w:t>
      </w:r>
    </w:p>
    <w:p w:rsidR="0070103C" w:rsidRDefault="0070103C" w:rsidP="001C3B36"/>
    <w:p w:rsidR="0070103C" w:rsidRDefault="0070103C" w:rsidP="001C3B36">
      <w:r>
        <w:t>It is helpful to characterize the matched filter operation in a canonical form the matching is wrt to a subspace.  In sonar this is known as matched field processing, No![ref].</w:t>
      </w:r>
    </w:p>
    <w:p w:rsidR="0070103C" w:rsidRDefault="0070103C" w:rsidP="001C3B36"/>
    <w:p w:rsidR="0070103C" w:rsidRDefault="0070103C" w:rsidP="001C3B36">
      <w:r>
        <w:t>Note that a matched filter for the case of unkown amplitudeis merely the identity projection in the subspace determined by s0</w:t>
      </w:r>
    </w:p>
    <w:p w:rsidR="0070103C" w:rsidRDefault="0070103C" w:rsidP="001C3B36"/>
    <w:p w:rsidR="0070103C" w:rsidRDefault="0070103C" w:rsidP="001C3B36">
      <w:r>
        <w:t>analog of asymptotic efficiency for sonar.  use subspace identification to find multipath in desired signal H matrix.  what about when theorem VII.1 is not satisfied, i.e. with poisson?  Let S be all possible binary sequences for poisson indicator and then use Gaussian product model.</w:t>
      </w:r>
    </w:p>
    <w:p w:rsidR="0070103C" w:rsidRDefault="0070103C" w:rsidP="001C3B36"/>
    <w:p w:rsidR="0070103C" w:rsidRDefault="0070103C" w:rsidP="001C3B36">
      <w:r>
        <w:tab/>
      </w:r>
      <w:r>
        <w:rPr>
          <w:noProof/>
          <w:position w:val="-24"/>
        </w:rPr>
        <w:drawing>
          <wp:inline distT="0" distB="0" distL="0" distR="0" wp14:anchorId="74E29993" wp14:editId="342AA29A">
            <wp:extent cx="534035" cy="416560"/>
            <wp:effectExtent l="0" t="0" r="0" b="2540"/>
            <wp:docPr id="639292466"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2"/>
                    <pic:cNvPicPr>
                      <a:picLocks/>
                    </pic:cNvPicPr>
                  </pic:nvPicPr>
                  <pic:blipFill>
                    <a:blip r:embed="rId1143" cstate="print">
                      <a:extLst>
                        <a:ext uri="{28A0092B-C50C-407E-A947-70E740481C1C}">
                          <a14:useLocalDpi xmlns:a14="http://schemas.microsoft.com/office/drawing/2010/main" val="0"/>
                        </a:ext>
                      </a:extLst>
                    </a:blip>
                    <a:srcRect/>
                    <a:stretch>
                      <a:fillRect/>
                    </a:stretch>
                  </pic:blipFill>
                  <pic:spPr bwMode="auto">
                    <a:xfrm>
                      <a:off x="0" y="0"/>
                      <a:ext cx="534035" cy="41656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89</w:instrText>
        </w:r>
      </w:fldSimple>
      <w:r>
        <w:instrText>)</w:instrText>
      </w:r>
      <w:r>
        <w:fldChar w:fldCharType="end"/>
      </w:r>
    </w:p>
    <w:p w:rsidR="0070103C" w:rsidRDefault="0070103C" w:rsidP="001C3B36">
      <w:r>
        <w:tab/>
      </w:r>
      <w:r>
        <w:rPr>
          <w:noProof/>
          <w:position w:val="-12"/>
        </w:rPr>
        <w:drawing>
          <wp:inline distT="0" distB="0" distL="0" distR="0" wp14:anchorId="62ACADB5" wp14:editId="1590E8B3">
            <wp:extent cx="353060" cy="244475"/>
            <wp:effectExtent l="0" t="0" r="2540" b="0"/>
            <wp:docPr id="1323092483"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3"/>
                    <pic:cNvPicPr>
                      <a:picLocks/>
                    </pic:cNvPicPr>
                  </pic:nvPicPr>
                  <pic:blipFill>
                    <a:blip r:embed="rId1144" cstate="print">
                      <a:extLst>
                        <a:ext uri="{28A0092B-C50C-407E-A947-70E740481C1C}">
                          <a14:useLocalDpi xmlns:a14="http://schemas.microsoft.com/office/drawing/2010/main" val="0"/>
                        </a:ext>
                      </a:extLst>
                    </a:blip>
                    <a:srcRect/>
                    <a:stretch>
                      <a:fillRect/>
                    </a:stretch>
                  </pic:blipFill>
                  <pic:spPr bwMode="auto">
                    <a:xfrm>
                      <a:off x="0" y="0"/>
                      <a:ext cx="353060" cy="2444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90</w:instrText>
        </w:r>
      </w:fldSimple>
      <w:r>
        <w:instrText>)</w:instrText>
      </w:r>
      <w:r>
        <w:fldChar w:fldCharType="end"/>
      </w:r>
    </w:p>
    <w:p w:rsidR="0070103C" w:rsidRPr="00C17F73" w:rsidRDefault="0070103C" w:rsidP="001C3B36">
      <w:r>
        <w:t>The projection is a transformation that is invariant to scale, i.e. the nominal signal direction is fixed but its length is unknown.  For the incoherent case, we know only that the signal will lie in a hypercone shaped subspace, where the signal is permitted to rotate in the space orthogonal to the signal [pic]</w:t>
      </w:r>
    </w:p>
    <w:p w:rsidR="0070103C" w:rsidRDefault="0070103C" w:rsidP="001C3B36"/>
    <w:p w:rsidR="0070103C" w:rsidRDefault="0070103C" w:rsidP="001C3B36">
      <w:r>
        <w:t>Decorrelating solution is</w:t>
      </w:r>
    </w:p>
    <w:p w:rsidR="0070103C" w:rsidRDefault="0070103C" w:rsidP="001C3B36"/>
    <w:p w:rsidR="0070103C" w:rsidRDefault="0070103C" w:rsidP="001C3B36">
      <w:r>
        <w:tab/>
      </w:r>
      <w:r>
        <w:rPr>
          <w:noProof/>
          <w:position w:val="-12"/>
        </w:rPr>
        <w:drawing>
          <wp:inline distT="0" distB="0" distL="0" distR="0" wp14:anchorId="733BDCBD" wp14:editId="5A9023F6">
            <wp:extent cx="914400" cy="226060"/>
            <wp:effectExtent l="0" t="0" r="0" b="2540"/>
            <wp:docPr id="78940732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4"/>
                    <pic:cNvPicPr>
                      <a:picLocks/>
                    </pic:cNvPicPr>
                  </pic:nvPicPr>
                  <pic:blipFill>
                    <a:blip r:embed="rId1145" cstate="print">
                      <a:extLst>
                        <a:ext uri="{28A0092B-C50C-407E-A947-70E740481C1C}">
                          <a14:useLocalDpi xmlns:a14="http://schemas.microsoft.com/office/drawing/2010/main" val="0"/>
                        </a:ext>
                      </a:extLst>
                    </a:blip>
                    <a:srcRect/>
                    <a:stretch>
                      <a:fillRect/>
                    </a:stretch>
                  </pic:blipFill>
                  <pic:spPr bwMode="auto">
                    <a:xfrm>
                      <a:off x="0" y="0"/>
                      <a:ext cx="914400" cy="22606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91</w:instrText>
        </w:r>
      </w:fldSimple>
      <w:r>
        <w:instrText>)</w:instrText>
      </w:r>
      <w:r>
        <w:fldChar w:fldCharType="end"/>
      </w:r>
    </w:p>
    <w:p w:rsidR="0070103C" w:rsidRDefault="0070103C" w:rsidP="001C3B36">
      <w:r>
        <w:t>where the projection matrix is</w:t>
      </w:r>
    </w:p>
    <w:p w:rsidR="0070103C" w:rsidRDefault="0070103C" w:rsidP="001C3B36"/>
    <w:p w:rsidR="0070103C" w:rsidRDefault="0070103C" w:rsidP="001C3B36">
      <w:r>
        <w:tab/>
      </w:r>
      <w:r>
        <w:rPr>
          <w:noProof/>
          <w:position w:val="-12"/>
        </w:rPr>
        <w:drawing>
          <wp:inline distT="0" distB="0" distL="0" distR="0" wp14:anchorId="66C08462" wp14:editId="02A392A6">
            <wp:extent cx="1005205" cy="244475"/>
            <wp:effectExtent l="0" t="0" r="0" b="0"/>
            <wp:docPr id="144534181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5"/>
                    <pic:cNvPicPr>
                      <a:picLocks/>
                    </pic:cNvPicPr>
                  </pic:nvPicPr>
                  <pic:blipFill>
                    <a:blip r:embed="rId1146" cstate="print">
                      <a:extLst>
                        <a:ext uri="{28A0092B-C50C-407E-A947-70E740481C1C}">
                          <a14:useLocalDpi xmlns:a14="http://schemas.microsoft.com/office/drawing/2010/main" val="0"/>
                        </a:ext>
                      </a:extLst>
                    </a:blip>
                    <a:srcRect/>
                    <a:stretch>
                      <a:fillRect/>
                    </a:stretch>
                  </pic:blipFill>
                  <pic:spPr bwMode="auto">
                    <a:xfrm>
                      <a:off x="0" y="0"/>
                      <a:ext cx="1005205" cy="2444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92</w:instrText>
        </w:r>
      </w:fldSimple>
      <w:r>
        <w:instrText>)</w:instrText>
      </w:r>
      <w:r>
        <w:fldChar w:fldCharType="end"/>
      </w:r>
    </w:p>
    <w:p w:rsidR="0070103C" w:rsidRDefault="0070103C" w:rsidP="001C3B36"/>
    <w:p w:rsidR="0070103C" w:rsidRDefault="0070103C" w:rsidP="001C3B36">
      <w:r>
        <w:t>the recognized as the standard least squares solution for full rank. [picture]  In the rank deficient case a pseudoinverse can be used.</w:t>
      </w:r>
    </w:p>
    <w:p w:rsidR="0070103C" w:rsidRDefault="0070103C" w:rsidP="001C3B36"/>
    <w:p w:rsidR="0070103C" w:rsidRDefault="0070103C" w:rsidP="001C3B36">
      <w:r>
        <w:t>However S must be known.</w:t>
      </w:r>
    </w:p>
    <w:p w:rsidR="0070103C" w:rsidRDefault="0070103C" w:rsidP="001C3B36"/>
    <w:p w:rsidR="0070103C" w:rsidRDefault="0070103C" w:rsidP="001C3B36">
      <w:r>
        <w:t>The MMSE solution is</w:t>
      </w:r>
    </w:p>
    <w:p w:rsidR="0070103C" w:rsidRDefault="0070103C" w:rsidP="001C3B36"/>
    <w:p w:rsidR="0070103C" w:rsidRDefault="0070103C" w:rsidP="001C3B36">
      <w:r>
        <w:tab/>
      </w:r>
      <w:r>
        <w:rPr>
          <w:noProof/>
          <w:position w:val="-12"/>
        </w:rPr>
        <w:drawing>
          <wp:inline distT="0" distB="0" distL="0" distR="0" wp14:anchorId="583DA51F" wp14:editId="4FF486A8">
            <wp:extent cx="697230" cy="244475"/>
            <wp:effectExtent l="0" t="0" r="1270" b="0"/>
            <wp:docPr id="135651103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6"/>
                    <pic:cNvPicPr>
                      <a:picLocks/>
                    </pic:cNvPicPr>
                  </pic:nvPicPr>
                  <pic:blipFill>
                    <a:blip r:embed="rId1147" cstate="print">
                      <a:extLst>
                        <a:ext uri="{28A0092B-C50C-407E-A947-70E740481C1C}">
                          <a14:useLocalDpi xmlns:a14="http://schemas.microsoft.com/office/drawing/2010/main" val="0"/>
                        </a:ext>
                      </a:extLst>
                    </a:blip>
                    <a:srcRect/>
                    <a:stretch>
                      <a:fillRect/>
                    </a:stretch>
                  </pic:blipFill>
                  <pic:spPr bwMode="auto">
                    <a:xfrm>
                      <a:off x="0" y="0"/>
                      <a:ext cx="697230" cy="2444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93</w:instrText>
        </w:r>
      </w:fldSimple>
      <w:r>
        <w:instrText>)</w:instrText>
      </w:r>
      <w:r>
        <w:fldChar w:fldCharType="end"/>
      </w:r>
    </w:p>
    <w:p w:rsidR="0070103C" w:rsidRDefault="0070103C" w:rsidP="001C3B36">
      <w:r>
        <w:t>which approaches the Decorrelator in () as the noise goes to zero.  Not only does this require knowledge of the interference correlation matrix, but also the signal amplitudes in the deterministic case or their statistics in the stochastic case, i.e. in fully saturated channels exhibiting Rayleigh fading.</w:t>
      </w:r>
    </w:p>
    <w:p w:rsidR="0070103C" w:rsidRDefault="0070103C" w:rsidP="001C3B36"/>
    <w:p w:rsidR="0070103C" w:rsidRDefault="0070103C" w:rsidP="001C3B36">
      <w:r>
        <w:t>Formulation in terms of subspace parameters</w:t>
      </w:r>
    </w:p>
    <w:p w:rsidR="0070103C" w:rsidRDefault="0070103C" w:rsidP="001C3B36"/>
    <w:p w:rsidR="0070103C" w:rsidRDefault="0070103C" w:rsidP="001C3B36">
      <w:r>
        <w:t>Example of subspace approach, eigenspace for one target plus one interferer.</w:t>
      </w:r>
    </w:p>
    <w:p w:rsidR="0070103C" w:rsidRDefault="0070103C" w:rsidP="001C3B36"/>
    <w:p w:rsidR="0070103C" w:rsidRDefault="0070103C" w:rsidP="001C3B36">
      <w:r>
        <w:tab/>
      </w:r>
      <w:r>
        <w:rPr>
          <w:noProof/>
          <w:position w:val="-32"/>
        </w:rPr>
        <w:drawing>
          <wp:inline distT="0" distB="0" distL="0" distR="0" wp14:anchorId="72DEB731" wp14:editId="6526BCAC">
            <wp:extent cx="1864995" cy="480060"/>
            <wp:effectExtent l="0" t="0" r="1905" b="2540"/>
            <wp:docPr id="119107553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7"/>
                    <pic:cNvPicPr>
                      <a:picLocks/>
                    </pic:cNvPicPr>
                  </pic:nvPicPr>
                  <pic:blipFill>
                    <a:blip r:embed="rId1148" cstate="print">
                      <a:extLst>
                        <a:ext uri="{28A0092B-C50C-407E-A947-70E740481C1C}">
                          <a14:useLocalDpi xmlns:a14="http://schemas.microsoft.com/office/drawing/2010/main" val="0"/>
                        </a:ext>
                      </a:extLst>
                    </a:blip>
                    <a:srcRect/>
                    <a:stretch>
                      <a:fillRect/>
                    </a:stretch>
                  </pic:blipFill>
                  <pic:spPr bwMode="auto">
                    <a:xfrm>
                      <a:off x="0" y="0"/>
                      <a:ext cx="1864995" cy="48006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94</w:instrText>
        </w:r>
      </w:fldSimple>
      <w:r>
        <w:instrText>)</w:instrText>
      </w:r>
      <w:r>
        <w:fldChar w:fldCharType="end"/>
      </w:r>
    </w:p>
    <w:p w:rsidR="0070103C" w:rsidRDefault="0070103C" w:rsidP="001C3B36">
      <w:r>
        <w:t>we also have</w:t>
      </w:r>
    </w:p>
    <w:p w:rsidR="0070103C" w:rsidRDefault="0070103C" w:rsidP="001C3B36"/>
    <w:p w:rsidR="0070103C" w:rsidRDefault="0070103C" w:rsidP="001C3B36">
      <w:r>
        <w:tab/>
      </w:r>
      <w:r>
        <w:rPr>
          <w:noProof/>
          <w:position w:val="-32"/>
        </w:rPr>
        <w:drawing>
          <wp:inline distT="0" distB="0" distL="0" distR="0" wp14:anchorId="1A2105A7" wp14:editId="7FE2921C">
            <wp:extent cx="2054860" cy="480060"/>
            <wp:effectExtent l="0" t="0" r="2540" b="2540"/>
            <wp:docPr id="141047387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8"/>
                    <pic:cNvPicPr>
                      <a:picLocks/>
                    </pic:cNvPicPr>
                  </pic:nvPicPr>
                  <pic:blipFill>
                    <a:blip r:embed="rId1149" cstate="print">
                      <a:extLst>
                        <a:ext uri="{28A0092B-C50C-407E-A947-70E740481C1C}">
                          <a14:useLocalDpi xmlns:a14="http://schemas.microsoft.com/office/drawing/2010/main" val="0"/>
                        </a:ext>
                      </a:extLst>
                    </a:blip>
                    <a:srcRect/>
                    <a:stretch>
                      <a:fillRect/>
                    </a:stretch>
                  </pic:blipFill>
                  <pic:spPr bwMode="auto">
                    <a:xfrm>
                      <a:off x="0" y="0"/>
                      <a:ext cx="2054860" cy="48006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95</w:instrText>
        </w:r>
      </w:fldSimple>
      <w:r>
        <w:instrText>)</w:instrText>
      </w:r>
      <w:r>
        <w:fldChar w:fldCharType="end"/>
      </w:r>
    </w:p>
    <w:p w:rsidR="0070103C" w:rsidRDefault="0070103C" w:rsidP="001C3B36"/>
    <w:p w:rsidR="0070103C" w:rsidRPr="00BF4481" w:rsidRDefault="0070103C" w:rsidP="001C3B36">
      <w:r>
        <w:t>Choose rank approximation for lambda greater than some FA threshold…Also, try stochastic gradient blind MOE because only requires target signal.</w:t>
      </w:r>
    </w:p>
    <w:p w:rsidR="0070103C" w:rsidRDefault="0070103C" w:rsidP="001C3B36"/>
    <w:p w:rsidR="0070103C" w:rsidRDefault="0070103C" w:rsidP="001C3B36"/>
    <w:p w:rsidR="0070103C" w:rsidRDefault="0070103C" w:rsidP="001C3B36">
      <w:r>
        <w:t>Most Complicated Model</w:t>
      </w:r>
    </w:p>
    <w:p w:rsidR="0070103C" w:rsidRDefault="0070103C" w:rsidP="001C3B36"/>
    <w:p w:rsidR="0070103C" w:rsidRDefault="0070103C" w:rsidP="001C3B36">
      <w:r>
        <w:t>In sonar channels micropath ray bundles are caused by dispersion necessitating the model:</w:t>
      </w:r>
    </w:p>
    <w:p w:rsidR="0070103C" w:rsidRDefault="0070103C" w:rsidP="001C3B36">
      <w:r>
        <w:t>Target and interference multipath with partial saturation (Rician), in the rank one problem there is no target multipath and the signal subspace is known.  However when multipath is present due to either a range spread target or a dispersive channel frequency selective fading results and the signal subspace is multirank and unknown.  Though it may possess some structure due its time shifted nature, see 6.10,11 and 9,11 in scharf’s book.</w:t>
      </w:r>
    </w:p>
    <w:p w:rsidR="0070103C" w:rsidRDefault="0070103C" w:rsidP="001C3B36"/>
    <w:p w:rsidR="0070103C" w:rsidRDefault="0070103C" w:rsidP="001C3B36">
      <w:r>
        <w:tab/>
      </w:r>
      <w:r>
        <w:rPr>
          <w:noProof/>
          <w:position w:val="-10"/>
        </w:rPr>
        <w:drawing>
          <wp:inline distT="0" distB="0" distL="0" distR="0" wp14:anchorId="320C3016" wp14:editId="189D95D5">
            <wp:extent cx="1195070" cy="199390"/>
            <wp:effectExtent l="0" t="0" r="0" b="3810"/>
            <wp:docPr id="147790737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9"/>
                    <pic:cNvPicPr>
                      <a:picLocks/>
                    </pic:cNvPicPr>
                  </pic:nvPicPr>
                  <pic:blipFill>
                    <a:blip r:embed="rId1150" cstate="print">
                      <a:extLst>
                        <a:ext uri="{28A0092B-C50C-407E-A947-70E740481C1C}">
                          <a14:useLocalDpi xmlns:a14="http://schemas.microsoft.com/office/drawing/2010/main" val="0"/>
                        </a:ext>
                      </a:extLst>
                    </a:blip>
                    <a:srcRect/>
                    <a:stretch>
                      <a:fillRect/>
                    </a:stretch>
                  </pic:blipFill>
                  <pic:spPr bwMode="auto">
                    <a:xfrm>
                      <a:off x="0" y="0"/>
                      <a:ext cx="1195070" cy="19939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96</w:instrText>
        </w:r>
      </w:fldSimple>
      <w:r>
        <w:instrText>)</w:instrText>
      </w:r>
      <w:r>
        <w:fldChar w:fldCharType="end"/>
      </w:r>
    </w:p>
    <w:p w:rsidR="0070103C" w:rsidRPr="00390479" w:rsidRDefault="0070103C" w:rsidP="001C3B36"/>
    <w:p w:rsidR="0070103C" w:rsidRDefault="0070103C" w:rsidP="001C3B36">
      <w:r>
        <w:tab/>
      </w:r>
      <w:r>
        <w:rPr>
          <w:noProof/>
          <w:position w:val="-12"/>
        </w:rPr>
        <w:drawing>
          <wp:inline distT="0" distB="0" distL="0" distR="0" wp14:anchorId="7089DE0C" wp14:editId="7418721C">
            <wp:extent cx="688340" cy="226060"/>
            <wp:effectExtent l="0" t="0" r="0" b="2540"/>
            <wp:docPr id="44498175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0"/>
                    <pic:cNvPicPr>
                      <a:picLocks/>
                    </pic:cNvPicPr>
                  </pic:nvPicPr>
                  <pic:blipFill>
                    <a:blip r:embed="rId1151" cstate="print">
                      <a:extLst>
                        <a:ext uri="{28A0092B-C50C-407E-A947-70E740481C1C}">
                          <a14:useLocalDpi xmlns:a14="http://schemas.microsoft.com/office/drawing/2010/main" val="0"/>
                        </a:ext>
                      </a:extLst>
                    </a:blip>
                    <a:srcRect/>
                    <a:stretch>
                      <a:fillRect/>
                    </a:stretch>
                  </pic:blipFill>
                  <pic:spPr bwMode="auto">
                    <a:xfrm>
                      <a:off x="0" y="0"/>
                      <a:ext cx="688340" cy="22606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97</w:instrText>
        </w:r>
      </w:fldSimple>
      <w:r>
        <w:instrText>)</w:instrText>
      </w:r>
      <w:r>
        <w:fldChar w:fldCharType="end"/>
      </w:r>
    </w:p>
    <w:p w:rsidR="0070103C" w:rsidRPr="00D3234F" w:rsidRDefault="0070103C" w:rsidP="001C3B36"/>
    <w:p w:rsidR="0070103C" w:rsidRDefault="0070103C" w:rsidP="001C3B36">
      <w:r>
        <w:tab/>
      </w:r>
      <w:r w:rsidRPr="00BA5E95">
        <w:rPr>
          <w:noProof/>
          <w:position w:val="-16"/>
        </w:rPr>
      </w:r>
      <w:r w:rsidR="0070103C" w:rsidRPr="00BA5E95">
        <w:rPr>
          <w:noProof/>
          <w:position w:val="-16"/>
        </w:rPr>
        <w:object w:dxaOrig="4180" w:dyaOrig="440" w14:anchorId="68DE90D5">
          <v:shape id="_x0000_i1535" type="#_x0000_t75" alt="" style="width:209pt;height:22pt;mso-width-percent:0;mso-height-percent:0;mso-width-percent:0;mso-height-percent:0" o:ole="">
            <v:imagedata r:id="rId1152" o:title=""/>
          </v:shape>
          <o:OLEObject Type="Embed" ProgID="Equation.DSMT4" ShapeID="_x0000_i1535" DrawAspect="Content" ObjectID="_1840553345" r:id="rId11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98</w:instrText>
        </w:r>
      </w:fldSimple>
      <w:r>
        <w:instrText>)</w:instrText>
      </w:r>
      <w:r>
        <w:fldChar w:fldCharType="end"/>
      </w:r>
    </w:p>
    <w:p w:rsidR="0070103C" w:rsidRDefault="0070103C" w:rsidP="001C3B36">
      <w:r>
        <w:tab/>
      </w:r>
      <w:r w:rsidRPr="00BA5E95">
        <w:rPr>
          <w:noProof/>
          <w:position w:val="-12"/>
        </w:rPr>
      </w:r>
      <w:r w:rsidR="0070103C" w:rsidRPr="00BA5E95">
        <w:rPr>
          <w:noProof/>
          <w:position w:val="-12"/>
        </w:rPr>
        <w:object w:dxaOrig="859" w:dyaOrig="380" w14:anchorId="3B5760F5">
          <v:shape id="_x0000_i1536" type="#_x0000_t75" alt="" style="width:43pt;height:19pt;mso-width-percent:0;mso-height-percent:0;mso-width-percent:0;mso-height-percent:0" o:ole="">
            <v:imagedata r:id="rId1154" o:title=""/>
          </v:shape>
          <o:OLEObject Type="Embed" ProgID="Equation.DSMT4" ShapeID="_x0000_i1536" DrawAspect="Content" ObjectID="_1840553346" r:id="rId11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99</w:instrText>
        </w:r>
      </w:fldSimple>
      <w:r>
        <w:instrText>)</w:instrText>
      </w:r>
      <w:r>
        <w:fldChar w:fldCharType="end"/>
      </w:r>
    </w:p>
    <w:p w:rsidR="0070103C" w:rsidRDefault="0070103C" w:rsidP="001C3B36">
      <w:r>
        <w:t>perhaps Rtheta could be poisson or Bernoulli…can use this for sparse channels</w:t>
      </w:r>
    </w:p>
    <w:p w:rsidR="0070103C" w:rsidRDefault="0070103C" w:rsidP="001C3B36"/>
    <w:p w:rsidR="0070103C" w:rsidRDefault="0070103C" w:rsidP="001C3B36">
      <w:r>
        <w:tab/>
      </w:r>
      <w:r w:rsidRPr="00D3234F">
        <w:rPr>
          <w:noProof/>
          <w:position w:val="-16"/>
        </w:rPr>
      </w:r>
      <w:r w:rsidR="0070103C" w:rsidRPr="00D3234F">
        <w:rPr>
          <w:noProof/>
          <w:position w:val="-16"/>
        </w:rPr>
        <w:object w:dxaOrig="2340" w:dyaOrig="440" w14:anchorId="11875A74">
          <v:shape id="_x0000_i1537" type="#_x0000_t75" alt="" style="width:117pt;height:22pt;mso-width-percent:0;mso-height-percent:0;mso-width-percent:0;mso-height-percent:0" o:ole="">
            <v:imagedata r:id="rId1156" o:title=""/>
          </v:shape>
          <o:OLEObject Type="Embed" ProgID="Equation.DSMT4" ShapeID="_x0000_i1537" DrawAspect="Content" ObjectID="_1840553347" r:id="rId11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100</w:instrText>
        </w:r>
      </w:fldSimple>
      <w:r>
        <w:instrText>)</w:instrText>
      </w:r>
      <w:r>
        <w:fldChar w:fldCharType="end"/>
      </w:r>
    </w:p>
    <w:p w:rsidR="0070103C" w:rsidRDefault="0070103C" w:rsidP="001C3B36">
      <w:r>
        <w:tab/>
      </w:r>
      <w:r w:rsidRPr="00D3234F">
        <w:rPr>
          <w:noProof/>
          <w:position w:val="-14"/>
        </w:rPr>
      </w:r>
      <w:r w:rsidR="0070103C" w:rsidRPr="00D3234F">
        <w:rPr>
          <w:noProof/>
          <w:position w:val="-14"/>
        </w:rPr>
        <w:object w:dxaOrig="2220" w:dyaOrig="400" w14:anchorId="4468F8BE">
          <v:shape id="_x0000_i1538" type="#_x0000_t75" alt="" style="width:111pt;height:20pt;mso-width-percent:0;mso-height-percent:0;mso-width-percent:0;mso-height-percent:0" o:ole="">
            <v:imagedata r:id="rId1158" o:title=""/>
          </v:shape>
          <o:OLEObject Type="Embed" ProgID="Equation.DSMT4" ShapeID="_x0000_i1538" DrawAspect="Content" ObjectID="_1840553348" r:id="rId11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101</w:instrText>
        </w:r>
      </w:fldSimple>
      <w:r>
        <w:instrText>)</w:instrText>
      </w:r>
      <w:r>
        <w:fldChar w:fldCharType="end"/>
      </w:r>
    </w:p>
    <w:p w:rsidR="0070103C" w:rsidRPr="00D3234F" w:rsidRDefault="0070103C" w:rsidP="001C3B36"/>
    <w:p w:rsidR="0070103C" w:rsidRPr="00D3234F" w:rsidRDefault="0070103C" w:rsidP="001C3B36"/>
    <w:p w:rsidR="0070103C" w:rsidRDefault="0070103C" w:rsidP="001C3B36">
      <w:r>
        <w:t xml:space="preserve">where </w:t>
      </w:r>
      <w:r w:rsidRPr="00D3234F">
        <w:rPr>
          <w:noProof/>
          <w:position w:val="-12"/>
        </w:rPr>
      </w:r>
      <w:r w:rsidR="0070103C" w:rsidRPr="00D3234F">
        <w:rPr>
          <w:noProof/>
          <w:position w:val="-12"/>
        </w:rPr>
        <w:object w:dxaOrig="220" w:dyaOrig="360" w14:anchorId="56898CDB">
          <v:shape id="_x0000_i1539" type="#_x0000_t75" alt="" style="width:11pt;height:18pt;mso-width-percent:0;mso-height-percent:0;mso-width-percent:0;mso-height-percent:0" o:ole="">
            <v:imagedata r:id="rId1160" o:title=""/>
          </v:shape>
          <o:OLEObject Type="Embed" ProgID="Equation.DSMT4" ShapeID="_x0000_i1539" DrawAspect="Content" ObjectID="_1840553349" r:id="rId1161"/>
        </w:object>
      </w:r>
      <w:r>
        <w:t>represents the lth target multipath.</w:t>
      </w:r>
    </w:p>
    <w:p w:rsidR="0070103C" w:rsidRDefault="0070103C" w:rsidP="001C3B36"/>
    <w:p w:rsidR="0070103C" w:rsidRDefault="0070103C" w:rsidP="001C3B36"/>
    <w:p w:rsidR="0070103C" w:rsidRDefault="0070103C" w:rsidP="001C3B36"/>
    <w:p w:rsidR="0070103C" w:rsidRDefault="0070103C" w:rsidP="001C3B36"/>
    <w:p w:rsidR="0070103C" w:rsidRDefault="0070103C" w:rsidP="001C3B36">
      <w:r>
        <w:t>Blind subspace estimation is performed by iteratively determining p strongest eigenmodes of data matrix</w:t>
      </w:r>
    </w:p>
    <w:p w:rsidR="0070103C" w:rsidRDefault="0070103C" w:rsidP="001C3B36">
      <w:r>
        <w:t>Dominant eigenvectors and eigenvalues λi of UHS+N must be estimated as well as the noise variance</w:t>
      </w:r>
    </w:p>
    <w:p w:rsidR="0070103C" w:rsidRDefault="0070103C" w:rsidP="001C3B36">
      <w:r>
        <w:t>The data correlation matrix is estimated recursively to account for entering and departing users</w:t>
      </w:r>
    </w:p>
    <w:p w:rsidR="0070103C" w:rsidRDefault="0070103C" w:rsidP="001C3B36"/>
    <w:p w:rsidR="0070103C" w:rsidRDefault="0070103C" w:rsidP="001C3B36"/>
    <w:p w:rsidR="0070103C" w:rsidRDefault="0070103C" w:rsidP="001C3B36">
      <w:r>
        <w:t>PASTd has a complexity of O(Np) where N is the dimensionality of R and p is the dimension of the dominant subspace</w:t>
      </w:r>
    </w:p>
    <w:p w:rsidR="0070103C" w:rsidRDefault="0070103C" w:rsidP="001C3B36">
      <w:r>
        <w:t>p is typically unknown and therefore the Akaike Information Criterion is employed</w:t>
      </w:r>
    </w:p>
    <w:p w:rsidR="0070103C" w:rsidRDefault="0070103C" w:rsidP="001C3B36"/>
    <w:p w:rsidR="0070103C" w:rsidRDefault="0070103C" w:rsidP="001C3B36"/>
    <w:p w:rsidR="0070103C" w:rsidRDefault="0070103C" w:rsidP="001C3B36"/>
    <w:p w:rsidR="0070103C" w:rsidRDefault="0070103C" w:rsidP="001C3B36"/>
    <w:p w:rsidR="0070103C" w:rsidRDefault="0070103C" w:rsidP="001C3B36"/>
    <w:p w:rsidR="0070103C" w:rsidRDefault="0070103C" w:rsidP="001C3B36"/>
    <w:p w:rsidR="0070103C" w:rsidRDefault="0070103C" w:rsidP="001C3B36">
      <w:r>
        <w:t>Noise variance is updated as</w:t>
      </w:r>
    </w:p>
    <w:p w:rsidR="0070103C" w:rsidRDefault="0070103C" w:rsidP="001C3B36"/>
    <w:p w:rsidR="0070103C" w:rsidRDefault="0070103C" w:rsidP="001C3B36">
      <w:r>
        <w:t>Scattering in the water column</w:t>
      </w:r>
    </w:p>
    <w:p w:rsidR="0070103C" w:rsidRDefault="0070103C" w:rsidP="001C3B36">
      <w:r>
        <w:t>Scattering return is correlated with transmitted signal</w:t>
      </w:r>
    </w:p>
    <w:p w:rsidR="0070103C" w:rsidRDefault="0070103C" w:rsidP="001C3B36">
      <w:r>
        <w:t>increasing the signal power is not effective because the reverberation return increases as well</w:t>
      </w:r>
    </w:p>
    <w:p w:rsidR="0070103C" w:rsidRDefault="0070103C" w:rsidP="001C3B36"/>
    <w:p w:rsidR="0070103C" w:rsidRDefault="0070103C" w:rsidP="001C3B36">
      <w:r>
        <w:t>Three components of received signal:</w:t>
      </w:r>
    </w:p>
    <w:p w:rsidR="0070103C" w:rsidRDefault="0070103C" w:rsidP="0070103C">
      <w:pPr>
        <w:numPr>
          <w:ilvl w:val="0"/>
          <w:numId w:val="5"/>
        </w:numPr>
      </w:pPr>
      <w:r>
        <w:t>reverberation return resulting from echos from nonstationary scatterers</w:t>
      </w:r>
    </w:p>
    <w:p w:rsidR="0070103C" w:rsidRDefault="0070103C" w:rsidP="0070103C">
      <w:pPr>
        <w:numPr>
          <w:ilvl w:val="0"/>
          <w:numId w:val="5"/>
        </w:numPr>
      </w:pPr>
      <w:r>
        <w:t>The additive Gaussian noise term which is generally stationary and spatially and temporally isotropic is the noise that would be present even if no signal was transmitted</w:t>
      </w:r>
    </w:p>
    <w:p w:rsidR="0070103C" w:rsidRDefault="0070103C" w:rsidP="0070103C">
      <w:pPr>
        <w:numPr>
          <w:ilvl w:val="0"/>
          <w:numId w:val="5"/>
        </w:numPr>
      </w:pPr>
      <w:r>
        <w:t>When a target is present in the path of the transmitted signal, there is a target signal, which is the the job of the receiver to determine its presence or absence.</w:t>
      </w:r>
    </w:p>
    <w:p w:rsidR="0070103C" w:rsidRDefault="0070103C" w:rsidP="001C3B36"/>
    <w:p w:rsidR="0070103C" w:rsidRDefault="0070103C" w:rsidP="001C3B36">
      <w:r>
        <w:tab/>
      </w:r>
      <w:r w:rsidRPr="00337FF2">
        <w:rPr>
          <w:noProof/>
          <w:position w:val="-12"/>
        </w:rPr>
      </w:r>
      <w:r w:rsidR="0070103C" w:rsidRPr="00337FF2">
        <w:rPr>
          <w:noProof/>
          <w:position w:val="-12"/>
        </w:rPr>
        <w:object w:dxaOrig="2280" w:dyaOrig="380" w14:anchorId="3658CFBE">
          <v:shape id="_x0000_i1540" type="#_x0000_t75" alt="" style="width:114pt;height:19pt;mso-width-percent:0;mso-height-percent:0;mso-width-percent:0;mso-height-percent:0" o:ole="">
            <v:imagedata r:id="rId1162" o:title=""/>
          </v:shape>
          <o:OLEObject Type="Embed" ProgID="Equation.DSMT4" ShapeID="_x0000_i1540" DrawAspect="Content" ObjectID="_1840553350" r:id="rId11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102</w:instrText>
        </w:r>
      </w:fldSimple>
      <w:r>
        <w:instrText>)</w:instrText>
      </w:r>
      <w:r>
        <w:fldChar w:fldCharType="end"/>
      </w:r>
    </w:p>
    <w:p w:rsidR="0070103C" w:rsidRDefault="0070103C" w:rsidP="001C3B36">
      <w:r>
        <w:t>where</w:t>
      </w:r>
    </w:p>
    <w:p w:rsidR="0070103C" w:rsidRDefault="0070103C" w:rsidP="001C3B36">
      <w:r>
        <w:t>amplitude, Doppler shift due to radial motion between source and scatterer, tauk is time delay resulting from position of scatterer relative to some reference</w:t>
      </w:r>
    </w:p>
    <w:p w:rsidR="0070103C" w:rsidRDefault="0070103C" w:rsidP="001C3B36"/>
    <w:p w:rsidR="0070103C" w:rsidRDefault="0070103C" w:rsidP="001C3B36">
      <w:r>
        <w:tab/>
      </w:r>
      <w:r w:rsidRPr="00337FF2">
        <w:rPr>
          <w:noProof/>
          <w:position w:val="-28"/>
        </w:rPr>
      </w:r>
      <w:r w:rsidR="0070103C" w:rsidRPr="00337FF2">
        <w:rPr>
          <w:noProof/>
          <w:position w:val="-28"/>
        </w:rPr>
        <w:object w:dxaOrig="1420" w:dyaOrig="680" w14:anchorId="4757D310">
          <v:shape id="_x0000_i1541" type="#_x0000_t75" alt="" style="width:71pt;height:34pt;mso-width-percent:0;mso-height-percent:0;mso-width-percent:0;mso-height-percent:0" o:ole="">
            <v:imagedata r:id="rId1164" o:title=""/>
          </v:shape>
          <o:OLEObject Type="Embed" ProgID="Equation.DSMT4" ShapeID="_x0000_i1541" DrawAspect="Content" ObjectID="_1840553351" r:id="rId1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103</w:instrText>
        </w:r>
      </w:fldSimple>
      <w:r>
        <w:instrText>)</w:instrText>
      </w:r>
      <w:r>
        <w:fldChar w:fldCharType="end"/>
      </w:r>
    </w:p>
    <w:p w:rsidR="0070103C" w:rsidRDefault="0070103C" w:rsidP="001C3B36"/>
    <w:p w:rsidR="0070103C" w:rsidRDefault="0070103C" w:rsidP="001C3B36">
      <w:pPr>
        <w:sectPr w:rsidR="0070103C">
          <w:headerReference w:type="default" r:id="rId1166"/>
          <w:pgSz w:w="12240" w:h="15840"/>
          <w:pgMar w:top="1440" w:right="1440" w:bottom="1440" w:left="1440" w:header="720" w:footer="720" w:gutter="0"/>
          <w:cols w:space="720"/>
          <w:docGrid w:linePitch="360"/>
        </w:sectPr>
      </w:pPr>
    </w:p>
    <w:p w:rsidR="0039646C" w:rsidRDefault="0039646C" w:rsidP="001C3B36"/>
    <w:sectPr w:rsidR="0039646C">
      <w:headerReference w:type="default" r:id="rId11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86D14" w:rsidRDefault="00886D14" w:rsidP="00886D14"/>
  </w:endnote>
  <w:endnote w:type="continuationSeparator" w:id="0">
    <w:p w:rsidR="00886D14" w:rsidRDefault="00886D14" w:rsidP="00886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86D14" w:rsidRDefault="00886D14" w:rsidP="00886D14"/>
  </w:footnote>
  <w:footnote w:type="continuationSeparator" w:id="0">
    <w:p w:rsidR="00886D14" w:rsidRDefault="00886D14" w:rsidP="00886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70257509"/>
      <w:docPartObj>
        <w:docPartGallery w:val="Page Numbers (Top of Page)"/>
        <w:docPartUnique/>
      </w:docPartObj>
    </w:sdtPr>
    <w:sdtEndPr>
      <w:rPr>
        <w:caps/>
        <w:smallCaps/>
        <w:noProof/>
      </w:rPr>
    </w:sdtEndPr>
    <w:sdtContent>
      <w:p w:rsidR="0070103C" w:rsidRPr="00E8128F" w:rsidRDefault="0070103C" w:rsidP="00E8128F">
        <w:pPr>
          <w:pBdr>
            <w:bottom w:val="single" w:sz="4" w:space="1" w:color="auto"/>
          </w:pBdr>
          <w:rPr>
            <w:b/>
            <w:bCs/>
            <w:caps/>
            <w:smallCaps/>
          </w:rPr>
        </w:pPr>
        <w:r w:rsidRPr="00E8128F">
          <w:rPr>
            <w:b/>
            <w:bCs/>
            <w:caps/>
            <w:smallCaps/>
          </w:rPr>
          <w:fldChar w:fldCharType="begin"/>
        </w:r>
        <w:r w:rsidRPr="00E8128F">
          <w:rPr>
            <w:smallCaps/>
          </w:rPr>
          <w:instrText xml:space="preserve"> REF _Ref226282528 \r \h  \* MERGEFORMAT </w:instrText>
        </w:r>
        <w:r w:rsidRPr="00E8128F">
          <w:rPr>
            <w:b/>
            <w:bCs/>
            <w:caps/>
            <w:smallCaps/>
          </w:rPr>
        </w:r>
        <w:r w:rsidRPr="00E8128F">
          <w:rPr>
            <w:b/>
            <w:bCs/>
            <w:caps/>
            <w:smallCaps/>
          </w:rPr>
          <w:fldChar w:fldCharType="separate"/>
        </w:r>
        <w:r>
          <w:rPr>
            <w:smallCaps/>
          </w:rPr>
          <w:t>19.0</w:t>
        </w:r>
        <w:r w:rsidRPr="00E8128F">
          <w:rPr>
            <w:b/>
            <w:bCs/>
            <w:caps/>
            <w:smallCaps/>
          </w:rPr>
          <w:fldChar w:fldCharType="end"/>
        </w:r>
        <w:r w:rsidRPr="00E8128F">
          <w:rPr>
            <w:smallCaps/>
          </w:rPr>
          <w:t xml:space="preserve"> </w:t>
        </w:r>
        <w:r w:rsidRPr="00E8128F">
          <w:rPr>
            <w:b/>
            <w:bCs/>
            <w:caps/>
            <w:smallCaps/>
          </w:rPr>
          <w:fldChar w:fldCharType="begin"/>
        </w:r>
        <w:r w:rsidRPr="00E8128F">
          <w:rPr>
            <w:smallCaps/>
          </w:rPr>
          <w:instrText xml:space="preserve"> REF _Ref226282528 \h  \* MERGEFORMAT </w:instrText>
        </w:r>
        <w:r w:rsidRPr="00E8128F">
          <w:rPr>
            <w:b/>
            <w:bCs/>
            <w:caps/>
            <w:smallCaps/>
          </w:rPr>
        </w:r>
        <w:r w:rsidRPr="00E8128F">
          <w:rPr>
            <w:b/>
            <w:bCs/>
            <w:caps/>
            <w:smallCaps/>
          </w:rPr>
          <w:fldChar w:fldCharType="separate"/>
        </w:r>
        <w:r w:rsidRPr="00862CD0">
          <w:rPr>
            <w:smallCaps/>
          </w:rPr>
          <w:t>Array Signal Processing</w:t>
        </w:r>
        <w:r w:rsidRPr="00E8128F">
          <w:rPr>
            <w:b/>
            <w:bCs/>
            <w:caps/>
            <w:smallCaps/>
          </w:rPr>
          <w:fldChar w:fldCharType="end"/>
        </w:r>
        <w:r w:rsidRPr="00E8128F">
          <w:rPr>
            <w:smallCaps/>
          </w:rPr>
          <w:t xml:space="preserve">                                                                                                                     </w:t>
        </w:r>
        <w:r w:rsidRPr="00E8128F">
          <w:rPr>
            <w:b/>
            <w:bCs/>
            <w:caps/>
            <w:smallCaps/>
          </w:rPr>
          <w:fldChar w:fldCharType="begin"/>
        </w:r>
        <w:r w:rsidRPr="00E8128F">
          <w:rPr>
            <w:smallCaps/>
          </w:rPr>
          <w:instrText xml:space="preserve"> PAGE   \* MERGEFORMAT </w:instrText>
        </w:r>
        <w:r w:rsidRPr="00E8128F">
          <w:rPr>
            <w:b/>
            <w:bCs/>
            <w:caps/>
            <w:smallCaps/>
          </w:rPr>
          <w:fldChar w:fldCharType="separate"/>
        </w:r>
        <w:r w:rsidRPr="00E8128F">
          <w:rPr>
            <w:smallCaps/>
            <w:noProof/>
          </w:rPr>
          <w:t>2</w:t>
        </w:r>
        <w:r w:rsidRPr="00E8128F">
          <w:rPr>
            <w:b/>
            <w:bCs/>
            <w:caps/>
            <w:smallCaps/>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6D14" w:rsidRPr="00D3429F" w:rsidRDefault="00886D14" w:rsidP="00D3429F">
    <w:pPr>
      <w:rPr>
        <w:caps/>
        <w:smallCap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1AF6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C121D7"/>
    <w:multiLevelType w:val="multilevel"/>
    <w:tmpl w:val="E07699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1250B2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16C445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249635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40B3E36"/>
    <w:multiLevelType w:val="multilevel"/>
    <w:tmpl w:val="B67AFC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50C5A97"/>
    <w:multiLevelType w:val="multilevel"/>
    <w:tmpl w:val="45DC96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516588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55D7E9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5FD5DE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06C42FDF"/>
    <w:multiLevelType w:val="hybridMultilevel"/>
    <w:tmpl w:val="63181D62"/>
    <w:lvl w:ilvl="0" w:tplc="04090011">
      <w:start w:val="1"/>
      <w:numFmt w:val="decimal"/>
      <w:lvlText w:val="%1)"/>
      <w:lvlJc w:val="left"/>
      <w:pPr>
        <w:tabs>
          <w:tab w:val="num" w:pos="720"/>
        </w:tabs>
        <w:ind w:left="720" w:hanging="360"/>
      </w:pPr>
      <w:rPr>
        <w:rFonts w:hint="default"/>
      </w:rPr>
    </w:lvl>
    <w:lvl w:ilvl="1" w:tplc="70A6EB52">
      <w:start w:val="1"/>
      <w:numFmt w:val="decimal"/>
      <w:lvlText w:val="%2)"/>
      <w:lvlJc w:val="left"/>
      <w:pPr>
        <w:tabs>
          <w:tab w:val="num" w:pos="360"/>
        </w:tabs>
        <w:ind w:left="-1080" w:firstLine="108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731170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7700FAC"/>
    <w:multiLevelType w:val="multilevel"/>
    <w:tmpl w:val="EF8203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9022FBA"/>
    <w:multiLevelType w:val="hybridMultilevel"/>
    <w:tmpl w:val="51DCDE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9A40883"/>
    <w:multiLevelType w:val="multilevel"/>
    <w:tmpl w:val="7B7832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9B768B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0B3F10AC"/>
    <w:multiLevelType w:val="multilevel"/>
    <w:tmpl w:val="88B037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0C7771E1"/>
    <w:multiLevelType w:val="multilevel"/>
    <w:tmpl w:val="357A0C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0C9E2A9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0CC809A0"/>
    <w:multiLevelType w:val="hybridMultilevel"/>
    <w:tmpl w:val="EE387A66"/>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0" w15:restartNumberingAfterBreak="0">
    <w:nsid w:val="0D05285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0D2D385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0D4F35E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0DC85A3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0DC903D4"/>
    <w:multiLevelType w:val="multilevel"/>
    <w:tmpl w:val="0A4089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0E4B72E4"/>
    <w:multiLevelType w:val="multilevel"/>
    <w:tmpl w:val="C778D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0E713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0E934A7C"/>
    <w:multiLevelType w:val="multilevel"/>
    <w:tmpl w:val="5E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F16B3C"/>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0F462D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0FCA741E"/>
    <w:multiLevelType w:val="hybridMultilevel"/>
    <w:tmpl w:val="F0B2A154"/>
    <w:lvl w:ilvl="0" w:tplc="8F5AE59C">
      <w:start w:val="1"/>
      <w:numFmt w:val="lowerLetter"/>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0C21851"/>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11354556"/>
    <w:multiLevelType w:val="multilevel"/>
    <w:tmpl w:val="8E168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113E256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120B740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136F2B40"/>
    <w:multiLevelType w:val="multilevel"/>
    <w:tmpl w:val="FB7A1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137825D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13A55B9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143A2EC2"/>
    <w:multiLevelType w:val="multilevel"/>
    <w:tmpl w:val="F77C0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15075B21"/>
    <w:multiLevelType w:val="hybridMultilevel"/>
    <w:tmpl w:val="2D7447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15:restartNumberingAfterBreak="0">
    <w:nsid w:val="15B44CAD"/>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16EA488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18453431"/>
    <w:multiLevelType w:val="multilevel"/>
    <w:tmpl w:val="F3E67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1938217C"/>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1AC7023F"/>
    <w:multiLevelType w:val="multilevel"/>
    <w:tmpl w:val="BA2CC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1C466892"/>
    <w:multiLevelType w:val="multilevel"/>
    <w:tmpl w:val="11C61C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1C7F67C0"/>
    <w:multiLevelType w:val="hybridMultilevel"/>
    <w:tmpl w:val="1CCE6BB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48" w15:restartNumberingAfterBreak="0">
    <w:nsid w:val="1CB041C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 w15:restartNumberingAfterBreak="0">
    <w:nsid w:val="1D4D4CA5"/>
    <w:multiLevelType w:val="hybridMultilevel"/>
    <w:tmpl w:val="F1166598"/>
    <w:lvl w:ilvl="0" w:tplc="AD62B052">
      <w:start w:val="1"/>
      <w:numFmt w:val="decimal"/>
      <w:lvlText w:val="%1."/>
      <w:lvlJc w:val="left"/>
      <w:pPr>
        <w:tabs>
          <w:tab w:val="num" w:pos="720"/>
        </w:tabs>
        <w:ind w:left="720" w:hanging="360"/>
      </w:pPr>
      <w:rPr>
        <w:b w:val="0"/>
        <w:bCs w:val="0"/>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50" w15:restartNumberingAfterBreak="0">
    <w:nsid w:val="1D98187A"/>
    <w:multiLevelType w:val="multilevel"/>
    <w:tmpl w:val="8E1C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FB6049"/>
    <w:multiLevelType w:val="multilevel"/>
    <w:tmpl w:val="36CA5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2" w15:restartNumberingAfterBreak="0">
    <w:nsid w:val="1F564F0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202679EA"/>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4" w15:restartNumberingAfterBreak="0">
    <w:nsid w:val="20384600"/>
    <w:multiLevelType w:val="multilevel"/>
    <w:tmpl w:val="56DE0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20E932EB"/>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6" w15:restartNumberingAfterBreak="0">
    <w:nsid w:val="21711359"/>
    <w:multiLevelType w:val="multilevel"/>
    <w:tmpl w:val="C89815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225C4E0F"/>
    <w:multiLevelType w:val="multilevel"/>
    <w:tmpl w:val="C70A3D48"/>
    <w:lvl w:ilvl="0">
      <w:start w:val="1"/>
      <w:numFmt w:val="upperLetter"/>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23147FAC"/>
    <w:multiLevelType w:val="multilevel"/>
    <w:tmpl w:val="7C6E1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23C31970"/>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0" w15:restartNumberingAfterBreak="0">
    <w:nsid w:val="23C73CE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1" w15:restartNumberingAfterBreak="0">
    <w:nsid w:val="23E122B4"/>
    <w:multiLevelType w:val="multilevel"/>
    <w:tmpl w:val="27F8A0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23FB1EE9"/>
    <w:multiLevelType w:val="multilevel"/>
    <w:tmpl w:val="28104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24614A3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247B2CA0"/>
    <w:multiLevelType w:val="multilevel"/>
    <w:tmpl w:val="619059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24D70991"/>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6" w15:restartNumberingAfterBreak="0">
    <w:nsid w:val="24F20A7F"/>
    <w:multiLevelType w:val="multilevel"/>
    <w:tmpl w:val="DCCAB0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252B25F9"/>
    <w:multiLevelType w:val="multilevel"/>
    <w:tmpl w:val="E2F43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8" w15:restartNumberingAfterBreak="0">
    <w:nsid w:val="25A6075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9" w15:restartNumberingAfterBreak="0">
    <w:nsid w:val="25B11EFF"/>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0" w15:restartNumberingAfterBreak="0">
    <w:nsid w:val="265960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268040B8"/>
    <w:multiLevelType w:val="multilevel"/>
    <w:tmpl w:val="06CE60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2" w15:restartNumberingAfterBreak="0">
    <w:nsid w:val="273F5D8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3" w15:restartNumberingAfterBreak="0">
    <w:nsid w:val="27AE7A68"/>
    <w:multiLevelType w:val="multilevel"/>
    <w:tmpl w:val="463E3C26"/>
    <w:lvl w:ilvl="0">
      <w:start w:val="1"/>
      <w:numFmt w:val="decimal"/>
      <w:lvlText w:val="%1"/>
      <w:lvlJc w:val="left"/>
      <w:pPr>
        <w:tabs>
          <w:tab w:val="num" w:pos="720"/>
        </w:tabs>
        <w:ind w:left="720" w:hanging="432"/>
      </w:pPr>
      <w:rPr>
        <w:rFonts w:hint="default"/>
      </w:rPr>
    </w:lvl>
    <w:lvl w:ilvl="1">
      <w:start w:val="1"/>
      <w:numFmt w:val="decimal"/>
      <w:lvlText w:val="%1.%2"/>
      <w:lvlJc w:val="left"/>
      <w:pPr>
        <w:tabs>
          <w:tab w:val="num" w:pos="864"/>
        </w:tabs>
        <w:ind w:left="864" w:hanging="576"/>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864"/>
      </w:pPr>
      <w:rPr>
        <w:rFonts w:hint="default"/>
      </w:rPr>
    </w:lvl>
    <w:lvl w:ilvl="4">
      <w:start w:val="1"/>
      <w:numFmt w:val="decimal"/>
      <w:lvlText w:val="%1.%2.%3.%4.%5"/>
      <w:lvlJc w:val="left"/>
      <w:pPr>
        <w:tabs>
          <w:tab w:val="num" w:pos="1296"/>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74" w15:restartNumberingAfterBreak="0">
    <w:nsid w:val="280923E8"/>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5" w15:restartNumberingAfterBreak="0">
    <w:nsid w:val="282B29D0"/>
    <w:multiLevelType w:val="multilevel"/>
    <w:tmpl w:val="AEAEC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28D10D3D"/>
    <w:multiLevelType w:val="multilevel"/>
    <w:tmpl w:val="3D9A8D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7" w15:restartNumberingAfterBreak="0">
    <w:nsid w:val="28EE7E00"/>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29862AA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9" w15:restartNumberingAfterBreak="0">
    <w:nsid w:val="29D16D1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0" w15:restartNumberingAfterBreak="0">
    <w:nsid w:val="2A3B505A"/>
    <w:multiLevelType w:val="multilevel"/>
    <w:tmpl w:val="88AE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2B6E5E35"/>
    <w:multiLevelType w:val="multilevel"/>
    <w:tmpl w:val="E68AC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 w15:restartNumberingAfterBreak="0">
    <w:nsid w:val="2C697450"/>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2D794512"/>
    <w:multiLevelType w:val="multilevel"/>
    <w:tmpl w:val="10328A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2DF5486F"/>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2E150B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6" w15:restartNumberingAfterBreak="0">
    <w:nsid w:val="2E470921"/>
    <w:multiLevelType w:val="hybridMultilevel"/>
    <w:tmpl w:val="F16EC7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7" w15:restartNumberingAfterBreak="0">
    <w:nsid w:val="2F6162C1"/>
    <w:multiLevelType w:val="hybridMultilevel"/>
    <w:tmpl w:val="6B8C67EE"/>
    <w:lvl w:ilvl="0" w:tplc="2BAE2F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0E1672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9" w15:restartNumberingAfterBreak="0">
    <w:nsid w:val="31315D8E"/>
    <w:multiLevelType w:val="multilevel"/>
    <w:tmpl w:val="AD66C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0" w15:restartNumberingAfterBreak="0">
    <w:nsid w:val="3146756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1" w15:restartNumberingAfterBreak="0">
    <w:nsid w:val="318048E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2" w15:restartNumberingAfterBreak="0">
    <w:nsid w:val="31B11DF8"/>
    <w:multiLevelType w:val="multilevel"/>
    <w:tmpl w:val="E8EADC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3" w15:restartNumberingAfterBreak="0">
    <w:nsid w:val="32385DE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4" w15:restartNumberingAfterBreak="0">
    <w:nsid w:val="330B62FC"/>
    <w:multiLevelType w:val="multilevel"/>
    <w:tmpl w:val="63D2D340"/>
    <w:lvl w:ilvl="0">
      <w:start w:val="2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5" w15:restartNumberingAfterBreak="0">
    <w:nsid w:val="331208CE"/>
    <w:multiLevelType w:val="multilevel"/>
    <w:tmpl w:val="08367E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33EA56E2"/>
    <w:multiLevelType w:val="multilevel"/>
    <w:tmpl w:val="C52243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7" w15:restartNumberingAfterBreak="0">
    <w:nsid w:val="348053EC"/>
    <w:multiLevelType w:val="multilevel"/>
    <w:tmpl w:val="A56482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8" w15:restartNumberingAfterBreak="0">
    <w:nsid w:val="352642D3"/>
    <w:multiLevelType w:val="multilevel"/>
    <w:tmpl w:val="CFD81F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355B270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0" w15:restartNumberingAfterBreak="0">
    <w:nsid w:val="35680A9F"/>
    <w:multiLevelType w:val="multilevel"/>
    <w:tmpl w:val="53AC62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1" w15:restartNumberingAfterBreak="0">
    <w:nsid w:val="35DA37D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2" w15:restartNumberingAfterBreak="0">
    <w:nsid w:val="35E553E3"/>
    <w:multiLevelType w:val="multilevel"/>
    <w:tmpl w:val="FC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2C6703"/>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36453657"/>
    <w:multiLevelType w:val="multilevel"/>
    <w:tmpl w:val="CE1213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5" w15:restartNumberingAfterBreak="0">
    <w:nsid w:val="36BE565B"/>
    <w:multiLevelType w:val="multilevel"/>
    <w:tmpl w:val="FF002BF4"/>
    <w:lvl w:ilvl="0">
      <w:start w:val="1"/>
      <w:numFmt w:val="decimal"/>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6" w15:restartNumberingAfterBreak="0">
    <w:nsid w:val="37061A2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37933BA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8" w15:restartNumberingAfterBreak="0">
    <w:nsid w:val="379E572F"/>
    <w:multiLevelType w:val="multilevel"/>
    <w:tmpl w:val="F38C0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9" w15:restartNumberingAfterBreak="0">
    <w:nsid w:val="381C492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0" w15:restartNumberingAfterBreak="0">
    <w:nsid w:val="38CA603E"/>
    <w:multiLevelType w:val="multilevel"/>
    <w:tmpl w:val="ECEEE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1" w15:restartNumberingAfterBreak="0">
    <w:nsid w:val="39150B8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3923342C"/>
    <w:multiLevelType w:val="multilevel"/>
    <w:tmpl w:val="78527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3AC00E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4" w15:restartNumberingAfterBreak="0">
    <w:nsid w:val="3B056521"/>
    <w:multiLevelType w:val="multilevel"/>
    <w:tmpl w:val="CDA02A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5"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6" w15:restartNumberingAfterBreak="0">
    <w:nsid w:val="3B415D6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7" w15:restartNumberingAfterBreak="0">
    <w:nsid w:val="3BE637C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8" w15:restartNumberingAfterBreak="0">
    <w:nsid w:val="3CDB6CBB"/>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9" w15:restartNumberingAfterBreak="0">
    <w:nsid w:val="3D494915"/>
    <w:multiLevelType w:val="multilevel"/>
    <w:tmpl w:val="C11020C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0" w15:restartNumberingAfterBreak="0">
    <w:nsid w:val="3F6A0F37"/>
    <w:multiLevelType w:val="multilevel"/>
    <w:tmpl w:val="C79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3FB53FB1"/>
    <w:multiLevelType w:val="hybridMultilevel"/>
    <w:tmpl w:val="FC46D2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2" w15:restartNumberingAfterBreak="0">
    <w:nsid w:val="3FDC2076"/>
    <w:multiLevelType w:val="multilevel"/>
    <w:tmpl w:val="E75A2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3" w15:restartNumberingAfterBreak="0">
    <w:nsid w:val="400004F0"/>
    <w:multiLevelType w:val="hybridMultilevel"/>
    <w:tmpl w:val="107475B6"/>
    <w:lvl w:ilvl="0" w:tplc="12B067E0">
      <w:start w:val="1"/>
      <w:numFmt w:val="upperLetter"/>
      <w:lvlText w:val="Appendix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136635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5" w15:restartNumberingAfterBreak="0">
    <w:nsid w:val="41441920"/>
    <w:multiLevelType w:val="multilevel"/>
    <w:tmpl w:val="21E4A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425A40F8"/>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7" w15:restartNumberingAfterBreak="0">
    <w:nsid w:val="427E27D9"/>
    <w:multiLevelType w:val="multilevel"/>
    <w:tmpl w:val="CEDED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4394411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44633DCB"/>
    <w:multiLevelType w:val="multilevel"/>
    <w:tmpl w:val="B4CEAF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0" w15:restartNumberingAfterBreak="0">
    <w:nsid w:val="458538DE"/>
    <w:multiLevelType w:val="multilevel"/>
    <w:tmpl w:val="93E8C8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1" w15:restartNumberingAfterBreak="0">
    <w:nsid w:val="4594135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2" w15:restartNumberingAfterBreak="0">
    <w:nsid w:val="465F7C60"/>
    <w:multiLevelType w:val="multilevel"/>
    <w:tmpl w:val="8BEAF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3" w15:restartNumberingAfterBreak="0">
    <w:nsid w:val="47A26048"/>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4" w15:restartNumberingAfterBreak="0">
    <w:nsid w:val="47E72FFA"/>
    <w:multiLevelType w:val="hybridMultilevel"/>
    <w:tmpl w:val="82FC7BB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5" w15:restartNumberingAfterBreak="0">
    <w:nsid w:val="4827464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6" w15:restartNumberingAfterBreak="0">
    <w:nsid w:val="483717DC"/>
    <w:multiLevelType w:val="multilevel"/>
    <w:tmpl w:val="05BE8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7" w15:restartNumberingAfterBreak="0">
    <w:nsid w:val="487855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8" w15:restartNumberingAfterBreak="0">
    <w:nsid w:val="490A3C52"/>
    <w:multiLevelType w:val="multilevel"/>
    <w:tmpl w:val="D1F89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9" w15:restartNumberingAfterBreak="0">
    <w:nsid w:val="491D2154"/>
    <w:multiLevelType w:val="hybridMultilevel"/>
    <w:tmpl w:val="77848766"/>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40" w15:restartNumberingAfterBreak="0">
    <w:nsid w:val="4922677C"/>
    <w:multiLevelType w:val="multilevel"/>
    <w:tmpl w:val="77767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1" w15:restartNumberingAfterBreak="0">
    <w:nsid w:val="49307D5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2" w15:restartNumberingAfterBreak="0">
    <w:nsid w:val="49795CB4"/>
    <w:multiLevelType w:val="multilevel"/>
    <w:tmpl w:val="46AC97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3" w15:restartNumberingAfterBreak="0">
    <w:nsid w:val="49B27D60"/>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49B97D2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4A36331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6" w15:restartNumberingAfterBreak="0">
    <w:nsid w:val="4A3C1E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7" w15:restartNumberingAfterBreak="0">
    <w:nsid w:val="4AA13F7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8" w15:restartNumberingAfterBreak="0">
    <w:nsid w:val="4B000835"/>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49" w15:restartNumberingAfterBreak="0">
    <w:nsid w:val="4B832E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0" w15:restartNumberingAfterBreak="0">
    <w:nsid w:val="4BCD363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1" w15:restartNumberingAfterBreak="0">
    <w:nsid w:val="4C911B7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2" w15:restartNumberingAfterBreak="0">
    <w:nsid w:val="4D4F1B81"/>
    <w:multiLevelType w:val="hybridMultilevel"/>
    <w:tmpl w:val="0E7C2AA0"/>
    <w:lvl w:ilvl="0" w:tplc="07F6AB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4D615407"/>
    <w:multiLevelType w:val="multilevel"/>
    <w:tmpl w:val="949A46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4" w15:restartNumberingAfterBreak="0">
    <w:nsid w:val="4DEC2163"/>
    <w:multiLevelType w:val="multilevel"/>
    <w:tmpl w:val="255C7D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5" w15:restartNumberingAfterBreak="0">
    <w:nsid w:val="4DED53F4"/>
    <w:multiLevelType w:val="hybridMultilevel"/>
    <w:tmpl w:val="0C4E8084"/>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56" w15:restartNumberingAfterBreak="0">
    <w:nsid w:val="4F74686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7" w15:restartNumberingAfterBreak="0">
    <w:nsid w:val="4FCE618B"/>
    <w:multiLevelType w:val="multilevel"/>
    <w:tmpl w:val="DEE21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8" w15:restartNumberingAfterBreak="0">
    <w:nsid w:val="50493F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9" w15:restartNumberingAfterBreak="0">
    <w:nsid w:val="510314F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0" w15:restartNumberingAfterBreak="0">
    <w:nsid w:val="51560C75"/>
    <w:multiLevelType w:val="hybridMultilevel"/>
    <w:tmpl w:val="1662317E"/>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61" w15:restartNumberingAfterBreak="0">
    <w:nsid w:val="521D5AF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2" w15:restartNumberingAfterBreak="0">
    <w:nsid w:val="52B64942"/>
    <w:multiLevelType w:val="hybridMultilevel"/>
    <w:tmpl w:val="618C8B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52FB1D1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4" w15:restartNumberingAfterBreak="0">
    <w:nsid w:val="545D3A0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5" w15:restartNumberingAfterBreak="0">
    <w:nsid w:val="54A220FA"/>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6" w15:restartNumberingAfterBreak="0">
    <w:nsid w:val="54D959A0"/>
    <w:multiLevelType w:val="multilevel"/>
    <w:tmpl w:val="19BEE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7" w15:restartNumberingAfterBreak="0">
    <w:nsid w:val="55197701"/>
    <w:multiLevelType w:val="multilevel"/>
    <w:tmpl w:val="6FF0B8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8" w15:restartNumberingAfterBreak="0">
    <w:nsid w:val="551A7C5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9" w15:restartNumberingAfterBreak="0">
    <w:nsid w:val="558E794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0" w15:restartNumberingAfterBreak="0">
    <w:nsid w:val="55F31C19"/>
    <w:multiLevelType w:val="multilevel"/>
    <w:tmpl w:val="23805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1" w15:restartNumberingAfterBreak="0">
    <w:nsid w:val="55F4285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566B218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3" w15:restartNumberingAfterBreak="0">
    <w:nsid w:val="567B644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4" w15:restartNumberingAfterBreak="0">
    <w:nsid w:val="575773BC"/>
    <w:multiLevelType w:val="multilevel"/>
    <w:tmpl w:val="7E646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5" w15:restartNumberingAfterBreak="0">
    <w:nsid w:val="57D53CC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6" w15:restartNumberingAfterBreak="0">
    <w:nsid w:val="58143DAD"/>
    <w:multiLevelType w:val="multilevel"/>
    <w:tmpl w:val="CA022F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7" w15:restartNumberingAfterBreak="0">
    <w:nsid w:val="581B3B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8" w15:restartNumberingAfterBreak="0">
    <w:nsid w:val="5856253F"/>
    <w:multiLevelType w:val="multilevel"/>
    <w:tmpl w:val="27B80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9" w15:restartNumberingAfterBreak="0">
    <w:nsid w:val="58AE4F72"/>
    <w:multiLevelType w:val="multilevel"/>
    <w:tmpl w:val="605C0A0C"/>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0" w15:restartNumberingAfterBreak="0">
    <w:nsid w:val="58EE62FC"/>
    <w:multiLevelType w:val="multilevel"/>
    <w:tmpl w:val="64688A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1" w15:restartNumberingAfterBreak="0">
    <w:nsid w:val="59640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2" w15:restartNumberingAfterBreak="0">
    <w:nsid w:val="59A300DC"/>
    <w:multiLevelType w:val="multilevel"/>
    <w:tmpl w:val="3FCCC8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3" w15:restartNumberingAfterBreak="0">
    <w:nsid w:val="5A647347"/>
    <w:multiLevelType w:val="multilevel"/>
    <w:tmpl w:val="32DC7486"/>
    <w:lvl w:ilvl="0">
      <w:start w:val="19"/>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4" w15:restartNumberingAfterBreak="0">
    <w:nsid w:val="5A7B78D1"/>
    <w:multiLevelType w:val="multilevel"/>
    <w:tmpl w:val="369E98B4"/>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5" w15:restartNumberingAfterBreak="0">
    <w:nsid w:val="5A826C2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6" w15:restartNumberingAfterBreak="0">
    <w:nsid w:val="5A9259B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7" w15:restartNumberingAfterBreak="0">
    <w:nsid w:val="5B7A2102"/>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8" w15:restartNumberingAfterBreak="0">
    <w:nsid w:val="5BDA0C1B"/>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9" w15:restartNumberingAfterBreak="0">
    <w:nsid w:val="5BE9345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5C5F01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1" w15:restartNumberingAfterBreak="0">
    <w:nsid w:val="5CD23343"/>
    <w:multiLevelType w:val="multilevel"/>
    <w:tmpl w:val="81C629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2" w15:restartNumberingAfterBreak="0">
    <w:nsid w:val="5CFD2EF4"/>
    <w:multiLevelType w:val="hybridMultilevel"/>
    <w:tmpl w:val="2780A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4" w15:restartNumberingAfterBreak="0">
    <w:nsid w:val="5E3B54B7"/>
    <w:multiLevelType w:val="hybridMultilevel"/>
    <w:tmpl w:val="F296E38C"/>
    <w:lvl w:ilvl="0" w:tplc="000F0409">
      <w:start w:val="1"/>
      <w:numFmt w:val="decimal"/>
      <w:lvlText w:val="%1."/>
      <w:lvlJc w:val="left"/>
      <w:pPr>
        <w:tabs>
          <w:tab w:val="num" w:pos="360"/>
        </w:tabs>
        <w:ind w:left="360" w:hanging="360"/>
      </w:pPr>
      <w:rPr>
        <w:rFonts w:hint="default"/>
      </w:r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95" w15:restartNumberingAfterBreak="0">
    <w:nsid w:val="5E4D0C57"/>
    <w:multiLevelType w:val="multilevel"/>
    <w:tmpl w:val="2140DF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6" w15:restartNumberingAfterBreak="0">
    <w:nsid w:val="5F0D447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7" w15:restartNumberingAfterBreak="0">
    <w:nsid w:val="5F1B499F"/>
    <w:multiLevelType w:val="multilevel"/>
    <w:tmpl w:val="438A86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8" w15:restartNumberingAfterBreak="0">
    <w:nsid w:val="5F341C93"/>
    <w:multiLevelType w:val="multilevel"/>
    <w:tmpl w:val="B414F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9" w15:restartNumberingAfterBreak="0">
    <w:nsid w:val="5F3545AB"/>
    <w:multiLevelType w:val="multilevel"/>
    <w:tmpl w:val="0750F6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0" w15:restartNumberingAfterBreak="0">
    <w:nsid w:val="5FC376CD"/>
    <w:multiLevelType w:val="multilevel"/>
    <w:tmpl w:val="E9FE3B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1" w15:restartNumberingAfterBreak="0">
    <w:nsid w:val="6037775C"/>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02"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03" w15:restartNumberingAfterBreak="0">
    <w:nsid w:val="614A26AC"/>
    <w:multiLevelType w:val="multilevel"/>
    <w:tmpl w:val="9F74A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4" w15:restartNumberingAfterBreak="0">
    <w:nsid w:val="61CC1533"/>
    <w:multiLevelType w:val="hybridMultilevel"/>
    <w:tmpl w:val="A9A6B6C4"/>
    <w:lvl w:ilvl="0" w:tplc="47A0212A">
      <w:start w:val="1"/>
      <w:numFmt w:val="decimal"/>
      <w:lvlText w:val="[%1]"/>
      <w:lvlJc w:val="left"/>
      <w:pPr>
        <w:tabs>
          <w:tab w:val="num" w:pos="720"/>
        </w:tabs>
        <w:ind w:left="720" w:hanging="360"/>
      </w:pPr>
      <w:rPr>
        <w:rFonts w:hint="default"/>
      </w:rPr>
    </w:lvl>
    <w:lvl w:ilvl="1" w:tplc="182837F2">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62465925"/>
    <w:multiLevelType w:val="multilevel"/>
    <w:tmpl w:val="4232F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6" w15:restartNumberingAfterBreak="0">
    <w:nsid w:val="627024B0"/>
    <w:multiLevelType w:val="multilevel"/>
    <w:tmpl w:val="5B844C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7" w15:restartNumberingAfterBreak="0">
    <w:nsid w:val="62E8218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8" w15:restartNumberingAfterBreak="0">
    <w:nsid w:val="63645085"/>
    <w:multiLevelType w:val="multilevel"/>
    <w:tmpl w:val="8FC858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9" w15:restartNumberingAfterBreak="0">
    <w:nsid w:val="63724882"/>
    <w:multiLevelType w:val="hybridMultilevel"/>
    <w:tmpl w:val="84F42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0" w15:restartNumberingAfterBreak="0">
    <w:nsid w:val="637C692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1" w15:restartNumberingAfterBreak="0">
    <w:nsid w:val="63B96AA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2" w15:restartNumberingAfterBreak="0">
    <w:nsid w:val="63D82EC8"/>
    <w:multiLevelType w:val="multilevel"/>
    <w:tmpl w:val="E6F6F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3" w15:restartNumberingAfterBreak="0">
    <w:nsid w:val="63E9350A"/>
    <w:multiLevelType w:val="multilevel"/>
    <w:tmpl w:val="FED25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4" w15:restartNumberingAfterBreak="0">
    <w:nsid w:val="64513C53"/>
    <w:multiLevelType w:val="multilevel"/>
    <w:tmpl w:val="F4703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5" w15:restartNumberingAfterBreak="0">
    <w:nsid w:val="64641A9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6" w15:restartNumberingAfterBreak="0">
    <w:nsid w:val="649D1FCB"/>
    <w:multiLevelType w:val="multilevel"/>
    <w:tmpl w:val="E2CEA2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7" w15:restartNumberingAfterBreak="0">
    <w:nsid w:val="64CC20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8" w15:restartNumberingAfterBreak="0">
    <w:nsid w:val="6515337D"/>
    <w:multiLevelType w:val="multilevel"/>
    <w:tmpl w:val="0C1839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9" w15:restartNumberingAfterBreak="0">
    <w:nsid w:val="653B4C8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0" w15:restartNumberingAfterBreak="0">
    <w:nsid w:val="664D68EB"/>
    <w:multiLevelType w:val="multilevel"/>
    <w:tmpl w:val="9AE83E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1" w15:restartNumberingAfterBreak="0">
    <w:nsid w:val="66865E5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2" w15:restartNumberingAfterBreak="0">
    <w:nsid w:val="686A7532"/>
    <w:multiLevelType w:val="hybridMultilevel"/>
    <w:tmpl w:val="A1B0444C"/>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23" w15:restartNumberingAfterBreak="0">
    <w:nsid w:val="68AD73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4" w15:restartNumberingAfterBreak="0">
    <w:nsid w:val="68EE2F49"/>
    <w:multiLevelType w:val="multilevel"/>
    <w:tmpl w:val="9AF64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5" w15:restartNumberingAfterBreak="0">
    <w:nsid w:val="68F53C8F"/>
    <w:multiLevelType w:val="multilevel"/>
    <w:tmpl w:val="006C9E0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6" w15:restartNumberingAfterBreak="0">
    <w:nsid w:val="68F666BF"/>
    <w:multiLevelType w:val="multilevel"/>
    <w:tmpl w:val="15CC7E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7" w15:restartNumberingAfterBreak="0">
    <w:nsid w:val="6A3B24AF"/>
    <w:multiLevelType w:val="hybridMultilevel"/>
    <w:tmpl w:val="ED94F3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8" w15:restartNumberingAfterBreak="0">
    <w:nsid w:val="6A737E7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9"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30" w15:restartNumberingAfterBreak="0">
    <w:nsid w:val="6AF928F5"/>
    <w:multiLevelType w:val="multilevel"/>
    <w:tmpl w:val="26F02E48"/>
    <w:lvl w:ilvl="0">
      <w:start w:val="2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1" w15:restartNumberingAfterBreak="0">
    <w:nsid w:val="6B3C30AB"/>
    <w:multiLevelType w:val="multilevel"/>
    <w:tmpl w:val="B1AA78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2" w15:restartNumberingAfterBreak="0">
    <w:nsid w:val="6C320EBB"/>
    <w:multiLevelType w:val="multilevel"/>
    <w:tmpl w:val="9954B4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3" w15:restartNumberingAfterBreak="0">
    <w:nsid w:val="6C7924C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4" w15:restartNumberingAfterBreak="0">
    <w:nsid w:val="6EBF6F8E"/>
    <w:multiLevelType w:val="multilevel"/>
    <w:tmpl w:val="DF0EC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5" w15:restartNumberingAfterBreak="0">
    <w:nsid w:val="710B15AE"/>
    <w:multiLevelType w:val="multilevel"/>
    <w:tmpl w:val="EB20C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6" w15:restartNumberingAfterBreak="0">
    <w:nsid w:val="72AD29F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7" w15:restartNumberingAfterBreak="0">
    <w:nsid w:val="72F609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8" w15:restartNumberingAfterBreak="0">
    <w:nsid w:val="730A1CE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9" w15:restartNumberingAfterBreak="0">
    <w:nsid w:val="73CB1183"/>
    <w:multiLevelType w:val="multilevel"/>
    <w:tmpl w:val="F662C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0" w15:restartNumberingAfterBreak="0">
    <w:nsid w:val="75BE4FD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1" w15:restartNumberingAfterBreak="0">
    <w:nsid w:val="75DC5604"/>
    <w:multiLevelType w:val="multilevel"/>
    <w:tmpl w:val="4760B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2" w15:restartNumberingAfterBreak="0">
    <w:nsid w:val="761D021E"/>
    <w:multiLevelType w:val="hybridMultilevel"/>
    <w:tmpl w:val="E22AF47C"/>
    <w:lvl w:ilvl="0" w:tplc="FFFFFFFF">
      <w:start w:val="1"/>
      <w:numFmt w:val="lowerRoman"/>
      <w:lvlText w:val="%1."/>
      <w:lvlJc w:val="right"/>
      <w:pPr>
        <w:tabs>
          <w:tab w:val="num" w:pos="1800"/>
        </w:tabs>
        <w:ind w:left="1800" w:hanging="360"/>
      </w:p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243" w15:restartNumberingAfterBreak="0">
    <w:nsid w:val="7691700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4" w15:restartNumberingAfterBreak="0">
    <w:nsid w:val="76990D2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5" w15:restartNumberingAfterBreak="0">
    <w:nsid w:val="76B3092B"/>
    <w:multiLevelType w:val="hybridMultilevel"/>
    <w:tmpl w:val="C11020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7706028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7" w15:restartNumberingAfterBreak="0">
    <w:nsid w:val="7768347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8" w15:restartNumberingAfterBreak="0">
    <w:nsid w:val="77AE2128"/>
    <w:multiLevelType w:val="multilevel"/>
    <w:tmpl w:val="5F442A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9" w15:restartNumberingAfterBreak="0">
    <w:nsid w:val="781A5BE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0" w15:restartNumberingAfterBreak="0">
    <w:nsid w:val="7904670A"/>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1" w15:restartNumberingAfterBreak="0">
    <w:nsid w:val="79421E9C"/>
    <w:multiLevelType w:val="multilevel"/>
    <w:tmpl w:val="F51833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2" w15:restartNumberingAfterBreak="0">
    <w:nsid w:val="7A920C06"/>
    <w:multiLevelType w:val="hybridMultilevel"/>
    <w:tmpl w:val="AE44E398"/>
    <w:lvl w:ilvl="0" w:tplc="08E6C966">
      <w:start w:val="1"/>
      <w:numFmt w:val="decimal"/>
      <w:lvlText w:val="%1)"/>
      <w:lvlJc w:val="left"/>
      <w:pPr>
        <w:tabs>
          <w:tab w:val="num" w:pos="1080"/>
        </w:tabs>
        <w:ind w:left="1080" w:hanging="360"/>
      </w:pPr>
      <w:rPr>
        <w:rFonts w:hint="default"/>
      </w:rPr>
    </w:lvl>
    <w:lvl w:ilvl="1" w:tplc="00190409">
      <w:start w:val="1"/>
      <w:numFmt w:val="lowerLetter"/>
      <w:lvlText w:val="%2."/>
      <w:lvlJc w:val="left"/>
      <w:pPr>
        <w:tabs>
          <w:tab w:val="num" w:pos="1800"/>
        </w:tabs>
        <w:ind w:left="1800" w:hanging="360"/>
      </w:pPr>
    </w:lvl>
    <w:lvl w:ilvl="2" w:tplc="001B0409">
      <w:start w:val="1"/>
      <w:numFmt w:val="lowerRoman"/>
      <w:lvlText w:val="%3."/>
      <w:lvlJc w:val="right"/>
      <w:pPr>
        <w:tabs>
          <w:tab w:val="num" w:pos="2520"/>
        </w:tabs>
        <w:ind w:left="2520" w:hanging="180"/>
      </w:pPr>
    </w:lvl>
    <w:lvl w:ilvl="3" w:tplc="000F0409">
      <w:start w:val="1"/>
      <w:numFmt w:val="decimal"/>
      <w:lvlText w:val="%4."/>
      <w:lvlJc w:val="left"/>
      <w:pPr>
        <w:tabs>
          <w:tab w:val="num" w:pos="3240"/>
        </w:tabs>
        <w:ind w:left="3240" w:hanging="360"/>
      </w:pPr>
    </w:lvl>
    <w:lvl w:ilvl="4" w:tplc="00190409">
      <w:start w:val="1"/>
      <w:numFmt w:val="lowerLetter"/>
      <w:lvlText w:val="%5."/>
      <w:lvlJc w:val="left"/>
      <w:pPr>
        <w:tabs>
          <w:tab w:val="num" w:pos="3960"/>
        </w:tabs>
        <w:ind w:left="3960" w:hanging="360"/>
      </w:pPr>
    </w:lvl>
    <w:lvl w:ilvl="5" w:tplc="001B0409">
      <w:start w:val="1"/>
      <w:numFmt w:val="lowerRoman"/>
      <w:lvlText w:val="%6."/>
      <w:lvlJc w:val="right"/>
      <w:pPr>
        <w:tabs>
          <w:tab w:val="num" w:pos="4680"/>
        </w:tabs>
        <w:ind w:left="4680" w:hanging="180"/>
      </w:pPr>
    </w:lvl>
    <w:lvl w:ilvl="6" w:tplc="000F0409">
      <w:start w:val="1"/>
      <w:numFmt w:val="decimal"/>
      <w:lvlText w:val="%7."/>
      <w:lvlJc w:val="left"/>
      <w:pPr>
        <w:tabs>
          <w:tab w:val="num" w:pos="5400"/>
        </w:tabs>
        <w:ind w:left="5400" w:hanging="360"/>
      </w:pPr>
    </w:lvl>
    <w:lvl w:ilvl="7" w:tplc="00190409">
      <w:start w:val="1"/>
      <w:numFmt w:val="lowerLetter"/>
      <w:lvlText w:val="%8."/>
      <w:lvlJc w:val="left"/>
      <w:pPr>
        <w:tabs>
          <w:tab w:val="num" w:pos="6120"/>
        </w:tabs>
        <w:ind w:left="6120" w:hanging="360"/>
      </w:pPr>
    </w:lvl>
    <w:lvl w:ilvl="8" w:tplc="001B0409">
      <w:start w:val="1"/>
      <w:numFmt w:val="lowerRoman"/>
      <w:lvlText w:val="%9."/>
      <w:lvlJc w:val="right"/>
      <w:pPr>
        <w:tabs>
          <w:tab w:val="num" w:pos="6840"/>
        </w:tabs>
        <w:ind w:left="6840" w:hanging="180"/>
      </w:pPr>
    </w:lvl>
  </w:abstractNum>
  <w:abstractNum w:abstractNumId="253" w15:restartNumberingAfterBreak="0">
    <w:nsid w:val="7ACC41FD"/>
    <w:multiLevelType w:val="multilevel"/>
    <w:tmpl w:val="A7F01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4" w15:restartNumberingAfterBreak="0">
    <w:nsid w:val="7BD622D0"/>
    <w:multiLevelType w:val="multilevel"/>
    <w:tmpl w:val="574A2E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5"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6" w15:restartNumberingAfterBreak="0">
    <w:nsid w:val="7D6C772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7" w15:restartNumberingAfterBreak="0">
    <w:nsid w:val="7DD779F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8" w15:restartNumberingAfterBreak="0">
    <w:nsid w:val="7E1415D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9" w15:restartNumberingAfterBreak="0">
    <w:nsid w:val="7E3C1359"/>
    <w:multiLevelType w:val="multilevel"/>
    <w:tmpl w:val="CC16FD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0" w15:restartNumberingAfterBreak="0">
    <w:nsid w:val="7EFF4667"/>
    <w:multiLevelType w:val="multilevel"/>
    <w:tmpl w:val="4DA8B0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20471023">
    <w:abstractNumId w:val="183"/>
  </w:num>
  <w:num w:numId="2" w16cid:durableId="2079357922">
    <w:abstractNumId w:val="73"/>
  </w:num>
  <w:num w:numId="3" w16cid:durableId="1977635813">
    <w:abstractNumId w:val="0"/>
  </w:num>
  <w:num w:numId="4" w16cid:durableId="1090665728">
    <w:abstractNumId w:val="50"/>
  </w:num>
  <w:num w:numId="5" w16cid:durableId="563302366">
    <w:abstractNumId w:val="152"/>
  </w:num>
  <w:num w:numId="6" w16cid:durableId="767195830">
    <w:abstractNumId w:val="175"/>
  </w:num>
  <w:num w:numId="7" w16cid:durableId="921765328">
    <w:abstractNumId w:val="188"/>
  </w:num>
  <w:num w:numId="8" w16cid:durableId="2096894447">
    <w:abstractNumId w:val="189"/>
  </w:num>
  <w:num w:numId="9" w16cid:durableId="332952220">
    <w:abstractNumId w:val="8"/>
  </w:num>
  <w:num w:numId="10" w16cid:durableId="1084497500">
    <w:abstractNumId w:val="247"/>
  </w:num>
  <w:num w:numId="11" w16cid:durableId="32272989">
    <w:abstractNumId w:val="40"/>
  </w:num>
  <w:num w:numId="12" w16cid:durableId="970598225">
    <w:abstractNumId w:val="143"/>
  </w:num>
  <w:num w:numId="13" w16cid:durableId="1372924079">
    <w:abstractNumId w:val="149"/>
  </w:num>
  <w:num w:numId="14" w16cid:durableId="1750804930">
    <w:abstractNumId w:val="88"/>
  </w:num>
  <w:num w:numId="15" w16cid:durableId="916598728">
    <w:abstractNumId w:val="2"/>
  </w:num>
  <w:num w:numId="16" w16cid:durableId="1297025900">
    <w:abstractNumId w:val="185"/>
  </w:num>
  <w:num w:numId="17" w16cid:durableId="47149617">
    <w:abstractNumId w:val="44"/>
  </w:num>
  <w:num w:numId="18" w16cid:durableId="1872452209">
    <w:abstractNumId w:val="187"/>
  </w:num>
  <w:num w:numId="19" w16cid:durableId="187453684">
    <w:abstractNumId w:val="11"/>
  </w:num>
  <w:num w:numId="20" w16cid:durableId="1692947538">
    <w:abstractNumId w:val="101"/>
  </w:num>
  <w:num w:numId="21" w16cid:durableId="982540083">
    <w:abstractNumId w:val="207"/>
  </w:num>
  <w:num w:numId="22" w16cid:durableId="455566536">
    <w:abstractNumId w:val="196"/>
  </w:num>
  <w:num w:numId="23" w16cid:durableId="558563648">
    <w:abstractNumId w:val="77"/>
  </w:num>
  <w:num w:numId="24" w16cid:durableId="198665103">
    <w:abstractNumId w:val="103"/>
  </w:num>
  <w:num w:numId="25" w16cid:durableId="831986427">
    <w:abstractNumId w:val="126"/>
  </w:num>
  <w:num w:numId="26" w16cid:durableId="222833928">
    <w:abstractNumId w:val="29"/>
  </w:num>
  <w:num w:numId="27" w16cid:durableId="1399940711">
    <w:abstractNumId w:val="169"/>
  </w:num>
  <w:num w:numId="28" w16cid:durableId="1538154018">
    <w:abstractNumId w:val="148"/>
  </w:num>
  <w:num w:numId="29" w16cid:durableId="1955862381">
    <w:abstractNumId w:val="9"/>
  </w:num>
  <w:num w:numId="30" w16cid:durableId="1822503126">
    <w:abstractNumId w:val="228"/>
  </w:num>
  <w:num w:numId="31" w16cid:durableId="2098478614">
    <w:abstractNumId w:val="244"/>
  </w:num>
  <w:num w:numId="32" w16cid:durableId="1303344958">
    <w:abstractNumId w:val="90"/>
  </w:num>
  <w:num w:numId="33" w16cid:durableId="675115516">
    <w:abstractNumId w:val="93"/>
  </w:num>
  <w:num w:numId="34" w16cid:durableId="1339888375">
    <w:abstractNumId w:val="78"/>
  </w:num>
  <w:num w:numId="35" w16cid:durableId="1026367735">
    <w:abstractNumId w:val="7"/>
  </w:num>
  <w:num w:numId="36" w16cid:durableId="2118479688">
    <w:abstractNumId w:val="107"/>
  </w:num>
  <w:num w:numId="37" w16cid:durableId="1110705193">
    <w:abstractNumId w:val="117"/>
  </w:num>
  <w:num w:numId="38" w16cid:durableId="802429492">
    <w:abstractNumId w:val="128"/>
  </w:num>
  <w:num w:numId="39" w16cid:durableId="321660658">
    <w:abstractNumId w:val="79"/>
  </w:num>
  <w:num w:numId="40" w16cid:durableId="871186791">
    <w:abstractNumId w:val="85"/>
  </w:num>
  <w:num w:numId="41" w16cid:durableId="185875692">
    <w:abstractNumId w:val="84"/>
  </w:num>
  <w:num w:numId="42" w16cid:durableId="1662466569">
    <w:abstractNumId w:val="236"/>
  </w:num>
  <w:num w:numId="43" w16cid:durableId="717818954">
    <w:abstractNumId w:val="59"/>
  </w:num>
  <w:num w:numId="44" w16cid:durableId="1291059894">
    <w:abstractNumId w:val="33"/>
  </w:num>
  <w:num w:numId="45" w16cid:durableId="259148011">
    <w:abstractNumId w:val="211"/>
  </w:num>
  <w:num w:numId="46" w16cid:durableId="2081292510">
    <w:abstractNumId w:val="82"/>
  </w:num>
  <w:num w:numId="47" w16cid:durableId="1651399747">
    <w:abstractNumId w:val="168"/>
  </w:num>
  <w:num w:numId="48" w16cid:durableId="868371201">
    <w:abstractNumId w:val="240"/>
  </w:num>
  <w:num w:numId="49" w16cid:durableId="53821126">
    <w:abstractNumId w:val="135"/>
  </w:num>
  <w:num w:numId="50" w16cid:durableId="1138572339">
    <w:abstractNumId w:val="69"/>
  </w:num>
  <w:num w:numId="51" w16cid:durableId="6761839">
    <w:abstractNumId w:val="53"/>
  </w:num>
  <w:num w:numId="52" w16cid:durableId="332031517">
    <w:abstractNumId w:val="65"/>
  </w:num>
  <w:num w:numId="53" w16cid:durableId="841965825">
    <w:abstractNumId w:val="124"/>
  </w:num>
  <w:num w:numId="54" w16cid:durableId="797798770">
    <w:abstractNumId w:val="165"/>
  </w:num>
  <w:num w:numId="55" w16cid:durableId="448668485">
    <w:abstractNumId w:val="28"/>
  </w:num>
  <w:num w:numId="56" w16cid:durableId="406000794">
    <w:abstractNumId w:val="215"/>
  </w:num>
  <w:num w:numId="57" w16cid:durableId="803960214">
    <w:abstractNumId w:val="123"/>
  </w:num>
  <w:num w:numId="58" w16cid:durableId="505366066">
    <w:abstractNumId w:val="131"/>
  </w:num>
  <w:num w:numId="59" w16cid:durableId="937981696">
    <w:abstractNumId w:val="55"/>
  </w:num>
  <w:num w:numId="60" w16cid:durableId="1315837815">
    <w:abstractNumId w:val="36"/>
  </w:num>
  <w:num w:numId="61" w16cid:durableId="7489169">
    <w:abstractNumId w:val="68"/>
  </w:num>
  <w:num w:numId="62" w16cid:durableId="833763975">
    <w:abstractNumId w:val="37"/>
  </w:num>
  <w:num w:numId="63" w16cid:durableId="2055427959">
    <w:abstractNumId w:val="133"/>
  </w:num>
  <w:num w:numId="64" w16cid:durableId="511338785">
    <w:abstractNumId w:val="246"/>
  </w:num>
  <w:num w:numId="65" w16cid:durableId="291374194">
    <w:abstractNumId w:val="39"/>
  </w:num>
  <w:num w:numId="66" w16cid:durableId="1785687374">
    <w:abstractNumId w:val="193"/>
  </w:num>
  <w:num w:numId="67" w16cid:durableId="96751614">
    <w:abstractNumId w:val="255"/>
  </w:num>
  <w:num w:numId="68" w16cid:durableId="1718316617">
    <w:abstractNumId w:val="42"/>
  </w:num>
  <w:num w:numId="69" w16cid:durableId="141898182">
    <w:abstractNumId w:val="121"/>
  </w:num>
  <w:num w:numId="70" w16cid:durableId="1081178594">
    <w:abstractNumId w:val="242"/>
  </w:num>
  <w:num w:numId="71" w16cid:durableId="1889147153">
    <w:abstractNumId w:val="229"/>
  </w:num>
  <w:num w:numId="72" w16cid:durableId="1224022300">
    <w:abstractNumId w:val="155"/>
  </w:num>
  <w:num w:numId="73" w16cid:durableId="1375690466">
    <w:abstractNumId w:val="222"/>
  </w:num>
  <w:num w:numId="74" w16cid:durableId="879434072">
    <w:abstractNumId w:val="47"/>
  </w:num>
  <w:num w:numId="75" w16cid:durableId="624241700">
    <w:abstractNumId w:val="134"/>
  </w:num>
  <w:num w:numId="76" w16cid:durableId="386609455">
    <w:abstractNumId w:val="252"/>
  </w:num>
  <w:num w:numId="77" w16cid:durableId="1190801711">
    <w:abstractNumId w:val="151"/>
  </w:num>
  <w:num w:numId="78" w16cid:durableId="1548373877">
    <w:abstractNumId w:val="171"/>
  </w:num>
  <w:num w:numId="79" w16cid:durableId="725880603">
    <w:abstractNumId w:val="225"/>
  </w:num>
  <w:num w:numId="80" w16cid:durableId="1661228007">
    <w:abstractNumId w:val="27"/>
  </w:num>
  <w:num w:numId="81" w16cid:durableId="890310909">
    <w:abstractNumId w:val="102"/>
  </w:num>
  <w:num w:numId="82" w16cid:durableId="229390882">
    <w:abstractNumId w:val="30"/>
  </w:num>
  <w:num w:numId="83" w16cid:durableId="525680821">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22004801">
    <w:abstractNumId w:val="139"/>
  </w:num>
  <w:num w:numId="85" w16cid:durableId="879516964">
    <w:abstractNumId w:val="10"/>
  </w:num>
  <w:num w:numId="86" w16cid:durableId="2066223384">
    <w:abstractNumId w:val="86"/>
  </w:num>
  <w:num w:numId="87" w16cid:durableId="1634091229">
    <w:abstractNumId w:val="160"/>
  </w:num>
  <w:num w:numId="88" w16cid:durableId="2104833734">
    <w:abstractNumId w:val="49"/>
  </w:num>
  <w:num w:numId="89" w16cid:durableId="197161886">
    <w:abstractNumId w:val="19"/>
  </w:num>
  <w:num w:numId="90" w16cid:durableId="1211189393">
    <w:abstractNumId w:val="202"/>
  </w:num>
  <w:num w:numId="91" w16cid:durableId="1282882543">
    <w:abstractNumId w:val="194"/>
  </w:num>
  <w:num w:numId="92" w16cid:durableId="709694758">
    <w:abstractNumId w:val="227"/>
  </w:num>
  <w:num w:numId="93" w16cid:durableId="714354463">
    <w:abstractNumId w:val="209"/>
  </w:num>
  <w:num w:numId="94" w16cid:durableId="1764643200">
    <w:abstractNumId w:val="184"/>
  </w:num>
  <w:num w:numId="95" w16cid:durableId="1409498764">
    <w:abstractNumId w:val="192"/>
  </w:num>
  <w:num w:numId="96" w16cid:durableId="423918210">
    <w:abstractNumId w:val="183"/>
    <w:lvlOverride w:ilvl="0">
      <w:lvl w:ilvl="0">
        <w:start w:val="2"/>
        <w:numFmt w:val="decimal"/>
        <w:pStyle w:val="Heading1"/>
        <w:lvlText w:val="%1.0"/>
        <w:lvlJc w:val="left"/>
        <w:pPr>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ascii="Helvetica" w:hAnsi="Helvetica"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97" w16cid:durableId="496195455">
    <w:abstractNumId w:val="179"/>
  </w:num>
  <w:num w:numId="98" w16cid:durableId="1336347500">
    <w:abstractNumId w:val="97"/>
  </w:num>
  <w:num w:numId="99" w16cid:durableId="1616062737">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32868281">
    <w:abstractNumId w:val="122"/>
  </w:num>
  <w:num w:numId="101" w16cid:durableId="1556623570">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202668316">
    <w:abstractNumId w:val="16"/>
  </w:num>
  <w:num w:numId="103" w16cid:durableId="9488551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36735812">
    <w:abstractNumId w:val="220"/>
  </w:num>
  <w:num w:numId="105" w16cid:durableId="325473824">
    <w:abstractNumId w:val="2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21908221">
    <w:abstractNumId w:val="62"/>
  </w:num>
  <w:num w:numId="107" w16cid:durableId="181549177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01928682">
    <w:abstractNumId w:val="96"/>
  </w:num>
  <w:num w:numId="109" w16cid:durableId="47140635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928995145">
    <w:abstractNumId w:val="197"/>
  </w:num>
  <w:num w:numId="111" w16cid:durableId="418908250">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2085755057">
    <w:abstractNumId w:val="100"/>
  </w:num>
  <w:num w:numId="113" w16cid:durableId="201399283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66315286">
    <w:abstractNumId w:val="153"/>
  </w:num>
  <w:num w:numId="115" w16cid:durableId="1955020103">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881283106">
    <w:abstractNumId w:val="46"/>
  </w:num>
  <w:num w:numId="117" w16cid:durableId="110107052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724134383">
    <w:abstractNumId w:val="200"/>
  </w:num>
  <w:num w:numId="119" w16cid:durableId="107282450">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509299035">
    <w:abstractNumId w:val="43"/>
  </w:num>
  <w:num w:numId="121" w16cid:durableId="203746495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4135772">
    <w:abstractNumId w:val="51"/>
  </w:num>
  <w:num w:numId="123" w16cid:durableId="106575825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10982878">
    <w:abstractNumId w:val="38"/>
  </w:num>
  <w:num w:numId="125" w16cid:durableId="17474185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624508438">
    <w:abstractNumId w:val="108"/>
  </w:num>
  <w:num w:numId="127" w16cid:durableId="216087356">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44989512">
    <w:abstractNumId w:val="67"/>
  </w:num>
  <w:num w:numId="129" w16cid:durableId="90560667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687565283">
    <w:abstractNumId w:val="180"/>
  </w:num>
  <w:num w:numId="131" w16cid:durableId="1878663932">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760057518">
    <w:abstractNumId w:val="45"/>
  </w:num>
  <w:num w:numId="133" w16cid:durableId="133637364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86337539">
    <w:abstractNumId w:val="80"/>
  </w:num>
  <w:num w:numId="135" w16cid:durableId="1174106926">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103265402">
    <w:abstractNumId w:val="76"/>
  </w:num>
  <w:num w:numId="137" w16cid:durableId="189997521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418675514">
    <w:abstractNumId w:val="178"/>
  </w:num>
  <w:num w:numId="139" w16cid:durableId="393701154">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706834859">
    <w:abstractNumId w:val="191"/>
  </w:num>
  <w:num w:numId="141" w16cid:durableId="1576864629">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752240119">
    <w:abstractNumId w:val="89"/>
  </w:num>
  <w:num w:numId="143" w16cid:durableId="1510169634">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774746482">
    <w:abstractNumId w:val="17"/>
  </w:num>
  <w:num w:numId="145" w16cid:durableId="4201042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831721938">
    <w:abstractNumId w:val="260"/>
  </w:num>
  <w:num w:numId="147" w16cid:durableId="1515680730">
    <w:abstractNumId w:val="2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019089187">
    <w:abstractNumId w:val="14"/>
  </w:num>
  <w:num w:numId="149" w16cid:durableId="7834223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669409672">
    <w:abstractNumId w:val="218"/>
  </w:num>
  <w:num w:numId="151" w16cid:durableId="1922988021">
    <w:abstractNumId w:val="2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510685238">
    <w:abstractNumId w:val="58"/>
  </w:num>
  <w:num w:numId="153" w16cid:durableId="25424309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330983213">
    <w:abstractNumId w:val="198"/>
  </w:num>
  <w:num w:numId="155" w16cid:durableId="1243687404">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401713414">
    <w:abstractNumId w:val="129"/>
  </w:num>
  <w:num w:numId="157" w16cid:durableId="1906909996">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877737517">
    <w:abstractNumId w:val="125"/>
  </w:num>
  <w:num w:numId="159" w16cid:durableId="1857112924">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328316202">
    <w:abstractNumId w:val="254"/>
  </w:num>
  <w:num w:numId="161" w16cid:durableId="1034690506">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64511733">
    <w:abstractNumId w:val="226"/>
  </w:num>
  <w:num w:numId="163" w16cid:durableId="876701860">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155099936">
    <w:abstractNumId w:val="212"/>
  </w:num>
  <w:num w:numId="165" w16cid:durableId="955871165">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944847308">
    <w:abstractNumId w:val="120"/>
  </w:num>
  <w:num w:numId="167" w16cid:durableId="37052921">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564638942">
    <w:abstractNumId w:val="213"/>
  </w:num>
  <w:num w:numId="169" w16cid:durableId="1796168405">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99317382">
    <w:abstractNumId w:val="132"/>
  </w:num>
  <w:num w:numId="171" w16cid:durableId="2073037479">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9163806">
    <w:abstractNumId w:val="56"/>
  </w:num>
  <w:num w:numId="173" w16cid:durableId="118725498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89943865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2089301658">
    <w:abstractNumId w:val="136"/>
  </w:num>
  <w:num w:numId="176" w16cid:durableId="40400249">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710149864">
    <w:abstractNumId w:val="24"/>
  </w:num>
  <w:num w:numId="178" w16cid:durableId="3297921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125394823">
    <w:abstractNumId w:val="5"/>
  </w:num>
  <w:num w:numId="180" w16cid:durableId="15214284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70935175">
    <w:abstractNumId w:val="259"/>
  </w:num>
  <w:num w:numId="182" w16cid:durableId="319233827">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499008904">
    <w:abstractNumId w:val="251"/>
  </w:num>
  <w:num w:numId="184" w16cid:durableId="1117456251">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795491624">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726173275">
    <w:abstractNumId w:val="92"/>
  </w:num>
  <w:num w:numId="187" w16cid:durableId="177046337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384253803">
    <w:abstractNumId w:val="248"/>
  </w:num>
  <w:num w:numId="189" w16cid:durableId="916136926">
    <w:abstractNumId w:val="2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106075242">
    <w:abstractNumId w:val="61"/>
  </w:num>
  <w:num w:numId="191" w16cid:durableId="148388680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335883138">
    <w:abstractNumId w:val="224"/>
  </w:num>
  <w:num w:numId="193" w16cid:durableId="1126973537">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2135323453">
    <w:abstractNumId w:val="32"/>
  </w:num>
  <w:num w:numId="195" w16cid:durableId="12241724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972856956">
    <w:abstractNumId w:val="75"/>
  </w:num>
  <w:num w:numId="197" w16cid:durableId="61826943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95910020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540484092">
    <w:abstractNumId w:val="253"/>
  </w:num>
  <w:num w:numId="200" w16cid:durableId="1770197663">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547328036">
    <w:abstractNumId w:val="6"/>
  </w:num>
  <w:num w:numId="202" w16cid:durableId="1707369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1431586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426779480">
    <w:abstractNumId w:val="204"/>
  </w:num>
  <w:num w:numId="205" w16cid:durableId="1938950410">
    <w:abstractNumId w:val="181"/>
  </w:num>
  <w:num w:numId="206" w16cid:durableId="1014578713">
    <w:abstractNumId w:val="87"/>
  </w:num>
  <w:num w:numId="207" w16cid:durableId="1552693992">
    <w:abstractNumId w:val="186"/>
  </w:num>
  <w:num w:numId="208" w16cid:durableId="901448924">
    <w:abstractNumId w:val="94"/>
  </w:num>
  <w:num w:numId="209" w16cid:durableId="1902716963">
    <w:abstractNumId w:val="162"/>
  </w:num>
  <w:num w:numId="210" w16cid:durableId="913707850">
    <w:abstractNumId w:val="13"/>
  </w:num>
  <w:num w:numId="211" w16cid:durableId="335117404">
    <w:abstractNumId w:val="245"/>
  </w:num>
  <w:num w:numId="212" w16cid:durableId="653026906">
    <w:abstractNumId w:val="119"/>
  </w:num>
  <w:num w:numId="213" w16cid:durableId="2138529070">
    <w:abstractNumId w:val="57"/>
  </w:num>
  <w:num w:numId="214" w16cid:durableId="315426265">
    <w:abstractNumId w:val="35"/>
  </w:num>
  <w:num w:numId="215" w16cid:durableId="16725449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427430993">
    <w:abstractNumId w:val="203"/>
  </w:num>
  <w:num w:numId="217" w16cid:durableId="626011043">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734548265">
    <w:abstractNumId w:val="235"/>
  </w:num>
  <w:num w:numId="219" w16cid:durableId="1755667944">
    <w:abstractNumId w:val="2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298345737">
    <w:abstractNumId w:val="239"/>
  </w:num>
  <w:num w:numId="221" w16cid:durableId="1193572743">
    <w:abstractNumId w:val="2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61577190">
    <w:abstractNumId w:val="95"/>
  </w:num>
  <w:num w:numId="223" w16cid:durableId="563756344">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553225084">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0188166">
    <w:abstractNumId w:val="157"/>
  </w:num>
  <w:num w:numId="226" w16cid:durableId="1710647295">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840651989">
    <w:abstractNumId w:val="110"/>
  </w:num>
  <w:num w:numId="228" w16cid:durableId="2090272994">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110539222">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543835738">
    <w:abstractNumId w:val="25"/>
  </w:num>
  <w:num w:numId="231" w16cid:durableId="6349909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5380773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86660731">
    <w:abstractNumId w:val="105"/>
  </w:num>
  <w:num w:numId="234" w16cid:durableId="106392338">
    <w:abstractNumId w:val="140"/>
  </w:num>
  <w:num w:numId="235" w16cid:durableId="651563111">
    <w:abstractNumId w:val="176"/>
  </w:num>
  <w:num w:numId="236" w16cid:durableId="12998554">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68452816">
    <w:abstractNumId w:val="216"/>
  </w:num>
  <w:num w:numId="238" w16cid:durableId="2071489843">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445389171">
    <w:abstractNumId w:val="214"/>
  </w:num>
  <w:num w:numId="240" w16cid:durableId="327710199">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866598661">
    <w:abstractNumId w:val="142"/>
  </w:num>
  <w:num w:numId="242" w16cid:durableId="1581058462">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907809652">
    <w:abstractNumId w:val="83"/>
  </w:num>
  <w:num w:numId="244" w16cid:durableId="193227700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58333838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838228271">
    <w:abstractNumId w:val="127"/>
  </w:num>
  <w:num w:numId="247" w16cid:durableId="175141672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34741408">
    <w:abstractNumId w:val="232"/>
  </w:num>
  <w:num w:numId="249" w16cid:durableId="1106921387">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596862165">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577056086">
    <w:abstractNumId w:val="174"/>
  </w:num>
  <w:num w:numId="252" w16cid:durableId="2100440222">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468549708">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58620243">
    <w:abstractNumId w:val="167"/>
  </w:num>
  <w:num w:numId="255" w16cid:durableId="1623880392">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026752925">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6297316">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432503916">
    <w:abstractNumId w:val="205"/>
  </w:num>
  <w:num w:numId="259" w16cid:durableId="145182335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258948488">
    <w:abstractNumId w:val="170"/>
  </w:num>
  <w:num w:numId="261" w16cid:durableId="399444339">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820535496">
    <w:abstractNumId w:val="154"/>
  </w:num>
  <w:num w:numId="263" w16cid:durableId="375784667">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458258377">
    <w:abstractNumId w:val="81"/>
  </w:num>
  <w:num w:numId="265" w16cid:durableId="50937057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677611290">
    <w:abstractNumId w:val="138"/>
  </w:num>
  <w:num w:numId="267" w16cid:durableId="737049821">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9956699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2112429357">
    <w:abstractNumId w:val="1"/>
  </w:num>
  <w:num w:numId="270" w16cid:durableId="187568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202858037">
    <w:abstractNumId w:val="12"/>
  </w:num>
  <w:num w:numId="272" w16cid:durableId="6466676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865385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77218965">
    <w:abstractNumId w:val="130"/>
  </w:num>
  <w:num w:numId="275" w16cid:durableId="1018892952">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270938029">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868181136">
    <w:abstractNumId w:val="234"/>
  </w:num>
  <w:num w:numId="278" w16cid:durableId="807165147">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248656020">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708795131">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275676918">
    <w:abstractNumId w:val="195"/>
  </w:num>
  <w:num w:numId="282" w16cid:durableId="1104350584">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279411783">
    <w:abstractNumId w:val="208"/>
  </w:num>
  <w:num w:numId="284" w16cid:durableId="1388603437">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974599169">
    <w:abstractNumId w:val="112"/>
  </w:num>
  <w:num w:numId="286" w16cid:durableId="1254238172">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685088493">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259562366">
    <w:abstractNumId w:val="166"/>
  </w:num>
  <w:num w:numId="289" w16cid:durableId="1471702937">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2115324756">
    <w:abstractNumId w:val="66"/>
  </w:num>
  <w:num w:numId="291" w16cid:durableId="14852626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808129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394768921">
    <w:abstractNumId w:val="54"/>
  </w:num>
  <w:num w:numId="294" w16cid:durableId="41393517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9555273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893930691">
    <w:abstractNumId w:val="104"/>
  </w:num>
  <w:num w:numId="297" w16cid:durableId="42920284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53523787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96183553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957028993">
    <w:abstractNumId w:val="241"/>
  </w:num>
  <w:num w:numId="301" w16cid:durableId="1846240804">
    <w:abstractNumId w:val="2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551117272">
    <w:abstractNumId w:val="71"/>
  </w:num>
  <w:num w:numId="303" w16cid:durableId="177277350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90529177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912537960">
    <w:abstractNumId w:val="64"/>
  </w:num>
  <w:num w:numId="306" w16cid:durableId="177629153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810489354">
    <w:abstractNumId w:val="98"/>
  </w:num>
  <w:num w:numId="308" w16cid:durableId="979113251">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8737469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960839209">
    <w:abstractNumId w:val="182"/>
  </w:num>
  <w:num w:numId="311" w16cid:durableId="2064132890">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178618117">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049376464">
    <w:abstractNumId w:val="206"/>
  </w:num>
  <w:num w:numId="314" w16cid:durableId="219444326">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885024593">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361516337">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769620011">
    <w:abstractNumId w:val="231"/>
  </w:num>
  <w:num w:numId="318" w16cid:durableId="1274047994">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751265860">
    <w:abstractNumId w:val="114"/>
  </w:num>
  <w:num w:numId="320" w16cid:durableId="61606650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474882950">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958947889">
    <w:abstractNumId w:val="230"/>
  </w:num>
  <w:num w:numId="323" w16cid:durableId="902060384">
    <w:abstractNumId w:val="237"/>
  </w:num>
  <w:num w:numId="324" w16cid:durableId="997031869">
    <w:abstractNumId w:val="183"/>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355742332">
    <w:abstractNumId w:val="18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819835845">
    <w:abstractNumId w:val="115"/>
  </w:num>
  <w:num w:numId="327" w16cid:durableId="1660114395">
    <w:abstractNumId w:val="70"/>
  </w:num>
  <w:num w:numId="328" w16cid:durableId="809328759">
    <w:abstractNumId w:val="19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D14"/>
    <w:rsid w:val="00096F83"/>
    <w:rsid w:val="001C3B36"/>
    <w:rsid w:val="0039646C"/>
    <w:rsid w:val="005D3323"/>
    <w:rsid w:val="005D3F91"/>
    <w:rsid w:val="0070103C"/>
    <w:rsid w:val="00815B47"/>
    <w:rsid w:val="00854AB0"/>
    <w:rsid w:val="00886D14"/>
    <w:rsid w:val="00915140"/>
    <w:rsid w:val="00A503A2"/>
    <w:rsid w:val="00A75125"/>
    <w:rsid w:val="00BD75EF"/>
    <w:rsid w:val="00C0610F"/>
    <w:rsid w:val="00C20D7C"/>
    <w:rsid w:val="00D71FBC"/>
    <w:rsid w:val="00E80DD1"/>
    <w:rsid w:val="00E81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3"/>
    <o:shapelayout v:ext="edit">
      <o:idmap v:ext="edit" data="1"/>
    </o:shapelayout>
  </w:shapeDefaults>
  <w:decimalSymbol w:val="."/>
  <w:listSeparator w:val=","/>
  <w15:chartTrackingRefBased/>
  <w15:docId w15:val="{037E64C5-B474-D34D-8A55-FF730E5A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D14"/>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886D14"/>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886D14"/>
    <w:pPr>
      <w:tabs>
        <w:tab w:val="num" w:pos="1296"/>
      </w:tabs>
      <w:spacing w:before="240" w:after="60"/>
      <w:ind w:left="1296" w:hanging="1296"/>
      <w:outlineLvl w:val="6"/>
    </w:pPr>
  </w:style>
  <w:style w:type="paragraph" w:styleId="Heading8">
    <w:name w:val="heading 8"/>
    <w:basedOn w:val="Normal"/>
    <w:next w:val="Normal"/>
    <w:link w:val="Heading8Char"/>
    <w:qFormat/>
    <w:rsid w:val="00886D14"/>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886D14"/>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886D14"/>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886D14"/>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886D14"/>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886D14"/>
    <w:rPr>
      <w:rFonts w:ascii="Arial" w:eastAsia="Times New Roman" w:hAnsi="Arial" w:cs="Arial"/>
      <w:kern w:val="0"/>
      <w:sz w:val="22"/>
      <w:szCs w:val="22"/>
      <w14:ligatures w14:val="none"/>
    </w:rPr>
  </w:style>
  <w:style w:type="paragraph" w:styleId="Header">
    <w:name w:val="header"/>
    <w:basedOn w:val="Normal"/>
    <w:link w:val="HeaderChar"/>
    <w:unhideWhenUsed/>
    <w:rsid w:val="00A503A2"/>
    <w:pPr>
      <w:tabs>
        <w:tab w:val="center" w:pos="4680"/>
        <w:tab w:val="right" w:pos="9360"/>
      </w:tabs>
    </w:pPr>
  </w:style>
  <w:style w:type="character" w:customStyle="1" w:styleId="HeaderChar">
    <w:name w:val="Header Char"/>
    <w:basedOn w:val="DefaultParagraphFont"/>
    <w:link w:val="Header"/>
    <w:rsid w:val="00A503A2"/>
    <w:rPr>
      <w:rFonts w:ascii="Times New Roman" w:eastAsia="Times New Roman" w:hAnsi="Times New Roman" w:cs="Times New Roman"/>
      <w:kern w:val="0"/>
      <w14:ligatures w14:val="none"/>
    </w:rPr>
  </w:style>
  <w:style w:type="paragraph" w:styleId="Footer">
    <w:name w:val="footer"/>
    <w:basedOn w:val="Normal"/>
    <w:link w:val="FooterChar"/>
    <w:unhideWhenUsed/>
    <w:rsid w:val="00A503A2"/>
    <w:pPr>
      <w:tabs>
        <w:tab w:val="center" w:pos="4680"/>
        <w:tab w:val="right" w:pos="9360"/>
      </w:tabs>
    </w:pPr>
  </w:style>
  <w:style w:type="character" w:customStyle="1" w:styleId="FooterChar">
    <w:name w:val="Footer Char"/>
    <w:basedOn w:val="DefaultParagraphFont"/>
    <w:link w:val="Footer"/>
    <w:rsid w:val="00A503A2"/>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A751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2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75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125"/>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75125"/>
    <w:pPr>
      <w:spacing w:before="160"/>
      <w:jc w:val="center"/>
    </w:pPr>
    <w:rPr>
      <w:i/>
      <w:iCs/>
      <w:color w:val="404040" w:themeColor="text1" w:themeTint="BF"/>
    </w:rPr>
  </w:style>
  <w:style w:type="character" w:customStyle="1" w:styleId="QuoteChar">
    <w:name w:val="Quote Char"/>
    <w:basedOn w:val="DefaultParagraphFont"/>
    <w:link w:val="Quote"/>
    <w:uiPriority w:val="29"/>
    <w:rsid w:val="00A75125"/>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A75125"/>
    <w:pPr>
      <w:ind w:left="720"/>
      <w:contextualSpacing/>
    </w:pPr>
  </w:style>
  <w:style w:type="character" w:styleId="IntenseEmphasis">
    <w:name w:val="Intense Emphasis"/>
    <w:basedOn w:val="DefaultParagraphFont"/>
    <w:uiPriority w:val="21"/>
    <w:qFormat/>
    <w:rsid w:val="00A75125"/>
    <w:rPr>
      <w:i/>
      <w:iCs/>
      <w:color w:val="2F5496" w:themeColor="accent1" w:themeShade="BF"/>
    </w:rPr>
  </w:style>
  <w:style w:type="paragraph" w:styleId="IntenseQuote">
    <w:name w:val="Intense Quote"/>
    <w:basedOn w:val="Normal"/>
    <w:next w:val="Normal"/>
    <w:link w:val="IntenseQuoteChar"/>
    <w:uiPriority w:val="30"/>
    <w:qFormat/>
    <w:rsid w:val="00A751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125"/>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A75125"/>
    <w:rPr>
      <w:b/>
      <w:bCs/>
      <w:smallCaps/>
      <w:color w:val="2F5496" w:themeColor="accent1" w:themeShade="BF"/>
      <w:spacing w:val="5"/>
    </w:rPr>
  </w:style>
  <w:style w:type="paragraph" w:styleId="FootnoteText">
    <w:name w:val="footnote text"/>
    <w:basedOn w:val="Normal"/>
    <w:link w:val="FootnoteTextChar"/>
    <w:semiHidden/>
    <w:rsid w:val="00A75125"/>
    <w:rPr>
      <w:sz w:val="20"/>
      <w:szCs w:val="20"/>
    </w:rPr>
  </w:style>
  <w:style w:type="character" w:customStyle="1" w:styleId="FootnoteTextChar">
    <w:name w:val="Footnote Text Char"/>
    <w:basedOn w:val="DefaultParagraphFont"/>
    <w:link w:val="FootnoteText"/>
    <w:semiHidden/>
    <w:rsid w:val="00A75125"/>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A75125"/>
    <w:rPr>
      <w:vertAlign w:val="superscript"/>
    </w:rPr>
  </w:style>
  <w:style w:type="table" w:styleId="TableGrid">
    <w:name w:val="Table Grid"/>
    <w:basedOn w:val="TableNormal"/>
    <w:uiPriority w:val="59"/>
    <w:rsid w:val="00A75125"/>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A75125"/>
  </w:style>
  <w:style w:type="table" w:styleId="TableContemporary">
    <w:name w:val="Table Contemporary"/>
    <w:basedOn w:val="TableNormal"/>
    <w:rsid w:val="00A75125"/>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A75125"/>
    <w:pPr>
      <w:spacing w:before="360" w:after="360"/>
    </w:pPr>
    <w:rPr>
      <w:rFonts w:asciiTheme="minorHAnsi" w:hAnsiTheme="minorHAnsi"/>
      <w:b/>
      <w:bCs/>
      <w:caps/>
      <w:sz w:val="22"/>
      <w:szCs w:val="22"/>
      <w:u w:val="single"/>
    </w:rPr>
  </w:style>
  <w:style w:type="numbering" w:customStyle="1" w:styleId="CurrentList1">
    <w:name w:val="Current List1"/>
    <w:uiPriority w:val="99"/>
    <w:rsid w:val="00A75125"/>
    <w:pPr>
      <w:numPr>
        <w:numId w:val="67"/>
      </w:numPr>
    </w:pPr>
  </w:style>
  <w:style w:type="numbering" w:customStyle="1" w:styleId="CurrentList2">
    <w:name w:val="Current List2"/>
    <w:uiPriority w:val="99"/>
    <w:rsid w:val="00A75125"/>
    <w:pPr>
      <w:numPr>
        <w:numId w:val="68"/>
      </w:numPr>
    </w:pPr>
  </w:style>
  <w:style w:type="character" w:customStyle="1" w:styleId="Heading1Char1">
    <w:name w:val="Heading 1 Char1"/>
    <w:basedOn w:val="DefaultParagraphFont"/>
    <w:rsid w:val="00A75125"/>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A75125"/>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A75125"/>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A75125"/>
    <w:rPr>
      <w:rFonts w:ascii="Times New Roman" w:eastAsia="Times New Roman" w:hAnsi="Times New Roman" w:cs="Arial"/>
      <w:b/>
      <w:bCs/>
      <w:kern w:val="0"/>
      <w14:ligatures w14:val="none"/>
    </w:rPr>
  </w:style>
  <w:style w:type="character" w:customStyle="1" w:styleId="Heading4Char1">
    <w:name w:val="Heading 4 Char1"/>
    <w:basedOn w:val="DefaultParagraphFont"/>
    <w:rsid w:val="00A75125"/>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A75125"/>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A75125"/>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A75125"/>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A75125"/>
    <w:pPr>
      <w:numPr>
        <w:numId w:val="8"/>
      </w:numPr>
    </w:pPr>
  </w:style>
  <w:style w:type="character" w:customStyle="1" w:styleId="Heading1Char3">
    <w:name w:val="Heading 1 Char3"/>
    <w:basedOn w:val="DefaultParagraphFont"/>
    <w:rsid w:val="00A75125"/>
    <w:rPr>
      <w:rFonts w:ascii="Helvetica" w:eastAsia="Times New Roman" w:hAnsi="Helvetica" w:cs="Arial"/>
      <w:b/>
      <w:bCs/>
      <w:kern w:val="32"/>
      <w:sz w:val="28"/>
      <w:szCs w:val="28"/>
    </w:rPr>
  </w:style>
  <w:style w:type="character" w:customStyle="1" w:styleId="Heading2Char2">
    <w:name w:val="Heading 2 Char2"/>
    <w:basedOn w:val="DefaultParagraphFont"/>
    <w:rsid w:val="00A75125"/>
    <w:rPr>
      <w:rFonts w:eastAsia="Times New Roman" w:cs="Arial"/>
      <w:b/>
      <w:bCs/>
      <w:sz w:val="26"/>
      <w:szCs w:val="26"/>
    </w:rPr>
  </w:style>
  <w:style w:type="character" w:customStyle="1" w:styleId="Heading3Char2">
    <w:name w:val="Heading 3 Char2"/>
    <w:basedOn w:val="DefaultParagraphFont"/>
    <w:rsid w:val="00A75125"/>
    <w:rPr>
      <w:rFonts w:eastAsia="Times New Roman" w:cs="Arial"/>
      <w:b/>
      <w:bCs/>
    </w:rPr>
  </w:style>
  <w:style w:type="character" w:customStyle="1" w:styleId="HeaderChar1">
    <w:name w:val="Header Char1"/>
    <w:basedOn w:val="DefaultParagraphFont"/>
    <w:rsid w:val="00A75125"/>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A75125"/>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A75125"/>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A75125"/>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A75125"/>
    <w:rPr>
      <w:rFonts w:ascii="Times New Roman" w:eastAsia="Times New Roman" w:hAnsi="Times New Roman" w:cs="Arial"/>
      <w:b/>
      <w:bCs/>
      <w:kern w:val="0"/>
      <w14:ligatures w14:val="none"/>
    </w:rPr>
  </w:style>
  <w:style w:type="character" w:customStyle="1" w:styleId="Heading4Char2">
    <w:name w:val="Heading 4 Char2"/>
    <w:basedOn w:val="DefaultParagraphFont"/>
    <w:rsid w:val="00A75125"/>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A75125"/>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A75125"/>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A75125"/>
    <w:rPr>
      <w:rFonts w:ascii="Arial" w:eastAsia="Times New Roman" w:hAnsi="Arial" w:cs="Arial"/>
      <w:kern w:val="0"/>
      <w:sz w:val="22"/>
      <w:szCs w:val="22"/>
      <w14:ligatures w14:val="none"/>
    </w:rPr>
  </w:style>
  <w:style w:type="character" w:customStyle="1" w:styleId="HeaderChar2">
    <w:name w:val="Header Char2"/>
    <w:basedOn w:val="DefaultParagraphFont"/>
    <w:rsid w:val="00A75125"/>
    <w:rPr>
      <w:rFonts w:ascii="Times New Roman" w:eastAsia="Times New Roman" w:hAnsi="Times New Roman" w:cs="Times New Roman"/>
      <w:kern w:val="0"/>
      <w14:ligatures w14:val="none"/>
    </w:rPr>
  </w:style>
  <w:style w:type="character" w:customStyle="1" w:styleId="FooterChar2">
    <w:name w:val="Footer Char2"/>
    <w:basedOn w:val="DefaultParagraphFont"/>
    <w:rsid w:val="00A75125"/>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A75125"/>
    <w:rPr>
      <w:rFonts w:ascii="Helvetica" w:eastAsia="Times New Roman" w:hAnsi="Helvetica" w:cs="Arial"/>
      <w:b/>
      <w:bCs/>
      <w:kern w:val="32"/>
      <w:sz w:val="28"/>
      <w:szCs w:val="28"/>
    </w:rPr>
  </w:style>
  <w:style w:type="character" w:customStyle="1" w:styleId="Heading2Char4">
    <w:name w:val="Heading 2 Char4"/>
    <w:basedOn w:val="DefaultParagraphFont"/>
    <w:rsid w:val="00A75125"/>
    <w:rPr>
      <w:rFonts w:eastAsia="Times New Roman" w:cs="Arial"/>
      <w:b/>
      <w:bCs/>
      <w:sz w:val="26"/>
      <w:szCs w:val="26"/>
    </w:rPr>
  </w:style>
  <w:style w:type="character" w:customStyle="1" w:styleId="Heading3Char4">
    <w:name w:val="Heading 3 Char4"/>
    <w:basedOn w:val="DefaultParagraphFont"/>
    <w:rsid w:val="00A75125"/>
    <w:rPr>
      <w:rFonts w:eastAsia="Times New Roman" w:cs="Arial"/>
      <w:b/>
      <w:bCs/>
    </w:rPr>
  </w:style>
  <w:style w:type="character" w:customStyle="1" w:styleId="Heading1Char6">
    <w:name w:val="Heading 1 Char6"/>
    <w:basedOn w:val="DefaultParagraphFont"/>
    <w:rsid w:val="00A75125"/>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A75125"/>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A75125"/>
    <w:rPr>
      <w:rFonts w:ascii="Times New Roman" w:eastAsia="Times New Roman" w:hAnsi="Times New Roman" w:cs="Arial"/>
      <w:b/>
      <w:bCs/>
      <w:kern w:val="0"/>
      <w14:ligatures w14:val="none"/>
    </w:rPr>
  </w:style>
  <w:style w:type="character" w:customStyle="1" w:styleId="Heading4Char3">
    <w:name w:val="Heading 4 Char3"/>
    <w:basedOn w:val="DefaultParagraphFont"/>
    <w:rsid w:val="00A75125"/>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A75125"/>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A75125"/>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A75125"/>
    <w:rPr>
      <w:rFonts w:ascii="Arial" w:eastAsia="Times New Roman" w:hAnsi="Arial" w:cs="Arial"/>
      <w:kern w:val="0"/>
      <w:sz w:val="22"/>
      <w:szCs w:val="22"/>
      <w14:ligatures w14:val="none"/>
    </w:rPr>
  </w:style>
  <w:style w:type="character" w:customStyle="1" w:styleId="HeaderChar3">
    <w:name w:val="Header Char3"/>
    <w:basedOn w:val="DefaultParagraphFont"/>
    <w:rsid w:val="00A75125"/>
    <w:rPr>
      <w:rFonts w:ascii="Times New Roman" w:eastAsia="Times New Roman" w:hAnsi="Times New Roman" w:cs="Times New Roman"/>
      <w:kern w:val="0"/>
      <w14:ligatures w14:val="none"/>
    </w:rPr>
  </w:style>
  <w:style w:type="character" w:customStyle="1" w:styleId="FooterChar3">
    <w:name w:val="Footer Char3"/>
    <w:basedOn w:val="DefaultParagraphFont"/>
    <w:rsid w:val="00A75125"/>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A75125"/>
    <w:rPr>
      <w:rFonts w:ascii="Helvetica" w:eastAsia="Times New Roman" w:hAnsi="Helvetica" w:cs="Arial"/>
      <w:b/>
      <w:bCs/>
      <w:kern w:val="32"/>
      <w:sz w:val="28"/>
      <w:szCs w:val="28"/>
    </w:rPr>
  </w:style>
  <w:style w:type="character" w:customStyle="1" w:styleId="Heading2Char6">
    <w:name w:val="Heading 2 Char6"/>
    <w:basedOn w:val="DefaultParagraphFont"/>
    <w:rsid w:val="00A75125"/>
    <w:rPr>
      <w:rFonts w:eastAsia="Times New Roman" w:cs="Arial"/>
      <w:b/>
      <w:bCs/>
      <w:sz w:val="26"/>
      <w:szCs w:val="26"/>
    </w:rPr>
  </w:style>
  <w:style w:type="character" w:customStyle="1" w:styleId="Heading3Char6">
    <w:name w:val="Heading 3 Char6"/>
    <w:basedOn w:val="DefaultParagraphFont"/>
    <w:rsid w:val="00A75125"/>
    <w:rPr>
      <w:rFonts w:eastAsia="Times New Roman" w:cs="Arial"/>
      <w:b/>
      <w:bCs/>
    </w:rPr>
  </w:style>
  <w:style w:type="paragraph" w:styleId="Caption">
    <w:name w:val="caption"/>
    <w:basedOn w:val="Normal"/>
    <w:next w:val="Normal"/>
    <w:autoRedefine/>
    <w:uiPriority w:val="35"/>
    <w:qFormat/>
    <w:rsid w:val="00A75125"/>
    <w:rPr>
      <w:b/>
      <w:bCs/>
      <w:smallCaps/>
    </w:rPr>
  </w:style>
  <w:style w:type="character" w:customStyle="1" w:styleId="HeaderChar4">
    <w:name w:val="Header Char4"/>
    <w:basedOn w:val="DefaultParagraphFont"/>
    <w:rsid w:val="00A75125"/>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A75125"/>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A75125"/>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A75125"/>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A75125"/>
    <w:rPr>
      <w:rFonts w:ascii="Times New Roman" w:eastAsia="Times New Roman" w:hAnsi="Times New Roman" w:cs="Arial"/>
      <w:b/>
      <w:bCs/>
      <w:kern w:val="0"/>
      <w14:ligatures w14:val="none"/>
    </w:rPr>
  </w:style>
  <w:style w:type="character" w:customStyle="1" w:styleId="Heading4Char4">
    <w:name w:val="Heading 4 Char4"/>
    <w:basedOn w:val="DefaultParagraphFont"/>
    <w:rsid w:val="00A75125"/>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A75125"/>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A75125"/>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A75125"/>
    <w:rPr>
      <w:rFonts w:ascii="Arial" w:eastAsia="Times New Roman" w:hAnsi="Arial" w:cs="Arial"/>
      <w:kern w:val="0"/>
      <w:sz w:val="22"/>
      <w:szCs w:val="22"/>
      <w14:ligatures w14:val="none"/>
    </w:rPr>
  </w:style>
  <w:style w:type="numbering" w:customStyle="1" w:styleId="CurrentList11">
    <w:name w:val="Current List11"/>
    <w:uiPriority w:val="99"/>
    <w:rsid w:val="00A75125"/>
    <w:pPr>
      <w:numPr>
        <w:numId w:val="326"/>
      </w:numPr>
    </w:pPr>
  </w:style>
  <w:style w:type="character" w:customStyle="1" w:styleId="Heading1Char9">
    <w:name w:val="Heading 1 Char9"/>
    <w:basedOn w:val="DefaultParagraphFont"/>
    <w:rsid w:val="00A75125"/>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A75125"/>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A75125"/>
    <w:rPr>
      <w:rFonts w:ascii="Times New Roman" w:eastAsia="Times New Roman" w:hAnsi="Times New Roman" w:cs="Arial"/>
      <w:b/>
      <w:bCs/>
      <w:kern w:val="0"/>
      <w14:ligatures w14:val="none"/>
    </w:rPr>
  </w:style>
  <w:style w:type="character" w:customStyle="1" w:styleId="Heading4Char5">
    <w:name w:val="Heading 4 Char5"/>
    <w:basedOn w:val="DefaultParagraphFont"/>
    <w:rsid w:val="00A75125"/>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A75125"/>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A75125"/>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A75125"/>
    <w:rPr>
      <w:rFonts w:ascii="Arial" w:eastAsia="Times New Roman" w:hAnsi="Arial" w:cs="Arial"/>
      <w:kern w:val="0"/>
      <w:sz w:val="22"/>
      <w:szCs w:val="22"/>
      <w14:ligatures w14:val="none"/>
    </w:rPr>
  </w:style>
  <w:style w:type="character" w:customStyle="1" w:styleId="Heading1Char10">
    <w:name w:val="Heading 1 Char10"/>
    <w:basedOn w:val="DefaultParagraphFont"/>
    <w:rsid w:val="00A75125"/>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A75125"/>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A75125"/>
    <w:rPr>
      <w:rFonts w:ascii="Times New Roman" w:eastAsia="Times New Roman" w:hAnsi="Times New Roman" w:cs="Arial"/>
      <w:b/>
      <w:bCs/>
      <w:kern w:val="0"/>
      <w14:ligatures w14:val="none"/>
    </w:rPr>
  </w:style>
  <w:style w:type="character" w:customStyle="1" w:styleId="Heading4Char6">
    <w:name w:val="Heading 4 Char6"/>
    <w:basedOn w:val="DefaultParagraphFont"/>
    <w:rsid w:val="00A75125"/>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A75125"/>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A75125"/>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A75125"/>
    <w:rPr>
      <w:rFonts w:ascii="Arial" w:eastAsia="Times New Roman" w:hAnsi="Arial" w:cs="Arial"/>
      <w:kern w:val="0"/>
      <w:sz w:val="22"/>
      <w:szCs w:val="22"/>
      <w14:ligatures w14:val="none"/>
    </w:rPr>
  </w:style>
  <w:style w:type="character" w:customStyle="1" w:styleId="HeaderChar5">
    <w:name w:val="Header Char5"/>
    <w:basedOn w:val="DefaultParagraphFont"/>
    <w:rsid w:val="00A75125"/>
    <w:rPr>
      <w:rFonts w:ascii="Times New Roman" w:eastAsia="Times New Roman" w:hAnsi="Times New Roman" w:cs="Times New Roman"/>
      <w:kern w:val="0"/>
      <w14:ligatures w14:val="none"/>
    </w:rPr>
  </w:style>
  <w:style w:type="character" w:customStyle="1" w:styleId="FooterChar5">
    <w:name w:val="Footer Char5"/>
    <w:basedOn w:val="DefaultParagraphFont"/>
    <w:rsid w:val="00A75125"/>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A75125"/>
    <w:rPr>
      <w:rFonts w:ascii="Helvetica" w:eastAsia="Times New Roman" w:hAnsi="Helvetica" w:cs="Arial"/>
      <w:b/>
      <w:bCs/>
      <w:kern w:val="32"/>
      <w:sz w:val="28"/>
      <w:szCs w:val="28"/>
    </w:rPr>
  </w:style>
  <w:style w:type="character" w:customStyle="1" w:styleId="Heading2Char10">
    <w:name w:val="Heading 2 Char10"/>
    <w:basedOn w:val="DefaultParagraphFont"/>
    <w:rsid w:val="00A75125"/>
    <w:rPr>
      <w:rFonts w:eastAsia="Times New Roman" w:cs="Arial"/>
      <w:b/>
      <w:bCs/>
      <w:sz w:val="26"/>
      <w:szCs w:val="26"/>
    </w:rPr>
  </w:style>
  <w:style w:type="character" w:customStyle="1" w:styleId="Heading3Char10">
    <w:name w:val="Heading 3 Char10"/>
    <w:basedOn w:val="DefaultParagraphFont"/>
    <w:rsid w:val="00A75125"/>
    <w:rPr>
      <w:rFonts w:eastAsia="Times New Roman" w:cs="Arial"/>
      <w:b/>
      <w:bCs/>
    </w:rPr>
  </w:style>
  <w:style w:type="character" w:customStyle="1" w:styleId="Heading4Char7">
    <w:name w:val="Heading 4 Char7"/>
    <w:basedOn w:val="DefaultParagraphFont"/>
    <w:rsid w:val="00A75125"/>
    <w:rPr>
      <w:rFonts w:eastAsia="Times New Roman" w:cs="Times New Roman"/>
      <w:b/>
      <w:bCs/>
    </w:rPr>
  </w:style>
  <w:style w:type="character" w:customStyle="1" w:styleId="Heading1Char12">
    <w:name w:val="Heading 1 Char12"/>
    <w:basedOn w:val="DefaultParagraphFont"/>
    <w:rsid w:val="00A75125"/>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A75125"/>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A75125"/>
    <w:rPr>
      <w:rFonts w:ascii="Times New Roman" w:eastAsia="Times New Roman" w:hAnsi="Times New Roman" w:cs="Arial"/>
      <w:b/>
      <w:bCs/>
      <w:kern w:val="0"/>
      <w14:ligatures w14:val="none"/>
    </w:rPr>
  </w:style>
  <w:style w:type="character" w:customStyle="1" w:styleId="Heading4Char8">
    <w:name w:val="Heading 4 Char8"/>
    <w:basedOn w:val="DefaultParagraphFont"/>
    <w:rsid w:val="00A75125"/>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A75125"/>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A75125"/>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A75125"/>
    <w:rPr>
      <w:rFonts w:ascii="Arial" w:eastAsia="Times New Roman" w:hAnsi="Arial" w:cs="Arial"/>
      <w:kern w:val="0"/>
      <w:sz w:val="22"/>
      <w:szCs w:val="22"/>
      <w14:ligatures w14:val="none"/>
    </w:rPr>
  </w:style>
  <w:style w:type="character" w:customStyle="1" w:styleId="Heading1Char13">
    <w:name w:val="Heading 1 Char13"/>
    <w:basedOn w:val="DefaultParagraphFont"/>
    <w:rsid w:val="00A75125"/>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A75125"/>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A75125"/>
    <w:rPr>
      <w:rFonts w:ascii="Times New Roman" w:eastAsia="Times New Roman" w:hAnsi="Times New Roman" w:cs="Arial"/>
      <w:b/>
      <w:bCs/>
      <w:kern w:val="0"/>
      <w14:ligatures w14:val="none"/>
    </w:rPr>
  </w:style>
  <w:style w:type="character" w:customStyle="1" w:styleId="Heading4Char9">
    <w:name w:val="Heading 4 Char9"/>
    <w:basedOn w:val="DefaultParagraphFont"/>
    <w:rsid w:val="00A75125"/>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A75125"/>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A75125"/>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A75125"/>
    <w:rPr>
      <w:rFonts w:ascii="Arial" w:eastAsia="Times New Roman" w:hAnsi="Arial" w:cs="Arial"/>
      <w:kern w:val="0"/>
      <w:sz w:val="22"/>
      <w:szCs w:val="22"/>
      <w14:ligatures w14:val="none"/>
    </w:rPr>
  </w:style>
  <w:style w:type="character" w:customStyle="1" w:styleId="HeaderChar6">
    <w:name w:val="Header Char6"/>
    <w:basedOn w:val="DefaultParagraphFont"/>
    <w:rsid w:val="00A75125"/>
    <w:rPr>
      <w:rFonts w:ascii="Times New Roman" w:eastAsia="Times New Roman" w:hAnsi="Times New Roman" w:cs="Times New Roman"/>
      <w:kern w:val="0"/>
      <w14:ligatures w14:val="none"/>
    </w:rPr>
  </w:style>
  <w:style w:type="character" w:customStyle="1" w:styleId="FooterChar6">
    <w:name w:val="Footer Char6"/>
    <w:basedOn w:val="DefaultParagraphFont"/>
    <w:rsid w:val="00A75125"/>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A75125"/>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A75125"/>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A75125"/>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A75125"/>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A75125"/>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A75125"/>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A75125"/>
    <w:rPr>
      <w:rFonts w:ascii="Arial" w:eastAsia="Times New Roman" w:hAnsi="Arial" w:cs="Arial"/>
      <w:kern w:val="0"/>
      <w:sz w:val="22"/>
      <w:szCs w:val="22"/>
      <w14:ligatures w14:val="none"/>
    </w:rPr>
  </w:style>
  <w:style w:type="character" w:customStyle="1" w:styleId="HeaderChar7">
    <w:name w:val="Header Char7"/>
    <w:basedOn w:val="DefaultParagraphFont"/>
    <w:rsid w:val="00A75125"/>
    <w:rPr>
      <w:rFonts w:ascii="Times New Roman" w:eastAsia="Times New Roman" w:hAnsi="Times New Roman" w:cs="Times New Roman"/>
      <w:kern w:val="0"/>
      <w14:ligatures w14:val="none"/>
    </w:rPr>
  </w:style>
  <w:style w:type="character" w:customStyle="1" w:styleId="FooterChar7">
    <w:name w:val="Footer Char7"/>
    <w:basedOn w:val="DefaultParagraphFont"/>
    <w:rsid w:val="00A75125"/>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A75125"/>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A75125"/>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A75125"/>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A75125"/>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A75125"/>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A75125"/>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A75125"/>
    <w:rPr>
      <w:rFonts w:ascii="Arial" w:eastAsia="Times New Roman" w:hAnsi="Arial" w:cs="Arial"/>
      <w:kern w:val="0"/>
      <w:sz w:val="22"/>
      <w:szCs w:val="22"/>
      <w14:ligatures w14:val="none"/>
    </w:rPr>
  </w:style>
  <w:style w:type="character" w:customStyle="1" w:styleId="HeaderChar8">
    <w:name w:val="Header Char8"/>
    <w:basedOn w:val="DefaultParagraphFont"/>
    <w:rsid w:val="00A75125"/>
    <w:rPr>
      <w:rFonts w:ascii="Times New Roman" w:eastAsia="Times New Roman" w:hAnsi="Times New Roman" w:cs="Times New Roman"/>
      <w:kern w:val="0"/>
      <w14:ligatures w14:val="none"/>
    </w:rPr>
  </w:style>
  <w:style w:type="character" w:customStyle="1" w:styleId="FooterChar8">
    <w:name w:val="Footer Char8"/>
    <w:basedOn w:val="DefaultParagraphFont"/>
    <w:rsid w:val="00A75125"/>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A75125"/>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A75125"/>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A75125"/>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A75125"/>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A75125"/>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A75125"/>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A75125"/>
    <w:rPr>
      <w:rFonts w:ascii="Arial" w:eastAsia="Times New Roman" w:hAnsi="Arial" w:cs="Arial"/>
      <w:kern w:val="0"/>
      <w:sz w:val="22"/>
      <w:szCs w:val="22"/>
      <w14:ligatures w14:val="none"/>
    </w:rPr>
  </w:style>
  <w:style w:type="character" w:customStyle="1" w:styleId="Heading1Char17">
    <w:name w:val="Heading 1 Char17"/>
    <w:basedOn w:val="DefaultParagraphFont"/>
    <w:rsid w:val="00A75125"/>
    <w:rPr>
      <w:rFonts w:ascii="Helvetica" w:eastAsia="Times New Roman" w:hAnsi="Helvetica" w:cs="Arial"/>
      <w:b/>
      <w:bCs/>
      <w:kern w:val="32"/>
      <w:sz w:val="28"/>
      <w:szCs w:val="28"/>
    </w:rPr>
  </w:style>
  <w:style w:type="character" w:customStyle="1" w:styleId="Heading2Char16">
    <w:name w:val="Heading 2 Char16"/>
    <w:basedOn w:val="DefaultParagraphFont"/>
    <w:rsid w:val="00A75125"/>
    <w:rPr>
      <w:rFonts w:eastAsia="Times New Roman" w:cs="Arial"/>
      <w:b/>
      <w:bCs/>
      <w:sz w:val="26"/>
      <w:szCs w:val="26"/>
    </w:rPr>
  </w:style>
  <w:style w:type="character" w:customStyle="1" w:styleId="Heading5Char12">
    <w:name w:val="Heading 5 Char12"/>
    <w:basedOn w:val="DefaultParagraphFont"/>
    <w:rsid w:val="00A75125"/>
    <w:rPr>
      <w:rFonts w:ascii="Helvetica" w:eastAsia="Times New Roman" w:hAnsi="Helvetica" w:cs="Times New Roman"/>
      <w:b/>
      <w:bCs/>
      <w:sz w:val="20"/>
      <w:szCs w:val="20"/>
    </w:rPr>
  </w:style>
  <w:style w:type="character" w:customStyle="1" w:styleId="Heading3Char16">
    <w:name w:val="Heading 3 Char16"/>
    <w:basedOn w:val="DefaultParagraphFont"/>
    <w:rsid w:val="00A75125"/>
    <w:rPr>
      <w:rFonts w:eastAsia="Times New Roman" w:cs="Arial"/>
      <w:b/>
      <w:bCs/>
    </w:rPr>
  </w:style>
  <w:style w:type="character" w:customStyle="1" w:styleId="Heading1Char18">
    <w:name w:val="Heading 1 Char18"/>
    <w:basedOn w:val="DefaultParagraphFont"/>
    <w:rsid w:val="00A75125"/>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A75125"/>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A75125"/>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A75125"/>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A75125"/>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A75125"/>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A75125"/>
    <w:rPr>
      <w:rFonts w:ascii="Arial" w:eastAsia="Times New Roman" w:hAnsi="Arial" w:cs="Arial"/>
      <w:kern w:val="0"/>
      <w:sz w:val="22"/>
      <w:szCs w:val="22"/>
      <w14:ligatures w14:val="none"/>
    </w:rPr>
  </w:style>
  <w:style w:type="character" w:customStyle="1" w:styleId="HeaderChar9">
    <w:name w:val="Header Char9"/>
    <w:basedOn w:val="DefaultParagraphFont"/>
    <w:rsid w:val="00A75125"/>
    <w:rPr>
      <w:rFonts w:ascii="Times New Roman" w:eastAsia="Times New Roman" w:hAnsi="Times New Roman" w:cs="Times New Roman"/>
      <w:kern w:val="0"/>
      <w14:ligatures w14:val="none"/>
    </w:rPr>
  </w:style>
  <w:style w:type="character" w:customStyle="1" w:styleId="FooterChar9">
    <w:name w:val="Footer Char9"/>
    <w:basedOn w:val="DefaultParagraphFont"/>
    <w:rsid w:val="00A75125"/>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A75125"/>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A75125"/>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A75125"/>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A75125"/>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A75125"/>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A75125"/>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A75125"/>
    <w:rPr>
      <w:rFonts w:ascii="Arial" w:eastAsia="Times New Roman" w:hAnsi="Arial" w:cs="Arial"/>
      <w:kern w:val="0"/>
      <w:sz w:val="22"/>
      <w:szCs w:val="22"/>
      <w14:ligatures w14:val="none"/>
    </w:rPr>
  </w:style>
  <w:style w:type="character" w:customStyle="1" w:styleId="HeaderChar10">
    <w:name w:val="Header Char10"/>
    <w:basedOn w:val="DefaultParagraphFont"/>
    <w:rsid w:val="00A75125"/>
    <w:rPr>
      <w:rFonts w:ascii="Times New Roman" w:eastAsia="Times New Roman" w:hAnsi="Times New Roman" w:cs="Times New Roman"/>
      <w:kern w:val="0"/>
      <w14:ligatures w14:val="none"/>
    </w:rPr>
  </w:style>
  <w:style w:type="character" w:customStyle="1" w:styleId="FooterChar10">
    <w:name w:val="Footer Char10"/>
    <w:basedOn w:val="DefaultParagraphFont"/>
    <w:rsid w:val="00A75125"/>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A75125"/>
    <w:rPr>
      <w:rFonts w:ascii="Helvetica" w:eastAsia="Times New Roman" w:hAnsi="Helvetica" w:cs="Arial"/>
      <w:b/>
      <w:bCs/>
      <w:kern w:val="32"/>
      <w:sz w:val="28"/>
      <w:szCs w:val="28"/>
    </w:rPr>
  </w:style>
  <w:style w:type="character" w:customStyle="1" w:styleId="Heading2Char19">
    <w:name w:val="Heading 2 Char19"/>
    <w:basedOn w:val="DefaultParagraphFont"/>
    <w:rsid w:val="00A75125"/>
    <w:rPr>
      <w:rFonts w:eastAsia="Times New Roman" w:cs="Arial"/>
      <w:b/>
      <w:bCs/>
      <w:sz w:val="26"/>
      <w:szCs w:val="26"/>
    </w:rPr>
  </w:style>
  <w:style w:type="character" w:customStyle="1" w:styleId="Heading5Char15">
    <w:name w:val="Heading 5 Char15"/>
    <w:basedOn w:val="DefaultParagraphFont"/>
    <w:rsid w:val="00A75125"/>
    <w:rPr>
      <w:rFonts w:ascii="Helvetica" w:eastAsia="Times New Roman" w:hAnsi="Helvetica" w:cs="Times New Roman"/>
      <w:b/>
      <w:bCs/>
      <w:sz w:val="20"/>
      <w:szCs w:val="20"/>
    </w:rPr>
  </w:style>
  <w:style w:type="character" w:customStyle="1" w:styleId="Heading3Char19">
    <w:name w:val="Heading 3 Char19"/>
    <w:basedOn w:val="DefaultParagraphFont"/>
    <w:rsid w:val="00A75125"/>
    <w:rPr>
      <w:rFonts w:eastAsia="Times New Roman" w:cs="Arial"/>
      <w:b/>
      <w:bCs/>
    </w:rPr>
  </w:style>
  <w:style w:type="character" w:customStyle="1" w:styleId="Heading4Char15">
    <w:name w:val="Heading 4 Char15"/>
    <w:basedOn w:val="DefaultParagraphFont"/>
    <w:rsid w:val="00A75125"/>
    <w:rPr>
      <w:rFonts w:eastAsia="Times New Roman" w:cs="Times New Roman"/>
      <w:b/>
      <w:bCs/>
    </w:rPr>
  </w:style>
  <w:style w:type="character" w:customStyle="1" w:styleId="Heading6Char14">
    <w:name w:val="Heading 6 Char14"/>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A75125"/>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A75125"/>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A75125"/>
    <w:rPr>
      <w:rFonts w:ascii="Arial" w:eastAsia="Times New Roman" w:hAnsi="Arial" w:cs="Arial"/>
      <w:kern w:val="0"/>
      <w:sz w:val="22"/>
      <w:szCs w:val="22"/>
      <w14:ligatures w14:val="none"/>
    </w:rPr>
  </w:style>
  <w:style w:type="character" w:customStyle="1" w:styleId="HeaderChar11">
    <w:name w:val="Header Char11"/>
    <w:basedOn w:val="DefaultParagraphFont"/>
    <w:rsid w:val="00A75125"/>
    <w:rPr>
      <w:rFonts w:ascii="Times New Roman" w:eastAsia="Times New Roman" w:hAnsi="Times New Roman" w:cs="Times New Roman"/>
      <w:kern w:val="0"/>
      <w14:ligatures w14:val="none"/>
    </w:rPr>
  </w:style>
  <w:style w:type="character" w:customStyle="1" w:styleId="FooterChar11">
    <w:name w:val="Footer Char11"/>
    <w:basedOn w:val="DefaultParagraphFont"/>
    <w:rsid w:val="00A75125"/>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A75125"/>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A75125"/>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A75125"/>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A75125"/>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A75125"/>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A75125"/>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A75125"/>
    <w:rPr>
      <w:rFonts w:ascii="Arial" w:eastAsia="Times New Roman" w:hAnsi="Arial" w:cs="Arial"/>
      <w:kern w:val="0"/>
      <w:sz w:val="22"/>
      <w:szCs w:val="22"/>
      <w14:ligatures w14:val="none"/>
    </w:rPr>
  </w:style>
  <w:style w:type="character" w:customStyle="1" w:styleId="HeaderChar12">
    <w:name w:val="Header Char12"/>
    <w:basedOn w:val="DefaultParagraphFont"/>
    <w:rsid w:val="00A75125"/>
    <w:rPr>
      <w:rFonts w:ascii="Times New Roman" w:eastAsia="Times New Roman" w:hAnsi="Times New Roman" w:cs="Times New Roman"/>
      <w:kern w:val="0"/>
      <w14:ligatures w14:val="none"/>
    </w:rPr>
  </w:style>
  <w:style w:type="character" w:customStyle="1" w:styleId="FooterChar12">
    <w:name w:val="Footer Char12"/>
    <w:basedOn w:val="DefaultParagraphFont"/>
    <w:rsid w:val="00A75125"/>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A75125"/>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A75125"/>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A75125"/>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A75125"/>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A75125"/>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A75125"/>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A75125"/>
    <w:rPr>
      <w:rFonts w:ascii="Arial" w:eastAsia="Times New Roman" w:hAnsi="Arial" w:cs="Arial"/>
      <w:kern w:val="0"/>
      <w:sz w:val="22"/>
      <w:szCs w:val="22"/>
      <w14:ligatures w14:val="none"/>
    </w:rPr>
  </w:style>
  <w:style w:type="character" w:customStyle="1" w:styleId="HeaderChar13">
    <w:name w:val="Header Char13"/>
    <w:basedOn w:val="DefaultParagraphFont"/>
    <w:rsid w:val="00A75125"/>
    <w:rPr>
      <w:rFonts w:ascii="Times New Roman" w:eastAsia="Times New Roman" w:hAnsi="Times New Roman" w:cs="Times New Roman"/>
      <w:kern w:val="0"/>
      <w14:ligatures w14:val="none"/>
    </w:rPr>
  </w:style>
  <w:style w:type="character" w:customStyle="1" w:styleId="FooterChar13">
    <w:name w:val="Footer Char13"/>
    <w:basedOn w:val="DefaultParagraphFont"/>
    <w:rsid w:val="00A75125"/>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A75125"/>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A75125"/>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A75125"/>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A75125"/>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A75125"/>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A75125"/>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A75125"/>
    <w:rPr>
      <w:rFonts w:ascii="Arial" w:eastAsia="Times New Roman" w:hAnsi="Arial" w:cs="Arial"/>
      <w:kern w:val="0"/>
      <w:sz w:val="22"/>
      <w:szCs w:val="22"/>
      <w14:ligatures w14:val="none"/>
    </w:rPr>
  </w:style>
  <w:style w:type="character" w:customStyle="1" w:styleId="HeaderChar14">
    <w:name w:val="Header Char14"/>
    <w:basedOn w:val="DefaultParagraphFont"/>
    <w:rsid w:val="00A75125"/>
    <w:rPr>
      <w:rFonts w:ascii="Times New Roman" w:eastAsia="Times New Roman" w:hAnsi="Times New Roman" w:cs="Times New Roman"/>
      <w:kern w:val="0"/>
      <w14:ligatures w14:val="none"/>
    </w:rPr>
  </w:style>
  <w:style w:type="character" w:customStyle="1" w:styleId="FooterChar14">
    <w:name w:val="Footer Char14"/>
    <w:basedOn w:val="DefaultParagraphFont"/>
    <w:rsid w:val="00A75125"/>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A75125"/>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A75125"/>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A75125"/>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A75125"/>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A75125"/>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A75125"/>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A75125"/>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A75125"/>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A75125"/>
    <w:rPr>
      <w:rFonts w:ascii="Arial" w:eastAsia="Times New Roman" w:hAnsi="Arial" w:cs="Arial"/>
      <w:kern w:val="0"/>
      <w:sz w:val="22"/>
      <w:szCs w:val="22"/>
      <w14:ligatures w14:val="none"/>
    </w:rPr>
  </w:style>
  <w:style w:type="character" w:customStyle="1" w:styleId="Heading1Char25">
    <w:name w:val="Heading 1 Char25"/>
    <w:basedOn w:val="DefaultParagraphFont"/>
    <w:rsid w:val="00A75125"/>
    <w:rPr>
      <w:rFonts w:ascii="Helvetica" w:eastAsia="Times New Roman" w:hAnsi="Helvetica" w:cs="Arial"/>
      <w:b/>
      <w:bCs/>
      <w:kern w:val="32"/>
      <w:sz w:val="28"/>
      <w:szCs w:val="28"/>
    </w:rPr>
  </w:style>
  <w:style w:type="character" w:customStyle="1" w:styleId="Heading2Char24">
    <w:name w:val="Heading 2 Char24"/>
    <w:basedOn w:val="DefaultParagraphFont"/>
    <w:rsid w:val="00A75125"/>
    <w:rPr>
      <w:rFonts w:eastAsia="Times New Roman" w:cs="Arial"/>
      <w:b/>
      <w:bCs/>
      <w:sz w:val="26"/>
      <w:szCs w:val="26"/>
    </w:rPr>
  </w:style>
  <w:style w:type="character" w:customStyle="1" w:styleId="Heading1Char26">
    <w:name w:val="Heading 1 Char26"/>
    <w:basedOn w:val="DefaultParagraphFont"/>
    <w:rsid w:val="00A75125"/>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A75125"/>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A75125"/>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A75125"/>
    <w:rPr>
      <w:rFonts w:asciiTheme="minorHAnsi" w:hAnsiTheme="minorHAnsi"/>
      <w:b/>
      <w:bCs/>
      <w:smallCaps/>
      <w:sz w:val="22"/>
      <w:szCs w:val="22"/>
    </w:rPr>
  </w:style>
  <w:style w:type="paragraph" w:styleId="TOC3">
    <w:name w:val="toc 3"/>
    <w:basedOn w:val="Normal"/>
    <w:next w:val="Normal"/>
    <w:autoRedefine/>
    <w:uiPriority w:val="39"/>
    <w:unhideWhenUsed/>
    <w:rsid w:val="00A75125"/>
    <w:rPr>
      <w:rFonts w:asciiTheme="minorHAnsi" w:hAnsiTheme="minorHAnsi"/>
      <w:smallCaps/>
      <w:sz w:val="22"/>
      <w:szCs w:val="22"/>
    </w:rPr>
  </w:style>
  <w:style w:type="paragraph" w:styleId="TOC4">
    <w:name w:val="toc 4"/>
    <w:basedOn w:val="Normal"/>
    <w:next w:val="Normal"/>
    <w:autoRedefine/>
    <w:uiPriority w:val="39"/>
    <w:unhideWhenUsed/>
    <w:rsid w:val="00A75125"/>
    <w:rPr>
      <w:rFonts w:asciiTheme="minorHAnsi" w:hAnsiTheme="minorHAnsi"/>
      <w:sz w:val="22"/>
      <w:szCs w:val="22"/>
    </w:rPr>
  </w:style>
  <w:style w:type="paragraph" w:styleId="TOC5">
    <w:name w:val="toc 5"/>
    <w:basedOn w:val="Normal"/>
    <w:next w:val="Normal"/>
    <w:autoRedefine/>
    <w:uiPriority w:val="39"/>
    <w:unhideWhenUsed/>
    <w:rsid w:val="00A75125"/>
    <w:rPr>
      <w:rFonts w:asciiTheme="minorHAnsi" w:hAnsiTheme="minorHAnsi"/>
      <w:sz w:val="22"/>
      <w:szCs w:val="22"/>
    </w:rPr>
  </w:style>
  <w:style w:type="paragraph" w:styleId="TOC6">
    <w:name w:val="toc 6"/>
    <w:basedOn w:val="Normal"/>
    <w:next w:val="Normal"/>
    <w:autoRedefine/>
    <w:uiPriority w:val="39"/>
    <w:unhideWhenUsed/>
    <w:rsid w:val="00A75125"/>
    <w:rPr>
      <w:rFonts w:asciiTheme="minorHAnsi" w:hAnsiTheme="minorHAnsi"/>
      <w:sz w:val="22"/>
      <w:szCs w:val="22"/>
    </w:rPr>
  </w:style>
  <w:style w:type="paragraph" w:styleId="TOC7">
    <w:name w:val="toc 7"/>
    <w:basedOn w:val="Normal"/>
    <w:next w:val="Normal"/>
    <w:autoRedefine/>
    <w:uiPriority w:val="39"/>
    <w:unhideWhenUsed/>
    <w:rsid w:val="00A75125"/>
    <w:rPr>
      <w:rFonts w:asciiTheme="minorHAnsi" w:hAnsiTheme="minorHAnsi"/>
      <w:sz w:val="22"/>
      <w:szCs w:val="22"/>
    </w:rPr>
  </w:style>
  <w:style w:type="paragraph" w:styleId="TOC8">
    <w:name w:val="toc 8"/>
    <w:basedOn w:val="Normal"/>
    <w:next w:val="Normal"/>
    <w:autoRedefine/>
    <w:uiPriority w:val="39"/>
    <w:unhideWhenUsed/>
    <w:rsid w:val="00A75125"/>
    <w:rPr>
      <w:rFonts w:asciiTheme="minorHAnsi" w:hAnsiTheme="minorHAnsi"/>
      <w:sz w:val="22"/>
      <w:szCs w:val="22"/>
    </w:rPr>
  </w:style>
  <w:style w:type="paragraph" w:styleId="TOC9">
    <w:name w:val="toc 9"/>
    <w:basedOn w:val="Normal"/>
    <w:next w:val="Normal"/>
    <w:autoRedefine/>
    <w:uiPriority w:val="39"/>
    <w:unhideWhenUsed/>
    <w:rsid w:val="00A75125"/>
    <w:rPr>
      <w:rFonts w:asciiTheme="minorHAnsi" w:hAnsiTheme="minorHAnsi"/>
      <w:sz w:val="22"/>
      <w:szCs w:val="22"/>
    </w:rPr>
  </w:style>
  <w:style w:type="character" w:styleId="Hyperlink">
    <w:name w:val="Hyperlink"/>
    <w:basedOn w:val="DefaultParagraphFont"/>
    <w:uiPriority w:val="99"/>
    <w:unhideWhenUsed/>
    <w:rsid w:val="00A75125"/>
    <w:rPr>
      <w:color w:val="0563C1" w:themeColor="hyperlink"/>
      <w:u w:val="single"/>
    </w:rPr>
  </w:style>
  <w:style w:type="character" w:styleId="UnresolvedMention">
    <w:name w:val="Unresolved Mention"/>
    <w:basedOn w:val="DefaultParagraphFont"/>
    <w:uiPriority w:val="99"/>
    <w:semiHidden/>
    <w:unhideWhenUsed/>
    <w:rsid w:val="00A75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image" Target="media/image101.wmf"/><Relationship Id="rId268" Type="http://schemas.openxmlformats.org/officeDocument/2006/relationships/oleObject" Target="embeddings/oleObject99.bin"/><Relationship Id="rId475" Type="http://schemas.openxmlformats.org/officeDocument/2006/relationships/image" Target="media/image266.wmf"/><Relationship Id="rId682" Type="http://schemas.openxmlformats.org/officeDocument/2006/relationships/image" Target="media/image366.wmf"/><Relationship Id="rId128" Type="http://schemas.openxmlformats.org/officeDocument/2006/relationships/image" Target="media/image80.wmf"/><Relationship Id="rId335" Type="http://schemas.openxmlformats.org/officeDocument/2006/relationships/image" Target="media/image196.wmf"/><Relationship Id="rId542" Type="http://schemas.openxmlformats.org/officeDocument/2006/relationships/oleObject" Target="embeddings/oleObject234.bin"/><Relationship Id="rId987" Type="http://schemas.openxmlformats.org/officeDocument/2006/relationships/image" Target="media/image535.wmf"/><Relationship Id="rId402" Type="http://schemas.openxmlformats.org/officeDocument/2006/relationships/oleObject" Target="embeddings/oleObject166.bin"/><Relationship Id="rId847" Type="http://schemas.openxmlformats.org/officeDocument/2006/relationships/image" Target="media/image465.wmf"/><Relationship Id="rId1032" Type="http://schemas.openxmlformats.org/officeDocument/2006/relationships/image" Target="media/image557.wmf"/><Relationship Id="rId707" Type="http://schemas.openxmlformats.org/officeDocument/2006/relationships/image" Target="media/image387.emf"/><Relationship Id="rId914" Type="http://schemas.openxmlformats.org/officeDocument/2006/relationships/oleObject" Target="embeddings/oleObject409.bin"/><Relationship Id="rId43" Type="http://schemas.openxmlformats.org/officeDocument/2006/relationships/image" Target="media/image23.wmf"/><Relationship Id="rId192" Type="http://schemas.openxmlformats.org/officeDocument/2006/relationships/image" Target="media/image112.wmf"/><Relationship Id="rId497" Type="http://schemas.openxmlformats.org/officeDocument/2006/relationships/image" Target="media/image277.wmf"/><Relationship Id="rId357" Type="http://schemas.openxmlformats.org/officeDocument/2006/relationships/image" Target="media/image207.wmf"/><Relationship Id="rId217" Type="http://schemas.openxmlformats.org/officeDocument/2006/relationships/oleObject" Target="embeddings/oleObject75.bin"/><Relationship Id="rId564" Type="http://schemas.openxmlformats.org/officeDocument/2006/relationships/oleObject" Target="embeddings/oleObject245.bin"/><Relationship Id="rId771" Type="http://schemas.openxmlformats.org/officeDocument/2006/relationships/oleObject" Target="embeddings/oleObject338.bin"/><Relationship Id="rId869" Type="http://schemas.openxmlformats.org/officeDocument/2006/relationships/image" Target="media/image476.wmf"/><Relationship Id="rId424" Type="http://schemas.openxmlformats.org/officeDocument/2006/relationships/oleObject" Target="embeddings/oleObject177.bin"/><Relationship Id="rId631" Type="http://schemas.openxmlformats.org/officeDocument/2006/relationships/oleObject" Target="embeddings/oleObject284.bin"/><Relationship Id="rId729" Type="http://schemas.openxmlformats.org/officeDocument/2006/relationships/oleObject" Target="embeddings/oleObject317.bin"/><Relationship Id="rId1054" Type="http://schemas.openxmlformats.org/officeDocument/2006/relationships/image" Target="media/image568.wmf"/><Relationship Id="rId936" Type="http://schemas.openxmlformats.org/officeDocument/2006/relationships/oleObject" Target="embeddings/oleObject420.bin"/><Relationship Id="rId1121" Type="http://schemas.openxmlformats.org/officeDocument/2006/relationships/image" Target="media/image609.wmf"/><Relationship Id="rId65" Type="http://schemas.openxmlformats.org/officeDocument/2006/relationships/oleObject" Target="embeddings/oleObject23.bin"/><Relationship Id="rId281" Type="http://schemas.openxmlformats.org/officeDocument/2006/relationships/image" Target="media/image169.wmf"/><Relationship Id="rId141" Type="http://schemas.openxmlformats.org/officeDocument/2006/relationships/oleObject" Target="embeddings/oleObject48.bin"/><Relationship Id="rId379" Type="http://schemas.openxmlformats.org/officeDocument/2006/relationships/image" Target="media/image218.wmf"/><Relationship Id="rId586" Type="http://schemas.openxmlformats.org/officeDocument/2006/relationships/image" Target="media/image318.wmf"/><Relationship Id="rId793" Type="http://schemas.openxmlformats.org/officeDocument/2006/relationships/image" Target="media/image438.wmf"/><Relationship Id="rId7" Type="http://schemas.openxmlformats.org/officeDocument/2006/relationships/endnotes" Target="endnotes.xml"/><Relationship Id="rId239" Type="http://schemas.openxmlformats.org/officeDocument/2006/relationships/image" Target="media/image147.wmf"/><Relationship Id="rId446" Type="http://schemas.openxmlformats.org/officeDocument/2006/relationships/oleObject" Target="embeddings/oleObject188.bin"/><Relationship Id="rId653" Type="http://schemas.openxmlformats.org/officeDocument/2006/relationships/oleObject" Target="embeddings/oleObject295.bin"/><Relationship Id="rId1076" Type="http://schemas.openxmlformats.org/officeDocument/2006/relationships/oleObject" Target="embeddings/oleObject490.bin"/><Relationship Id="rId306" Type="http://schemas.openxmlformats.org/officeDocument/2006/relationships/oleObject" Target="embeddings/oleObject118.bin"/><Relationship Id="rId860" Type="http://schemas.openxmlformats.org/officeDocument/2006/relationships/oleObject" Target="embeddings/oleObject382.bin"/><Relationship Id="rId958" Type="http://schemas.openxmlformats.org/officeDocument/2006/relationships/oleObject" Target="embeddings/oleObject431.bin"/><Relationship Id="rId1143" Type="http://schemas.openxmlformats.org/officeDocument/2006/relationships/image" Target="media/image626.emf"/><Relationship Id="rId87" Type="http://schemas.openxmlformats.org/officeDocument/2006/relationships/oleObject" Target="embeddings/oleObject34.bin"/><Relationship Id="rId513" Type="http://schemas.openxmlformats.org/officeDocument/2006/relationships/image" Target="media/image287.wmf"/><Relationship Id="rId720" Type="http://schemas.openxmlformats.org/officeDocument/2006/relationships/image" Target="media/image400.wmf"/><Relationship Id="rId818" Type="http://schemas.openxmlformats.org/officeDocument/2006/relationships/oleObject" Target="embeddings/oleObject361.bin"/><Relationship Id="rId1003" Type="http://schemas.openxmlformats.org/officeDocument/2006/relationships/oleObject" Target="embeddings/oleObject454.bin"/><Relationship Id="rId14" Type="http://schemas.openxmlformats.org/officeDocument/2006/relationships/image" Target="media/image4.wmf"/><Relationship Id="rId163" Type="http://schemas.openxmlformats.org/officeDocument/2006/relationships/oleObject" Target="embeddings/oleObject59.bin"/><Relationship Id="rId370" Type="http://schemas.openxmlformats.org/officeDocument/2006/relationships/oleObject" Target="embeddings/oleObject150.bin"/><Relationship Id="rId230" Type="http://schemas.openxmlformats.org/officeDocument/2006/relationships/image" Target="media/image142.emf"/><Relationship Id="rId468" Type="http://schemas.openxmlformats.org/officeDocument/2006/relationships/oleObject" Target="embeddings/oleObject199.bin"/><Relationship Id="rId675" Type="http://schemas.openxmlformats.org/officeDocument/2006/relationships/oleObject" Target="embeddings/oleObject306.bin"/><Relationship Id="rId882" Type="http://schemas.openxmlformats.org/officeDocument/2006/relationships/oleObject" Target="embeddings/oleObject393.bin"/><Relationship Id="rId1098" Type="http://schemas.openxmlformats.org/officeDocument/2006/relationships/image" Target="media/image591.wmf"/><Relationship Id="rId328" Type="http://schemas.openxmlformats.org/officeDocument/2006/relationships/oleObject" Target="embeddings/oleObject129.bin"/><Relationship Id="rId535" Type="http://schemas.openxmlformats.org/officeDocument/2006/relationships/image" Target="media/image298.wmf"/><Relationship Id="rId742" Type="http://schemas.openxmlformats.org/officeDocument/2006/relationships/image" Target="media/image412.wmf"/><Relationship Id="rId1165" Type="http://schemas.openxmlformats.org/officeDocument/2006/relationships/oleObject" Target="embeddings/oleObject517.bin"/><Relationship Id="rId602" Type="http://schemas.openxmlformats.org/officeDocument/2006/relationships/image" Target="media/image326.wmf"/><Relationship Id="rId1025" Type="http://schemas.openxmlformats.org/officeDocument/2006/relationships/oleObject" Target="embeddings/oleObject465.bin"/><Relationship Id="rId907" Type="http://schemas.openxmlformats.org/officeDocument/2006/relationships/image" Target="media/image495.wmf"/><Relationship Id="rId36" Type="http://schemas.openxmlformats.org/officeDocument/2006/relationships/image" Target="media/image16.emf"/><Relationship Id="rId185" Type="http://schemas.openxmlformats.org/officeDocument/2006/relationships/oleObject" Target="embeddings/oleObject70.bin"/><Relationship Id="rId392" Type="http://schemas.openxmlformats.org/officeDocument/2006/relationships/oleObject" Target="embeddings/oleObject161.bin"/><Relationship Id="rId697" Type="http://schemas.openxmlformats.org/officeDocument/2006/relationships/image" Target="media/image377.emf"/><Relationship Id="rId252" Type="http://schemas.openxmlformats.org/officeDocument/2006/relationships/oleObject" Target="embeddings/oleObject91.bin"/><Relationship Id="rId112" Type="http://schemas.openxmlformats.org/officeDocument/2006/relationships/image" Target="media/image71.wmf"/><Relationship Id="rId557" Type="http://schemas.openxmlformats.org/officeDocument/2006/relationships/image" Target="media/image309.wmf"/><Relationship Id="rId764" Type="http://schemas.openxmlformats.org/officeDocument/2006/relationships/image" Target="media/image423.wmf"/><Relationship Id="rId971" Type="http://schemas.openxmlformats.org/officeDocument/2006/relationships/image" Target="media/image527.wmf"/><Relationship Id="rId417" Type="http://schemas.openxmlformats.org/officeDocument/2006/relationships/image" Target="media/image237.wmf"/><Relationship Id="rId624" Type="http://schemas.openxmlformats.org/officeDocument/2006/relationships/image" Target="media/image337.wmf"/><Relationship Id="rId831" Type="http://schemas.openxmlformats.org/officeDocument/2006/relationships/image" Target="media/image457.wmf"/><Relationship Id="rId1047" Type="http://schemas.openxmlformats.org/officeDocument/2006/relationships/oleObject" Target="embeddings/oleObject476.bin"/><Relationship Id="rId929" Type="http://schemas.openxmlformats.org/officeDocument/2006/relationships/image" Target="media/image506.wmf"/><Relationship Id="rId1114" Type="http://schemas.openxmlformats.org/officeDocument/2006/relationships/image" Target="media/image604.emf"/><Relationship Id="rId58" Type="http://schemas.openxmlformats.org/officeDocument/2006/relationships/image" Target="media/image32.wmf"/><Relationship Id="rId428" Type="http://schemas.openxmlformats.org/officeDocument/2006/relationships/oleObject" Target="embeddings/oleObject179.bin"/><Relationship Id="rId635" Type="http://schemas.openxmlformats.org/officeDocument/2006/relationships/oleObject" Target="embeddings/oleObject286.bin"/><Relationship Id="rId842" Type="http://schemas.openxmlformats.org/officeDocument/2006/relationships/oleObject" Target="embeddings/oleObject373.bin"/><Relationship Id="rId1058" Type="http://schemas.openxmlformats.org/officeDocument/2006/relationships/image" Target="media/image570.wmf"/><Relationship Id="rId274" Type="http://schemas.openxmlformats.org/officeDocument/2006/relationships/oleObject" Target="embeddings/oleObject102.bin"/><Relationship Id="rId481" Type="http://schemas.openxmlformats.org/officeDocument/2006/relationships/image" Target="media/image269.wmf"/><Relationship Id="rId702" Type="http://schemas.openxmlformats.org/officeDocument/2006/relationships/image" Target="media/image382.wmf"/><Relationship Id="rId1125" Type="http://schemas.openxmlformats.org/officeDocument/2006/relationships/image" Target="media/image611.wmf"/><Relationship Id="rId69" Type="http://schemas.openxmlformats.org/officeDocument/2006/relationships/oleObject" Target="embeddings/oleObject25.bin"/><Relationship Id="rId134" Type="http://schemas.openxmlformats.org/officeDocument/2006/relationships/image" Target="media/image83.wmf"/><Relationship Id="rId579" Type="http://schemas.openxmlformats.org/officeDocument/2006/relationships/oleObject" Target="embeddings/oleObject257.bin"/><Relationship Id="rId786" Type="http://schemas.openxmlformats.org/officeDocument/2006/relationships/oleObject" Target="embeddings/oleObject345.bin"/><Relationship Id="rId993" Type="http://schemas.openxmlformats.org/officeDocument/2006/relationships/image" Target="media/image538.wmf"/><Relationship Id="rId341" Type="http://schemas.openxmlformats.org/officeDocument/2006/relationships/image" Target="media/image199.wmf"/><Relationship Id="rId439" Type="http://schemas.openxmlformats.org/officeDocument/2006/relationships/image" Target="media/image248.wmf"/><Relationship Id="rId646" Type="http://schemas.openxmlformats.org/officeDocument/2006/relationships/image" Target="media/image348.wmf"/><Relationship Id="rId1069" Type="http://schemas.openxmlformats.org/officeDocument/2006/relationships/image" Target="media/image576.wmf"/><Relationship Id="rId201" Type="http://schemas.openxmlformats.org/officeDocument/2006/relationships/image" Target="media/image120.emf"/><Relationship Id="rId285" Type="http://schemas.openxmlformats.org/officeDocument/2006/relationships/image" Target="media/image171.wmf"/><Relationship Id="rId506" Type="http://schemas.openxmlformats.org/officeDocument/2006/relationships/image" Target="media/image283.emf"/><Relationship Id="rId853" Type="http://schemas.openxmlformats.org/officeDocument/2006/relationships/image" Target="media/image468.wmf"/><Relationship Id="rId1136" Type="http://schemas.openxmlformats.org/officeDocument/2006/relationships/image" Target="media/image619.emf"/><Relationship Id="rId492" Type="http://schemas.openxmlformats.org/officeDocument/2006/relationships/oleObject" Target="embeddings/oleObject211.bin"/><Relationship Id="rId713" Type="http://schemas.openxmlformats.org/officeDocument/2006/relationships/image" Target="media/image393.emf"/><Relationship Id="rId797" Type="http://schemas.openxmlformats.org/officeDocument/2006/relationships/image" Target="media/image440.wmf"/><Relationship Id="rId920" Type="http://schemas.openxmlformats.org/officeDocument/2006/relationships/oleObject" Target="embeddings/oleObject412.bin"/><Relationship Id="rId145" Type="http://schemas.openxmlformats.org/officeDocument/2006/relationships/oleObject" Target="embeddings/oleObject50.bin"/><Relationship Id="rId352" Type="http://schemas.openxmlformats.org/officeDocument/2006/relationships/oleObject" Target="embeddings/oleObject141.bin"/><Relationship Id="rId212" Type="http://schemas.openxmlformats.org/officeDocument/2006/relationships/image" Target="media/image131.wmf"/><Relationship Id="rId657" Type="http://schemas.openxmlformats.org/officeDocument/2006/relationships/oleObject" Target="embeddings/oleObject297.bin"/><Relationship Id="rId864" Type="http://schemas.openxmlformats.org/officeDocument/2006/relationships/oleObject" Target="embeddings/oleObject384.bin"/><Relationship Id="rId296" Type="http://schemas.openxmlformats.org/officeDocument/2006/relationships/oleObject" Target="embeddings/oleObject113.bin"/><Relationship Id="rId517" Type="http://schemas.openxmlformats.org/officeDocument/2006/relationships/image" Target="media/image289.wmf"/><Relationship Id="rId724" Type="http://schemas.openxmlformats.org/officeDocument/2006/relationships/image" Target="media/image403.wmf"/><Relationship Id="rId931" Type="http://schemas.openxmlformats.org/officeDocument/2006/relationships/image" Target="media/image507.wmf"/><Relationship Id="rId1147" Type="http://schemas.openxmlformats.org/officeDocument/2006/relationships/image" Target="media/image630.emf"/><Relationship Id="rId60" Type="http://schemas.openxmlformats.org/officeDocument/2006/relationships/image" Target="media/image33.wmf"/><Relationship Id="rId156" Type="http://schemas.openxmlformats.org/officeDocument/2006/relationships/image" Target="media/image94.wmf"/><Relationship Id="rId363" Type="http://schemas.openxmlformats.org/officeDocument/2006/relationships/image" Target="media/image210.wmf"/><Relationship Id="rId570" Type="http://schemas.openxmlformats.org/officeDocument/2006/relationships/oleObject" Target="embeddings/oleObject248.bin"/><Relationship Id="rId1007" Type="http://schemas.openxmlformats.org/officeDocument/2006/relationships/oleObject" Target="embeddings/oleObject456.bin"/><Relationship Id="rId223" Type="http://schemas.openxmlformats.org/officeDocument/2006/relationships/oleObject" Target="embeddings/oleObject78.bin"/><Relationship Id="rId430" Type="http://schemas.openxmlformats.org/officeDocument/2006/relationships/oleObject" Target="embeddings/oleObject180.bin"/><Relationship Id="rId668" Type="http://schemas.openxmlformats.org/officeDocument/2006/relationships/image" Target="media/image359.wmf"/><Relationship Id="rId875" Type="http://schemas.openxmlformats.org/officeDocument/2006/relationships/image" Target="media/image479.wmf"/><Relationship Id="rId1060" Type="http://schemas.openxmlformats.org/officeDocument/2006/relationships/image" Target="media/image571.wmf"/><Relationship Id="rId18" Type="http://schemas.openxmlformats.org/officeDocument/2006/relationships/image" Target="media/image6.wmf"/><Relationship Id="rId528" Type="http://schemas.openxmlformats.org/officeDocument/2006/relationships/oleObject" Target="embeddings/oleObject227.bin"/><Relationship Id="rId735" Type="http://schemas.openxmlformats.org/officeDocument/2006/relationships/oleObject" Target="embeddings/oleObject320.bin"/><Relationship Id="rId942" Type="http://schemas.openxmlformats.org/officeDocument/2006/relationships/oleObject" Target="embeddings/oleObject423.bin"/><Relationship Id="rId1158" Type="http://schemas.openxmlformats.org/officeDocument/2006/relationships/image" Target="media/image638.wmf"/><Relationship Id="rId167" Type="http://schemas.openxmlformats.org/officeDocument/2006/relationships/oleObject" Target="embeddings/oleObject61.bin"/><Relationship Id="rId374" Type="http://schemas.openxmlformats.org/officeDocument/2006/relationships/oleObject" Target="embeddings/oleObject152.bin"/><Relationship Id="rId581" Type="http://schemas.openxmlformats.org/officeDocument/2006/relationships/oleObject" Target="embeddings/oleObject259.bin"/><Relationship Id="rId1018" Type="http://schemas.openxmlformats.org/officeDocument/2006/relationships/image" Target="media/image550.wmf"/><Relationship Id="rId71" Type="http://schemas.openxmlformats.org/officeDocument/2006/relationships/oleObject" Target="embeddings/oleObject26.bin"/><Relationship Id="rId234" Type="http://schemas.openxmlformats.org/officeDocument/2006/relationships/oleObject" Target="embeddings/oleObject83.bin"/><Relationship Id="rId679" Type="http://schemas.openxmlformats.org/officeDocument/2006/relationships/oleObject" Target="embeddings/oleObject308.bin"/><Relationship Id="rId802" Type="http://schemas.openxmlformats.org/officeDocument/2006/relationships/oleObject" Target="embeddings/oleObject353.bin"/><Relationship Id="rId886" Type="http://schemas.openxmlformats.org/officeDocument/2006/relationships/oleObject" Target="embeddings/oleObject395.bin"/><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image" Target="media/image249.wmf"/><Relationship Id="rId539" Type="http://schemas.openxmlformats.org/officeDocument/2006/relationships/image" Target="media/image300.wmf"/><Relationship Id="rId746" Type="http://schemas.openxmlformats.org/officeDocument/2006/relationships/image" Target="media/image414.wmf"/><Relationship Id="rId1071" Type="http://schemas.openxmlformats.org/officeDocument/2006/relationships/image" Target="media/image577.wmf"/><Relationship Id="rId1169" Type="http://schemas.openxmlformats.org/officeDocument/2006/relationships/theme" Target="theme/theme1.xml"/><Relationship Id="rId178" Type="http://schemas.openxmlformats.org/officeDocument/2006/relationships/image" Target="media/image105.wmf"/><Relationship Id="rId301" Type="http://schemas.openxmlformats.org/officeDocument/2006/relationships/image" Target="media/image179.wmf"/><Relationship Id="rId953" Type="http://schemas.openxmlformats.org/officeDocument/2006/relationships/image" Target="media/image518.wmf"/><Relationship Id="rId1029" Type="http://schemas.openxmlformats.org/officeDocument/2006/relationships/oleObject" Target="embeddings/oleObject467.bin"/><Relationship Id="rId82" Type="http://schemas.openxmlformats.org/officeDocument/2006/relationships/image" Target="media/image44.wmf"/><Relationship Id="rId385" Type="http://schemas.openxmlformats.org/officeDocument/2006/relationships/image" Target="media/image221.wmf"/><Relationship Id="rId592" Type="http://schemas.openxmlformats.org/officeDocument/2006/relationships/image" Target="media/image321.wmf"/><Relationship Id="rId606" Type="http://schemas.openxmlformats.org/officeDocument/2006/relationships/image" Target="media/image328.wmf"/><Relationship Id="rId813" Type="http://schemas.openxmlformats.org/officeDocument/2006/relationships/image" Target="media/image448.wmf"/><Relationship Id="rId245" Type="http://schemas.openxmlformats.org/officeDocument/2006/relationships/image" Target="media/image150.emf"/><Relationship Id="rId452" Type="http://schemas.openxmlformats.org/officeDocument/2006/relationships/oleObject" Target="embeddings/oleObject191.bin"/><Relationship Id="rId897" Type="http://schemas.openxmlformats.org/officeDocument/2006/relationships/image" Target="media/image490.wmf"/><Relationship Id="rId1082" Type="http://schemas.openxmlformats.org/officeDocument/2006/relationships/oleObject" Target="embeddings/oleObject493.bin"/><Relationship Id="rId105" Type="http://schemas.openxmlformats.org/officeDocument/2006/relationships/image" Target="media/image64.wmf"/><Relationship Id="rId312" Type="http://schemas.openxmlformats.org/officeDocument/2006/relationships/oleObject" Target="embeddings/oleObject121.bin"/><Relationship Id="rId757" Type="http://schemas.openxmlformats.org/officeDocument/2006/relationships/oleObject" Target="embeddings/oleObject331.bin"/><Relationship Id="rId964" Type="http://schemas.openxmlformats.org/officeDocument/2006/relationships/oleObject" Target="embeddings/oleObject434.bin"/><Relationship Id="rId93" Type="http://schemas.openxmlformats.org/officeDocument/2006/relationships/image" Target="media/image52.emf"/><Relationship Id="rId189" Type="http://schemas.openxmlformats.org/officeDocument/2006/relationships/oleObject" Target="embeddings/oleObject72.bin"/><Relationship Id="rId396" Type="http://schemas.openxmlformats.org/officeDocument/2006/relationships/oleObject" Target="embeddings/oleObject163.bin"/><Relationship Id="rId617" Type="http://schemas.openxmlformats.org/officeDocument/2006/relationships/oleObject" Target="embeddings/oleObject277.bin"/><Relationship Id="rId824" Type="http://schemas.openxmlformats.org/officeDocument/2006/relationships/oleObject" Target="embeddings/oleObject364.bin"/><Relationship Id="rId256" Type="http://schemas.openxmlformats.org/officeDocument/2006/relationships/oleObject" Target="embeddings/oleObject93.bin"/><Relationship Id="rId463" Type="http://schemas.openxmlformats.org/officeDocument/2006/relationships/image" Target="media/image260.wmf"/><Relationship Id="rId670" Type="http://schemas.openxmlformats.org/officeDocument/2006/relationships/image" Target="media/image360.wmf"/><Relationship Id="rId1093" Type="http://schemas.openxmlformats.org/officeDocument/2006/relationships/oleObject" Target="embeddings/oleObject498.bin"/><Relationship Id="rId1107" Type="http://schemas.openxmlformats.org/officeDocument/2006/relationships/image" Target="media/image597.emf"/><Relationship Id="rId116" Type="http://schemas.openxmlformats.org/officeDocument/2006/relationships/image" Target="media/image74.wmf"/><Relationship Id="rId323" Type="http://schemas.openxmlformats.org/officeDocument/2006/relationships/image" Target="media/image190.wmf"/><Relationship Id="rId530" Type="http://schemas.openxmlformats.org/officeDocument/2006/relationships/oleObject" Target="embeddings/oleObject228.bin"/><Relationship Id="rId768" Type="http://schemas.openxmlformats.org/officeDocument/2006/relationships/image" Target="media/image425.wmf"/><Relationship Id="rId975" Type="http://schemas.openxmlformats.org/officeDocument/2006/relationships/image" Target="media/image529.wmf"/><Relationship Id="rId1160" Type="http://schemas.openxmlformats.org/officeDocument/2006/relationships/image" Target="media/image639.wmf"/><Relationship Id="rId20" Type="http://schemas.openxmlformats.org/officeDocument/2006/relationships/image" Target="media/image7.wmf"/><Relationship Id="rId628" Type="http://schemas.openxmlformats.org/officeDocument/2006/relationships/image" Target="media/image339.wmf"/><Relationship Id="rId835" Type="http://schemas.openxmlformats.org/officeDocument/2006/relationships/image" Target="media/image459.wmf"/><Relationship Id="rId267" Type="http://schemas.openxmlformats.org/officeDocument/2006/relationships/image" Target="media/image162.wmf"/><Relationship Id="rId474" Type="http://schemas.openxmlformats.org/officeDocument/2006/relationships/oleObject" Target="embeddings/oleObject202.bin"/><Relationship Id="rId1020" Type="http://schemas.openxmlformats.org/officeDocument/2006/relationships/image" Target="media/image551.wmf"/><Relationship Id="rId1118" Type="http://schemas.openxmlformats.org/officeDocument/2006/relationships/oleObject" Target="embeddings/oleObject504.bin"/><Relationship Id="rId127" Type="http://schemas.openxmlformats.org/officeDocument/2006/relationships/oleObject" Target="embeddings/oleObject41.bin"/><Relationship Id="rId681" Type="http://schemas.openxmlformats.org/officeDocument/2006/relationships/oleObject" Target="embeddings/oleObject309.bin"/><Relationship Id="rId779" Type="http://schemas.openxmlformats.org/officeDocument/2006/relationships/oleObject" Target="embeddings/oleObject342.bin"/><Relationship Id="rId902" Type="http://schemas.openxmlformats.org/officeDocument/2006/relationships/oleObject" Target="embeddings/oleObject403.bin"/><Relationship Id="rId986" Type="http://schemas.openxmlformats.org/officeDocument/2006/relationships/oleObject" Target="embeddings/oleObject445.bin"/><Relationship Id="rId31" Type="http://schemas.openxmlformats.org/officeDocument/2006/relationships/oleObject" Target="embeddings/oleObject12.bin"/><Relationship Id="rId334" Type="http://schemas.openxmlformats.org/officeDocument/2006/relationships/oleObject" Target="embeddings/oleObject132.bin"/><Relationship Id="rId541" Type="http://schemas.openxmlformats.org/officeDocument/2006/relationships/image" Target="media/image301.wmf"/><Relationship Id="rId639" Type="http://schemas.openxmlformats.org/officeDocument/2006/relationships/oleObject" Target="embeddings/oleObject288.bin"/><Relationship Id="rId180" Type="http://schemas.openxmlformats.org/officeDocument/2006/relationships/image" Target="media/image106.wmf"/><Relationship Id="rId278" Type="http://schemas.openxmlformats.org/officeDocument/2006/relationships/oleObject" Target="embeddings/oleObject104.bin"/><Relationship Id="rId401" Type="http://schemas.openxmlformats.org/officeDocument/2006/relationships/image" Target="media/image229.wmf"/><Relationship Id="rId846" Type="http://schemas.openxmlformats.org/officeDocument/2006/relationships/oleObject" Target="embeddings/oleObject375.bin"/><Relationship Id="rId1031" Type="http://schemas.openxmlformats.org/officeDocument/2006/relationships/oleObject" Target="embeddings/oleObject468.bin"/><Relationship Id="rId1129" Type="http://schemas.openxmlformats.org/officeDocument/2006/relationships/image" Target="media/image613.wmf"/><Relationship Id="rId485" Type="http://schemas.openxmlformats.org/officeDocument/2006/relationships/image" Target="media/image271.wmf"/><Relationship Id="rId692" Type="http://schemas.openxmlformats.org/officeDocument/2006/relationships/image" Target="media/image372.emf"/><Relationship Id="rId706" Type="http://schemas.openxmlformats.org/officeDocument/2006/relationships/image" Target="media/image386.emf"/><Relationship Id="rId913" Type="http://schemas.openxmlformats.org/officeDocument/2006/relationships/image" Target="media/image498.wmf"/><Relationship Id="rId42" Type="http://schemas.openxmlformats.org/officeDocument/2006/relationships/image" Target="media/image22.wmf"/><Relationship Id="rId138" Type="http://schemas.openxmlformats.org/officeDocument/2006/relationships/image" Target="media/image85.wmf"/><Relationship Id="rId345" Type="http://schemas.openxmlformats.org/officeDocument/2006/relationships/image" Target="media/image201.wmf"/><Relationship Id="rId552" Type="http://schemas.openxmlformats.org/officeDocument/2006/relationships/oleObject" Target="embeddings/oleObject239.bin"/><Relationship Id="rId997" Type="http://schemas.openxmlformats.org/officeDocument/2006/relationships/oleObject" Target="embeddings/oleObject451.bin"/><Relationship Id="rId191" Type="http://schemas.openxmlformats.org/officeDocument/2006/relationships/oleObject" Target="embeddings/oleObject73.bin"/><Relationship Id="rId205" Type="http://schemas.openxmlformats.org/officeDocument/2006/relationships/image" Target="media/image124.wmf"/><Relationship Id="rId412" Type="http://schemas.openxmlformats.org/officeDocument/2006/relationships/oleObject" Target="embeddings/oleObject171.bin"/><Relationship Id="rId857" Type="http://schemas.openxmlformats.org/officeDocument/2006/relationships/image" Target="media/image470.wmf"/><Relationship Id="rId1042" Type="http://schemas.openxmlformats.org/officeDocument/2006/relationships/image" Target="media/image562.wmf"/><Relationship Id="rId289" Type="http://schemas.openxmlformats.org/officeDocument/2006/relationships/image" Target="media/image173.wmf"/><Relationship Id="rId496" Type="http://schemas.openxmlformats.org/officeDocument/2006/relationships/oleObject" Target="embeddings/oleObject213.bin"/><Relationship Id="rId717" Type="http://schemas.openxmlformats.org/officeDocument/2006/relationships/image" Target="media/image397.wmf"/><Relationship Id="rId924" Type="http://schemas.openxmlformats.org/officeDocument/2006/relationships/oleObject" Target="embeddings/oleObject414.bin"/><Relationship Id="rId53" Type="http://schemas.openxmlformats.org/officeDocument/2006/relationships/oleObject" Target="embeddings/oleObject17.bin"/><Relationship Id="rId149" Type="http://schemas.openxmlformats.org/officeDocument/2006/relationships/oleObject" Target="embeddings/oleObject52.bin"/><Relationship Id="rId356" Type="http://schemas.openxmlformats.org/officeDocument/2006/relationships/oleObject" Target="embeddings/oleObject143.bin"/><Relationship Id="rId563" Type="http://schemas.openxmlformats.org/officeDocument/2006/relationships/image" Target="media/image312.wmf"/><Relationship Id="rId770" Type="http://schemas.openxmlformats.org/officeDocument/2006/relationships/image" Target="media/image426.wmf"/><Relationship Id="rId216" Type="http://schemas.openxmlformats.org/officeDocument/2006/relationships/image" Target="media/image135.wmf"/><Relationship Id="rId423" Type="http://schemas.openxmlformats.org/officeDocument/2006/relationships/image" Target="media/image240.wmf"/><Relationship Id="rId868" Type="http://schemas.openxmlformats.org/officeDocument/2006/relationships/oleObject" Target="embeddings/oleObject386.bin"/><Relationship Id="rId1053" Type="http://schemas.openxmlformats.org/officeDocument/2006/relationships/oleObject" Target="embeddings/oleObject479.bin"/><Relationship Id="rId630" Type="http://schemas.openxmlformats.org/officeDocument/2006/relationships/image" Target="media/image340.wmf"/><Relationship Id="rId728" Type="http://schemas.openxmlformats.org/officeDocument/2006/relationships/image" Target="media/image405.wmf"/><Relationship Id="rId935" Type="http://schemas.openxmlformats.org/officeDocument/2006/relationships/image" Target="media/image509.wmf"/><Relationship Id="rId64" Type="http://schemas.openxmlformats.org/officeDocument/2006/relationships/image" Target="media/image35.wmf"/><Relationship Id="rId367" Type="http://schemas.openxmlformats.org/officeDocument/2006/relationships/image" Target="media/image212.wmf"/><Relationship Id="rId574" Type="http://schemas.openxmlformats.org/officeDocument/2006/relationships/oleObject" Target="embeddings/oleObject252.bin"/><Relationship Id="rId1120" Type="http://schemas.openxmlformats.org/officeDocument/2006/relationships/oleObject" Target="embeddings/oleObject505.bin"/><Relationship Id="rId227" Type="http://schemas.openxmlformats.org/officeDocument/2006/relationships/oleObject" Target="embeddings/oleObject80.bin"/><Relationship Id="rId781" Type="http://schemas.openxmlformats.org/officeDocument/2006/relationships/image" Target="media/image432.wmf"/><Relationship Id="rId879" Type="http://schemas.openxmlformats.org/officeDocument/2006/relationships/image" Target="media/image481.wmf"/><Relationship Id="rId434" Type="http://schemas.openxmlformats.org/officeDocument/2006/relationships/oleObject" Target="embeddings/oleObject182.bin"/><Relationship Id="rId641" Type="http://schemas.openxmlformats.org/officeDocument/2006/relationships/oleObject" Target="embeddings/oleObject289.bin"/><Relationship Id="rId739" Type="http://schemas.openxmlformats.org/officeDocument/2006/relationships/oleObject" Target="embeddings/oleObject322.bin"/><Relationship Id="rId1064" Type="http://schemas.openxmlformats.org/officeDocument/2006/relationships/image" Target="media/image573.wmf"/><Relationship Id="rId280" Type="http://schemas.openxmlformats.org/officeDocument/2006/relationships/oleObject" Target="embeddings/oleObject105.bin"/><Relationship Id="rId501" Type="http://schemas.openxmlformats.org/officeDocument/2006/relationships/image" Target="media/image279.emf"/><Relationship Id="rId946" Type="http://schemas.openxmlformats.org/officeDocument/2006/relationships/oleObject" Target="embeddings/oleObject425.bin"/><Relationship Id="rId1131" Type="http://schemas.openxmlformats.org/officeDocument/2006/relationships/image" Target="media/image614.emf"/><Relationship Id="rId75" Type="http://schemas.openxmlformats.org/officeDocument/2006/relationships/oleObject" Target="embeddings/oleObject28.bin"/><Relationship Id="rId140" Type="http://schemas.openxmlformats.org/officeDocument/2006/relationships/image" Target="media/image86.wmf"/><Relationship Id="rId378" Type="http://schemas.openxmlformats.org/officeDocument/2006/relationships/oleObject" Target="embeddings/oleObject154.bin"/><Relationship Id="rId585" Type="http://schemas.openxmlformats.org/officeDocument/2006/relationships/oleObject" Target="embeddings/oleObject261.bin"/><Relationship Id="rId792" Type="http://schemas.openxmlformats.org/officeDocument/2006/relationships/oleObject" Target="embeddings/oleObject348.bin"/><Relationship Id="rId806" Type="http://schemas.openxmlformats.org/officeDocument/2006/relationships/oleObject" Target="embeddings/oleObject355.bin"/><Relationship Id="rId6" Type="http://schemas.openxmlformats.org/officeDocument/2006/relationships/footnotes" Target="footnotes.xml"/><Relationship Id="rId238" Type="http://schemas.openxmlformats.org/officeDocument/2006/relationships/oleObject" Target="embeddings/oleObject85.bin"/><Relationship Id="rId445" Type="http://schemas.openxmlformats.org/officeDocument/2006/relationships/image" Target="media/image251.wmf"/><Relationship Id="rId652" Type="http://schemas.openxmlformats.org/officeDocument/2006/relationships/image" Target="media/image351.wmf"/><Relationship Id="rId1075" Type="http://schemas.openxmlformats.org/officeDocument/2006/relationships/image" Target="media/image579.wmf"/><Relationship Id="rId291" Type="http://schemas.openxmlformats.org/officeDocument/2006/relationships/image" Target="media/image174.wmf"/><Relationship Id="rId305" Type="http://schemas.openxmlformats.org/officeDocument/2006/relationships/image" Target="media/image181.wmf"/><Relationship Id="rId512" Type="http://schemas.openxmlformats.org/officeDocument/2006/relationships/oleObject" Target="embeddings/oleObject219.bin"/><Relationship Id="rId957" Type="http://schemas.openxmlformats.org/officeDocument/2006/relationships/image" Target="media/image520.wmf"/><Relationship Id="rId1142" Type="http://schemas.openxmlformats.org/officeDocument/2006/relationships/image" Target="media/image625.emf"/><Relationship Id="rId86" Type="http://schemas.openxmlformats.org/officeDocument/2006/relationships/image" Target="media/image46.wmf"/><Relationship Id="rId151" Type="http://schemas.openxmlformats.org/officeDocument/2006/relationships/oleObject" Target="embeddings/oleObject53.bin"/><Relationship Id="rId389" Type="http://schemas.openxmlformats.org/officeDocument/2006/relationships/image" Target="media/image223.wmf"/><Relationship Id="rId596" Type="http://schemas.openxmlformats.org/officeDocument/2006/relationships/image" Target="media/image323.wmf"/><Relationship Id="rId817" Type="http://schemas.openxmlformats.org/officeDocument/2006/relationships/image" Target="media/image450.wmf"/><Relationship Id="rId1002" Type="http://schemas.openxmlformats.org/officeDocument/2006/relationships/image" Target="media/image542.wmf"/><Relationship Id="rId249" Type="http://schemas.openxmlformats.org/officeDocument/2006/relationships/image" Target="media/image153.wmf"/><Relationship Id="rId456" Type="http://schemas.openxmlformats.org/officeDocument/2006/relationships/oleObject" Target="embeddings/oleObject193.bin"/><Relationship Id="rId663" Type="http://schemas.openxmlformats.org/officeDocument/2006/relationships/oleObject" Target="embeddings/oleObject300.bin"/><Relationship Id="rId870" Type="http://schemas.openxmlformats.org/officeDocument/2006/relationships/oleObject" Target="embeddings/oleObject387.bin"/><Relationship Id="rId1086" Type="http://schemas.openxmlformats.org/officeDocument/2006/relationships/oleObject" Target="embeddings/oleObject495.bin"/><Relationship Id="rId13" Type="http://schemas.openxmlformats.org/officeDocument/2006/relationships/oleObject" Target="embeddings/oleObject3.bin"/><Relationship Id="rId109" Type="http://schemas.openxmlformats.org/officeDocument/2006/relationships/image" Target="media/image68.wmf"/><Relationship Id="rId316" Type="http://schemas.openxmlformats.org/officeDocument/2006/relationships/oleObject" Target="embeddings/oleObject123.bin"/><Relationship Id="rId523" Type="http://schemas.openxmlformats.org/officeDocument/2006/relationships/image" Target="media/image292.wmf"/><Relationship Id="rId968" Type="http://schemas.openxmlformats.org/officeDocument/2006/relationships/oleObject" Target="embeddings/oleObject436.bin"/><Relationship Id="rId1153" Type="http://schemas.openxmlformats.org/officeDocument/2006/relationships/oleObject" Target="embeddings/oleObject511.bin"/><Relationship Id="rId97" Type="http://schemas.openxmlformats.org/officeDocument/2006/relationships/image" Target="media/image56.emf"/><Relationship Id="rId730" Type="http://schemas.openxmlformats.org/officeDocument/2006/relationships/image" Target="media/image406.wmf"/><Relationship Id="rId828" Type="http://schemas.openxmlformats.org/officeDocument/2006/relationships/oleObject" Target="embeddings/oleObject366.bin"/><Relationship Id="rId1013" Type="http://schemas.openxmlformats.org/officeDocument/2006/relationships/oleObject" Target="embeddings/oleObject459.bin"/><Relationship Id="rId162" Type="http://schemas.openxmlformats.org/officeDocument/2006/relationships/image" Target="media/image97.wmf"/><Relationship Id="rId467" Type="http://schemas.openxmlformats.org/officeDocument/2006/relationships/image" Target="media/image262.wmf"/><Relationship Id="rId1097" Type="http://schemas.openxmlformats.org/officeDocument/2006/relationships/oleObject" Target="embeddings/oleObject500.bin"/><Relationship Id="rId674" Type="http://schemas.openxmlformats.org/officeDocument/2006/relationships/image" Target="media/image362.wmf"/><Relationship Id="rId881" Type="http://schemas.openxmlformats.org/officeDocument/2006/relationships/image" Target="media/image482.wmf"/><Relationship Id="rId979" Type="http://schemas.openxmlformats.org/officeDocument/2006/relationships/image" Target="media/image531.wmf"/><Relationship Id="rId24" Type="http://schemas.openxmlformats.org/officeDocument/2006/relationships/image" Target="media/image9.wmf"/><Relationship Id="rId327" Type="http://schemas.openxmlformats.org/officeDocument/2006/relationships/image" Target="media/image192.wmf"/><Relationship Id="rId534" Type="http://schemas.openxmlformats.org/officeDocument/2006/relationships/oleObject" Target="embeddings/oleObject230.bin"/><Relationship Id="rId741" Type="http://schemas.openxmlformats.org/officeDocument/2006/relationships/oleObject" Target="embeddings/oleObject323.bin"/><Relationship Id="rId839" Type="http://schemas.openxmlformats.org/officeDocument/2006/relationships/image" Target="media/image461.wmf"/><Relationship Id="rId1164" Type="http://schemas.openxmlformats.org/officeDocument/2006/relationships/image" Target="media/image641.wmf"/><Relationship Id="rId173" Type="http://schemas.openxmlformats.org/officeDocument/2006/relationships/oleObject" Target="embeddings/oleObject64.bin"/><Relationship Id="rId380" Type="http://schemas.openxmlformats.org/officeDocument/2006/relationships/oleObject" Target="embeddings/oleObject155.bin"/><Relationship Id="rId601" Type="http://schemas.openxmlformats.org/officeDocument/2006/relationships/oleObject" Target="embeddings/oleObject269.bin"/><Relationship Id="rId1024" Type="http://schemas.openxmlformats.org/officeDocument/2006/relationships/image" Target="media/image553.wmf"/><Relationship Id="rId240" Type="http://schemas.openxmlformats.org/officeDocument/2006/relationships/oleObject" Target="embeddings/oleObject86.bin"/><Relationship Id="rId478" Type="http://schemas.openxmlformats.org/officeDocument/2006/relationships/oleObject" Target="embeddings/oleObject204.bin"/><Relationship Id="rId685" Type="http://schemas.openxmlformats.org/officeDocument/2006/relationships/oleObject" Target="embeddings/oleObject311.bin"/><Relationship Id="rId892" Type="http://schemas.openxmlformats.org/officeDocument/2006/relationships/oleObject" Target="embeddings/oleObject398.bin"/><Relationship Id="rId906" Type="http://schemas.openxmlformats.org/officeDocument/2006/relationships/oleObject" Target="embeddings/oleObject405.bin"/><Relationship Id="rId35" Type="http://schemas.openxmlformats.org/officeDocument/2006/relationships/image" Target="media/image15.emf"/><Relationship Id="rId100" Type="http://schemas.openxmlformats.org/officeDocument/2006/relationships/image" Target="media/image59.emf"/><Relationship Id="rId338" Type="http://schemas.openxmlformats.org/officeDocument/2006/relationships/oleObject" Target="embeddings/oleObject134.bin"/><Relationship Id="rId545" Type="http://schemas.openxmlformats.org/officeDocument/2006/relationships/image" Target="media/image303.wmf"/><Relationship Id="rId752" Type="http://schemas.openxmlformats.org/officeDocument/2006/relationships/image" Target="media/image417.wmf"/><Relationship Id="rId184" Type="http://schemas.openxmlformats.org/officeDocument/2006/relationships/image" Target="media/image108.wmf"/><Relationship Id="rId391" Type="http://schemas.openxmlformats.org/officeDocument/2006/relationships/image" Target="media/image224.wmf"/><Relationship Id="rId405" Type="http://schemas.openxmlformats.org/officeDocument/2006/relationships/image" Target="media/image231.wmf"/><Relationship Id="rId612" Type="http://schemas.openxmlformats.org/officeDocument/2006/relationships/image" Target="media/image331.wmf"/><Relationship Id="rId1035" Type="http://schemas.openxmlformats.org/officeDocument/2006/relationships/oleObject" Target="embeddings/oleObject470.bin"/><Relationship Id="rId251" Type="http://schemas.openxmlformats.org/officeDocument/2006/relationships/image" Target="media/image154.wmf"/><Relationship Id="rId489" Type="http://schemas.openxmlformats.org/officeDocument/2006/relationships/image" Target="media/image273.wmf"/><Relationship Id="rId696" Type="http://schemas.openxmlformats.org/officeDocument/2006/relationships/image" Target="media/image376.emf"/><Relationship Id="rId917" Type="http://schemas.openxmlformats.org/officeDocument/2006/relationships/image" Target="media/image500.wmf"/><Relationship Id="rId1102" Type="http://schemas.openxmlformats.org/officeDocument/2006/relationships/image" Target="media/image593.wmf"/><Relationship Id="rId46" Type="http://schemas.openxmlformats.org/officeDocument/2006/relationships/image" Target="media/image26.wmf"/><Relationship Id="rId349" Type="http://schemas.openxmlformats.org/officeDocument/2006/relationships/image" Target="media/image203.wmf"/><Relationship Id="rId556" Type="http://schemas.openxmlformats.org/officeDocument/2006/relationships/oleObject" Target="embeddings/oleObject241.bin"/><Relationship Id="rId763" Type="http://schemas.openxmlformats.org/officeDocument/2006/relationships/oleObject" Target="embeddings/oleObject334.bin"/><Relationship Id="rId111" Type="http://schemas.openxmlformats.org/officeDocument/2006/relationships/image" Target="media/image70.wmf"/><Relationship Id="rId195" Type="http://schemas.openxmlformats.org/officeDocument/2006/relationships/image" Target="media/image114.emf"/><Relationship Id="rId209" Type="http://schemas.openxmlformats.org/officeDocument/2006/relationships/image" Target="media/image128.wmf"/><Relationship Id="rId416" Type="http://schemas.openxmlformats.org/officeDocument/2006/relationships/oleObject" Target="embeddings/oleObject173.bin"/><Relationship Id="rId970" Type="http://schemas.openxmlformats.org/officeDocument/2006/relationships/oleObject" Target="embeddings/oleObject437.bin"/><Relationship Id="rId1046" Type="http://schemas.openxmlformats.org/officeDocument/2006/relationships/image" Target="media/image564.wmf"/><Relationship Id="rId623" Type="http://schemas.openxmlformats.org/officeDocument/2006/relationships/oleObject" Target="embeddings/oleObject280.bin"/><Relationship Id="rId830" Type="http://schemas.openxmlformats.org/officeDocument/2006/relationships/oleObject" Target="embeddings/oleObject367.bin"/><Relationship Id="rId928" Type="http://schemas.openxmlformats.org/officeDocument/2006/relationships/oleObject" Target="embeddings/oleObject416.bin"/><Relationship Id="rId57" Type="http://schemas.openxmlformats.org/officeDocument/2006/relationships/oleObject" Target="embeddings/oleObject19.bin"/><Relationship Id="rId262" Type="http://schemas.openxmlformats.org/officeDocument/2006/relationships/oleObject" Target="embeddings/oleObject96.bin"/><Relationship Id="rId567" Type="http://schemas.openxmlformats.org/officeDocument/2006/relationships/image" Target="media/image315.emf"/><Relationship Id="rId1113" Type="http://schemas.openxmlformats.org/officeDocument/2006/relationships/image" Target="media/image603.emf"/><Relationship Id="rId122" Type="http://schemas.openxmlformats.org/officeDocument/2006/relationships/image" Target="media/image77.wmf"/><Relationship Id="rId774" Type="http://schemas.openxmlformats.org/officeDocument/2006/relationships/image" Target="media/image428.wmf"/><Relationship Id="rId981" Type="http://schemas.openxmlformats.org/officeDocument/2006/relationships/image" Target="media/image532.wmf"/><Relationship Id="rId1057" Type="http://schemas.openxmlformats.org/officeDocument/2006/relationships/oleObject" Target="embeddings/oleObject481.bin"/><Relationship Id="rId427" Type="http://schemas.openxmlformats.org/officeDocument/2006/relationships/image" Target="media/image242.wmf"/><Relationship Id="rId634" Type="http://schemas.openxmlformats.org/officeDocument/2006/relationships/image" Target="media/image342.wmf"/><Relationship Id="rId841" Type="http://schemas.openxmlformats.org/officeDocument/2006/relationships/image" Target="media/image462.wmf"/><Relationship Id="rId273" Type="http://schemas.openxmlformats.org/officeDocument/2006/relationships/image" Target="media/image165.wmf"/><Relationship Id="rId480" Type="http://schemas.openxmlformats.org/officeDocument/2006/relationships/oleObject" Target="embeddings/oleObject205.bin"/><Relationship Id="rId701" Type="http://schemas.openxmlformats.org/officeDocument/2006/relationships/image" Target="media/image381.wmf"/><Relationship Id="rId939" Type="http://schemas.openxmlformats.org/officeDocument/2006/relationships/image" Target="media/image511.wmf"/><Relationship Id="rId1124" Type="http://schemas.openxmlformats.org/officeDocument/2006/relationships/oleObject" Target="embeddings/oleObject507.bin"/><Relationship Id="rId68" Type="http://schemas.openxmlformats.org/officeDocument/2006/relationships/image" Target="media/image37.wmf"/><Relationship Id="rId133" Type="http://schemas.openxmlformats.org/officeDocument/2006/relationships/oleObject" Target="embeddings/oleObject44.bin"/><Relationship Id="rId340" Type="http://schemas.openxmlformats.org/officeDocument/2006/relationships/oleObject" Target="embeddings/oleObject135.bin"/><Relationship Id="rId578" Type="http://schemas.openxmlformats.org/officeDocument/2006/relationships/oleObject" Target="embeddings/oleObject256.bin"/><Relationship Id="rId785" Type="http://schemas.openxmlformats.org/officeDocument/2006/relationships/image" Target="media/image434.wmf"/><Relationship Id="rId992" Type="http://schemas.openxmlformats.org/officeDocument/2006/relationships/oleObject" Target="embeddings/oleObject448.bin"/><Relationship Id="rId200" Type="http://schemas.openxmlformats.org/officeDocument/2006/relationships/image" Target="media/image119.emf"/><Relationship Id="rId438" Type="http://schemas.openxmlformats.org/officeDocument/2006/relationships/oleObject" Target="embeddings/oleObject184.bin"/><Relationship Id="rId645" Type="http://schemas.openxmlformats.org/officeDocument/2006/relationships/oleObject" Target="embeddings/oleObject291.bin"/><Relationship Id="rId852" Type="http://schemas.openxmlformats.org/officeDocument/2006/relationships/oleObject" Target="embeddings/oleObject378.bin"/><Relationship Id="rId1068" Type="http://schemas.openxmlformats.org/officeDocument/2006/relationships/oleObject" Target="embeddings/oleObject486.bin"/><Relationship Id="rId284" Type="http://schemas.openxmlformats.org/officeDocument/2006/relationships/oleObject" Target="embeddings/oleObject107.bin"/><Relationship Id="rId491" Type="http://schemas.openxmlformats.org/officeDocument/2006/relationships/image" Target="media/image274.wmf"/><Relationship Id="rId505" Type="http://schemas.openxmlformats.org/officeDocument/2006/relationships/image" Target="media/image282.emf"/><Relationship Id="rId712" Type="http://schemas.openxmlformats.org/officeDocument/2006/relationships/image" Target="media/image392.emf"/><Relationship Id="rId1135" Type="http://schemas.openxmlformats.org/officeDocument/2006/relationships/image" Target="media/image618.emf"/><Relationship Id="rId79" Type="http://schemas.openxmlformats.org/officeDocument/2006/relationships/oleObject" Target="embeddings/oleObject30.bin"/><Relationship Id="rId144" Type="http://schemas.openxmlformats.org/officeDocument/2006/relationships/image" Target="media/image88.wmf"/><Relationship Id="rId589" Type="http://schemas.openxmlformats.org/officeDocument/2006/relationships/oleObject" Target="embeddings/oleObject263.bin"/><Relationship Id="rId796" Type="http://schemas.openxmlformats.org/officeDocument/2006/relationships/oleObject" Target="embeddings/oleObject350.bin"/><Relationship Id="rId351" Type="http://schemas.openxmlformats.org/officeDocument/2006/relationships/image" Target="media/image204.wmf"/><Relationship Id="rId449" Type="http://schemas.openxmlformats.org/officeDocument/2006/relationships/image" Target="media/image253.wmf"/><Relationship Id="rId656" Type="http://schemas.openxmlformats.org/officeDocument/2006/relationships/image" Target="media/image353.wmf"/><Relationship Id="rId863" Type="http://schemas.openxmlformats.org/officeDocument/2006/relationships/image" Target="media/image473.wmf"/><Relationship Id="rId1079" Type="http://schemas.openxmlformats.org/officeDocument/2006/relationships/image" Target="media/image581.wmf"/><Relationship Id="rId211" Type="http://schemas.openxmlformats.org/officeDocument/2006/relationships/image" Target="media/image130.wmf"/><Relationship Id="rId295" Type="http://schemas.openxmlformats.org/officeDocument/2006/relationships/image" Target="media/image176.wmf"/><Relationship Id="rId309" Type="http://schemas.openxmlformats.org/officeDocument/2006/relationships/image" Target="media/image183.wmf"/><Relationship Id="rId516" Type="http://schemas.openxmlformats.org/officeDocument/2006/relationships/oleObject" Target="embeddings/oleObject221.bin"/><Relationship Id="rId1146" Type="http://schemas.openxmlformats.org/officeDocument/2006/relationships/image" Target="media/image629.emf"/><Relationship Id="rId723" Type="http://schemas.openxmlformats.org/officeDocument/2006/relationships/oleObject" Target="embeddings/oleObject314.bin"/><Relationship Id="rId930" Type="http://schemas.openxmlformats.org/officeDocument/2006/relationships/oleObject" Target="embeddings/oleObject417.bin"/><Relationship Id="rId1006" Type="http://schemas.openxmlformats.org/officeDocument/2006/relationships/image" Target="media/image544.wmf"/><Relationship Id="rId155" Type="http://schemas.openxmlformats.org/officeDocument/2006/relationships/oleObject" Target="embeddings/oleObject55.bin"/><Relationship Id="rId362" Type="http://schemas.openxmlformats.org/officeDocument/2006/relationships/oleObject" Target="embeddings/oleObject146.bin"/><Relationship Id="rId222" Type="http://schemas.openxmlformats.org/officeDocument/2006/relationships/image" Target="media/image138.wmf"/><Relationship Id="rId667" Type="http://schemas.openxmlformats.org/officeDocument/2006/relationships/oleObject" Target="embeddings/oleObject302.bin"/><Relationship Id="rId874" Type="http://schemas.openxmlformats.org/officeDocument/2006/relationships/oleObject" Target="embeddings/oleObject389.bin"/><Relationship Id="rId17" Type="http://schemas.openxmlformats.org/officeDocument/2006/relationships/oleObject" Target="embeddings/oleObject5.bin"/><Relationship Id="rId527" Type="http://schemas.openxmlformats.org/officeDocument/2006/relationships/image" Target="media/image294.wmf"/><Relationship Id="rId734" Type="http://schemas.openxmlformats.org/officeDocument/2006/relationships/image" Target="media/image408.wmf"/><Relationship Id="rId941" Type="http://schemas.openxmlformats.org/officeDocument/2006/relationships/image" Target="media/image512.wmf"/><Relationship Id="rId1157" Type="http://schemas.openxmlformats.org/officeDocument/2006/relationships/oleObject" Target="embeddings/oleObject513.bin"/><Relationship Id="rId70" Type="http://schemas.openxmlformats.org/officeDocument/2006/relationships/image" Target="media/image38.wmf"/><Relationship Id="rId166" Type="http://schemas.openxmlformats.org/officeDocument/2006/relationships/image" Target="media/image99.wmf"/><Relationship Id="rId373" Type="http://schemas.openxmlformats.org/officeDocument/2006/relationships/image" Target="media/image215.wmf"/><Relationship Id="rId580" Type="http://schemas.openxmlformats.org/officeDocument/2006/relationships/oleObject" Target="embeddings/oleObject258.bin"/><Relationship Id="rId801" Type="http://schemas.openxmlformats.org/officeDocument/2006/relationships/image" Target="media/image442.wmf"/><Relationship Id="rId1017" Type="http://schemas.openxmlformats.org/officeDocument/2006/relationships/oleObject" Target="embeddings/oleObject461.bin"/><Relationship Id="rId1" Type="http://schemas.openxmlformats.org/officeDocument/2006/relationships/customXml" Target="../customXml/item1.xml"/><Relationship Id="rId233" Type="http://schemas.openxmlformats.org/officeDocument/2006/relationships/image" Target="media/image144.wmf"/><Relationship Id="rId440" Type="http://schemas.openxmlformats.org/officeDocument/2006/relationships/oleObject" Target="embeddings/oleObject185.bin"/><Relationship Id="rId678" Type="http://schemas.openxmlformats.org/officeDocument/2006/relationships/image" Target="media/image364.wmf"/><Relationship Id="rId885" Type="http://schemas.openxmlformats.org/officeDocument/2006/relationships/image" Target="media/image484.wmf"/><Relationship Id="rId1070" Type="http://schemas.openxmlformats.org/officeDocument/2006/relationships/oleObject" Target="embeddings/oleObject487.bin"/><Relationship Id="rId28" Type="http://schemas.openxmlformats.org/officeDocument/2006/relationships/image" Target="media/image11.wmf"/><Relationship Id="rId300" Type="http://schemas.openxmlformats.org/officeDocument/2006/relationships/oleObject" Target="embeddings/oleObject115.bin"/><Relationship Id="rId538" Type="http://schemas.openxmlformats.org/officeDocument/2006/relationships/oleObject" Target="embeddings/oleObject232.bin"/><Relationship Id="rId745" Type="http://schemas.openxmlformats.org/officeDocument/2006/relationships/oleObject" Target="embeddings/oleObject325.bin"/><Relationship Id="rId952" Type="http://schemas.openxmlformats.org/officeDocument/2006/relationships/oleObject" Target="embeddings/oleObject428.bin"/><Relationship Id="rId1168" Type="http://schemas.openxmlformats.org/officeDocument/2006/relationships/fontTable" Target="fontTable.xml"/><Relationship Id="rId81" Type="http://schemas.openxmlformats.org/officeDocument/2006/relationships/oleObject" Target="embeddings/oleObject31.bin"/><Relationship Id="rId177" Type="http://schemas.openxmlformats.org/officeDocument/2006/relationships/oleObject" Target="embeddings/oleObject66.bin"/><Relationship Id="rId384" Type="http://schemas.openxmlformats.org/officeDocument/2006/relationships/oleObject" Target="embeddings/oleObject157.bin"/><Relationship Id="rId591" Type="http://schemas.openxmlformats.org/officeDocument/2006/relationships/oleObject" Target="embeddings/oleObject264.bin"/><Relationship Id="rId605" Type="http://schemas.openxmlformats.org/officeDocument/2006/relationships/oleObject" Target="embeddings/oleObject271.bin"/><Relationship Id="rId812" Type="http://schemas.openxmlformats.org/officeDocument/2006/relationships/oleObject" Target="embeddings/oleObject358.bin"/><Relationship Id="rId1028" Type="http://schemas.openxmlformats.org/officeDocument/2006/relationships/image" Target="media/image555.wmf"/><Relationship Id="rId244" Type="http://schemas.openxmlformats.org/officeDocument/2006/relationships/oleObject" Target="embeddings/oleObject88.bin"/><Relationship Id="rId689" Type="http://schemas.openxmlformats.org/officeDocument/2006/relationships/oleObject" Target="embeddings/oleObject313.bin"/><Relationship Id="rId896" Type="http://schemas.openxmlformats.org/officeDocument/2006/relationships/oleObject" Target="embeddings/oleObject400.bin"/><Relationship Id="rId1081" Type="http://schemas.openxmlformats.org/officeDocument/2006/relationships/image" Target="media/image582.wmf"/><Relationship Id="rId39" Type="http://schemas.openxmlformats.org/officeDocument/2006/relationships/image" Target="media/image19.emf"/><Relationship Id="rId451" Type="http://schemas.openxmlformats.org/officeDocument/2006/relationships/image" Target="media/image254.wmf"/><Relationship Id="rId549" Type="http://schemas.openxmlformats.org/officeDocument/2006/relationships/image" Target="media/image305.wmf"/><Relationship Id="rId756" Type="http://schemas.openxmlformats.org/officeDocument/2006/relationships/image" Target="media/image419.wmf"/><Relationship Id="rId104" Type="http://schemas.openxmlformats.org/officeDocument/2006/relationships/image" Target="media/image63.wmf"/><Relationship Id="rId188" Type="http://schemas.openxmlformats.org/officeDocument/2006/relationships/image" Target="media/image110.wmf"/><Relationship Id="rId311" Type="http://schemas.openxmlformats.org/officeDocument/2006/relationships/image" Target="media/image184.wmf"/><Relationship Id="rId395" Type="http://schemas.openxmlformats.org/officeDocument/2006/relationships/image" Target="media/image226.wmf"/><Relationship Id="rId409" Type="http://schemas.openxmlformats.org/officeDocument/2006/relationships/image" Target="media/image233.wmf"/><Relationship Id="rId963" Type="http://schemas.openxmlformats.org/officeDocument/2006/relationships/image" Target="media/image523.wmf"/><Relationship Id="rId1039" Type="http://schemas.openxmlformats.org/officeDocument/2006/relationships/oleObject" Target="embeddings/oleObject472.bin"/><Relationship Id="rId92" Type="http://schemas.openxmlformats.org/officeDocument/2006/relationships/image" Target="media/image51.emf"/><Relationship Id="rId616" Type="http://schemas.openxmlformats.org/officeDocument/2006/relationships/image" Target="media/image333.wmf"/><Relationship Id="rId823" Type="http://schemas.openxmlformats.org/officeDocument/2006/relationships/image" Target="media/image453.wmf"/><Relationship Id="rId255" Type="http://schemas.openxmlformats.org/officeDocument/2006/relationships/image" Target="media/image156.wmf"/><Relationship Id="rId462" Type="http://schemas.openxmlformats.org/officeDocument/2006/relationships/oleObject" Target="embeddings/oleObject196.bin"/><Relationship Id="rId1092" Type="http://schemas.openxmlformats.org/officeDocument/2006/relationships/image" Target="media/image588.wmf"/><Relationship Id="rId1106" Type="http://schemas.openxmlformats.org/officeDocument/2006/relationships/image" Target="media/image596.emf"/><Relationship Id="rId115" Type="http://schemas.openxmlformats.org/officeDocument/2006/relationships/oleObject" Target="embeddings/oleObject35.bin"/><Relationship Id="rId322" Type="http://schemas.openxmlformats.org/officeDocument/2006/relationships/oleObject" Target="embeddings/oleObject126.bin"/><Relationship Id="rId767" Type="http://schemas.openxmlformats.org/officeDocument/2006/relationships/oleObject" Target="embeddings/oleObject336.bin"/><Relationship Id="rId974" Type="http://schemas.openxmlformats.org/officeDocument/2006/relationships/oleObject" Target="embeddings/oleObject439.bin"/><Relationship Id="rId199" Type="http://schemas.openxmlformats.org/officeDocument/2006/relationships/image" Target="media/image118.emf"/><Relationship Id="rId627" Type="http://schemas.openxmlformats.org/officeDocument/2006/relationships/oleObject" Target="embeddings/oleObject282.bin"/><Relationship Id="rId834" Type="http://schemas.openxmlformats.org/officeDocument/2006/relationships/oleObject" Target="embeddings/oleObject369.bin"/><Relationship Id="rId266" Type="http://schemas.openxmlformats.org/officeDocument/2006/relationships/oleObject" Target="embeddings/oleObject98.bin"/><Relationship Id="rId473" Type="http://schemas.openxmlformats.org/officeDocument/2006/relationships/image" Target="media/image265.wmf"/><Relationship Id="rId680" Type="http://schemas.openxmlformats.org/officeDocument/2006/relationships/image" Target="media/image365.wmf"/><Relationship Id="rId901" Type="http://schemas.openxmlformats.org/officeDocument/2006/relationships/image" Target="media/image492.wmf"/><Relationship Id="rId1117" Type="http://schemas.openxmlformats.org/officeDocument/2006/relationships/image" Target="media/image607.wmf"/><Relationship Id="rId30" Type="http://schemas.openxmlformats.org/officeDocument/2006/relationships/image" Target="media/image12.wmf"/><Relationship Id="rId126" Type="http://schemas.openxmlformats.org/officeDocument/2006/relationships/image" Target="media/image79.wmf"/><Relationship Id="rId333" Type="http://schemas.openxmlformats.org/officeDocument/2006/relationships/image" Target="media/image195.wmf"/><Relationship Id="rId540" Type="http://schemas.openxmlformats.org/officeDocument/2006/relationships/oleObject" Target="embeddings/oleObject233.bin"/><Relationship Id="rId778" Type="http://schemas.openxmlformats.org/officeDocument/2006/relationships/image" Target="media/image430.wmf"/><Relationship Id="rId985" Type="http://schemas.openxmlformats.org/officeDocument/2006/relationships/image" Target="media/image534.wmf"/><Relationship Id="rId638" Type="http://schemas.openxmlformats.org/officeDocument/2006/relationships/image" Target="media/image344.wmf"/><Relationship Id="rId845" Type="http://schemas.openxmlformats.org/officeDocument/2006/relationships/image" Target="media/image464.wmf"/><Relationship Id="rId1030" Type="http://schemas.openxmlformats.org/officeDocument/2006/relationships/image" Target="media/image556.wmf"/><Relationship Id="rId277" Type="http://schemas.openxmlformats.org/officeDocument/2006/relationships/image" Target="media/image167.wmf"/><Relationship Id="rId400" Type="http://schemas.openxmlformats.org/officeDocument/2006/relationships/oleObject" Target="embeddings/oleObject165.bin"/><Relationship Id="rId484" Type="http://schemas.openxmlformats.org/officeDocument/2006/relationships/oleObject" Target="embeddings/oleObject207.bin"/><Relationship Id="rId705" Type="http://schemas.openxmlformats.org/officeDocument/2006/relationships/image" Target="media/image385.wmf"/><Relationship Id="rId1128" Type="http://schemas.openxmlformats.org/officeDocument/2006/relationships/oleObject" Target="embeddings/oleObject509.bin"/><Relationship Id="rId137" Type="http://schemas.openxmlformats.org/officeDocument/2006/relationships/oleObject" Target="embeddings/oleObject46.bin"/><Relationship Id="rId344" Type="http://schemas.openxmlformats.org/officeDocument/2006/relationships/oleObject" Target="embeddings/oleObject137.bin"/><Relationship Id="rId691" Type="http://schemas.openxmlformats.org/officeDocument/2006/relationships/image" Target="media/image371.emf"/><Relationship Id="rId789" Type="http://schemas.openxmlformats.org/officeDocument/2006/relationships/image" Target="media/image436.wmf"/><Relationship Id="rId912" Type="http://schemas.openxmlformats.org/officeDocument/2006/relationships/oleObject" Target="embeddings/oleObject408.bin"/><Relationship Id="rId996" Type="http://schemas.openxmlformats.org/officeDocument/2006/relationships/image" Target="media/image539.wmf"/><Relationship Id="rId41" Type="http://schemas.openxmlformats.org/officeDocument/2006/relationships/image" Target="media/image21.wmf"/><Relationship Id="rId551" Type="http://schemas.openxmlformats.org/officeDocument/2006/relationships/image" Target="media/image306.wmf"/><Relationship Id="rId649" Type="http://schemas.openxmlformats.org/officeDocument/2006/relationships/oleObject" Target="embeddings/oleObject293.bin"/><Relationship Id="rId856" Type="http://schemas.openxmlformats.org/officeDocument/2006/relationships/oleObject" Target="embeddings/oleObject380.bin"/><Relationship Id="rId190" Type="http://schemas.openxmlformats.org/officeDocument/2006/relationships/image" Target="media/image111.wmf"/><Relationship Id="rId204" Type="http://schemas.openxmlformats.org/officeDocument/2006/relationships/image" Target="media/image123.emf"/><Relationship Id="rId288" Type="http://schemas.openxmlformats.org/officeDocument/2006/relationships/oleObject" Target="embeddings/oleObject109.bin"/><Relationship Id="rId411" Type="http://schemas.openxmlformats.org/officeDocument/2006/relationships/image" Target="media/image234.wmf"/><Relationship Id="rId509" Type="http://schemas.openxmlformats.org/officeDocument/2006/relationships/image" Target="media/image285.wmf"/><Relationship Id="rId1041" Type="http://schemas.openxmlformats.org/officeDocument/2006/relationships/oleObject" Target="embeddings/oleObject473.bin"/><Relationship Id="rId1139" Type="http://schemas.openxmlformats.org/officeDocument/2006/relationships/image" Target="media/image622.emf"/><Relationship Id="rId495" Type="http://schemas.openxmlformats.org/officeDocument/2006/relationships/image" Target="media/image276.wmf"/><Relationship Id="rId716" Type="http://schemas.openxmlformats.org/officeDocument/2006/relationships/image" Target="media/image396.wmf"/><Relationship Id="rId923" Type="http://schemas.openxmlformats.org/officeDocument/2006/relationships/image" Target="media/image503.wmf"/><Relationship Id="rId52" Type="http://schemas.openxmlformats.org/officeDocument/2006/relationships/image" Target="media/image29.wmf"/><Relationship Id="rId148" Type="http://schemas.openxmlformats.org/officeDocument/2006/relationships/image" Target="media/image90.wmf"/><Relationship Id="rId355" Type="http://schemas.openxmlformats.org/officeDocument/2006/relationships/image" Target="media/image206.wmf"/><Relationship Id="rId562" Type="http://schemas.openxmlformats.org/officeDocument/2006/relationships/oleObject" Target="embeddings/oleObject244.bin"/><Relationship Id="rId215" Type="http://schemas.openxmlformats.org/officeDocument/2006/relationships/image" Target="media/image134.wmf"/><Relationship Id="rId422" Type="http://schemas.openxmlformats.org/officeDocument/2006/relationships/oleObject" Target="embeddings/oleObject176.bin"/><Relationship Id="rId867" Type="http://schemas.openxmlformats.org/officeDocument/2006/relationships/image" Target="media/image475.wmf"/><Relationship Id="rId1052" Type="http://schemas.openxmlformats.org/officeDocument/2006/relationships/image" Target="media/image567.wmf"/><Relationship Id="rId299" Type="http://schemas.openxmlformats.org/officeDocument/2006/relationships/image" Target="media/image178.wmf"/><Relationship Id="rId727" Type="http://schemas.openxmlformats.org/officeDocument/2006/relationships/oleObject" Target="embeddings/oleObject316.bin"/><Relationship Id="rId934" Type="http://schemas.openxmlformats.org/officeDocument/2006/relationships/oleObject" Target="embeddings/oleObject419.bin"/><Relationship Id="rId63" Type="http://schemas.openxmlformats.org/officeDocument/2006/relationships/oleObject" Target="embeddings/oleObject22.bin"/><Relationship Id="rId159" Type="http://schemas.openxmlformats.org/officeDocument/2006/relationships/oleObject" Target="embeddings/oleObject57.bin"/><Relationship Id="rId366" Type="http://schemas.openxmlformats.org/officeDocument/2006/relationships/oleObject" Target="embeddings/oleObject148.bin"/><Relationship Id="rId573" Type="http://schemas.openxmlformats.org/officeDocument/2006/relationships/oleObject" Target="embeddings/oleObject251.bin"/><Relationship Id="rId780" Type="http://schemas.openxmlformats.org/officeDocument/2006/relationships/image" Target="media/image431.emf"/><Relationship Id="rId226" Type="http://schemas.openxmlformats.org/officeDocument/2006/relationships/image" Target="media/image140.wmf"/><Relationship Id="rId433" Type="http://schemas.openxmlformats.org/officeDocument/2006/relationships/image" Target="media/image245.wmf"/><Relationship Id="rId878" Type="http://schemas.openxmlformats.org/officeDocument/2006/relationships/oleObject" Target="embeddings/oleObject391.bin"/><Relationship Id="rId1063" Type="http://schemas.openxmlformats.org/officeDocument/2006/relationships/oleObject" Target="embeddings/oleObject484.bin"/><Relationship Id="rId640" Type="http://schemas.openxmlformats.org/officeDocument/2006/relationships/image" Target="media/image345.wmf"/><Relationship Id="rId738" Type="http://schemas.openxmlformats.org/officeDocument/2006/relationships/image" Target="media/image410.wmf"/><Relationship Id="rId945" Type="http://schemas.openxmlformats.org/officeDocument/2006/relationships/image" Target="media/image514.wmf"/><Relationship Id="rId74" Type="http://schemas.openxmlformats.org/officeDocument/2006/relationships/image" Target="media/image40.wmf"/><Relationship Id="rId377" Type="http://schemas.openxmlformats.org/officeDocument/2006/relationships/image" Target="media/image217.wmf"/><Relationship Id="rId500" Type="http://schemas.openxmlformats.org/officeDocument/2006/relationships/oleObject" Target="embeddings/oleObject215.bin"/><Relationship Id="rId584" Type="http://schemas.openxmlformats.org/officeDocument/2006/relationships/image" Target="media/image317.wmf"/><Relationship Id="rId805" Type="http://schemas.openxmlformats.org/officeDocument/2006/relationships/image" Target="media/image444.wmf"/><Relationship Id="rId1130" Type="http://schemas.openxmlformats.org/officeDocument/2006/relationships/oleObject" Target="embeddings/oleObject510.bin"/><Relationship Id="rId5" Type="http://schemas.openxmlformats.org/officeDocument/2006/relationships/webSettings" Target="webSettings.xml"/><Relationship Id="rId237" Type="http://schemas.openxmlformats.org/officeDocument/2006/relationships/image" Target="media/image146.wmf"/><Relationship Id="rId791" Type="http://schemas.openxmlformats.org/officeDocument/2006/relationships/image" Target="media/image437.wmf"/><Relationship Id="rId889" Type="http://schemas.openxmlformats.org/officeDocument/2006/relationships/image" Target="media/image486.wmf"/><Relationship Id="rId1074" Type="http://schemas.openxmlformats.org/officeDocument/2006/relationships/oleObject" Target="embeddings/oleObject489.bin"/><Relationship Id="rId444" Type="http://schemas.openxmlformats.org/officeDocument/2006/relationships/oleObject" Target="embeddings/oleObject187.bin"/><Relationship Id="rId651" Type="http://schemas.openxmlformats.org/officeDocument/2006/relationships/oleObject" Target="embeddings/oleObject294.bin"/><Relationship Id="rId749" Type="http://schemas.openxmlformats.org/officeDocument/2006/relationships/oleObject" Target="embeddings/oleObject327.bin"/><Relationship Id="rId290" Type="http://schemas.openxmlformats.org/officeDocument/2006/relationships/oleObject" Target="embeddings/oleObject110.bin"/><Relationship Id="rId304" Type="http://schemas.openxmlformats.org/officeDocument/2006/relationships/oleObject" Target="embeddings/oleObject117.bin"/><Relationship Id="rId388" Type="http://schemas.openxmlformats.org/officeDocument/2006/relationships/oleObject" Target="embeddings/oleObject159.bin"/><Relationship Id="rId511" Type="http://schemas.openxmlformats.org/officeDocument/2006/relationships/image" Target="media/image286.wmf"/><Relationship Id="rId609" Type="http://schemas.openxmlformats.org/officeDocument/2006/relationships/oleObject" Target="embeddings/oleObject273.bin"/><Relationship Id="rId956" Type="http://schemas.openxmlformats.org/officeDocument/2006/relationships/oleObject" Target="embeddings/oleObject430.bin"/><Relationship Id="rId1141" Type="http://schemas.openxmlformats.org/officeDocument/2006/relationships/image" Target="media/image624.emf"/><Relationship Id="rId85" Type="http://schemas.openxmlformats.org/officeDocument/2006/relationships/oleObject" Target="embeddings/oleObject33.bin"/><Relationship Id="rId150" Type="http://schemas.openxmlformats.org/officeDocument/2006/relationships/image" Target="media/image91.wmf"/><Relationship Id="rId595" Type="http://schemas.openxmlformats.org/officeDocument/2006/relationships/oleObject" Target="embeddings/oleObject266.bin"/><Relationship Id="rId816" Type="http://schemas.openxmlformats.org/officeDocument/2006/relationships/oleObject" Target="embeddings/oleObject360.bin"/><Relationship Id="rId1001" Type="http://schemas.openxmlformats.org/officeDocument/2006/relationships/oleObject" Target="embeddings/oleObject453.bin"/><Relationship Id="rId248" Type="http://schemas.openxmlformats.org/officeDocument/2006/relationships/oleObject" Target="embeddings/oleObject89.bin"/><Relationship Id="rId455" Type="http://schemas.openxmlformats.org/officeDocument/2006/relationships/image" Target="media/image256.wmf"/><Relationship Id="rId662" Type="http://schemas.openxmlformats.org/officeDocument/2006/relationships/image" Target="media/image356.wmf"/><Relationship Id="rId1085" Type="http://schemas.openxmlformats.org/officeDocument/2006/relationships/image" Target="media/image584.wmf"/><Relationship Id="rId12" Type="http://schemas.openxmlformats.org/officeDocument/2006/relationships/image" Target="media/image3.wmf"/><Relationship Id="rId108" Type="http://schemas.openxmlformats.org/officeDocument/2006/relationships/image" Target="media/image67.wmf"/><Relationship Id="rId315" Type="http://schemas.openxmlformats.org/officeDocument/2006/relationships/image" Target="media/image186.wmf"/><Relationship Id="rId522" Type="http://schemas.openxmlformats.org/officeDocument/2006/relationships/oleObject" Target="embeddings/oleObject224.bin"/><Relationship Id="rId967" Type="http://schemas.openxmlformats.org/officeDocument/2006/relationships/image" Target="media/image525.wmf"/><Relationship Id="rId1152" Type="http://schemas.openxmlformats.org/officeDocument/2006/relationships/image" Target="media/image635.wmf"/><Relationship Id="rId96" Type="http://schemas.openxmlformats.org/officeDocument/2006/relationships/image" Target="media/image55.emf"/><Relationship Id="rId161" Type="http://schemas.openxmlformats.org/officeDocument/2006/relationships/oleObject" Target="embeddings/oleObject58.bin"/><Relationship Id="rId399" Type="http://schemas.openxmlformats.org/officeDocument/2006/relationships/image" Target="media/image228.wmf"/><Relationship Id="rId827" Type="http://schemas.openxmlformats.org/officeDocument/2006/relationships/image" Target="media/image455.wmf"/><Relationship Id="rId1012" Type="http://schemas.openxmlformats.org/officeDocument/2006/relationships/image" Target="media/image547.wmf"/><Relationship Id="rId259" Type="http://schemas.openxmlformats.org/officeDocument/2006/relationships/image" Target="media/image158.wmf"/><Relationship Id="rId466" Type="http://schemas.openxmlformats.org/officeDocument/2006/relationships/oleObject" Target="embeddings/oleObject198.bin"/><Relationship Id="rId673" Type="http://schemas.openxmlformats.org/officeDocument/2006/relationships/oleObject" Target="embeddings/oleObject305.bin"/><Relationship Id="rId880" Type="http://schemas.openxmlformats.org/officeDocument/2006/relationships/oleObject" Target="embeddings/oleObject392.bin"/><Relationship Id="rId1096" Type="http://schemas.openxmlformats.org/officeDocument/2006/relationships/image" Target="media/image590.wmf"/><Relationship Id="rId23" Type="http://schemas.openxmlformats.org/officeDocument/2006/relationships/oleObject" Target="embeddings/oleObject8.bin"/><Relationship Id="rId119" Type="http://schemas.openxmlformats.org/officeDocument/2006/relationships/oleObject" Target="embeddings/oleObject37.bin"/><Relationship Id="rId326" Type="http://schemas.openxmlformats.org/officeDocument/2006/relationships/oleObject" Target="embeddings/oleObject128.bin"/><Relationship Id="rId533" Type="http://schemas.openxmlformats.org/officeDocument/2006/relationships/image" Target="media/image297.wmf"/><Relationship Id="rId978" Type="http://schemas.openxmlformats.org/officeDocument/2006/relationships/oleObject" Target="embeddings/oleObject441.bin"/><Relationship Id="rId1163" Type="http://schemas.openxmlformats.org/officeDocument/2006/relationships/oleObject" Target="embeddings/oleObject516.bin"/><Relationship Id="rId740" Type="http://schemas.openxmlformats.org/officeDocument/2006/relationships/image" Target="media/image411.wmf"/><Relationship Id="rId838" Type="http://schemas.openxmlformats.org/officeDocument/2006/relationships/oleObject" Target="embeddings/oleObject371.bin"/><Relationship Id="rId1023" Type="http://schemas.openxmlformats.org/officeDocument/2006/relationships/oleObject" Target="embeddings/oleObject464.bin"/><Relationship Id="rId172" Type="http://schemas.openxmlformats.org/officeDocument/2006/relationships/image" Target="media/image102.wmf"/><Relationship Id="rId477" Type="http://schemas.openxmlformats.org/officeDocument/2006/relationships/image" Target="media/image267.wmf"/><Relationship Id="rId600" Type="http://schemas.openxmlformats.org/officeDocument/2006/relationships/image" Target="media/image325.wmf"/><Relationship Id="rId684" Type="http://schemas.openxmlformats.org/officeDocument/2006/relationships/image" Target="media/image367.wmf"/><Relationship Id="rId337" Type="http://schemas.openxmlformats.org/officeDocument/2006/relationships/image" Target="media/image197.wmf"/><Relationship Id="rId891" Type="http://schemas.openxmlformats.org/officeDocument/2006/relationships/image" Target="media/image487.wmf"/><Relationship Id="rId905" Type="http://schemas.openxmlformats.org/officeDocument/2006/relationships/image" Target="media/image494.wmf"/><Relationship Id="rId989" Type="http://schemas.openxmlformats.org/officeDocument/2006/relationships/image" Target="media/image536.wmf"/><Relationship Id="rId34" Type="http://schemas.openxmlformats.org/officeDocument/2006/relationships/image" Target="media/image14.emf"/><Relationship Id="rId544" Type="http://schemas.openxmlformats.org/officeDocument/2006/relationships/oleObject" Target="embeddings/oleObject235.bin"/><Relationship Id="rId751" Type="http://schemas.openxmlformats.org/officeDocument/2006/relationships/oleObject" Target="embeddings/oleObject328.bin"/><Relationship Id="rId849" Type="http://schemas.openxmlformats.org/officeDocument/2006/relationships/image" Target="media/image466.wmf"/><Relationship Id="rId183" Type="http://schemas.openxmlformats.org/officeDocument/2006/relationships/oleObject" Target="embeddings/oleObject69.bin"/><Relationship Id="rId390" Type="http://schemas.openxmlformats.org/officeDocument/2006/relationships/oleObject" Target="embeddings/oleObject160.bin"/><Relationship Id="rId404" Type="http://schemas.openxmlformats.org/officeDocument/2006/relationships/oleObject" Target="embeddings/oleObject167.bin"/><Relationship Id="rId611" Type="http://schemas.openxmlformats.org/officeDocument/2006/relationships/oleObject" Target="embeddings/oleObject274.bin"/><Relationship Id="rId1034" Type="http://schemas.openxmlformats.org/officeDocument/2006/relationships/image" Target="media/image558.wmf"/><Relationship Id="rId250" Type="http://schemas.openxmlformats.org/officeDocument/2006/relationships/oleObject" Target="embeddings/oleObject90.bin"/><Relationship Id="rId488" Type="http://schemas.openxmlformats.org/officeDocument/2006/relationships/oleObject" Target="embeddings/oleObject209.bin"/><Relationship Id="rId695" Type="http://schemas.openxmlformats.org/officeDocument/2006/relationships/image" Target="media/image375.emf"/><Relationship Id="rId709" Type="http://schemas.openxmlformats.org/officeDocument/2006/relationships/image" Target="media/image389.emf"/><Relationship Id="rId916" Type="http://schemas.openxmlformats.org/officeDocument/2006/relationships/oleObject" Target="embeddings/oleObject410.bin"/><Relationship Id="rId1101" Type="http://schemas.openxmlformats.org/officeDocument/2006/relationships/oleObject" Target="embeddings/oleObject502.bin"/><Relationship Id="rId45" Type="http://schemas.openxmlformats.org/officeDocument/2006/relationships/image" Target="media/image25.wmf"/><Relationship Id="rId110" Type="http://schemas.openxmlformats.org/officeDocument/2006/relationships/image" Target="media/image69.wmf"/><Relationship Id="rId348" Type="http://schemas.openxmlformats.org/officeDocument/2006/relationships/oleObject" Target="embeddings/oleObject139.bin"/><Relationship Id="rId555" Type="http://schemas.openxmlformats.org/officeDocument/2006/relationships/image" Target="media/image308.wmf"/><Relationship Id="rId762" Type="http://schemas.openxmlformats.org/officeDocument/2006/relationships/image" Target="media/image422.wmf"/><Relationship Id="rId194" Type="http://schemas.openxmlformats.org/officeDocument/2006/relationships/image" Target="media/image113.emf"/><Relationship Id="rId208" Type="http://schemas.openxmlformats.org/officeDocument/2006/relationships/image" Target="media/image127.wmf"/><Relationship Id="rId415" Type="http://schemas.openxmlformats.org/officeDocument/2006/relationships/image" Target="media/image236.wmf"/><Relationship Id="rId622" Type="http://schemas.openxmlformats.org/officeDocument/2006/relationships/image" Target="media/image336.wmf"/><Relationship Id="rId1045" Type="http://schemas.openxmlformats.org/officeDocument/2006/relationships/oleObject" Target="embeddings/oleObject475.bin"/><Relationship Id="rId261" Type="http://schemas.openxmlformats.org/officeDocument/2006/relationships/image" Target="media/image159.wmf"/><Relationship Id="rId499" Type="http://schemas.openxmlformats.org/officeDocument/2006/relationships/image" Target="media/image278.wmf"/><Relationship Id="rId927" Type="http://schemas.openxmlformats.org/officeDocument/2006/relationships/image" Target="media/image505.wmf"/><Relationship Id="rId1112" Type="http://schemas.openxmlformats.org/officeDocument/2006/relationships/image" Target="media/image602.emf"/><Relationship Id="rId56" Type="http://schemas.openxmlformats.org/officeDocument/2006/relationships/image" Target="media/image31.wmf"/><Relationship Id="rId359" Type="http://schemas.openxmlformats.org/officeDocument/2006/relationships/image" Target="media/image208.wmf"/><Relationship Id="rId566" Type="http://schemas.openxmlformats.org/officeDocument/2006/relationships/image" Target="media/image314.emf"/><Relationship Id="rId773" Type="http://schemas.openxmlformats.org/officeDocument/2006/relationships/oleObject" Target="embeddings/oleObject339.bin"/><Relationship Id="rId121" Type="http://schemas.openxmlformats.org/officeDocument/2006/relationships/oleObject" Target="embeddings/oleObject38.bin"/><Relationship Id="rId219" Type="http://schemas.openxmlformats.org/officeDocument/2006/relationships/oleObject" Target="embeddings/oleObject76.bin"/><Relationship Id="rId426" Type="http://schemas.openxmlformats.org/officeDocument/2006/relationships/oleObject" Target="embeddings/oleObject178.bin"/><Relationship Id="rId633" Type="http://schemas.openxmlformats.org/officeDocument/2006/relationships/oleObject" Target="embeddings/oleObject285.bin"/><Relationship Id="rId980" Type="http://schemas.openxmlformats.org/officeDocument/2006/relationships/oleObject" Target="embeddings/oleObject442.bin"/><Relationship Id="rId1056" Type="http://schemas.openxmlformats.org/officeDocument/2006/relationships/image" Target="media/image569.wmf"/><Relationship Id="rId840" Type="http://schemas.openxmlformats.org/officeDocument/2006/relationships/oleObject" Target="embeddings/oleObject372.bin"/><Relationship Id="rId938" Type="http://schemas.openxmlformats.org/officeDocument/2006/relationships/oleObject" Target="embeddings/oleObject421.bin"/><Relationship Id="rId67" Type="http://schemas.openxmlformats.org/officeDocument/2006/relationships/oleObject" Target="embeddings/oleObject24.bin"/><Relationship Id="rId272" Type="http://schemas.openxmlformats.org/officeDocument/2006/relationships/oleObject" Target="embeddings/oleObject101.bin"/><Relationship Id="rId577" Type="http://schemas.openxmlformats.org/officeDocument/2006/relationships/oleObject" Target="embeddings/oleObject255.bin"/><Relationship Id="rId700" Type="http://schemas.openxmlformats.org/officeDocument/2006/relationships/image" Target="media/image380.wmf"/><Relationship Id="rId1123" Type="http://schemas.openxmlformats.org/officeDocument/2006/relationships/image" Target="media/image610.wmf"/><Relationship Id="rId132" Type="http://schemas.openxmlformats.org/officeDocument/2006/relationships/image" Target="media/image82.wmf"/><Relationship Id="rId784" Type="http://schemas.openxmlformats.org/officeDocument/2006/relationships/oleObject" Target="embeddings/oleObject344.bin"/><Relationship Id="rId991" Type="http://schemas.openxmlformats.org/officeDocument/2006/relationships/image" Target="media/image537.wmf"/><Relationship Id="rId1067" Type="http://schemas.openxmlformats.org/officeDocument/2006/relationships/image" Target="media/image575.wmf"/><Relationship Id="rId437" Type="http://schemas.openxmlformats.org/officeDocument/2006/relationships/image" Target="media/image247.wmf"/><Relationship Id="rId644" Type="http://schemas.openxmlformats.org/officeDocument/2006/relationships/image" Target="media/image347.wmf"/><Relationship Id="rId851" Type="http://schemas.openxmlformats.org/officeDocument/2006/relationships/image" Target="media/image467.wmf"/><Relationship Id="rId283" Type="http://schemas.openxmlformats.org/officeDocument/2006/relationships/image" Target="media/image170.wmf"/><Relationship Id="rId490" Type="http://schemas.openxmlformats.org/officeDocument/2006/relationships/oleObject" Target="embeddings/oleObject210.bin"/><Relationship Id="rId504" Type="http://schemas.openxmlformats.org/officeDocument/2006/relationships/oleObject" Target="embeddings/oleObject216.bin"/><Relationship Id="rId711" Type="http://schemas.openxmlformats.org/officeDocument/2006/relationships/image" Target="media/image391.emf"/><Relationship Id="rId949" Type="http://schemas.openxmlformats.org/officeDocument/2006/relationships/image" Target="media/image516.wmf"/><Relationship Id="rId1134" Type="http://schemas.openxmlformats.org/officeDocument/2006/relationships/image" Target="media/image617.emf"/><Relationship Id="rId78" Type="http://schemas.openxmlformats.org/officeDocument/2006/relationships/image" Target="media/image42.wmf"/><Relationship Id="rId143" Type="http://schemas.openxmlformats.org/officeDocument/2006/relationships/oleObject" Target="embeddings/oleObject49.bin"/><Relationship Id="rId350" Type="http://schemas.openxmlformats.org/officeDocument/2006/relationships/oleObject" Target="embeddings/oleObject140.bin"/><Relationship Id="rId588" Type="http://schemas.openxmlformats.org/officeDocument/2006/relationships/image" Target="media/image319.wmf"/><Relationship Id="rId795" Type="http://schemas.openxmlformats.org/officeDocument/2006/relationships/image" Target="media/image439.wmf"/><Relationship Id="rId809" Type="http://schemas.openxmlformats.org/officeDocument/2006/relationships/image" Target="media/image446.wmf"/><Relationship Id="rId9" Type="http://schemas.openxmlformats.org/officeDocument/2006/relationships/oleObject" Target="embeddings/oleObject1.bin"/><Relationship Id="rId210" Type="http://schemas.openxmlformats.org/officeDocument/2006/relationships/image" Target="media/image129.wmf"/><Relationship Id="rId448" Type="http://schemas.openxmlformats.org/officeDocument/2006/relationships/oleObject" Target="embeddings/oleObject189.bin"/><Relationship Id="rId655" Type="http://schemas.openxmlformats.org/officeDocument/2006/relationships/oleObject" Target="embeddings/oleObject296.bin"/><Relationship Id="rId862" Type="http://schemas.openxmlformats.org/officeDocument/2006/relationships/oleObject" Target="embeddings/oleObject383.bin"/><Relationship Id="rId1078" Type="http://schemas.openxmlformats.org/officeDocument/2006/relationships/oleObject" Target="embeddings/oleObject491.bin"/><Relationship Id="rId294" Type="http://schemas.openxmlformats.org/officeDocument/2006/relationships/oleObject" Target="embeddings/oleObject112.bin"/><Relationship Id="rId308" Type="http://schemas.openxmlformats.org/officeDocument/2006/relationships/oleObject" Target="embeddings/oleObject119.bin"/><Relationship Id="rId515" Type="http://schemas.openxmlformats.org/officeDocument/2006/relationships/image" Target="media/image288.wmf"/><Relationship Id="rId722" Type="http://schemas.openxmlformats.org/officeDocument/2006/relationships/image" Target="media/image402.wmf"/><Relationship Id="rId1145" Type="http://schemas.openxmlformats.org/officeDocument/2006/relationships/image" Target="media/image628.emf"/><Relationship Id="rId89" Type="http://schemas.openxmlformats.org/officeDocument/2006/relationships/image" Target="media/image48.emf"/><Relationship Id="rId154" Type="http://schemas.openxmlformats.org/officeDocument/2006/relationships/image" Target="media/image93.wmf"/><Relationship Id="rId361" Type="http://schemas.openxmlformats.org/officeDocument/2006/relationships/image" Target="media/image209.wmf"/><Relationship Id="rId599" Type="http://schemas.openxmlformats.org/officeDocument/2006/relationships/oleObject" Target="embeddings/oleObject268.bin"/><Relationship Id="rId1005" Type="http://schemas.openxmlformats.org/officeDocument/2006/relationships/oleObject" Target="embeddings/oleObject455.bin"/><Relationship Id="rId459" Type="http://schemas.openxmlformats.org/officeDocument/2006/relationships/image" Target="media/image258.wmf"/><Relationship Id="rId666" Type="http://schemas.openxmlformats.org/officeDocument/2006/relationships/image" Target="media/image358.wmf"/><Relationship Id="rId873" Type="http://schemas.openxmlformats.org/officeDocument/2006/relationships/image" Target="media/image478.wmf"/><Relationship Id="rId1089" Type="http://schemas.openxmlformats.org/officeDocument/2006/relationships/image" Target="media/image586.png"/><Relationship Id="rId16" Type="http://schemas.openxmlformats.org/officeDocument/2006/relationships/image" Target="media/image5.wmf"/><Relationship Id="rId221" Type="http://schemas.openxmlformats.org/officeDocument/2006/relationships/oleObject" Target="embeddings/oleObject77.bin"/><Relationship Id="rId319" Type="http://schemas.openxmlformats.org/officeDocument/2006/relationships/image" Target="media/image188.wmf"/><Relationship Id="rId526" Type="http://schemas.openxmlformats.org/officeDocument/2006/relationships/oleObject" Target="embeddings/oleObject226.bin"/><Relationship Id="rId1156" Type="http://schemas.openxmlformats.org/officeDocument/2006/relationships/image" Target="media/image637.wmf"/><Relationship Id="rId733" Type="http://schemas.openxmlformats.org/officeDocument/2006/relationships/oleObject" Target="embeddings/oleObject319.bin"/><Relationship Id="rId940" Type="http://schemas.openxmlformats.org/officeDocument/2006/relationships/oleObject" Target="embeddings/oleObject422.bin"/><Relationship Id="rId1016" Type="http://schemas.openxmlformats.org/officeDocument/2006/relationships/image" Target="media/image549.wmf"/><Relationship Id="rId165" Type="http://schemas.openxmlformats.org/officeDocument/2006/relationships/oleObject" Target="embeddings/oleObject60.bin"/><Relationship Id="rId372" Type="http://schemas.openxmlformats.org/officeDocument/2006/relationships/oleObject" Target="embeddings/oleObject151.bin"/><Relationship Id="rId677" Type="http://schemas.openxmlformats.org/officeDocument/2006/relationships/oleObject" Target="embeddings/oleObject307.bin"/><Relationship Id="rId800" Type="http://schemas.openxmlformats.org/officeDocument/2006/relationships/oleObject" Target="embeddings/oleObject352.bin"/><Relationship Id="rId232" Type="http://schemas.openxmlformats.org/officeDocument/2006/relationships/oleObject" Target="embeddings/oleObject82.bin"/><Relationship Id="rId884" Type="http://schemas.openxmlformats.org/officeDocument/2006/relationships/oleObject" Target="embeddings/oleObject394.bin"/><Relationship Id="rId27" Type="http://schemas.openxmlformats.org/officeDocument/2006/relationships/oleObject" Target="embeddings/oleObject10.bin"/><Relationship Id="rId537" Type="http://schemas.openxmlformats.org/officeDocument/2006/relationships/image" Target="media/image299.wmf"/><Relationship Id="rId744" Type="http://schemas.openxmlformats.org/officeDocument/2006/relationships/image" Target="media/image413.wmf"/><Relationship Id="rId951" Type="http://schemas.openxmlformats.org/officeDocument/2006/relationships/image" Target="media/image517.wmf"/><Relationship Id="rId1167" Type="http://schemas.openxmlformats.org/officeDocument/2006/relationships/header" Target="header2.xml"/><Relationship Id="rId80" Type="http://schemas.openxmlformats.org/officeDocument/2006/relationships/image" Target="media/image43.wmf"/><Relationship Id="rId176" Type="http://schemas.openxmlformats.org/officeDocument/2006/relationships/image" Target="media/image104.wmf"/><Relationship Id="rId383" Type="http://schemas.openxmlformats.org/officeDocument/2006/relationships/image" Target="media/image220.wmf"/><Relationship Id="rId590" Type="http://schemas.openxmlformats.org/officeDocument/2006/relationships/image" Target="media/image320.wmf"/><Relationship Id="rId604" Type="http://schemas.openxmlformats.org/officeDocument/2006/relationships/image" Target="media/image327.wmf"/><Relationship Id="rId811" Type="http://schemas.openxmlformats.org/officeDocument/2006/relationships/image" Target="media/image447.wmf"/><Relationship Id="rId1027" Type="http://schemas.openxmlformats.org/officeDocument/2006/relationships/oleObject" Target="embeddings/oleObject466.bin"/><Relationship Id="rId243" Type="http://schemas.openxmlformats.org/officeDocument/2006/relationships/image" Target="media/image149.wmf"/><Relationship Id="rId450" Type="http://schemas.openxmlformats.org/officeDocument/2006/relationships/oleObject" Target="embeddings/oleObject190.bin"/><Relationship Id="rId688" Type="http://schemas.openxmlformats.org/officeDocument/2006/relationships/image" Target="media/image369.wmf"/><Relationship Id="rId895" Type="http://schemas.openxmlformats.org/officeDocument/2006/relationships/image" Target="media/image489.wmf"/><Relationship Id="rId909" Type="http://schemas.openxmlformats.org/officeDocument/2006/relationships/image" Target="media/image496.wmf"/><Relationship Id="rId1080" Type="http://schemas.openxmlformats.org/officeDocument/2006/relationships/oleObject" Target="embeddings/oleObject492.bin"/><Relationship Id="rId38" Type="http://schemas.openxmlformats.org/officeDocument/2006/relationships/image" Target="media/image18.emf"/><Relationship Id="rId103" Type="http://schemas.openxmlformats.org/officeDocument/2006/relationships/image" Target="media/image62.wmf"/><Relationship Id="rId310" Type="http://schemas.openxmlformats.org/officeDocument/2006/relationships/oleObject" Target="embeddings/oleObject120.bin"/><Relationship Id="rId548" Type="http://schemas.openxmlformats.org/officeDocument/2006/relationships/oleObject" Target="embeddings/oleObject237.bin"/><Relationship Id="rId755" Type="http://schemas.openxmlformats.org/officeDocument/2006/relationships/oleObject" Target="embeddings/oleObject330.bin"/><Relationship Id="rId962" Type="http://schemas.openxmlformats.org/officeDocument/2006/relationships/oleObject" Target="embeddings/oleObject433.bin"/><Relationship Id="rId91" Type="http://schemas.openxmlformats.org/officeDocument/2006/relationships/image" Target="media/image50.emf"/><Relationship Id="rId187" Type="http://schemas.openxmlformats.org/officeDocument/2006/relationships/oleObject" Target="embeddings/oleObject71.bin"/><Relationship Id="rId394" Type="http://schemas.openxmlformats.org/officeDocument/2006/relationships/oleObject" Target="embeddings/oleObject162.bin"/><Relationship Id="rId408" Type="http://schemas.openxmlformats.org/officeDocument/2006/relationships/oleObject" Target="embeddings/oleObject169.bin"/><Relationship Id="rId615" Type="http://schemas.openxmlformats.org/officeDocument/2006/relationships/oleObject" Target="embeddings/oleObject276.bin"/><Relationship Id="rId822" Type="http://schemas.openxmlformats.org/officeDocument/2006/relationships/oleObject" Target="embeddings/oleObject363.bin"/><Relationship Id="rId1038" Type="http://schemas.openxmlformats.org/officeDocument/2006/relationships/image" Target="media/image560.wmf"/><Relationship Id="rId254" Type="http://schemas.openxmlformats.org/officeDocument/2006/relationships/oleObject" Target="embeddings/oleObject92.bin"/><Relationship Id="rId699" Type="http://schemas.openxmlformats.org/officeDocument/2006/relationships/image" Target="media/image379.wmf"/><Relationship Id="rId1091" Type="http://schemas.openxmlformats.org/officeDocument/2006/relationships/oleObject" Target="embeddings/oleObject497.bin"/><Relationship Id="rId1105" Type="http://schemas.openxmlformats.org/officeDocument/2006/relationships/image" Target="media/image595.emf"/><Relationship Id="rId49" Type="http://schemas.openxmlformats.org/officeDocument/2006/relationships/oleObject" Target="embeddings/oleObject15.bin"/><Relationship Id="rId114" Type="http://schemas.openxmlformats.org/officeDocument/2006/relationships/image" Target="media/image73.wmf"/><Relationship Id="rId461" Type="http://schemas.openxmlformats.org/officeDocument/2006/relationships/image" Target="media/image259.wmf"/><Relationship Id="rId559" Type="http://schemas.openxmlformats.org/officeDocument/2006/relationships/image" Target="media/image310.wmf"/><Relationship Id="rId766" Type="http://schemas.openxmlformats.org/officeDocument/2006/relationships/image" Target="media/image424.wmf"/><Relationship Id="rId198" Type="http://schemas.openxmlformats.org/officeDocument/2006/relationships/image" Target="media/image117.emf"/><Relationship Id="rId321" Type="http://schemas.openxmlformats.org/officeDocument/2006/relationships/image" Target="media/image189.wmf"/><Relationship Id="rId419" Type="http://schemas.openxmlformats.org/officeDocument/2006/relationships/image" Target="media/image238.wmf"/><Relationship Id="rId626" Type="http://schemas.openxmlformats.org/officeDocument/2006/relationships/image" Target="media/image338.wmf"/><Relationship Id="rId973" Type="http://schemas.openxmlformats.org/officeDocument/2006/relationships/image" Target="media/image528.wmf"/><Relationship Id="rId1049" Type="http://schemas.openxmlformats.org/officeDocument/2006/relationships/oleObject" Target="embeddings/oleObject477.bin"/><Relationship Id="rId833" Type="http://schemas.openxmlformats.org/officeDocument/2006/relationships/image" Target="media/image458.wmf"/><Relationship Id="rId1116" Type="http://schemas.openxmlformats.org/officeDocument/2006/relationships/image" Target="media/image606.emf"/><Relationship Id="rId265" Type="http://schemas.openxmlformats.org/officeDocument/2006/relationships/image" Target="media/image161.wmf"/><Relationship Id="rId472" Type="http://schemas.openxmlformats.org/officeDocument/2006/relationships/oleObject" Target="embeddings/oleObject201.bin"/><Relationship Id="rId900" Type="http://schemas.openxmlformats.org/officeDocument/2006/relationships/oleObject" Target="embeddings/oleObject402.bin"/><Relationship Id="rId125" Type="http://schemas.openxmlformats.org/officeDocument/2006/relationships/oleObject" Target="embeddings/oleObject40.bin"/><Relationship Id="rId332" Type="http://schemas.openxmlformats.org/officeDocument/2006/relationships/oleObject" Target="embeddings/oleObject131.bin"/><Relationship Id="rId777" Type="http://schemas.openxmlformats.org/officeDocument/2006/relationships/oleObject" Target="embeddings/oleObject341.bin"/><Relationship Id="rId984" Type="http://schemas.openxmlformats.org/officeDocument/2006/relationships/oleObject" Target="embeddings/oleObject444.bin"/><Relationship Id="rId637" Type="http://schemas.openxmlformats.org/officeDocument/2006/relationships/oleObject" Target="embeddings/oleObject287.bin"/><Relationship Id="rId844" Type="http://schemas.openxmlformats.org/officeDocument/2006/relationships/oleObject" Target="embeddings/oleObject374.bin"/><Relationship Id="rId276" Type="http://schemas.openxmlformats.org/officeDocument/2006/relationships/oleObject" Target="embeddings/oleObject103.bin"/><Relationship Id="rId483" Type="http://schemas.openxmlformats.org/officeDocument/2006/relationships/image" Target="media/image270.wmf"/><Relationship Id="rId690" Type="http://schemas.openxmlformats.org/officeDocument/2006/relationships/image" Target="media/image370.emf"/><Relationship Id="rId704" Type="http://schemas.openxmlformats.org/officeDocument/2006/relationships/image" Target="media/image384.wmf"/><Relationship Id="rId911" Type="http://schemas.openxmlformats.org/officeDocument/2006/relationships/image" Target="media/image497.wmf"/><Relationship Id="rId1127" Type="http://schemas.openxmlformats.org/officeDocument/2006/relationships/image" Target="media/image612.wmf"/><Relationship Id="rId40" Type="http://schemas.openxmlformats.org/officeDocument/2006/relationships/image" Target="media/image20.wmf"/><Relationship Id="rId136" Type="http://schemas.openxmlformats.org/officeDocument/2006/relationships/image" Target="media/image84.wmf"/><Relationship Id="rId343" Type="http://schemas.openxmlformats.org/officeDocument/2006/relationships/image" Target="media/image200.wmf"/><Relationship Id="rId550" Type="http://schemas.openxmlformats.org/officeDocument/2006/relationships/oleObject" Target="embeddings/oleObject238.bin"/><Relationship Id="rId788" Type="http://schemas.openxmlformats.org/officeDocument/2006/relationships/oleObject" Target="embeddings/oleObject346.bin"/><Relationship Id="rId995" Type="http://schemas.openxmlformats.org/officeDocument/2006/relationships/oleObject" Target="embeddings/oleObject450.bin"/><Relationship Id="rId203" Type="http://schemas.openxmlformats.org/officeDocument/2006/relationships/image" Target="media/image122.emf"/><Relationship Id="rId648" Type="http://schemas.openxmlformats.org/officeDocument/2006/relationships/image" Target="media/image349.wmf"/><Relationship Id="rId855" Type="http://schemas.openxmlformats.org/officeDocument/2006/relationships/image" Target="media/image469.wmf"/><Relationship Id="rId1040" Type="http://schemas.openxmlformats.org/officeDocument/2006/relationships/image" Target="media/image561.wmf"/><Relationship Id="rId287" Type="http://schemas.openxmlformats.org/officeDocument/2006/relationships/image" Target="media/image172.wmf"/><Relationship Id="rId410" Type="http://schemas.openxmlformats.org/officeDocument/2006/relationships/oleObject" Target="embeddings/oleObject170.bin"/><Relationship Id="rId494" Type="http://schemas.openxmlformats.org/officeDocument/2006/relationships/oleObject" Target="embeddings/oleObject212.bin"/><Relationship Id="rId508" Type="http://schemas.openxmlformats.org/officeDocument/2006/relationships/oleObject" Target="embeddings/oleObject217.bin"/><Relationship Id="rId715" Type="http://schemas.openxmlformats.org/officeDocument/2006/relationships/image" Target="media/image395.wmf"/><Relationship Id="rId922" Type="http://schemas.openxmlformats.org/officeDocument/2006/relationships/oleObject" Target="embeddings/oleObject413.bin"/><Relationship Id="rId1138" Type="http://schemas.openxmlformats.org/officeDocument/2006/relationships/image" Target="media/image621.emf"/><Relationship Id="rId147" Type="http://schemas.openxmlformats.org/officeDocument/2006/relationships/oleObject" Target="embeddings/oleObject51.bin"/><Relationship Id="rId354" Type="http://schemas.openxmlformats.org/officeDocument/2006/relationships/oleObject" Target="embeddings/oleObject142.bin"/><Relationship Id="rId799" Type="http://schemas.openxmlformats.org/officeDocument/2006/relationships/image" Target="media/image441.wmf"/><Relationship Id="rId51" Type="http://schemas.openxmlformats.org/officeDocument/2006/relationships/oleObject" Target="embeddings/oleObject16.bin"/><Relationship Id="rId561" Type="http://schemas.openxmlformats.org/officeDocument/2006/relationships/image" Target="media/image311.wmf"/><Relationship Id="rId659" Type="http://schemas.openxmlformats.org/officeDocument/2006/relationships/oleObject" Target="embeddings/oleObject298.bin"/><Relationship Id="rId866" Type="http://schemas.openxmlformats.org/officeDocument/2006/relationships/oleObject" Target="embeddings/oleObject385.bin"/><Relationship Id="rId214" Type="http://schemas.openxmlformats.org/officeDocument/2006/relationships/image" Target="media/image133.wmf"/><Relationship Id="rId298" Type="http://schemas.openxmlformats.org/officeDocument/2006/relationships/oleObject" Target="embeddings/oleObject114.bin"/><Relationship Id="rId421" Type="http://schemas.openxmlformats.org/officeDocument/2006/relationships/image" Target="media/image239.wmf"/><Relationship Id="rId519" Type="http://schemas.openxmlformats.org/officeDocument/2006/relationships/image" Target="media/image290.wmf"/><Relationship Id="rId1051" Type="http://schemas.openxmlformats.org/officeDocument/2006/relationships/oleObject" Target="embeddings/oleObject478.bin"/><Relationship Id="rId1149" Type="http://schemas.openxmlformats.org/officeDocument/2006/relationships/image" Target="media/image632.emf"/><Relationship Id="rId158" Type="http://schemas.openxmlformats.org/officeDocument/2006/relationships/image" Target="media/image95.wmf"/><Relationship Id="rId726" Type="http://schemas.openxmlformats.org/officeDocument/2006/relationships/image" Target="media/image404.wmf"/><Relationship Id="rId933" Type="http://schemas.openxmlformats.org/officeDocument/2006/relationships/image" Target="media/image508.wmf"/><Relationship Id="rId1009" Type="http://schemas.openxmlformats.org/officeDocument/2006/relationships/oleObject" Target="embeddings/oleObject457.bin"/><Relationship Id="rId62" Type="http://schemas.openxmlformats.org/officeDocument/2006/relationships/image" Target="media/image34.wmf"/><Relationship Id="rId365" Type="http://schemas.openxmlformats.org/officeDocument/2006/relationships/image" Target="media/image211.wmf"/><Relationship Id="rId572" Type="http://schemas.openxmlformats.org/officeDocument/2006/relationships/oleObject" Target="embeddings/oleObject250.bin"/><Relationship Id="rId225" Type="http://schemas.openxmlformats.org/officeDocument/2006/relationships/oleObject" Target="embeddings/oleObject79.bin"/><Relationship Id="rId432" Type="http://schemas.openxmlformats.org/officeDocument/2006/relationships/oleObject" Target="embeddings/oleObject181.bin"/><Relationship Id="rId877" Type="http://schemas.openxmlformats.org/officeDocument/2006/relationships/image" Target="media/image480.wmf"/><Relationship Id="rId1062" Type="http://schemas.openxmlformats.org/officeDocument/2006/relationships/image" Target="media/image572.wmf"/><Relationship Id="rId737" Type="http://schemas.openxmlformats.org/officeDocument/2006/relationships/oleObject" Target="embeddings/oleObject321.bin"/><Relationship Id="rId944" Type="http://schemas.openxmlformats.org/officeDocument/2006/relationships/oleObject" Target="embeddings/oleObject424.bin"/><Relationship Id="rId73" Type="http://schemas.openxmlformats.org/officeDocument/2006/relationships/oleObject" Target="embeddings/oleObject27.bin"/><Relationship Id="rId169" Type="http://schemas.openxmlformats.org/officeDocument/2006/relationships/oleObject" Target="embeddings/oleObject62.bin"/><Relationship Id="rId376" Type="http://schemas.openxmlformats.org/officeDocument/2006/relationships/oleObject" Target="embeddings/oleObject153.bin"/><Relationship Id="rId583" Type="http://schemas.openxmlformats.org/officeDocument/2006/relationships/oleObject" Target="embeddings/oleObject260.bin"/><Relationship Id="rId790" Type="http://schemas.openxmlformats.org/officeDocument/2006/relationships/oleObject" Target="embeddings/oleObject347.bin"/><Relationship Id="rId804" Type="http://schemas.openxmlformats.org/officeDocument/2006/relationships/oleObject" Target="embeddings/oleObject354.bin"/><Relationship Id="rId4" Type="http://schemas.openxmlformats.org/officeDocument/2006/relationships/settings" Target="settings.xml"/><Relationship Id="rId236" Type="http://schemas.openxmlformats.org/officeDocument/2006/relationships/oleObject" Target="embeddings/oleObject84.bin"/><Relationship Id="rId443" Type="http://schemas.openxmlformats.org/officeDocument/2006/relationships/image" Target="media/image250.wmf"/><Relationship Id="rId650" Type="http://schemas.openxmlformats.org/officeDocument/2006/relationships/image" Target="media/image350.wmf"/><Relationship Id="rId888" Type="http://schemas.openxmlformats.org/officeDocument/2006/relationships/oleObject" Target="embeddings/oleObject396.bin"/><Relationship Id="rId1073" Type="http://schemas.openxmlformats.org/officeDocument/2006/relationships/image" Target="media/image578.wmf"/><Relationship Id="rId303" Type="http://schemas.openxmlformats.org/officeDocument/2006/relationships/image" Target="media/image180.wmf"/><Relationship Id="rId748" Type="http://schemas.openxmlformats.org/officeDocument/2006/relationships/image" Target="media/image415.wmf"/><Relationship Id="rId955" Type="http://schemas.openxmlformats.org/officeDocument/2006/relationships/image" Target="media/image519.wmf"/><Relationship Id="rId1140" Type="http://schemas.openxmlformats.org/officeDocument/2006/relationships/image" Target="media/image623.emf"/><Relationship Id="rId84" Type="http://schemas.openxmlformats.org/officeDocument/2006/relationships/image" Target="media/image45.wmf"/><Relationship Id="rId387" Type="http://schemas.openxmlformats.org/officeDocument/2006/relationships/image" Target="media/image222.wmf"/><Relationship Id="rId510" Type="http://schemas.openxmlformats.org/officeDocument/2006/relationships/oleObject" Target="embeddings/oleObject218.bin"/><Relationship Id="rId594" Type="http://schemas.openxmlformats.org/officeDocument/2006/relationships/image" Target="media/image322.wmf"/><Relationship Id="rId608" Type="http://schemas.openxmlformats.org/officeDocument/2006/relationships/image" Target="media/image329.wmf"/><Relationship Id="rId815" Type="http://schemas.openxmlformats.org/officeDocument/2006/relationships/image" Target="media/image449.wmf"/><Relationship Id="rId247" Type="http://schemas.openxmlformats.org/officeDocument/2006/relationships/image" Target="media/image152.wmf"/><Relationship Id="rId899" Type="http://schemas.openxmlformats.org/officeDocument/2006/relationships/image" Target="media/image491.wmf"/><Relationship Id="rId1000" Type="http://schemas.openxmlformats.org/officeDocument/2006/relationships/image" Target="media/image541.wmf"/><Relationship Id="rId1084" Type="http://schemas.openxmlformats.org/officeDocument/2006/relationships/oleObject" Target="embeddings/oleObject494.bin"/><Relationship Id="rId107" Type="http://schemas.openxmlformats.org/officeDocument/2006/relationships/image" Target="media/image66.wmf"/><Relationship Id="rId454" Type="http://schemas.openxmlformats.org/officeDocument/2006/relationships/oleObject" Target="embeddings/oleObject192.bin"/><Relationship Id="rId661" Type="http://schemas.openxmlformats.org/officeDocument/2006/relationships/oleObject" Target="embeddings/oleObject299.bin"/><Relationship Id="rId759" Type="http://schemas.openxmlformats.org/officeDocument/2006/relationships/oleObject" Target="embeddings/oleObject332.bin"/><Relationship Id="rId966" Type="http://schemas.openxmlformats.org/officeDocument/2006/relationships/oleObject" Target="embeddings/oleObject435.bin"/><Relationship Id="rId11" Type="http://schemas.openxmlformats.org/officeDocument/2006/relationships/oleObject" Target="embeddings/oleObject2.bin"/><Relationship Id="rId314" Type="http://schemas.openxmlformats.org/officeDocument/2006/relationships/oleObject" Target="embeddings/oleObject122.bin"/><Relationship Id="rId398" Type="http://schemas.openxmlformats.org/officeDocument/2006/relationships/oleObject" Target="embeddings/oleObject164.bin"/><Relationship Id="rId521" Type="http://schemas.openxmlformats.org/officeDocument/2006/relationships/image" Target="media/image291.wmf"/><Relationship Id="rId619" Type="http://schemas.openxmlformats.org/officeDocument/2006/relationships/oleObject" Target="embeddings/oleObject278.bin"/><Relationship Id="rId1151" Type="http://schemas.openxmlformats.org/officeDocument/2006/relationships/image" Target="media/image634.emf"/><Relationship Id="rId95" Type="http://schemas.openxmlformats.org/officeDocument/2006/relationships/image" Target="media/image54.emf"/><Relationship Id="rId160" Type="http://schemas.openxmlformats.org/officeDocument/2006/relationships/image" Target="media/image96.wmf"/><Relationship Id="rId826" Type="http://schemas.openxmlformats.org/officeDocument/2006/relationships/oleObject" Target="embeddings/oleObject365.bin"/><Relationship Id="rId1011" Type="http://schemas.openxmlformats.org/officeDocument/2006/relationships/oleObject" Target="embeddings/oleObject458.bin"/><Relationship Id="rId1109" Type="http://schemas.openxmlformats.org/officeDocument/2006/relationships/image" Target="media/image599.emf"/><Relationship Id="rId258" Type="http://schemas.openxmlformats.org/officeDocument/2006/relationships/oleObject" Target="embeddings/oleObject94.bin"/><Relationship Id="rId465" Type="http://schemas.openxmlformats.org/officeDocument/2006/relationships/image" Target="media/image261.wmf"/><Relationship Id="rId672" Type="http://schemas.openxmlformats.org/officeDocument/2006/relationships/image" Target="media/image361.wmf"/><Relationship Id="rId1095" Type="http://schemas.openxmlformats.org/officeDocument/2006/relationships/oleObject" Target="embeddings/oleObject499.bin"/><Relationship Id="rId22" Type="http://schemas.openxmlformats.org/officeDocument/2006/relationships/image" Target="media/image8.wmf"/><Relationship Id="rId118" Type="http://schemas.openxmlformats.org/officeDocument/2006/relationships/image" Target="media/image75.wmf"/><Relationship Id="rId325" Type="http://schemas.openxmlformats.org/officeDocument/2006/relationships/image" Target="media/image191.wmf"/><Relationship Id="rId532" Type="http://schemas.openxmlformats.org/officeDocument/2006/relationships/oleObject" Target="embeddings/oleObject229.bin"/><Relationship Id="rId977" Type="http://schemas.openxmlformats.org/officeDocument/2006/relationships/image" Target="media/image530.wmf"/><Relationship Id="rId1162" Type="http://schemas.openxmlformats.org/officeDocument/2006/relationships/image" Target="media/image640.wmf"/><Relationship Id="rId171" Type="http://schemas.openxmlformats.org/officeDocument/2006/relationships/oleObject" Target="embeddings/oleObject63.bin"/><Relationship Id="rId837" Type="http://schemas.openxmlformats.org/officeDocument/2006/relationships/image" Target="media/image460.wmf"/><Relationship Id="rId1022" Type="http://schemas.openxmlformats.org/officeDocument/2006/relationships/image" Target="media/image552.wmf"/><Relationship Id="rId269" Type="http://schemas.openxmlformats.org/officeDocument/2006/relationships/image" Target="media/image163.wmf"/><Relationship Id="rId476" Type="http://schemas.openxmlformats.org/officeDocument/2006/relationships/oleObject" Target="embeddings/oleObject203.bin"/><Relationship Id="rId683" Type="http://schemas.openxmlformats.org/officeDocument/2006/relationships/oleObject" Target="embeddings/oleObject310.bin"/><Relationship Id="rId890" Type="http://schemas.openxmlformats.org/officeDocument/2006/relationships/oleObject" Target="embeddings/oleObject397.bin"/><Relationship Id="rId904" Type="http://schemas.openxmlformats.org/officeDocument/2006/relationships/oleObject" Target="embeddings/oleObject404.bin"/><Relationship Id="rId33" Type="http://schemas.openxmlformats.org/officeDocument/2006/relationships/oleObject" Target="embeddings/oleObject13.bin"/><Relationship Id="rId129" Type="http://schemas.openxmlformats.org/officeDocument/2006/relationships/oleObject" Target="embeddings/oleObject42.bin"/><Relationship Id="rId336" Type="http://schemas.openxmlformats.org/officeDocument/2006/relationships/oleObject" Target="embeddings/oleObject133.bin"/><Relationship Id="rId543" Type="http://schemas.openxmlformats.org/officeDocument/2006/relationships/image" Target="media/image302.wmf"/><Relationship Id="rId988" Type="http://schemas.openxmlformats.org/officeDocument/2006/relationships/oleObject" Target="embeddings/oleObject446.bin"/><Relationship Id="rId182" Type="http://schemas.openxmlformats.org/officeDocument/2006/relationships/image" Target="media/image107.wmf"/><Relationship Id="rId403" Type="http://schemas.openxmlformats.org/officeDocument/2006/relationships/image" Target="media/image230.wmf"/><Relationship Id="rId750" Type="http://schemas.openxmlformats.org/officeDocument/2006/relationships/image" Target="media/image416.wmf"/><Relationship Id="rId848" Type="http://schemas.openxmlformats.org/officeDocument/2006/relationships/oleObject" Target="embeddings/oleObject376.bin"/><Relationship Id="rId1033" Type="http://schemas.openxmlformats.org/officeDocument/2006/relationships/oleObject" Target="embeddings/oleObject469.bin"/><Relationship Id="rId487" Type="http://schemas.openxmlformats.org/officeDocument/2006/relationships/image" Target="media/image272.wmf"/><Relationship Id="rId610" Type="http://schemas.openxmlformats.org/officeDocument/2006/relationships/image" Target="media/image330.wmf"/><Relationship Id="rId694" Type="http://schemas.openxmlformats.org/officeDocument/2006/relationships/image" Target="media/image374.emf"/><Relationship Id="rId708" Type="http://schemas.openxmlformats.org/officeDocument/2006/relationships/image" Target="media/image388.emf"/><Relationship Id="rId915" Type="http://schemas.openxmlformats.org/officeDocument/2006/relationships/image" Target="media/image499.wmf"/><Relationship Id="rId347" Type="http://schemas.openxmlformats.org/officeDocument/2006/relationships/image" Target="media/image202.wmf"/><Relationship Id="rId999" Type="http://schemas.openxmlformats.org/officeDocument/2006/relationships/oleObject" Target="embeddings/oleObject452.bin"/><Relationship Id="rId1100" Type="http://schemas.openxmlformats.org/officeDocument/2006/relationships/image" Target="media/image592.wmf"/><Relationship Id="rId44" Type="http://schemas.openxmlformats.org/officeDocument/2006/relationships/image" Target="media/image24.wmf"/><Relationship Id="rId554" Type="http://schemas.openxmlformats.org/officeDocument/2006/relationships/oleObject" Target="embeddings/oleObject240.bin"/><Relationship Id="rId761" Type="http://schemas.openxmlformats.org/officeDocument/2006/relationships/oleObject" Target="embeddings/oleObject333.bin"/><Relationship Id="rId859" Type="http://schemas.openxmlformats.org/officeDocument/2006/relationships/image" Target="media/image471.wmf"/><Relationship Id="rId193" Type="http://schemas.openxmlformats.org/officeDocument/2006/relationships/oleObject" Target="embeddings/oleObject74.bin"/><Relationship Id="rId207" Type="http://schemas.openxmlformats.org/officeDocument/2006/relationships/image" Target="media/image126.wmf"/><Relationship Id="rId414" Type="http://schemas.openxmlformats.org/officeDocument/2006/relationships/oleObject" Target="embeddings/oleObject172.bin"/><Relationship Id="rId498" Type="http://schemas.openxmlformats.org/officeDocument/2006/relationships/oleObject" Target="embeddings/oleObject214.bin"/><Relationship Id="rId621" Type="http://schemas.openxmlformats.org/officeDocument/2006/relationships/oleObject" Target="embeddings/oleObject279.bin"/><Relationship Id="rId1044" Type="http://schemas.openxmlformats.org/officeDocument/2006/relationships/image" Target="media/image563.wmf"/><Relationship Id="rId260" Type="http://schemas.openxmlformats.org/officeDocument/2006/relationships/oleObject" Target="embeddings/oleObject95.bin"/><Relationship Id="rId719" Type="http://schemas.openxmlformats.org/officeDocument/2006/relationships/image" Target="media/image399.wmf"/><Relationship Id="rId926" Type="http://schemas.openxmlformats.org/officeDocument/2006/relationships/oleObject" Target="embeddings/oleObject415.bin"/><Relationship Id="rId1111" Type="http://schemas.openxmlformats.org/officeDocument/2006/relationships/image" Target="media/image601.emf"/><Relationship Id="rId55" Type="http://schemas.openxmlformats.org/officeDocument/2006/relationships/oleObject" Target="embeddings/oleObject18.bin"/><Relationship Id="rId120" Type="http://schemas.openxmlformats.org/officeDocument/2006/relationships/image" Target="media/image76.wmf"/><Relationship Id="rId358" Type="http://schemas.openxmlformats.org/officeDocument/2006/relationships/oleObject" Target="embeddings/oleObject144.bin"/><Relationship Id="rId565" Type="http://schemas.openxmlformats.org/officeDocument/2006/relationships/image" Target="media/image313.png"/><Relationship Id="rId772" Type="http://schemas.openxmlformats.org/officeDocument/2006/relationships/image" Target="media/image427.wmf"/><Relationship Id="rId218" Type="http://schemas.openxmlformats.org/officeDocument/2006/relationships/image" Target="media/image136.wmf"/><Relationship Id="rId425" Type="http://schemas.openxmlformats.org/officeDocument/2006/relationships/image" Target="media/image241.wmf"/><Relationship Id="rId632" Type="http://schemas.openxmlformats.org/officeDocument/2006/relationships/image" Target="media/image341.wmf"/><Relationship Id="rId1055" Type="http://schemas.openxmlformats.org/officeDocument/2006/relationships/oleObject" Target="embeddings/oleObject480.bin"/><Relationship Id="rId271" Type="http://schemas.openxmlformats.org/officeDocument/2006/relationships/image" Target="media/image164.wmf"/><Relationship Id="rId937" Type="http://schemas.openxmlformats.org/officeDocument/2006/relationships/image" Target="media/image510.wmf"/><Relationship Id="rId1122" Type="http://schemas.openxmlformats.org/officeDocument/2006/relationships/oleObject" Target="embeddings/oleObject506.bin"/><Relationship Id="rId66" Type="http://schemas.openxmlformats.org/officeDocument/2006/relationships/image" Target="media/image36.wmf"/><Relationship Id="rId131" Type="http://schemas.openxmlformats.org/officeDocument/2006/relationships/oleObject" Target="embeddings/oleObject43.bin"/><Relationship Id="rId369" Type="http://schemas.openxmlformats.org/officeDocument/2006/relationships/image" Target="media/image213.wmf"/><Relationship Id="rId576" Type="http://schemas.openxmlformats.org/officeDocument/2006/relationships/oleObject" Target="embeddings/oleObject254.bin"/><Relationship Id="rId783" Type="http://schemas.openxmlformats.org/officeDocument/2006/relationships/image" Target="media/image433.wmf"/><Relationship Id="rId990" Type="http://schemas.openxmlformats.org/officeDocument/2006/relationships/oleObject" Target="embeddings/oleObject447.bin"/><Relationship Id="rId229" Type="http://schemas.openxmlformats.org/officeDocument/2006/relationships/oleObject" Target="embeddings/oleObject81.bin"/><Relationship Id="rId436" Type="http://schemas.openxmlformats.org/officeDocument/2006/relationships/oleObject" Target="embeddings/oleObject183.bin"/><Relationship Id="rId643" Type="http://schemas.openxmlformats.org/officeDocument/2006/relationships/oleObject" Target="embeddings/oleObject290.bin"/><Relationship Id="rId1066" Type="http://schemas.openxmlformats.org/officeDocument/2006/relationships/image" Target="media/image574.png"/><Relationship Id="rId850" Type="http://schemas.openxmlformats.org/officeDocument/2006/relationships/oleObject" Target="embeddings/oleObject377.bin"/><Relationship Id="rId948" Type="http://schemas.openxmlformats.org/officeDocument/2006/relationships/oleObject" Target="embeddings/oleObject426.bin"/><Relationship Id="rId1133" Type="http://schemas.openxmlformats.org/officeDocument/2006/relationships/image" Target="media/image616.emf"/><Relationship Id="rId77" Type="http://schemas.openxmlformats.org/officeDocument/2006/relationships/oleObject" Target="embeddings/oleObject29.bin"/><Relationship Id="rId282" Type="http://schemas.openxmlformats.org/officeDocument/2006/relationships/oleObject" Target="embeddings/oleObject106.bin"/><Relationship Id="rId503" Type="http://schemas.openxmlformats.org/officeDocument/2006/relationships/image" Target="media/image281.wmf"/><Relationship Id="rId587" Type="http://schemas.openxmlformats.org/officeDocument/2006/relationships/oleObject" Target="embeddings/oleObject262.bin"/><Relationship Id="rId710" Type="http://schemas.openxmlformats.org/officeDocument/2006/relationships/image" Target="media/image390.emf"/><Relationship Id="rId808" Type="http://schemas.openxmlformats.org/officeDocument/2006/relationships/oleObject" Target="embeddings/oleObject356.bin"/><Relationship Id="rId8" Type="http://schemas.openxmlformats.org/officeDocument/2006/relationships/image" Target="media/image1.wmf"/><Relationship Id="rId142" Type="http://schemas.openxmlformats.org/officeDocument/2006/relationships/image" Target="media/image87.wmf"/><Relationship Id="rId447" Type="http://schemas.openxmlformats.org/officeDocument/2006/relationships/image" Target="media/image252.wmf"/><Relationship Id="rId794" Type="http://schemas.openxmlformats.org/officeDocument/2006/relationships/oleObject" Target="embeddings/oleObject349.bin"/><Relationship Id="rId1077" Type="http://schemas.openxmlformats.org/officeDocument/2006/relationships/image" Target="media/image580.wmf"/><Relationship Id="rId654" Type="http://schemas.openxmlformats.org/officeDocument/2006/relationships/image" Target="media/image352.wmf"/><Relationship Id="rId861" Type="http://schemas.openxmlformats.org/officeDocument/2006/relationships/image" Target="media/image472.wmf"/><Relationship Id="rId959" Type="http://schemas.openxmlformats.org/officeDocument/2006/relationships/image" Target="media/image521.wmf"/><Relationship Id="rId293" Type="http://schemas.openxmlformats.org/officeDocument/2006/relationships/image" Target="media/image175.wmf"/><Relationship Id="rId307" Type="http://schemas.openxmlformats.org/officeDocument/2006/relationships/image" Target="media/image182.wmf"/><Relationship Id="rId514" Type="http://schemas.openxmlformats.org/officeDocument/2006/relationships/oleObject" Target="embeddings/oleObject220.bin"/><Relationship Id="rId721" Type="http://schemas.openxmlformats.org/officeDocument/2006/relationships/image" Target="media/image401.wmf"/><Relationship Id="rId1144" Type="http://schemas.openxmlformats.org/officeDocument/2006/relationships/image" Target="media/image627.emf"/><Relationship Id="rId88" Type="http://schemas.openxmlformats.org/officeDocument/2006/relationships/image" Target="media/image47.emf"/><Relationship Id="rId153" Type="http://schemas.openxmlformats.org/officeDocument/2006/relationships/oleObject" Target="embeddings/oleObject54.bin"/><Relationship Id="rId360" Type="http://schemas.openxmlformats.org/officeDocument/2006/relationships/oleObject" Target="embeddings/oleObject145.bin"/><Relationship Id="rId598" Type="http://schemas.openxmlformats.org/officeDocument/2006/relationships/image" Target="media/image324.wmf"/><Relationship Id="rId819" Type="http://schemas.openxmlformats.org/officeDocument/2006/relationships/image" Target="media/image451.wmf"/><Relationship Id="rId1004" Type="http://schemas.openxmlformats.org/officeDocument/2006/relationships/image" Target="media/image543.wmf"/><Relationship Id="rId220" Type="http://schemas.openxmlformats.org/officeDocument/2006/relationships/image" Target="media/image137.wmf"/><Relationship Id="rId458" Type="http://schemas.openxmlformats.org/officeDocument/2006/relationships/oleObject" Target="embeddings/oleObject194.bin"/><Relationship Id="rId665" Type="http://schemas.openxmlformats.org/officeDocument/2006/relationships/oleObject" Target="embeddings/oleObject301.bin"/><Relationship Id="rId872" Type="http://schemas.openxmlformats.org/officeDocument/2006/relationships/oleObject" Target="embeddings/oleObject388.bin"/><Relationship Id="rId1088" Type="http://schemas.openxmlformats.org/officeDocument/2006/relationships/oleObject" Target="embeddings/oleObject496.bin"/><Relationship Id="rId15" Type="http://schemas.openxmlformats.org/officeDocument/2006/relationships/oleObject" Target="embeddings/oleObject4.bin"/><Relationship Id="rId318" Type="http://schemas.openxmlformats.org/officeDocument/2006/relationships/oleObject" Target="embeddings/oleObject124.bin"/><Relationship Id="rId525" Type="http://schemas.openxmlformats.org/officeDocument/2006/relationships/image" Target="media/image293.wmf"/><Relationship Id="rId732" Type="http://schemas.openxmlformats.org/officeDocument/2006/relationships/image" Target="media/image407.wmf"/><Relationship Id="rId1155" Type="http://schemas.openxmlformats.org/officeDocument/2006/relationships/oleObject" Target="embeddings/oleObject512.bin"/><Relationship Id="rId99" Type="http://schemas.openxmlformats.org/officeDocument/2006/relationships/image" Target="media/image58.emf"/><Relationship Id="rId164" Type="http://schemas.openxmlformats.org/officeDocument/2006/relationships/image" Target="media/image98.wmf"/><Relationship Id="rId371" Type="http://schemas.openxmlformats.org/officeDocument/2006/relationships/image" Target="media/image214.wmf"/><Relationship Id="rId1015" Type="http://schemas.openxmlformats.org/officeDocument/2006/relationships/oleObject" Target="embeddings/oleObject460.bin"/><Relationship Id="rId469" Type="http://schemas.openxmlformats.org/officeDocument/2006/relationships/image" Target="media/image263.wmf"/><Relationship Id="rId676" Type="http://schemas.openxmlformats.org/officeDocument/2006/relationships/image" Target="media/image363.wmf"/><Relationship Id="rId883" Type="http://schemas.openxmlformats.org/officeDocument/2006/relationships/image" Target="media/image483.wmf"/><Relationship Id="rId1099" Type="http://schemas.openxmlformats.org/officeDocument/2006/relationships/oleObject" Target="embeddings/oleObject501.bin"/><Relationship Id="rId26" Type="http://schemas.openxmlformats.org/officeDocument/2006/relationships/image" Target="media/image10.wmf"/><Relationship Id="rId231" Type="http://schemas.openxmlformats.org/officeDocument/2006/relationships/image" Target="media/image143.wmf"/><Relationship Id="rId329" Type="http://schemas.openxmlformats.org/officeDocument/2006/relationships/image" Target="media/image193.wmf"/><Relationship Id="rId536" Type="http://schemas.openxmlformats.org/officeDocument/2006/relationships/oleObject" Target="embeddings/oleObject231.bin"/><Relationship Id="rId1166" Type="http://schemas.openxmlformats.org/officeDocument/2006/relationships/header" Target="header1.xml"/><Relationship Id="rId175" Type="http://schemas.openxmlformats.org/officeDocument/2006/relationships/oleObject" Target="embeddings/oleObject65.bin"/><Relationship Id="rId743" Type="http://schemas.openxmlformats.org/officeDocument/2006/relationships/oleObject" Target="embeddings/oleObject324.bin"/><Relationship Id="rId950" Type="http://schemas.openxmlformats.org/officeDocument/2006/relationships/oleObject" Target="embeddings/oleObject427.bin"/><Relationship Id="rId1026" Type="http://schemas.openxmlformats.org/officeDocument/2006/relationships/image" Target="media/image554.wmf"/><Relationship Id="rId382" Type="http://schemas.openxmlformats.org/officeDocument/2006/relationships/oleObject" Target="embeddings/oleObject156.bin"/><Relationship Id="rId603" Type="http://schemas.openxmlformats.org/officeDocument/2006/relationships/oleObject" Target="embeddings/oleObject270.bin"/><Relationship Id="rId687" Type="http://schemas.openxmlformats.org/officeDocument/2006/relationships/oleObject" Target="embeddings/oleObject312.bin"/><Relationship Id="rId810" Type="http://schemas.openxmlformats.org/officeDocument/2006/relationships/oleObject" Target="embeddings/oleObject357.bin"/><Relationship Id="rId908" Type="http://schemas.openxmlformats.org/officeDocument/2006/relationships/oleObject" Target="embeddings/oleObject406.bin"/><Relationship Id="rId242" Type="http://schemas.openxmlformats.org/officeDocument/2006/relationships/oleObject" Target="embeddings/oleObject87.bin"/><Relationship Id="rId894" Type="http://schemas.openxmlformats.org/officeDocument/2006/relationships/oleObject" Target="embeddings/oleObject399.bin"/><Relationship Id="rId37" Type="http://schemas.openxmlformats.org/officeDocument/2006/relationships/image" Target="media/image17.emf"/><Relationship Id="rId102" Type="http://schemas.openxmlformats.org/officeDocument/2006/relationships/image" Target="media/image61.wmf"/><Relationship Id="rId547" Type="http://schemas.openxmlformats.org/officeDocument/2006/relationships/image" Target="media/image304.wmf"/><Relationship Id="rId754" Type="http://schemas.openxmlformats.org/officeDocument/2006/relationships/image" Target="media/image418.wmf"/><Relationship Id="rId961" Type="http://schemas.openxmlformats.org/officeDocument/2006/relationships/image" Target="media/image522.wmf"/><Relationship Id="rId90" Type="http://schemas.openxmlformats.org/officeDocument/2006/relationships/image" Target="media/image49.emf"/><Relationship Id="rId186" Type="http://schemas.openxmlformats.org/officeDocument/2006/relationships/image" Target="media/image109.wmf"/><Relationship Id="rId393" Type="http://schemas.openxmlformats.org/officeDocument/2006/relationships/image" Target="media/image225.wmf"/><Relationship Id="rId407" Type="http://schemas.openxmlformats.org/officeDocument/2006/relationships/image" Target="media/image232.wmf"/><Relationship Id="rId614" Type="http://schemas.openxmlformats.org/officeDocument/2006/relationships/image" Target="media/image332.wmf"/><Relationship Id="rId821" Type="http://schemas.openxmlformats.org/officeDocument/2006/relationships/image" Target="media/image452.wmf"/><Relationship Id="rId1037" Type="http://schemas.openxmlformats.org/officeDocument/2006/relationships/oleObject" Target="embeddings/oleObject471.bin"/><Relationship Id="rId253" Type="http://schemas.openxmlformats.org/officeDocument/2006/relationships/image" Target="media/image155.wmf"/><Relationship Id="rId460" Type="http://schemas.openxmlformats.org/officeDocument/2006/relationships/oleObject" Target="embeddings/oleObject195.bin"/><Relationship Id="rId698" Type="http://schemas.openxmlformats.org/officeDocument/2006/relationships/image" Target="media/image378.wmf"/><Relationship Id="rId919" Type="http://schemas.openxmlformats.org/officeDocument/2006/relationships/image" Target="media/image501.wmf"/><Relationship Id="rId1090" Type="http://schemas.openxmlformats.org/officeDocument/2006/relationships/image" Target="media/image587.wmf"/><Relationship Id="rId1104" Type="http://schemas.openxmlformats.org/officeDocument/2006/relationships/image" Target="media/image594.emf"/><Relationship Id="rId48" Type="http://schemas.openxmlformats.org/officeDocument/2006/relationships/image" Target="media/image27.wmf"/><Relationship Id="rId113" Type="http://schemas.openxmlformats.org/officeDocument/2006/relationships/image" Target="media/image72.wmf"/><Relationship Id="rId320" Type="http://schemas.openxmlformats.org/officeDocument/2006/relationships/oleObject" Target="embeddings/oleObject125.bin"/><Relationship Id="rId558" Type="http://schemas.openxmlformats.org/officeDocument/2006/relationships/oleObject" Target="embeddings/oleObject242.bin"/><Relationship Id="rId765" Type="http://schemas.openxmlformats.org/officeDocument/2006/relationships/oleObject" Target="embeddings/oleObject335.bin"/><Relationship Id="rId972" Type="http://schemas.openxmlformats.org/officeDocument/2006/relationships/oleObject" Target="embeddings/oleObject438.bin"/><Relationship Id="rId197" Type="http://schemas.openxmlformats.org/officeDocument/2006/relationships/image" Target="media/image116.emf"/><Relationship Id="rId418" Type="http://schemas.openxmlformats.org/officeDocument/2006/relationships/oleObject" Target="embeddings/oleObject174.bin"/><Relationship Id="rId625" Type="http://schemas.openxmlformats.org/officeDocument/2006/relationships/oleObject" Target="embeddings/oleObject281.bin"/><Relationship Id="rId832" Type="http://schemas.openxmlformats.org/officeDocument/2006/relationships/oleObject" Target="embeddings/oleObject368.bin"/><Relationship Id="rId1048" Type="http://schemas.openxmlformats.org/officeDocument/2006/relationships/image" Target="media/image565.wmf"/><Relationship Id="rId264" Type="http://schemas.openxmlformats.org/officeDocument/2006/relationships/oleObject" Target="embeddings/oleObject97.bin"/><Relationship Id="rId471" Type="http://schemas.openxmlformats.org/officeDocument/2006/relationships/image" Target="media/image264.wmf"/><Relationship Id="rId1115" Type="http://schemas.openxmlformats.org/officeDocument/2006/relationships/image" Target="media/image605.emf"/><Relationship Id="rId59" Type="http://schemas.openxmlformats.org/officeDocument/2006/relationships/oleObject" Target="embeddings/oleObject20.bin"/><Relationship Id="rId124" Type="http://schemas.openxmlformats.org/officeDocument/2006/relationships/image" Target="media/image78.wmf"/><Relationship Id="rId569" Type="http://schemas.openxmlformats.org/officeDocument/2006/relationships/oleObject" Target="embeddings/oleObject247.bin"/><Relationship Id="rId776" Type="http://schemas.openxmlformats.org/officeDocument/2006/relationships/image" Target="media/image429.wmf"/><Relationship Id="rId983" Type="http://schemas.openxmlformats.org/officeDocument/2006/relationships/image" Target="media/image533.wmf"/><Relationship Id="rId331" Type="http://schemas.openxmlformats.org/officeDocument/2006/relationships/image" Target="media/image194.wmf"/><Relationship Id="rId429" Type="http://schemas.openxmlformats.org/officeDocument/2006/relationships/image" Target="media/image243.wmf"/><Relationship Id="rId636" Type="http://schemas.openxmlformats.org/officeDocument/2006/relationships/image" Target="media/image343.wmf"/><Relationship Id="rId1059" Type="http://schemas.openxmlformats.org/officeDocument/2006/relationships/oleObject" Target="embeddings/oleObject482.bin"/><Relationship Id="rId843" Type="http://schemas.openxmlformats.org/officeDocument/2006/relationships/image" Target="media/image463.wmf"/><Relationship Id="rId1126" Type="http://schemas.openxmlformats.org/officeDocument/2006/relationships/oleObject" Target="embeddings/oleObject508.bin"/><Relationship Id="rId275" Type="http://schemas.openxmlformats.org/officeDocument/2006/relationships/image" Target="media/image166.wmf"/><Relationship Id="rId482" Type="http://schemas.openxmlformats.org/officeDocument/2006/relationships/oleObject" Target="embeddings/oleObject206.bin"/><Relationship Id="rId703" Type="http://schemas.openxmlformats.org/officeDocument/2006/relationships/image" Target="media/image383.wmf"/><Relationship Id="rId910" Type="http://schemas.openxmlformats.org/officeDocument/2006/relationships/oleObject" Target="embeddings/oleObject407.bin"/><Relationship Id="rId135" Type="http://schemas.openxmlformats.org/officeDocument/2006/relationships/oleObject" Target="embeddings/oleObject45.bin"/><Relationship Id="rId342" Type="http://schemas.openxmlformats.org/officeDocument/2006/relationships/oleObject" Target="embeddings/oleObject136.bin"/><Relationship Id="rId787" Type="http://schemas.openxmlformats.org/officeDocument/2006/relationships/image" Target="media/image435.wmf"/><Relationship Id="rId994" Type="http://schemas.openxmlformats.org/officeDocument/2006/relationships/oleObject" Target="embeddings/oleObject449.bin"/><Relationship Id="rId202" Type="http://schemas.openxmlformats.org/officeDocument/2006/relationships/image" Target="media/image121.emf"/><Relationship Id="rId647" Type="http://schemas.openxmlformats.org/officeDocument/2006/relationships/oleObject" Target="embeddings/oleObject292.bin"/><Relationship Id="rId854" Type="http://schemas.openxmlformats.org/officeDocument/2006/relationships/oleObject" Target="embeddings/oleObject379.bin"/><Relationship Id="rId286" Type="http://schemas.openxmlformats.org/officeDocument/2006/relationships/oleObject" Target="embeddings/oleObject108.bin"/><Relationship Id="rId493" Type="http://schemas.openxmlformats.org/officeDocument/2006/relationships/image" Target="media/image275.wmf"/><Relationship Id="rId507" Type="http://schemas.openxmlformats.org/officeDocument/2006/relationships/image" Target="media/image284.wmf"/><Relationship Id="rId714" Type="http://schemas.openxmlformats.org/officeDocument/2006/relationships/image" Target="media/image394.wmf"/><Relationship Id="rId921" Type="http://schemas.openxmlformats.org/officeDocument/2006/relationships/image" Target="media/image502.wmf"/><Relationship Id="rId1137" Type="http://schemas.openxmlformats.org/officeDocument/2006/relationships/image" Target="media/image620.emf"/><Relationship Id="rId50" Type="http://schemas.openxmlformats.org/officeDocument/2006/relationships/image" Target="media/image28.wmf"/><Relationship Id="rId146" Type="http://schemas.openxmlformats.org/officeDocument/2006/relationships/image" Target="media/image89.wmf"/><Relationship Id="rId353" Type="http://schemas.openxmlformats.org/officeDocument/2006/relationships/image" Target="media/image205.wmf"/><Relationship Id="rId560" Type="http://schemas.openxmlformats.org/officeDocument/2006/relationships/oleObject" Target="embeddings/oleObject243.bin"/><Relationship Id="rId798" Type="http://schemas.openxmlformats.org/officeDocument/2006/relationships/oleObject" Target="embeddings/oleObject351.bin"/><Relationship Id="rId213" Type="http://schemas.openxmlformats.org/officeDocument/2006/relationships/image" Target="media/image132.wmf"/><Relationship Id="rId420" Type="http://schemas.openxmlformats.org/officeDocument/2006/relationships/oleObject" Target="embeddings/oleObject175.bin"/><Relationship Id="rId658" Type="http://schemas.openxmlformats.org/officeDocument/2006/relationships/image" Target="media/image354.wmf"/><Relationship Id="rId865" Type="http://schemas.openxmlformats.org/officeDocument/2006/relationships/image" Target="media/image474.wmf"/><Relationship Id="rId1050" Type="http://schemas.openxmlformats.org/officeDocument/2006/relationships/image" Target="media/image566.wmf"/><Relationship Id="rId297" Type="http://schemas.openxmlformats.org/officeDocument/2006/relationships/image" Target="media/image177.wmf"/><Relationship Id="rId518" Type="http://schemas.openxmlformats.org/officeDocument/2006/relationships/oleObject" Target="embeddings/oleObject222.bin"/><Relationship Id="rId725" Type="http://schemas.openxmlformats.org/officeDocument/2006/relationships/oleObject" Target="embeddings/oleObject315.bin"/><Relationship Id="rId932" Type="http://schemas.openxmlformats.org/officeDocument/2006/relationships/oleObject" Target="embeddings/oleObject418.bin"/><Relationship Id="rId1148" Type="http://schemas.openxmlformats.org/officeDocument/2006/relationships/image" Target="media/image631.emf"/><Relationship Id="rId157" Type="http://schemas.openxmlformats.org/officeDocument/2006/relationships/oleObject" Target="embeddings/oleObject56.bin"/><Relationship Id="rId364" Type="http://schemas.openxmlformats.org/officeDocument/2006/relationships/oleObject" Target="embeddings/oleObject147.bin"/><Relationship Id="rId1008" Type="http://schemas.openxmlformats.org/officeDocument/2006/relationships/image" Target="media/image545.wmf"/><Relationship Id="rId61" Type="http://schemas.openxmlformats.org/officeDocument/2006/relationships/oleObject" Target="embeddings/oleObject21.bin"/><Relationship Id="rId571" Type="http://schemas.openxmlformats.org/officeDocument/2006/relationships/oleObject" Target="embeddings/oleObject249.bin"/><Relationship Id="rId669" Type="http://schemas.openxmlformats.org/officeDocument/2006/relationships/oleObject" Target="embeddings/oleObject303.bin"/><Relationship Id="rId876" Type="http://schemas.openxmlformats.org/officeDocument/2006/relationships/oleObject" Target="embeddings/oleObject390.bin"/><Relationship Id="rId19" Type="http://schemas.openxmlformats.org/officeDocument/2006/relationships/oleObject" Target="embeddings/oleObject6.bin"/><Relationship Id="rId224" Type="http://schemas.openxmlformats.org/officeDocument/2006/relationships/image" Target="media/image139.wmf"/><Relationship Id="rId431" Type="http://schemas.openxmlformats.org/officeDocument/2006/relationships/image" Target="media/image244.wmf"/><Relationship Id="rId529" Type="http://schemas.openxmlformats.org/officeDocument/2006/relationships/image" Target="media/image295.wmf"/><Relationship Id="rId736" Type="http://schemas.openxmlformats.org/officeDocument/2006/relationships/image" Target="media/image409.wmf"/><Relationship Id="rId1061" Type="http://schemas.openxmlformats.org/officeDocument/2006/relationships/oleObject" Target="embeddings/oleObject483.bin"/><Relationship Id="rId1159" Type="http://schemas.openxmlformats.org/officeDocument/2006/relationships/oleObject" Target="embeddings/oleObject514.bin"/><Relationship Id="rId168" Type="http://schemas.openxmlformats.org/officeDocument/2006/relationships/image" Target="media/image100.wmf"/><Relationship Id="rId943" Type="http://schemas.openxmlformats.org/officeDocument/2006/relationships/image" Target="media/image513.wmf"/><Relationship Id="rId1019" Type="http://schemas.openxmlformats.org/officeDocument/2006/relationships/oleObject" Target="embeddings/oleObject462.bin"/><Relationship Id="rId72" Type="http://schemas.openxmlformats.org/officeDocument/2006/relationships/image" Target="media/image39.wmf"/><Relationship Id="rId375" Type="http://schemas.openxmlformats.org/officeDocument/2006/relationships/image" Target="media/image216.wmf"/><Relationship Id="rId582" Type="http://schemas.openxmlformats.org/officeDocument/2006/relationships/image" Target="media/image316.wmf"/><Relationship Id="rId803" Type="http://schemas.openxmlformats.org/officeDocument/2006/relationships/image" Target="media/image443.wmf"/><Relationship Id="rId3" Type="http://schemas.openxmlformats.org/officeDocument/2006/relationships/styles" Target="styles.xml"/><Relationship Id="rId235" Type="http://schemas.openxmlformats.org/officeDocument/2006/relationships/image" Target="media/image145.wmf"/><Relationship Id="rId442" Type="http://schemas.openxmlformats.org/officeDocument/2006/relationships/oleObject" Target="embeddings/oleObject186.bin"/><Relationship Id="rId887" Type="http://schemas.openxmlformats.org/officeDocument/2006/relationships/image" Target="media/image485.wmf"/><Relationship Id="rId1072" Type="http://schemas.openxmlformats.org/officeDocument/2006/relationships/oleObject" Target="embeddings/oleObject488.bin"/><Relationship Id="rId302" Type="http://schemas.openxmlformats.org/officeDocument/2006/relationships/oleObject" Target="embeddings/oleObject116.bin"/><Relationship Id="rId747" Type="http://schemas.openxmlformats.org/officeDocument/2006/relationships/oleObject" Target="embeddings/oleObject326.bin"/><Relationship Id="rId954" Type="http://schemas.openxmlformats.org/officeDocument/2006/relationships/oleObject" Target="embeddings/oleObject429.bin"/><Relationship Id="rId83" Type="http://schemas.openxmlformats.org/officeDocument/2006/relationships/oleObject" Target="embeddings/oleObject32.bin"/><Relationship Id="rId179" Type="http://schemas.openxmlformats.org/officeDocument/2006/relationships/oleObject" Target="embeddings/oleObject67.bin"/><Relationship Id="rId386" Type="http://schemas.openxmlformats.org/officeDocument/2006/relationships/oleObject" Target="embeddings/oleObject158.bin"/><Relationship Id="rId593" Type="http://schemas.openxmlformats.org/officeDocument/2006/relationships/oleObject" Target="embeddings/oleObject265.bin"/><Relationship Id="rId607" Type="http://schemas.openxmlformats.org/officeDocument/2006/relationships/oleObject" Target="embeddings/oleObject272.bin"/><Relationship Id="rId814" Type="http://schemas.openxmlformats.org/officeDocument/2006/relationships/oleObject" Target="embeddings/oleObject359.bin"/><Relationship Id="rId246" Type="http://schemas.openxmlformats.org/officeDocument/2006/relationships/image" Target="media/image151.png"/><Relationship Id="rId453" Type="http://schemas.openxmlformats.org/officeDocument/2006/relationships/image" Target="media/image255.wmf"/><Relationship Id="rId660" Type="http://schemas.openxmlformats.org/officeDocument/2006/relationships/image" Target="media/image355.wmf"/><Relationship Id="rId898" Type="http://schemas.openxmlformats.org/officeDocument/2006/relationships/oleObject" Target="embeddings/oleObject401.bin"/><Relationship Id="rId1083" Type="http://schemas.openxmlformats.org/officeDocument/2006/relationships/image" Target="media/image583.wmf"/><Relationship Id="rId106" Type="http://schemas.openxmlformats.org/officeDocument/2006/relationships/image" Target="media/image65.wmf"/><Relationship Id="rId313" Type="http://schemas.openxmlformats.org/officeDocument/2006/relationships/image" Target="media/image185.wmf"/><Relationship Id="rId758" Type="http://schemas.openxmlformats.org/officeDocument/2006/relationships/image" Target="media/image420.wmf"/><Relationship Id="rId965" Type="http://schemas.openxmlformats.org/officeDocument/2006/relationships/image" Target="media/image524.wmf"/><Relationship Id="rId1150" Type="http://schemas.openxmlformats.org/officeDocument/2006/relationships/image" Target="media/image633.emf"/><Relationship Id="rId10" Type="http://schemas.openxmlformats.org/officeDocument/2006/relationships/image" Target="media/image2.wmf"/><Relationship Id="rId94" Type="http://schemas.openxmlformats.org/officeDocument/2006/relationships/image" Target="media/image53.emf"/><Relationship Id="rId397" Type="http://schemas.openxmlformats.org/officeDocument/2006/relationships/image" Target="media/image227.wmf"/><Relationship Id="rId520" Type="http://schemas.openxmlformats.org/officeDocument/2006/relationships/oleObject" Target="embeddings/oleObject223.bin"/><Relationship Id="rId618" Type="http://schemas.openxmlformats.org/officeDocument/2006/relationships/image" Target="media/image334.wmf"/><Relationship Id="rId825" Type="http://schemas.openxmlformats.org/officeDocument/2006/relationships/image" Target="media/image454.wmf"/><Relationship Id="rId257" Type="http://schemas.openxmlformats.org/officeDocument/2006/relationships/image" Target="media/image157.wmf"/><Relationship Id="rId464" Type="http://schemas.openxmlformats.org/officeDocument/2006/relationships/oleObject" Target="embeddings/oleObject197.bin"/><Relationship Id="rId1010" Type="http://schemas.openxmlformats.org/officeDocument/2006/relationships/image" Target="media/image546.wmf"/><Relationship Id="rId1094" Type="http://schemas.openxmlformats.org/officeDocument/2006/relationships/image" Target="media/image589.wmf"/><Relationship Id="rId1108" Type="http://schemas.openxmlformats.org/officeDocument/2006/relationships/image" Target="media/image598.emf"/><Relationship Id="rId117" Type="http://schemas.openxmlformats.org/officeDocument/2006/relationships/oleObject" Target="embeddings/oleObject36.bin"/><Relationship Id="rId671" Type="http://schemas.openxmlformats.org/officeDocument/2006/relationships/oleObject" Target="embeddings/oleObject304.bin"/><Relationship Id="rId769" Type="http://schemas.openxmlformats.org/officeDocument/2006/relationships/oleObject" Target="embeddings/oleObject337.bin"/><Relationship Id="rId976" Type="http://schemas.openxmlformats.org/officeDocument/2006/relationships/oleObject" Target="embeddings/oleObject440.bin"/><Relationship Id="rId324" Type="http://schemas.openxmlformats.org/officeDocument/2006/relationships/oleObject" Target="embeddings/oleObject127.bin"/><Relationship Id="rId531" Type="http://schemas.openxmlformats.org/officeDocument/2006/relationships/image" Target="media/image296.wmf"/><Relationship Id="rId629" Type="http://schemas.openxmlformats.org/officeDocument/2006/relationships/oleObject" Target="embeddings/oleObject283.bin"/><Relationship Id="rId1161" Type="http://schemas.openxmlformats.org/officeDocument/2006/relationships/oleObject" Target="embeddings/oleObject515.bin"/><Relationship Id="rId836" Type="http://schemas.openxmlformats.org/officeDocument/2006/relationships/oleObject" Target="embeddings/oleObject370.bin"/><Relationship Id="rId1021" Type="http://schemas.openxmlformats.org/officeDocument/2006/relationships/oleObject" Target="embeddings/oleObject463.bin"/><Relationship Id="rId1119" Type="http://schemas.openxmlformats.org/officeDocument/2006/relationships/image" Target="media/image608.wmf"/><Relationship Id="rId903" Type="http://schemas.openxmlformats.org/officeDocument/2006/relationships/image" Target="media/image493.wmf"/><Relationship Id="rId32" Type="http://schemas.openxmlformats.org/officeDocument/2006/relationships/image" Target="media/image13.wmf"/><Relationship Id="rId181" Type="http://schemas.openxmlformats.org/officeDocument/2006/relationships/oleObject" Target="embeddings/oleObject68.bin"/><Relationship Id="rId279" Type="http://schemas.openxmlformats.org/officeDocument/2006/relationships/image" Target="media/image168.wmf"/><Relationship Id="rId486" Type="http://schemas.openxmlformats.org/officeDocument/2006/relationships/oleObject" Target="embeddings/oleObject208.bin"/><Relationship Id="rId693" Type="http://schemas.openxmlformats.org/officeDocument/2006/relationships/image" Target="media/image373.emf"/><Relationship Id="rId139" Type="http://schemas.openxmlformats.org/officeDocument/2006/relationships/oleObject" Target="embeddings/oleObject47.bin"/><Relationship Id="rId346" Type="http://schemas.openxmlformats.org/officeDocument/2006/relationships/oleObject" Target="embeddings/oleObject138.bin"/><Relationship Id="rId553" Type="http://schemas.openxmlformats.org/officeDocument/2006/relationships/image" Target="media/image307.wmf"/><Relationship Id="rId760" Type="http://schemas.openxmlformats.org/officeDocument/2006/relationships/image" Target="media/image421.wmf"/><Relationship Id="rId998" Type="http://schemas.openxmlformats.org/officeDocument/2006/relationships/image" Target="media/image540.wmf"/><Relationship Id="rId206" Type="http://schemas.openxmlformats.org/officeDocument/2006/relationships/image" Target="media/image125.wmf"/><Relationship Id="rId413" Type="http://schemas.openxmlformats.org/officeDocument/2006/relationships/image" Target="media/image235.wmf"/><Relationship Id="rId858" Type="http://schemas.openxmlformats.org/officeDocument/2006/relationships/oleObject" Target="embeddings/oleObject381.bin"/><Relationship Id="rId1043" Type="http://schemas.openxmlformats.org/officeDocument/2006/relationships/oleObject" Target="embeddings/oleObject474.bin"/><Relationship Id="rId620" Type="http://schemas.openxmlformats.org/officeDocument/2006/relationships/image" Target="media/image335.wmf"/><Relationship Id="rId718" Type="http://schemas.openxmlformats.org/officeDocument/2006/relationships/image" Target="media/image398.wmf"/><Relationship Id="rId925" Type="http://schemas.openxmlformats.org/officeDocument/2006/relationships/image" Target="media/image504.wmf"/><Relationship Id="rId1110" Type="http://schemas.openxmlformats.org/officeDocument/2006/relationships/image" Target="media/image600.emf"/><Relationship Id="rId54" Type="http://schemas.openxmlformats.org/officeDocument/2006/relationships/image" Target="media/image30.wmf"/><Relationship Id="rId270" Type="http://schemas.openxmlformats.org/officeDocument/2006/relationships/oleObject" Target="embeddings/oleObject100.bin"/><Relationship Id="rId130" Type="http://schemas.openxmlformats.org/officeDocument/2006/relationships/image" Target="media/image81.wmf"/><Relationship Id="rId368" Type="http://schemas.openxmlformats.org/officeDocument/2006/relationships/oleObject" Target="embeddings/oleObject149.bin"/><Relationship Id="rId575" Type="http://schemas.openxmlformats.org/officeDocument/2006/relationships/oleObject" Target="embeddings/oleObject253.bin"/><Relationship Id="rId782" Type="http://schemas.openxmlformats.org/officeDocument/2006/relationships/oleObject" Target="embeddings/oleObject343.bin"/><Relationship Id="rId228" Type="http://schemas.openxmlformats.org/officeDocument/2006/relationships/image" Target="media/image141.wmf"/><Relationship Id="rId435" Type="http://schemas.openxmlformats.org/officeDocument/2006/relationships/image" Target="media/image246.wmf"/><Relationship Id="rId642" Type="http://schemas.openxmlformats.org/officeDocument/2006/relationships/image" Target="media/image346.wmf"/><Relationship Id="rId1065" Type="http://schemas.openxmlformats.org/officeDocument/2006/relationships/oleObject" Target="embeddings/oleObject485.bin"/><Relationship Id="rId502" Type="http://schemas.openxmlformats.org/officeDocument/2006/relationships/image" Target="media/image280.emf"/><Relationship Id="rId947" Type="http://schemas.openxmlformats.org/officeDocument/2006/relationships/image" Target="media/image515.wmf"/><Relationship Id="rId1132" Type="http://schemas.openxmlformats.org/officeDocument/2006/relationships/image" Target="media/image615.emf"/><Relationship Id="rId76" Type="http://schemas.openxmlformats.org/officeDocument/2006/relationships/image" Target="media/image41.wmf"/><Relationship Id="rId807" Type="http://schemas.openxmlformats.org/officeDocument/2006/relationships/image" Target="media/image445.wmf"/><Relationship Id="rId292" Type="http://schemas.openxmlformats.org/officeDocument/2006/relationships/oleObject" Target="embeddings/oleObject111.bin"/><Relationship Id="rId597" Type="http://schemas.openxmlformats.org/officeDocument/2006/relationships/oleObject" Target="embeddings/oleObject267.bin"/><Relationship Id="rId152" Type="http://schemas.openxmlformats.org/officeDocument/2006/relationships/image" Target="media/image92.wmf"/><Relationship Id="rId457" Type="http://schemas.openxmlformats.org/officeDocument/2006/relationships/image" Target="media/image257.wmf"/><Relationship Id="rId1087" Type="http://schemas.openxmlformats.org/officeDocument/2006/relationships/image" Target="media/image585.wmf"/><Relationship Id="rId664" Type="http://schemas.openxmlformats.org/officeDocument/2006/relationships/image" Target="media/image357.wmf"/><Relationship Id="rId871" Type="http://schemas.openxmlformats.org/officeDocument/2006/relationships/image" Target="media/image477.wmf"/><Relationship Id="rId969" Type="http://schemas.openxmlformats.org/officeDocument/2006/relationships/image" Target="media/image526.wmf"/><Relationship Id="rId317" Type="http://schemas.openxmlformats.org/officeDocument/2006/relationships/image" Target="media/image187.wmf"/><Relationship Id="rId524" Type="http://schemas.openxmlformats.org/officeDocument/2006/relationships/oleObject" Target="embeddings/oleObject225.bin"/><Relationship Id="rId731" Type="http://schemas.openxmlformats.org/officeDocument/2006/relationships/oleObject" Target="embeddings/oleObject318.bin"/><Relationship Id="rId1154" Type="http://schemas.openxmlformats.org/officeDocument/2006/relationships/image" Target="media/image636.wmf"/><Relationship Id="rId98" Type="http://schemas.openxmlformats.org/officeDocument/2006/relationships/image" Target="media/image57.emf"/><Relationship Id="rId829" Type="http://schemas.openxmlformats.org/officeDocument/2006/relationships/image" Target="media/image456.wmf"/><Relationship Id="rId1014" Type="http://schemas.openxmlformats.org/officeDocument/2006/relationships/image" Target="media/image548.wmf"/><Relationship Id="rId25" Type="http://schemas.openxmlformats.org/officeDocument/2006/relationships/oleObject" Target="embeddings/oleObject9.bin"/><Relationship Id="rId174" Type="http://schemas.openxmlformats.org/officeDocument/2006/relationships/image" Target="media/image103.wmf"/><Relationship Id="rId381" Type="http://schemas.openxmlformats.org/officeDocument/2006/relationships/image" Target="media/image219.wmf"/><Relationship Id="rId241" Type="http://schemas.openxmlformats.org/officeDocument/2006/relationships/image" Target="media/image148.wmf"/><Relationship Id="rId479" Type="http://schemas.openxmlformats.org/officeDocument/2006/relationships/image" Target="media/image268.wmf"/><Relationship Id="rId686" Type="http://schemas.openxmlformats.org/officeDocument/2006/relationships/image" Target="media/image368.wmf"/><Relationship Id="rId893" Type="http://schemas.openxmlformats.org/officeDocument/2006/relationships/image" Target="media/image488.wmf"/><Relationship Id="rId339" Type="http://schemas.openxmlformats.org/officeDocument/2006/relationships/image" Target="media/image198.wmf"/><Relationship Id="rId546" Type="http://schemas.openxmlformats.org/officeDocument/2006/relationships/oleObject" Target="embeddings/oleObject236.bin"/><Relationship Id="rId753" Type="http://schemas.openxmlformats.org/officeDocument/2006/relationships/oleObject" Target="embeddings/oleObject329.bin"/><Relationship Id="rId101" Type="http://schemas.openxmlformats.org/officeDocument/2006/relationships/image" Target="media/image60.wmf"/><Relationship Id="rId406" Type="http://schemas.openxmlformats.org/officeDocument/2006/relationships/oleObject" Target="embeddings/oleObject168.bin"/><Relationship Id="rId960" Type="http://schemas.openxmlformats.org/officeDocument/2006/relationships/oleObject" Target="embeddings/oleObject432.bin"/><Relationship Id="rId1036" Type="http://schemas.openxmlformats.org/officeDocument/2006/relationships/image" Target="media/image559.wmf"/><Relationship Id="rId613" Type="http://schemas.openxmlformats.org/officeDocument/2006/relationships/oleObject" Target="embeddings/oleObject275.bin"/><Relationship Id="rId820" Type="http://schemas.openxmlformats.org/officeDocument/2006/relationships/oleObject" Target="embeddings/oleObject362.bin"/><Relationship Id="rId918" Type="http://schemas.openxmlformats.org/officeDocument/2006/relationships/oleObject" Target="embeddings/oleObject411.bin"/><Relationship Id="rId1103" Type="http://schemas.openxmlformats.org/officeDocument/2006/relationships/oleObject" Target="embeddings/oleObject503.bin"/><Relationship Id="rId47" Type="http://schemas.openxmlformats.org/officeDocument/2006/relationships/oleObject" Target="embeddings/oleObject14.bin"/><Relationship Id="rId196" Type="http://schemas.openxmlformats.org/officeDocument/2006/relationships/image" Target="media/image115.emf"/><Relationship Id="rId263" Type="http://schemas.openxmlformats.org/officeDocument/2006/relationships/image" Target="media/image160.wmf"/><Relationship Id="rId470" Type="http://schemas.openxmlformats.org/officeDocument/2006/relationships/oleObject" Target="embeddings/oleObject200.bin"/><Relationship Id="rId123" Type="http://schemas.openxmlformats.org/officeDocument/2006/relationships/oleObject" Target="embeddings/oleObject39.bin"/><Relationship Id="rId330" Type="http://schemas.openxmlformats.org/officeDocument/2006/relationships/oleObject" Target="embeddings/oleObject130.bin"/><Relationship Id="rId568" Type="http://schemas.openxmlformats.org/officeDocument/2006/relationships/oleObject" Target="embeddings/oleObject246.bin"/><Relationship Id="rId775" Type="http://schemas.openxmlformats.org/officeDocument/2006/relationships/oleObject" Target="embeddings/oleObject340.bin"/><Relationship Id="rId982" Type="http://schemas.openxmlformats.org/officeDocument/2006/relationships/oleObject" Target="embeddings/oleObject443.bin"/></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2E38A-F1F3-714A-8E1F-891AE76C5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4 - Transform Theory.dotx</Template>
  <TotalTime>48</TotalTime>
  <Pages>1</Pages>
  <Words>17398</Words>
  <Characters>99172</Characters>
  <Application>Microsoft Office Word</Application>
  <DocSecurity>0</DocSecurity>
  <Lines>826</Lines>
  <Paragraphs>232</Paragraphs>
  <ScaleCrop>false</ScaleCrop>
  <Company/>
  <LinksUpToDate>false</LinksUpToDate>
  <CharactersWithSpaces>116338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10</cp:revision>
  <dcterms:created xsi:type="dcterms:W3CDTF">2025-09-26T01:18:00Z</dcterms:created>
  <dcterms:modified xsi:type="dcterms:W3CDTF">2026-05-17T21:40:00Z</dcterms:modified>
</cp:coreProperties>
</file>