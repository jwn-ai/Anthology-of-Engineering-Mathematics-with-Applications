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13F53" w:rsidRPr="00E230CE" w:rsidRDefault="00F13F53" w:rsidP="00CF61A2">
      <w:pPr>
        <w:pStyle w:val="Heading1"/>
      </w:pPr>
      <w:bookmarkStart w:id="0" w:name="_Ref151297400"/>
      <w:bookmarkStart w:id="1" w:name="_Ref151297414"/>
      <w:bookmarkStart w:id="2" w:name="_Ref151459513"/>
      <w:bookmarkStart w:id="3" w:name="_Toc46855940"/>
      <w:bookmarkStart w:id="4" w:name="_Toc280363801"/>
      <w:bookmarkStart w:id="5" w:name="_Toc209787655"/>
      <w:bookmarkStart w:id="6" w:name="_Toc229857297"/>
      <w:bookmarkStart w:id="7" w:name="_Toc229926350"/>
      <w:r w:rsidRPr="00E230CE">
        <w:t xml:space="preserve">Principles of Signal </w:t>
      </w:r>
      <w:bookmarkEnd w:id="0"/>
      <w:bookmarkEnd w:id="1"/>
      <w:r w:rsidRPr="00E230CE">
        <w:t>Analysis</w:t>
      </w:r>
      <w:bookmarkEnd w:id="2"/>
      <w:bookmarkEnd w:id="3"/>
      <w:bookmarkEnd w:id="4"/>
      <w:bookmarkEnd w:id="5"/>
      <w:bookmarkEnd w:id="6"/>
      <w:bookmarkEnd w:id="7"/>
    </w:p>
    <w:p w:rsidR="00F13F53" w:rsidRPr="00E230CE" w:rsidRDefault="00F13F53" w:rsidP="00CF61A2">
      <w:r w:rsidRPr="00E230CE">
        <w:fldChar w:fldCharType="begin"/>
      </w:r>
      <w:r w:rsidRPr="00E230CE">
        <w:instrText xml:space="preserve"> MACROBUTTON MTEditEquationSection2 Equation Section 17</w:instrText>
      </w:r>
      <w:r w:rsidRPr="00E230CE">
        <w:fldChar w:fldCharType="begin"/>
      </w:r>
      <w:r w:rsidRPr="00E230CE">
        <w:instrText xml:space="preserve"> SEQ MTEqn \r \h \* MERGEFORMAT </w:instrText>
      </w:r>
      <w:r w:rsidRPr="00E230CE">
        <w:fldChar w:fldCharType="end"/>
      </w:r>
      <w:r w:rsidRPr="00E230CE">
        <w:fldChar w:fldCharType="begin"/>
      </w:r>
      <w:r w:rsidRPr="00E230CE">
        <w:instrText xml:space="preserve"> SEQ MTSec \r 17 \h \* MERGEFORMAT </w:instrText>
      </w:r>
      <w:r w:rsidRPr="00E230CE">
        <w:fldChar w:fldCharType="end"/>
      </w:r>
      <w:r w:rsidRPr="00E230CE">
        <w:fldChar w:fldCharType="end"/>
      </w:r>
    </w:p>
    <w:p w:rsidR="00F13F53" w:rsidRPr="00E230CE" w:rsidRDefault="00F13F53" w:rsidP="00CF61A2"/>
    <w:p w:rsidR="00F13F53" w:rsidRPr="00E230CE" w:rsidRDefault="00F13F53" w:rsidP="00CF61A2"/>
    <w:p w:rsidR="00F13F53" w:rsidRPr="00E230CE" w:rsidRDefault="00F13F53" w:rsidP="00594344">
      <w:pPr>
        <w:tabs>
          <w:tab w:val="left" w:pos="2800"/>
        </w:tabs>
      </w:pPr>
      <w:r>
        <w:tab/>
      </w:r>
    </w:p>
    <w:p w:rsidR="00F13F53" w:rsidRPr="00F47059" w:rsidRDefault="00F13F53" w:rsidP="00CF61A2">
      <w:pPr>
        <w:pStyle w:val="Heading2"/>
      </w:pPr>
      <w:bookmarkStart w:id="8" w:name="_Toc46855941"/>
      <w:bookmarkStart w:id="9" w:name="_Toc280363802"/>
      <w:bookmarkStart w:id="10" w:name="_Toc209787656"/>
      <w:bookmarkStart w:id="11" w:name="_Toc229857298"/>
      <w:bookmarkStart w:id="12" w:name="_Toc229926351"/>
      <w:r w:rsidRPr="00F47059">
        <w:t>Narrowband Signals</w:t>
      </w:r>
      <w:bookmarkEnd w:id="8"/>
      <w:bookmarkEnd w:id="9"/>
      <w:bookmarkEnd w:id="10"/>
      <w:bookmarkEnd w:id="11"/>
      <w:bookmarkEnd w:id="12"/>
    </w:p>
    <w:p w:rsidR="00F13F53" w:rsidRPr="00E230CE" w:rsidRDefault="00F13F53" w:rsidP="00CF61A2"/>
    <w:p w:rsidR="00F13F53" w:rsidRPr="00E230CE" w:rsidRDefault="00F13F53" w:rsidP="00CF61A2">
      <w:r w:rsidRPr="00E230CE">
        <w:t>A narrowband signal has frequency support only in a limited range of frequencies with bandwidth</w:t>
      </w:r>
      <w:r w:rsidRPr="00E230CE">
        <w:rPr>
          <w:noProof/>
          <w:position w:val="-4"/>
        </w:rPr>
        <w:drawing>
          <wp:inline distT="0" distB="0" distL="0" distR="0" wp14:anchorId="3347CB97" wp14:editId="645A2397">
            <wp:extent cx="152400" cy="161925"/>
            <wp:effectExtent l="0" t="0" r="0" b="9525"/>
            <wp:docPr id="1606468467" name="Picture 1606468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230CE">
        <w:t>centered around a frequency</w:t>
      </w:r>
      <w:r w:rsidRPr="00E230CE">
        <w:rPr>
          <w:noProof/>
          <w:position w:val="-12"/>
        </w:rPr>
        <w:drawing>
          <wp:inline distT="0" distB="0" distL="0" distR="0" wp14:anchorId="7114397C" wp14:editId="2FEE3DE3">
            <wp:extent cx="161925" cy="228600"/>
            <wp:effectExtent l="0" t="0" r="9525" b="0"/>
            <wp:docPr id="1315969446" name="Picture 1315969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E230CE">
        <w:t xml:space="preserve">.  Narrowband signals also include the class of signals where the majority frequency content is localized near the center frequency, for example the function </w:t>
      </w:r>
      <w:r w:rsidRPr="00E230CE">
        <w:rPr>
          <w:noProof/>
          <w:position w:val="-14"/>
        </w:rPr>
        <w:drawing>
          <wp:inline distT="0" distB="0" distL="0" distR="0" wp14:anchorId="61C90042" wp14:editId="771BD929">
            <wp:extent cx="1628775" cy="257175"/>
            <wp:effectExtent l="0" t="0" r="9525" b="9525"/>
            <wp:docPr id="1633622528" name="Picture 163362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28775" cy="257175"/>
                    </a:xfrm>
                    <a:prstGeom prst="rect">
                      <a:avLst/>
                    </a:prstGeom>
                    <a:noFill/>
                    <a:ln>
                      <a:noFill/>
                    </a:ln>
                  </pic:spPr>
                </pic:pic>
              </a:graphicData>
            </a:graphic>
          </wp:inline>
        </w:drawing>
      </w:r>
      <w:r w:rsidRPr="00E230CE">
        <w:t xml:space="preserve">has bandwidth </w:t>
      </w:r>
      <w:r w:rsidRPr="00E230CE">
        <w:rPr>
          <w:noProof/>
          <w:position w:val="-6"/>
        </w:rPr>
        <w:drawing>
          <wp:inline distT="0" distB="0" distL="0" distR="0" wp14:anchorId="0266FD66" wp14:editId="4413DD23">
            <wp:extent cx="561975" cy="180975"/>
            <wp:effectExtent l="0" t="0" r="9525" b="9525"/>
            <wp:docPr id="486928402" name="Picture 486928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975" cy="180975"/>
                    </a:xfrm>
                    <a:prstGeom prst="rect">
                      <a:avLst/>
                    </a:prstGeom>
                    <a:noFill/>
                    <a:ln>
                      <a:noFill/>
                    </a:ln>
                  </pic:spPr>
                </pic:pic>
              </a:graphicData>
            </a:graphic>
          </wp:inline>
        </w:drawing>
      </w:r>
      <w:r w:rsidRPr="00E230CE">
        <w:t>.  The study of narrowband signals arises when either a filter or a channel constrains the passband to occupy only a narrow range of frequencies.</w:t>
      </w:r>
    </w:p>
    <w:p w:rsidR="00F13F53" w:rsidRDefault="00F13F53" w:rsidP="00CF61A2"/>
    <w:p w:rsidR="00F13F53" w:rsidRPr="00E230CE" w:rsidRDefault="00F13F53" w:rsidP="00CF61A2">
      <w:r>
        <w:t>The complex time envelope is</w:t>
      </w:r>
    </w:p>
    <w:p w:rsidR="00F13F53" w:rsidRPr="00E230CE" w:rsidRDefault="00F13F53" w:rsidP="00CF61A2"/>
    <w:p w:rsidR="00F13F53" w:rsidRPr="00E230CE" w:rsidRDefault="00F13F53" w:rsidP="00D82234">
      <w:pPr>
        <w:jc w:val="center"/>
      </w:pPr>
      <w:r>
        <w:rPr>
          <w:noProof/>
          <w:position w:val="-5"/>
        </w:rPr>
        <w:drawing>
          <wp:inline distT="0" distB="0" distL="0" distR="0" wp14:anchorId="49177291" wp14:editId="2392EFE8">
            <wp:extent cx="953008" cy="186944"/>
            <wp:effectExtent l="0" t="0" r="0" b="0"/>
            <wp:docPr id="2057661055" name="Picture 2057661055" descr="{&quot;mathml&quot;:&quot;&lt;math style=\&quot;font-family:Times New Roman;font-size:12px;\&quot; xmlns=\&quot;http://www.w3.org/1998/Math/MathML\&quot;&gt;&lt;mi&gt;s&lt;/mi&gt;&lt;mfenced&gt;&lt;mi&gt;t&lt;/mi&gt;&lt;/mfenced&gt;&lt;mo&gt;=&lt;/mo&gt;&lt;mi&gt;p&lt;/mi&gt;&lt;mfenced&gt;&lt;mi&gt;t&lt;/mi&gt;&lt;/mfenced&gt;&lt;msup&gt;&lt;mi&gt;e&lt;/mi&gt;&lt;mrow&gt;&lt;mi&gt;j&lt;/mi&gt;&lt;mi&gt;&amp;#x3C6;&lt;/mi&gt;&lt;mfenced&gt;&lt;mi&gt;t&lt;/mi&gt;&lt;/mfenced&gt;&lt;/mrow&gt;&lt;/msup&gt;&lt;/math&gt;&quot;,&quot;origin&quot;:&quot;MathType Legacy&quot;,&quot;version&quot;:&quot;v3.19.0&quot;}" title="s open parentheses t close parentheses equals p open parentheses t close parentheses e to the power of j phi open parentheses t close parentheses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s&lt;/mi&gt;&lt;mfenced&gt;&lt;mi&gt;t&lt;/mi&gt;&lt;/mfenced&gt;&lt;mo&gt;=&lt;/mo&gt;&lt;mi&gt;p&lt;/mi&gt;&lt;mfenced&gt;&lt;mi&gt;t&lt;/mi&gt;&lt;/mfenced&gt;&lt;msup&gt;&lt;mi&gt;e&lt;/mi&gt;&lt;mrow&gt;&lt;mi&gt;j&lt;/mi&gt;&lt;mi&gt;&amp;#x3C6;&lt;/mi&gt;&lt;mfenced&gt;&lt;mi&gt;t&lt;/mi&gt;&lt;/mfenced&gt;&lt;/mrow&gt;&lt;/msup&gt;&lt;/math&gt;&quot;,&quot;origin&quot;:&quot;MathType Legacy&quot;,&quot;version&quot;:&quot;v3.19.0&quot;}" title="s open parentheses t close parentheses equals p open parentheses t close parentheses e to the power of j phi open parentheses t close parentheses end exponen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3008" cy="186944"/>
                    </a:xfrm>
                    <a:prstGeom prst="rect">
                      <a:avLst/>
                    </a:prstGeom>
                  </pic:spPr>
                </pic:pic>
              </a:graphicData>
            </a:graphic>
          </wp:inline>
        </w:drawing>
      </w:r>
    </w:p>
    <w:p w:rsidR="00F13F53" w:rsidRDefault="00F13F53" w:rsidP="00CF61A2"/>
    <w:p w:rsidR="00F13F53" w:rsidRDefault="00F13F53" w:rsidP="00CF61A2">
      <w:r>
        <w:t>where the real amplitude p(t) is assumed to have unit energy and the phase phi(t) is in [-pi pi].  The corresponding frequency spectrum is denoted</w:t>
      </w:r>
    </w:p>
    <w:p w:rsidR="00F13F53" w:rsidRDefault="00F13F53" w:rsidP="00CF61A2"/>
    <w:p w:rsidR="00F13F53" w:rsidRDefault="00F13F53" w:rsidP="001F1FA1">
      <w:pPr>
        <w:jc w:val="center"/>
      </w:pPr>
      <w:r>
        <w:rPr>
          <w:noProof/>
          <w:position w:val="-5"/>
        </w:rPr>
        <w:drawing>
          <wp:inline distT="0" distB="0" distL="0" distR="0" wp14:anchorId="570A58D8" wp14:editId="42FF2DD6">
            <wp:extent cx="1060704" cy="186944"/>
            <wp:effectExtent l="0" t="0" r="0" b="0"/>
            <wp:docPr id="1297795708" name="Picture 1297795708" descr="{&quot;mathml&quot;:&quot;&lt;math style=\&quot;font-family:Times New Roman;font-size:12px;\&quot; xmlns=\&quot;http://www.w3.org/1998/Math/MathML\&quot;&gt;&lt;mi&gt;S&lt;/mi&gt;&lt;mfenced&gt;&lt;mi&gt;f&lt;/mi&gt;&lt;/mfenced&gt;&lt;mo&gt;=&lt;/mo&gt;&lt;mi&gt;Q&lt;/mi&gt;&lt;mfenced&gt;&lt;mi&gt;f&lt;/mi&gt;&lt;/mfenced&gt;&lt;msup&gt;&lt;mi&gt;e&lt;/mi&gt;&lt;mrow&gt;&lt;mi&gt;j&lt;/mi&gt;&lt;mi&gt;&amp;#x398;&lt;/mi&gt;&lt;mfenced&gt;&lt;mi&gt;f&lt;/mi&gt;&lt;/mfenced&gt;&lt;/mrow&gt;&lt;/msup&gt;&lt;/math&gt;&quot;,&quot;origin&quot;:&quot;MathType Legacy&quot;,&quot;version&quot;:&quot;v3.19.0&quot;}" title="S open parentheses f close parentheses equals Q open parentheses f close parentheses e to the power of j capital theta open parentheses f close parentheses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S&lt;/mi&gt;&lt;mfenced&gt;&lt;mi&gt;f&lt;/mi&gt;&lt;/mfenced&gt;&lt;mo&gt;=&lt;/mo&gt;&lt;mi&gt;Q&lt;/mi&gt;&lt;mfenced&gt;&lt;mi&gt;f&lt;/mi&gt;&lt;/mfenced&gt;&lt;msup&gt;&lt;mi&gt;e&lt;/mi&gt;&lt;mrow&gt;&lt;mi&gt;j&lt;/mi&gt;&lt;mi&gt;&amp;#x398;&lt;/mi&gt;&lt;mfenced&gt;&lt;mi&gt;f&lt;/mi&gt;&lt;/mfenced&gt;&lt;/mrow&gt;&lt;/msup&gt;&lt;/math&gt;&quot;,&quot;origin&quot;:&quot;MathType Legacy&quot;,&quot;version&quot;:&quot;v3.19.0&quot;}" title="S open parentheses f close parentheses equals Q open parentheses f close parentheses e to the power of j capital theta open parentheses f close parentheses end exponen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60704" cy="186944"/>
                    </a:xfrm>
                    <a:prstGeom prst="rect">
                      <a:avLst/>
                    </a:prstGeom>
                  </pic:spPr>
                </pic:pic>
              </a:graphicData>
            </a:graphic>
          </wp:inline>
        </w:drawing>
      </w:r>
    </w:p>
    <w:p w:rsidR="00F13F53" w:rsidRPr="00E230CE" w:rsidRDefault="00F13F53" w:rsidP="00CF61A2"/>
    <w:p w:rsidR="00F13F53" w:rsidRDefault="00F13F53" w:rsidP="00CF61A2">
      <w:r w:rsidRPr="00E230CE">
        <w:t>Draw figure of modulated amplitudes and baseband complex envelope spectrum.</w:t>
      </w:r>
      <w:r>
        <w:t xml:space="preserve">  We will assume the envelop has unit energy.</w:t>
      </w:r>
    </w:p>
    <w:p w:rsidR="00F13F53" w:rsidRDefault="00F13F53" w:rsidP="00CF61A2"/>
    <w:p w:rsidR="00F13F53" w:rsidRPr="00E230CE" w:rsidRDefault="00F13F53" w:rsidP="00CF61A2"/>
    <w:p w:rsidR="00F13F53" w:rsidRPr="00E230CE" w:rsidRDefault="00F13F53" w:rsidP="00CF61A2"/>
    <w:p w:rsidR="00F13F53" w:rsidRPr="00F47059" w:rsidRDefault="00F13F53" w:rsidP="00CF61A2">
      <w:pPr>
        <w:pStyle w:val="Heading2"/>
      </w:pPr>
      <w:bookmarkStart w:id="13" w:name="_Toc46855942"/>
      <w:bookmarkStart w:id="14" w:name="_Toc280363803"/>
      <w:bookmarkStart w:id="15" w:name="_Toc209787657"/>
      <w:bookmarkStart w:id="16" w:name="_Toc229857299"/>
      <w:bookmarkStart w:id="17" w:name="_Toc229926352"/>
      <w:r w:rsidRPr="00F47059">
        <w:t>The Analytic Signal</w:t>
      </w:r>
      <w:bookmarkEnd w:id="13"/>
      <w:bookmarkEnd w:id="14"/>
      <w:bookmarkEnd w:id="15"/>
      <w:bookmarkEnd w:id="16"/>
      <w:bookmarkEnd w:id="17"/>
    </w:p>
    <w:p w:rsidR="00F13F53" w:rsidRPr="00E230CE" w:rsidRDefault="00F13F53" w:rsidP="00CF61A2"/>
    <w:p w:rsidR="00F13F53" w:rsidRPr="00E230CE" w:rsidRDefault="00F13F53" w:rsidP="00CF61A2">
      <w:r w:rsidRPr="00E230CE">
        <w:t>The complex baseband signal as described in section 14.2 is applicable only to modulated sine waves.  Here we generalize this concept to a broader class of signals and provide a general mathematical foundation for the process.  The utility of the analytic signal formulations is realized when describing narrowband signals.  It is more efficient to deal with signals with only positive frequency which is accomplished in the analytic signal representation.    This in turn leads to the complex envelope which contains the relative information or useful component of the signal separate from the carrier portion.  This ease of tractability in performing analysis comes at the expense of a complex signal.  In effect the real received signal is decomposed into two orthogonal directions which are all related through Euler’s formula and the Hilbert transform.  Once we have the complex envelope we may process the signal by LTI systems using only baseband signals, including the impulse response.  This transformation is Bijective in the sense that the real signal may be recovered from the analytic signal.</w:t>
      </w:r>
    </w:p>
    <w:p w:rsidR="00F13F53" w:rsidRPr="00E230CE" w:rsidRDefault="00F13F53" w:rsidP="00CF61A2"/>
    <w:p w:rsidR="00F13F53" w:rsidRPr="00E230CE" w:rsidRDefault="00F13F53" w:rsidP="00CF61A2">
      <w:pPr>
        <w:autoSpaceDE w:val="0"/>
        <w:autoSpaceDN w:val="0"/>
        <w:adjustRightInd w:val="0"/>
      </w:pPr>
      <w:r w:rsidRPr="00E230CE">
        <w:t xml:space="preserve">The </w:t>
      </w:r>
      <w:r w:rsidRPr="00E230CE">
        <w:rPr>
          <w:i/>
          <w:iCs/>
        </w:rPr>
        <w:t>analytic signal</w:t>
      </w:r>
      <w:r w:rsidRPr="00E230CE">
        <w:t xml:space="preserve"> </w:t>
      </w:r>
      <w:r w:rsidRPr="00E230CE">
        <w:rPr>
          <w:noProof/>
          <w:position w:val="-12"/>
        </w:rPr>
        <w:drawing>
          <wp:inline distT="0" distB="0" distL="0" distR="0" wp14:anchorId="528E3CA3" wp14:editId="35B92783">
            <wp:extent cx="333375" cy="228600"/>
            <wp:effectExtent l="0" t="0" r="9525" b="0"/>
            <wp:docPr id="387916308" name="Picture 387916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3375" cy="228600"/>
                    </a:xfrm>
                    <a:prstGeom prst="rect">
                      <a:avLst/>
                    </a:prstGeom>
                    <a:noFill/>
                    <a:ln>
                      <a:noFill/>
                    </a:ln>
                  </pic:spPr>
                </pic:pic>
              </a:graphicData>
            </a:graphic>
          </wp:inline>
        </w:drawing>
      </w:r>
      <w:r w:rsidRPr="00E230CE">
        <w:t xml:space="preserve">of a real waveform </w:t>
      </w:r>
      <w:r w:rsidRPr="00E230CE">
        <w:rPr>
          <w:noProof/>
          <w:position w:val="-10"/>
        </w:rPr>
        <w:drawing>
          <wp:inline distT="0" distB="0" distL="0" distR="0" wp14:anchorId="1B2D8E74" wp14:editId="3DBEC504">
            <wp:extent cx="266700" cy="200025"/>
            <wp:effectExtent l="0" t="0" r="0" b="9525"/>
            <wp:docPr id="858720324" name="Picture 858720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6700" cy="200025"/>
                    </a:xfrm>
                    <a:prstGeom prst="rect">
                      <a:avLst/>
                    </a:prstGeom>
                    <a:noFill/>
                    <a:ln>
                      <a:noFill/>
                    </a:ln>
                  </pic:spPr>
                </pic:pic>
              </a:graphicData>
            </a:graphic>
          </wp:inline>
        </w:drawing>
      </w:r>
      <w:r w:rsidRPr="00E230CE">
        <w:t xml:space="preserve">is defined as the inverse transform of the positive frequency spectrum contained in </w:t>
      </w:r>
      <w:r w:rsidRPr="00E230CE">
        <w:rPr>
          <w:noProof/>
          <w:position w:val="-10"/>
        </w:rPr>
        <w:drawing>
          <wp:inline distT="0" distB="0" distL="0" distR="0" wp14:anchorId="5A99123A" wp14:editId="3D5D2ADD">
            <wp:extent cx="266700" cy="200025"/>
            <wp:effectExtent l="0" t="0" r="0" b="9525"/>
            <wp:docPr id="1967161190" name="Picture 196716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6700" cy="200025"/>
                    </a:xfrm>
                    <a:prstGeom prst="rect">
                      <a:avLst/>
                    </a:prstGeom>
                    <a:noFill/>
                    <a:ln>
                      <a:noFill/>
                    </a:ln>
                  </pic:spPr>
                </pic:pic>
              </a:graphicData>
            </a:graphic>
          </wp:inline>
        </w:drawing>
      </w:r>
      <w:r w:rsidRPr="00E230CE">
        <w:t>,</w:t>
      </w:r>
    </w:p>
    <w:p w:rsidR="00F13F53" w:rsidRPr="00E230CE" w:rsidRDefault="00F13F53" w:rsidP="00CF61A2">
      <w:pPr>
        <w:autoSpaceDE w:val="0"/>
        <w:autoSpaceDN w:val="0"/>
        <w:adjustRightInd w:val="0"/>
      </w:pPr>
    </w:p>
    <w:p w:rsidR="00F13F53" w:rsidRPr="00E230CE" w:rsidRDefault="00F13F53" w:rsidP="00CF61A2">
      <w:r w:rsidRPr="00E230CE">
        <w:tab/>
      </w:r>
      <w:r w:rsidRPr="00E230CE">
        <w:rPr>
          <w:noProof/>
          <w:position w:val="-30"/>
        </w:rPr>
        <w:drawing>
          <wp:inline distT="0" distB="0" distL="0" distR="0" wp14:anchorId="3A423A6D" wp14:editId="19C82EC8">
            <wp:extent cx="1781175" cy="457200"/>
            <wp:effectExtent l="0" t="0" r="9525" b="0"/>
            <wp:docPr id="2063773548" name="Picture 2063773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81175" cy="4572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bookmarkStart w:id="18" w:name="ZEqnNum313323"/>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w:instrText>
      </w:r>
      <w:r w:rsidRPr="00E230CE">
        <w:rPr>
          <w:noProof/>
        </w:rPr>
        <w:fldChar w:fldCharType="end"/>
      </w:r>
      <w:r w:rsidRPr="00E230CE">
        <w:instrText>)</w:instrText>
      </w:r>
      <w:bookmarkEnd w:id="18"/>
      <w:r w:rsidRPr="00E230CE">
        <w:fldChar w:fldCharType="end"/>
      </w:r>
    </w:p>
    <w:p w:rsidR="00F13F53" w:rsidRPr="00E230CE" w:rsidRDefault="00F13F53" w:rsidP="00CF61A2"/>
    <w:p w:rsidR="00F13F53" w:rsidRPr="00E230CE" w:rsidRDefault="00F13F53" w:rsidP="00CF61A2">
      <w:r w:rsidRPr="00E230CE">
        <w:t xml:space="preserve">where </w:t>
      </w:r>
      <w:r w:rsidRPr="00E230CE">
        <w:rPr>
          <w:noProof/>
          <w:position w:val="-10"/>
        </w:rPr>
        <w:drawing>
          <wp:inline distT="0" distB="0" distL="0" distR="0" wp14:anchorId="2FB77790" wp14:editId="2C729F0A">
            <wp:extent cx="381000" cy="200025"/>
            <wp:effectExtent l="0" t="0" r="0" b="9525"/>
            <wp:docPr id="1236407859" name="Picture 123640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1000" cy="200025"/>
                    </a:xfrm>
                    <a:prstGeom prst="rect">
                      <a:avLst/>
                    </a:prstGeom>
                    <a:noFill/>
                    <a:ln>
                      <a:noFill/>
                    </a:ln>
                  </pic:spPr>
                </pic:pic>
              </a:graphicData>
            </a:graphic>
          </wp:inline>
        </w:drawing>
      </w:r>
      <w:r w:rsidRPr="00E230CE">
        <w:t xml:space="preserve">is the unit step function and the factor 2 is for convenience.  Note that </w:t>
      </w:r>
      <w:r w:rsidRPr="00E230CE">
        <w:rPr>
          <w:noProof/>
          <w:position w:val="-12"/>
        </w:rPr>
        <w:drawing>
          <wp:inline distT="0" distB="0" distL="0" distR="0" wp14:anchorId="444C004D" wp14:editId="32B45042">
            <wp:extent cx="333375" cy="228600"/>
            <wp:effectExtent l="0" t="0" r="9525" b="0"/>
            <wp:docPr id="769129081" name="Picture 769129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3375" cy="228600"/>
                    </a:xfrm>
                    <a:prstGeom prst="rect">
                      <a:avLst/>
                    </a:prstGeom>
                    <a:noFill/>
                    <a:ln>
                      <a:noFill/>
                    </a:ln>
                  </pic:spPr>
                </pic:pic>
              </a:graphicData>
            </a:graphic>
          </wp:inline>
        </w:drawing>
      </w:r>
      <w:r w:rsidRPr="00E230CE">
        <w:t>is necessarily complex because it possesses no symmetry (a real signal has an even FT)  and has Fourier transform containing only positive frequencies,</w:t>
      </w:r>
    </w:p>
    <w:p w:rsidR="00F13F53" w:rsidRPr="00E230CE" w:rsidRDefault="00F13F53" w:rsidP="00CF61A2"/>
    <w:p w:rsidR="00F13F53" w:rsidRPr="00E230CE" w:rsidRDefault="00F13F53" w:rsidP="00CF61A2">
      <w:r w:rsidRPr="00E230CE">
        <w:tab/>
      </w:r>
      <w:r w:rsidRPr="00E230CE">
        <w:rPr>
          <w:noProof/>
          <w:position w:val="-126"/>
        </w:rPr>
        <w:drawing>
          <wp:inline distT="0" distB="0" distL="0" distR="0" wp14:anchorId="4A77B5FD" wp14:editId="6D8D85B9">
            <wp:extent cx="1600200" cy="1190625"/>
            <wp:effectExtent l="0" t="0" r="0" b="9525"/>
            <wp:docPr id="1720587262" name="Picture 172058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00200" cy="119062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2</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Because  real signals possess even Fourier symmetry the negative frequencies are redundant and are removed by the analytic signal formulation.</w:t>
      </w:r>
    </w:p>
    <w:p w:rsidR="00F13F53" w:rsidRPr="00E230CE" w:rsidRDefault="00F13F53" w:rsidP="00CF61A2"/>
    <w:p w:rsidR="00F13F53" w:rsidRPr="00E230CE" w:rsidRDefault="00F13F53" w:rsidP="00CF61A2">
      <w:r w:rsidRPr="00E230CE">
        <w:t xml:space="preserve">Using the convolution property for Fourier transforms and </w:t>
      </w:r>
      <w:r w:rsidRPr="00E230CE">
        <w:rPr>
          <w:noProof/>
          <w:position w:val="-24"/>
        </w:rPr>
        <w:drawing>
          <wp:inline distT="0" distB="0" distL="0" distR="0" wp14:anchorId="694FE9BD" wp14:editId="39C6E847">
            <wp:extent cx="1343025" cy="390525"/>
            <wp:effectExtent l="0" t="0" r="9525" b="9525"/>
            <wp:docPr id="1394889462" name="Picture 1394889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43025" cy="390525"/>
                    </a:xfrm>
                    <a:prstGeom prst="rect">
                      <a:avLst/>
                    </a:prstGeom>
                    <a:noFill/>
                    <a:ln>
                      <a:noFill/>
                    </a:ln>
                  </pic:spPr>
                </pic:pic>
              </a:graphicData>
            </a:graphic>
          </wp:inline>
        </w:drawing>
      </w:r>
      <w:r w:rsidRPr="00E230CE">
        <w:t xml:space="preserve"> we may write </w:t>
      </w:r>
      <w:r w:rsidRPr="00E230CE">
        <w:fldChar w:fldCharType="begin"/>
      </w:r>
      <w:r w:rsidRPr="00E230CE">
        <w:instrText xml:space="preserve"> GOTOBUTTON ZEqnNum313323  \* MERGEFORMAT </w:instrText>
      </w:r>
      <w:fldSimple w:instr=" REF ZEqnNum313323 \! \* MERGEFORMAT ">
        <w:r w:rsidRPr="00E230CE">
          <w:instrText>(</w:instrText>
        </w:r>
        <w:r>
          <w:instrText>17</w:instrText>
        </w:r>
        <w:r w:rsidRPr="00E230CE">
          <w:instrText>.</w:instrText>
        </w:r>
        <w:r>
          <w:instrText>1</w:instrText>
        </w:r>
        <w:r w:rsidRPr="00E230CE">
          <w:instrText>)</w:instrText>
        </w:r>
      </w:fldSimple>
      <w:r w:rsidRPr="00E230CE">
        <w:fldChar w:fldCharType="end"/>
      </w:r>
      <w:r w:rsidRPr="00E230CE">
        <w:t xml:space="preserve"> as</w:t>
      </w:r>
    </w:p>
    <w:p w:rsidR="00F13F53" w:rsidRPr="00E230CE" w:rsidRDefault="00F13F53" w:rsidP="00CF61A2"/>
    <w:p w:rsidR="00F13F53" w:rsidRPr="00E230CE" w:rsidRDefault="00F13F53" w:rsidP="00CF61A2">
      <w:r w:rsidRPr="00E230CE">
        <w:tab/>
      </w:r>
      <w:r w:rsidRPr="00E230CE">
        <w:rPr>
          <w:noProof/>
          <w:position w:val="-12"/>
        </w:rPr>
        <w:drawing>
          <wp:inline distT="0" distB="0" distL="0" distR="0" wp14:anchorId="1EC9C5DC" wp14:editId="3DB84923">
            <wp:extent cx="1133475" cy="228600"/>
            <wp:effectExtent l="0" t="0" r="9525" b="0"/>
            <wp:docPr id="692291108" name="Picture 69229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33475" cy="2286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3</w:instrText>
      </w:r>
      <w:r w:rsidRPr="00E230CE">
        <w:rPr>
          <w:noProof/>
        </w:rPr>
        <w:fldChar w:fldCharType="end"/>
      </w:r>
      <w:r w:rsidRPr="00E230CE">
        <w:instrText>)</w:instrText>
      </w:r>
      <w:r w:rsidRPr="00E230CE">
        <w:fldChar w:fldCharType="end"/>
      </w:r>
    </w:p>
    <w:p w:rsidR="00F13F53" w:rsidRPr="00E230CE" w:rsidRDefault="00F13F53" w:rsidP="00CF61A2">
      <w:r w:rsidRPr="00E230CE">
        <w:t xml:space="preserve">where </w:t>
      </w:r>
    </w:p>
    <w:p w:rsidR="00F13F53" w:rsidRPr="00E230CE" w:rsidRDefault="00F13F53" w:rsidP="00CF61A2"/>
    <w:p w:rsidR="00F13F53" w:rsidRPr="00E230CE" w:rsidRDefault="00F13F53" w:rsidP="00CF61A2">
      <w:r w:rsidRPr="00E230CE">
        <w:tab/>
      </w:r>
      <w:r w:rsidRPr="00E230CE">
        <w:rPr>
          <w:noProof/>
          <w:position w:val="-30"/>
        </w:rPr>
        <w:drawing>
          <wp:inline distT="0" distB="0" distL="0" distR="0" wp14:anchorId="61DA90BD" wp14:editId="18EF9860">
            <wp:extent cx="2019300" cy="457200"/>
            <wp:effectExtent l="0" t="0" r="0" b="0"/>
            <wp:docPr id="632651259" name="Picture 63265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19300" cy="4572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bookmarkStart w:id="19" w:name="ZEqnNum800948"/>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4</w:instrText>
      </w:r>
      <w:r w:rsidRPr="00E230CE">
        <w:rPr>
          <w:noProof/>
        </w:rPr>
        <w:fldChar w:fldCharType="end"/>
      </w:r>
      <w:r w:rsidRPr="00E230CE">
        <w:instrText>)</w:instrText>
      </w:r>
      <w:bookmarkEnd w:id="19"/>
      <w:r w:rsidRPr="00E230CE">
        <w:fldChar w:fldCharType="end"/>
      </w:r>
    </w:p>
    <w:p w:rsidR="00F13F53" w:rsidRPr="00E230CE" w:rsidRDefault="00F13F53" w:rsidP="00CF61A2"/>
    <w:p w:rsidR="00F13F53" w:rsidRPr="00E230CE" w:rsidRDefault="00F13F53" w:rsidP="00CF61A2">
      <w:r w:rsidRPr="00E230CE">
        <w:t xml:space="preserve">is the </w:t>
      </w:r>
      <w:r w:rsidRPr="00E230CE">
        <w:rPr>
          <w:i/>
          <w:iCs/>
        </w:rPr>
        <w:t>Hilbert transform</w:t>
      </w:r>
      <w:r w:rsidRPr="00E230CE">
        <w:t xml:space="preserve"> of </w:t>
      </w:r>
      <w:r w:rsidRPr="00E230CE">
        <w:rPr>
          <w:noProof/>
          <w:position w:val="-10"/>
        </w:rPr>
        <w:drawing>
          <wp:inline distT="0" distB="0" distL="0" distR="0" wp14:anchorId="3AB55C10" wp14:editId="5A99ACB3">
            <wp:extent cx="266700" cy="200025"/>
            <wp:effectExtent l="0" t="0" r="0" b="9525"/>
            <wp:docPr id="84815073" name="Picture 8481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6700" cy="200025"/>
                    </a:xfrm>
                    <a:prstGeom prst="rect">
                      <a:avLst/>
                    </a:prstGeom>
                    <a:noFill/>
                    <a:ln>
                      <a:noFill/>
                    </a:ln>
                  </pic:spPr>
                </pic:pic>
              </a:graphicData>
            </a:graphic>
          </wp:inline>
        </w:drawing>
      </w:r>
      <w:r w:rsidRPr="00E230CE">
        <w:t xml:space="preserve">.  Using </w:t>
      </w:r>
      <w:r w:rsidRPr="00E230CE">
        <w:rPr>
          <w:noProof/>
          <w:position w:val="-24"/>
        </w:rPr>
        <w:drawing>
          <wp:inline distT="0" distB="0" distL="0" distR="0" wp14:anchorId="54833587" wp14:editId="48A96877">
            <wp:extent cx="1438275" cy="390525"/>
            <wp:effectExtent l="0" t="0" r="9525" b="9525"/>
            <wp:docPr id="230200277" name="Picture 23020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38275" cy="390525"/>
                    </a:xfrm>
                    <a:prstGeom prst="rect">
                      <a:avLst/>
                    </a:prstGeom>
                    <a:noFill/>
                    <a:ln>
                      <a:noFill/>
                    </a:ln>
                  </pic:spPr>
                </pic:pic>
              </a:graphicData>
            </a:graphic>
          </wp:inline>
        </w:drawing>
      </w:r>
      <w:r w:rsidRPr="00E230CE">
        <w:t xml:space="preserve">we see that, </w:t>
      </w:r>
    </w:p>
    <w:p w:rsidR="00F13F53" w:rsidRPr="00E230CE" w:rsidRDefault="00F13F53" w:rsidP="00CF61A2"/>
    <w:p w:rsidR="00F13F53" w:rsidRPr="00E230CE" w:rsidRDefault="00F13F53" w:rsidP="00CF61A2">
      <w:r w:rsidRPr="00E230CE">
        <w:tab/>
      </w:r>
      <w:r w:rsidRPr="00E230CE">
        <w:rPr>
          <w:noProof/>
          <w:position w:val="-10"/>
        </w:rPr>
        <w:drawing>
          <wp:inline distT="0" distB="0" distL="0" distR="0" wp14:anchorId="261970B4" wp14:editId="39056A34">
            <wp:extent cx="1419225" cy="238125"/>
            <wp:effectExtent l="0" t="0" r="9525" b="9525"/>
            <wp:docPr id="1161096538" name="Picture 1161096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19225" cy="23812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5</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p w:rsidR="00F13F53" w:rsidRPr="00E230CE" w:rsidRDefault="00F13F53" w:rsidP="00CF61A2">
      <w:r w:rsidRPr="00E230CE">
        <w:t xml:space="preserve">i.e. in the frequency domain the Hilbert filter has the effect of shifting a complex exponential by </w:t>
      </w:r>
      <w:r w:rsidRPr="00E230CE">
        <w:rPr>
          <w:noProof/>
          <w:position w:val="-24"/>
        </w:rPr>
        <w:drawing>
          <wp:inline distT="0" distB="0" distL="0" distR="0" wp14:anchorId="1FC82B4D" wp14:editId="5D31FDB7">
            <wp:extent cx="276225" cy="390525"/>
            <wp:effectExtent l="0" t="0" r="0" b="9525"/>
            <wp:docPr id="1239964486" name="Picture 1239964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6225" cy="390525"/>
                    </a:xfrm>
                    <a:prstGeom prst="rect">
                      <a:avLst/>
                    </a:prstGeom>
                    <a:noFill/>
                    <a:ln>
                      <a:noFill/>
                    </a:ln>
                  </pic:spPr>
                </pic:pic>
              </a:graphicData>
            </a:graphic>
          </wp:inline>
        </w:drawing>
      </w:r>
      <w:r w:rsidRPr="00E230CE">
        <w:t>,</w:t>
      </w:r>
    </w:p>
    <w:p w:rsidR="00F13F53" w:rsidRPr="00E230CE" w:rsidRDefault="00F13F53" w:rsidP="00CF61A2"/>
    <w:p w:rsidR="00F13F53" w:rsidRPr="00E230CE" w:rsidRDefault="00F13F53" w:rsidP="00CF61A2">
      <w:r w:rsidRPr="00E230CE">
        <w:tab/>
      </w:r>
      <w:r w:rsidRPr="00E230CE">
        <w:rPr>
          <w:noProof/>
          <w:position w:val="-30"/>
        </w:rPr>
        <w:drawing>
          <wp:inline distT="0" distB="0" distL="0" distR="0" wp14:anchorId="61DF4007" wp14:editId="4CA8319F">
            <wp:extent cx="1304925" cy="457200"/>
            <wp:effectExtent l="0" t="0" r="9525" b="0"/>
            <wp:docPr id="735466782" name="Picture 735466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04925" cy="4572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6</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p w:rsidR="00F13F53" w:rsidRPr="00E230CE" w:rsidRDefault="00F13F53" w:rsidP="00CF61A2">
      <w:r w:rsidRPr="00E230CE">
        <w:t xml:space="preserve">which for our example is </w:t>
      </w:r>
      <w:r w:rsidRPr="00E230CE">
        <w:rPr>
          <w:noProof/>
          <w:position w:val="-14"/>
        </w:rPr>
        <w:drawing>
          <wp:inline distT="0" distB="0" distL="0" distR="0" wp14:anchorId="6B847BDF" wp14:editId="5491156B">
            <wp:extent cx="333375" cy="257175"/>
            <wp:effectExtent l="0" t="0" r="9525" b="9525"/>
            <wp:docPr id="517806630" name="Picture 517806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3375" cy="257175"/>
                    </a:xfrm>
                    <a:prstGeom prst="rect">
                      <a:avLst/>
                    </a:prstGeom>
                    <a:noFill/>
                    <a:ln>
                      <a:noFill/>
                    </a:ln>
                  </pic:spPr>
                </pic:pic>
              </a:graphicData>
            </a:graphic>
          </wp:inline>
        </w:drawing>
      </w:r>
      <w:r w:rsidRPr="00E230CE">
        <w:t>as before.</w:t>
      </w:r>
    </w:p>
    <w:p w:rsidR="00F13F53" w:rsidRPr="00E230CE" w:rsidRDefault="00F13F53" w:rsidP="00CF61A2"/>
    <w:p w:rsidR="00F13F53" w:rsidRPr="00E230CE" w:rsidRDefault="00F13F53" w:rsidP="00CF61A2">
      <w:r w:rsidRPr="00E230CE">
        <w:t>The fundamental relationships between the analytic signal and the complex envelope are summarized in Table ()</w:t>
      </w:r>
    </w:p>
    <w:p w:rsidR="00F13F53" w:rsidRPr="00E230CE" w:rsidRDefault="00F13F53" w:rsidP="00CF61A2"/>
    <w:p w:rsidR="00F13F53" w:rsidRPr="00E230CE" w:rsidRDefault="00F13F53" w:rsidP="00CF61A2">
      <w:r w:rsidRPr="00E230CE">
        <w:rPr>
          <w:noProof/>
          <w:position w:val="-4"/>
        </w:rPr>
        <w:drawing>
          <wp:inline distT="0" distB="0" distL="0" distR="0" wp14:anchorId="5CEF8A01" wp14:editId="6C8E23EC">
            <wp:extent cx="114300" cy="180975"/>
            <wp:effectExtent l="0" t="0" r="0" b="0"/>
            <wp:docPr id="1307463637" name="Picture 130746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4300" cy="180975"/>
                    </a:xfrm>
                    <a:prstGeom prst="rect">
                      <a:avLst/>
                    </a:prstGeom>
                    <a:noFill/>
                    <a:ln>
                      <a:noFill/>
                    </a:ln>
                  </pic:spPr>
                </pic:pic>
              </a:graphicData>
            </a:graphic>
          </wp:inline>
        </w:drawing>
      </w:r>
      <w:r w:rsidRPr="00E230CE">
        <w:tab/>
      </w:r>
      <w:r w:rsidRPr="00E230CE">
        <w:rPr>
          <w:noProof/>
          <w:position w:val="-14"/>
        </w:rPr>
        <w:drawing>
          <wp:inline distT="0" distB="0" distL="0" distR="0" wp14:anchorId="24051397" wp14:editId="71CD4F42">
            <wp:extent cx="1019175" cy="257175"/>
            <wp:effectExtent l="0" t="0" r="9525" b="9525"/>
            <wp:docPr id="41016506" name="Picture 41016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19175" cy="25717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7</w:instrText>
      </w:r>
      <w:r w:rsidRPr="00E230CE">
        <w:rPr>
          <w:noProof/>
        </w:rPr>
        <w:fldChar w:fldCharType="end"/>
      </w:r>
      <w:r w:rsidRPr="00E230CE">
        <w:instrText>)</w:instrText>
      </w:r>
      <w:r w:rsidRPr="00E230CE">
        <w:fldChar w:fldCharType="end"/>
      </w:r>
    </w:p>
    <w:p w:rsidR="00F13F53" w:rsidRPr="00E230CE" w:rsidRDefault="00F13F53" w:rsidP="00CF61A2"/>
    <w:p w:rsidR="00F13F53" w:rsidRDefault="00F13F53" w:rsidP="00B026FE">
      <w:r>
        <w:t>In particular we shall not attempt to give strict conditions under</w:t>
      </w:r>
    </w:p>
    <w:p w:rsidR="00F13F53" w:rsidRDefault="00F13F53" w:rsidP="00B026FE">
      <w:r>
        <w:t>which the formulas hold; we assume that all the functions involved are</w:t>
      </w:r>
    </w:p>
    <w:p w:rsidR="00F13F53" w:rsidRPr="00E230CE" w:rsidRDefault="00F13F53" w:rsidP="00B026FE">
      <w:r>
        <w:t>sufficiently well behaved for the various integrals to exist.</w:t>
      </w:r>
    </w:p>
    <w:p w:rsidR="00F13F53" w:rsidRPr="00E230CE" w:rsidRDefault="00F13F53" w:rsidP="00CF61A2">
      <w:pPr>
        <w:pStyle w:val="Heading2"/>
      </w:pPr>
      <w:bookmarkStart w:id="20" w:name="_Toc46855943"/>
      <w:bookmarkStart w:id="21" w:name="_Toc280363804"/>
      <w:bookmarkStart w:id="22" w:name="_Toc209787658"/>
      <w:bookmarkStart w:id="23" w:name="_Toc229857300"/>
      <w:bookmarkStart w:id="24" w:name="_Toc229926353"/>
      <w:r w:rsidRPr="00E230CE">
        <w:t>Input-Output Relationship</w:t>
      </w:r>
      <w:bookmarkEnd w:id="20"/>
      <w:bookmarkEnd w:id="21"/>
      <w:bookmarkEnd w:id="22"/>
      <w:bookmarkEnd w:id="23"/>
      <w:bookmarkEnd w:id="24"/>
    </w:p>
    <w:p w:rsidR="00F13F53" w:rsidRPr="00E230CE" w:rsidRDefault="00F13F53" w:rsidP="00CF61A2"/>
    <w:p w:rsidR="00F13F53" w:rsidRPr="00E230CE" w:rsidRDefault="00F13F53" w:rsidP="00CF61A2">
      <w:r w:rsidRPr="00E230CE">
        <w:t xml:space="preserve">If </w:t>
      </w:r>
      <w:r w:rsidRPr="00E230CE">
        <w:rPr>
          <w:noProof/>
          <w:position w:val="-10"/>
        </w:rPr>
        <w:drawing>
          <wp:inline distT="0" distB="0" distL="0" distR="0" wp14:anchorId="6C669B26" wp14:editId="375AEA88">
            <wp:extent cx="866775" cy="200025"/>
            <wp:effectExtent l="0" t="0" r="9525" b="9525"/>
            <wp:docPr id="156263217" name="Picture 156263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66775" cy="200025"/>
                    </a:xfrm>
                    <a:prstGeom prst="rect">
                      <a:avLst/>
                    </a:prstGeom>
                    <a:noFill/>
                    <a:ln>
                      <a:noFill/>
                    </a:ln>
                  </pic:spPr>
                </pic:pic>
              </a:graphicData>
            </a:graphic>
          </wp:inline>
        </w:drawing>
      </w:r>
      <w:r w:rsidRPr="00E230CE">
        <w:t xml:space="preserve">define an LTI system then the output analytic signal is </w:t>
      </w:r>
    </w:p>
    <w:p w:rsidR="00F13F53" w:rsidRPr="00E230CE" w:rsidRDefault="00F13F53" w:rsidP="00CF61A2"/>
    <w:p w:rsidR="00F13F53" w:rsidRPr="00E230CE" w:rsidRDefault="00F13F53" w:rsidP="00CF61A2">
      <w:r w:rsidRPr="00E230CE">
        <w:tab/>
      </w:r>
      <w:r w:rsidRPr="00E230CE">
        <w:rPr>
          <w:noProof/>
          <w:position w:val="-34"/>
        </w:rPr>
        <w:drawing>
          <wp:inline distT="0" distB="0" distL="0" distR="0" wp14:anchorId="35E42246" wp14:editId="0C039A1F">
            <wp:extent cx="1971675" cy="504825"/>
            <wp:effectExtent l="0" t="0" r="9525" b="9525"/>
            <wp:docPr id="1109298256" name="Picture 1109298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71675" cy="504825"/>
                    </a:xfrm>
                    <a:prstGeom prst="rect">
                      <a:avLst/>
                    </a:prstGeom>
                    <a:noFill/>
                    <a:ln>
                      <a:noFill/>
                    </a:ln>
                  </pic:spPr>
                </pic:pic>
              </a:graphicData>
            </a:graphic>
          </wp:inline>
        </w:drawing>
      </w:r>
    </w:p>
    <w:p w:rsidR="00F13F53" w:rsidRPr="00E230CE" w:rsidRDefault="00F13F53" w:rsidP="00CF61A2">
      <w:r w:rsidRPr="00E230CE">
        <w:tab/>
      </w:r>
      <w:r w:rsidRPr="00E230CE">
        <w:rPr>
          <w:noProof/>
          <w:position w:val="-12"/>
        </w:rPr>
        <w:drawing>
          <wp:inline distT="0" distB="0" distL="0" distR="0" wp14:anchorId="013C3DB4" wp14:editId="7F17DCD5">
            <wp:extent cx="1304925" cy="228600"/>
            <wp:effectExtent l="0" t="0" r="9525" b="0"/>
            <wp:docPr id="1537873082" name="Picture 1537873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04925" cy="2286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8</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or</w:t>
      </w:r>
    </w:p>
    <w:p w:rsidR="00F13F53" w:rsidRPr="00E230CE" w:rsidRDefault="00F13F53" w:rsidP="00CF61A2">
      <w:r w:rsidRPr="00E230CE">
        <w:tab/>
      </w:r>
      <w:r w:rsidRPr="00E230CE">
        <w:rPr>
          <w:noProof/>
          <w:position w:val="-12"/>
        </w:rPr>
        <w:drawing>
          <wp:inline distT="0" distB="0" distL="0" distR="0" wp14:anchorId="517FCB4B" wp14:editId="2EA6E17A">
            <wp:extent cx="1143000" cy="228600"/>
            <wp:effectExtent l="0" t="0" r="0" b="0"/>
            <wp:docPr id="1704691033" name="Picture 170469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43000" cy="2286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9</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Thus standard convolution with the impulse response determines the analytic signal output.</w:t>
      </w:r>
    </w:p>
    <w:p w:rsidR="00F13F53" w:rsidRPr="00E230CE" w:rsidRDefault="00F13F53" w:rsidP="00CF61A2"/>
    <w:p w:rsidR="00F13F53" w:rsidRPr="00E230CE" w:rsidRDefault="00F13F53" w:rsidP="00CF61A2">
      <w:r w:rsidRPr="00E230CE">
        <w:t>FIGURE OF MAG H AND ARG H</w:t>
      </w:r>
    </w:p>
    <w:p w:rsidR="00F13F53" w:rsidRPr="00E230CE" w:rsidRDefault="00F13F53" w:rsidP="00CF61A2"/>
    <w:p w:rsidR="00F13F53" w:rsidRPr="00E230CE" w:rsidRDefault="00F13F53" w:rsidP="00CF61A2">
      <w:r w:rsidRPr="00E230CE">
        <w:t xml:space="preserve">The analytic signal is also an analytic function of the complex variable </w:t>
      </w:r>
      <w:r w:rsidRPr="00E230CE">
        <w:rPr>
          <w:noProof/>
          <w:position w:val="-12"/>
        </w:rPr>
        <w:drawing>
          <wp:inline distT="0" distB="0" distL="0" distR="0" wp14:anchorId="5324C801" wp14:editId="4519C187">
            <wp:extent cx="657225" cy="228600"/>
            <wp:effectExtent l="0" t="0" r="9525" b="0"/>
            <wp:docPr id="575479113" name="Picture 575479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57225" cy="228600"/>
                    </a:xfrm>
                    <a:prstGeom prst="rect">
                      <a:avLst/>
                    </a:prstGeom>
                    <a:noFill/>
                    <a:ln>
                      <a:noFill/>
                    </a:ln>
                  </pic:spPr>
                </pic:pic>
              </a:graphicData>
            </a:graphic>
          </wp:inline>
        </w:drawing>
      </w:r>
    </w:p>
    <w:p w:rsidR="00F13F53" w:rsidRPr="00E230CE" w:rsidRDefault="00F13F53" w:rsidP="00CF61A2"/>
    <w:p w:rsidR="00F13F53" w:rsidRPr="00E230CE" w:rsidRDefault="00F13F53" w:rsidP="00CF61A2">
      <w:pPr>
        <w:pStyle w:val="Heading3"/>
      </w:pPr>
      <w:bookmarkStart w:id="25" w:name="_Toc46855944"/>
      <w:bookmarkStart w:id="26" w:name="_Toc280363805"/>
      <w:bookmarkStart w:id="27" w:name="_Toc209787659"/>
      <w:bookmarkStart w:id="28" w:name="_Toc229857301"/>
      <w:bookmarkStart w:id="29" w:name="_Toc229926354"/>
      <w:r w:rsidRPr="00E230CE">
        <w:t>Example: Amplitude Modulation</w:t>
      </w:r>
      <w:bookmarkEnd w:id="25"/>
      <w:bookmarkEnd w:id="26"/>
      <w:bookmarkEnd w:id="27"/>
      <w:bookmarkEnd w:id="28"/>
      <w:bookmarkEnd w:id="29"/>
    </w:p>
    <w:p w:rsidR="00F13F53" w:rsidRPr="00E230CE" w:rsidRDefault="00F13F53" w:rsidP="00CF61A2"/>
    <w:p w:rsidR="00F13F53" w:rsidRPr="00E230CE" w:rsidRDefault="00F13F53" w:rsidP="00CF61A2">
      <w:r w:rsidRPr="00E230CE">
        <w:t>An amplitude modulated communication signal transmitted over a bandpass channel is of the form</w:t>
      </w:r>
    </w:p>
    <w:p w:rsidR="00F13F53" w:rsidRPr="00E230CE" w:rsidRDefault="00F13F53" w:rsidP="00CF61A2"/>
    <w:p w:rsidR="00F13F53" w:rsidRPr="00E230CE" w:rsidRDefault="00F13F53" w:rsidP="00CF61A2">
      <w:r w:rsidRPr="00E230CE">
        <w:tab/>
      </w:r>
      <w:r w:rsidRPr="00E230CE">
        <w:rPr>
          <w:noProof/>
          <w:position w:val="-14"/>
        </w:rPr>
        <w:drawing>
          <wp:inline distT="0" distB="0" distL="0" distR="0" wp14:anchorId="082238DB" wp14:editId="23EBD0C0">
            <wp:extent cx="1590675" cy="257175"/>
            <wp:effectExtent l="0" t="0" r="9525" b="9525"/>
            <wp:docPr id="1857447423" name="Picture 1857447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90675" cy="25717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bookmarkStart w:id="30" w:name="ZEqnNum542420"/>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10</w:instrText>
      </w:r>
      <w:r w:rsidRPr="00E230CE">
        <w:rPr>
          <w:noProof/>
        </w:rPr>
        <w:fldChar w:fldCharType="end"/>
      </w:r>
      <w:r w:rsidRPr="00E230CE">
        <w:instrText>)</w:instrText>
      </w:r>
      <w:bookmarkEnd w:id="30"/>
      <w:r w:rsidRPr="00E230CE">
        <w:fldChar w:fldCharType="end"/>
      </w:r>
    </w:p>
    <w:p w:rsidR="00F13F53" w:rsidRPr="00E230CE" w:rsidRDefault="00F13F53" w:rsidP="00CF61A2"/>
    <w:p w:rsidR="00F13F53" w:rsidRPr="00E230CE" w:rsidRDefault="00F13F53" w:rsidP="00CF61A2">
      <w:r w:rsidRPr="00E230CE">
        <w:t xml:space="preserve">where </w:t>
      </w:r>
      <w:r w:rsidRPr="00E230CE">
        <w:rPr>
          <w:noProof/>
          <w:position w:val="-12"/>
        </w:rPr>
        <w:drawing>
          <wp:inline distT="0" distB="0" distL="0" distR="0" wp14:anchorId="28B40927" wp14:editId="1DCFE7E0">
            <wp:extent cx="161925" cy="228600"/>
            <wp:effectExtent l="0" t="0" r="9525" b="0"/>
            <wp:docPr id="308620980" name="Picture 308620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E230CE">
        <w:t xml:space="preserve">is a “high” carrier frequency that shifts the narrowband information signal </w:t>
      </w:r>
      <w:r w:rsidRPr="00E230CE">
        <w:rPr>
          <w:noProof/>
          <w:position w:val="-10"/>
        </w:rPr>
        <w:drawing>
          <wp:inline distT="0" distB="0" distL="0" distR="0" wp14:anchorId="4BFF3386" wp14:editId="18686988">
            <wp:extent cx="276225" cy="200025"/>
            <wp:effectExtent l="0" t="0" r="9525" b="9525"/>
            <wp:docPr id="1057780386" name="Picture 1057780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E230CE">
        <w:t xml:space="preserve"> into the passband of the channel.</w:t>
      </w:r>
    </w:p>
    <w:p w:rsidR="00F13F53" w:rsidRPr="00E230CE" w:rsidRDefault="00F13F53" w:rsidP="00CF61A2"/>
    <w:p w:rsidR="00F13F53" w:rsidRPr="00E230CE" w:rsidRDefault="00F13F53" w:rsidP="00CF61A2">
      <w:r w:rsidRPr="00E230CE">
        <w:t xml:space="preserve">The analytic signal for </w:t>
      </w:r>
      <w:r w:rsidRPr="00E230CE">
        <w:fldChar w:fldCharType="begin"/>
      </w:r>
      <w:r w:rsidRPr="00E230CE">
        <w:instrText xml:space="preserve"> GOTOBUTTON ZEqnNum542420  \* MERGEFORMAT </w:instrText>
      </w:r>
      <w:fldSimple w:instr=" REF ZEqnNum542420 \! \* MERGEFORMAT ">
        <w:r w:rsidRPr="00E230CE">
          <w:instrText>(</w:instrText>
        </w:r>
        <w:r>
          <w:instrText>17</w:instrText>
        </w:r>
        <w:r w:rsidRPr="00E230CE">
          <w:instrText>.</w:instrText>
        </w:r>
        <w:r>
          <w:instrText>10</w:instrText>
        </w:r>
        <w:r w:rsidRPr="00E230CE">
          <w:instrText>)</w:instrText>
        </w:r>
      </w:fldSimple>
      <w:r w:rsidRPr="00E230CE">
        <w:fldChar w:fldCharType="end"/>
      </w:r>
      <w:r w:rsidRPr="00E230CE">
        <w:t xml:space="preserve"> is from </w:t>
      </w:r>
      <w:r w:rsidRPr="00E230CE">
        <w:fldChar w:fldCharType="begin"/>
      </w:r>
      <w:r w:rsidRPr="00E230CE">
        <w:instrText xml:space="preserve"> GOTOBUTTON ZEqnNum313323  \* MERGEFORMAT </w:instrText>
      </w:r>
      <w:fldSimple w:instr=" REF ZEqnNum313323 \! \* MERGEFORMAT ">
        <w:r w:rsidRPr="00E230CE">
          <w:instrText>(</w:instrText>
        </w:r>
        <w:r>
          <w:instrText>17</w:instrText>
        </w:r>
        <w:r w:rsidRPr="00E230CE">
          <w:instrText>.</w:instrText>
        </w:r>
        <w:r>
          <w:instrText>1</w:instrText>
        </w:r>
        <w:r w:rsidRPr="00E230CE">
          <w:instrText>)</w:instrText>
        </w:r>
      </w:fldSimple>
      <w:r w:rsidRPr="00E230CE">
        <w:fldChar w:fldCharType="end"/>
      </w:r>
    </w:p>
    <w:p w:rsidR="00F13F53" w:rsidRPr="00E230CE" w:rsidRDefault="00F13F53" w:rsidP="00CF61A2"/>
    <w:p w:rsidR="00F13F53" w:rsidRPr="00E230CE" w:rsidRDefault="00F13F53" w:rsidP="00CF61A2">
      <w:r w:rsidRPr="00E230CE">
        <w:tab/>
      </w:r>
      <w:r w:rsidRPr="00E230CE">
        <w:rPr>
          <w:noProof/>
          <w:position w:val="-32"/>
        </w:rPr>
        <w:drawing>
          <wp:inline distT="0" distB="0" distL="0" distR="0" wp14:anchorId="78A555AD" wp14:editId="79D4D4CA">
            <wp:extent cx="2628900" cy="485775"/>
            <wp:effectExtent l="0" t="0" r="0" b="9525"/>
            <wp:docPr id="1539894986" name="Picture 1539894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28900" cy="48577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11</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 xml:space="preserve">and the Hilbert transform is </w:t>
      </w:r>
    </w:p>
    <w:p w:rsidR="00F13F53" w:rsidRPr="00E230CE" w:rsidRDefault="00F13F53" w:rsidP="00CF61A2"/>
    <w:p w:rsidR="00F13F53" w:rsidRPr="00E230CE" w:rsidRDefault="00F13F53" w:rsidP="00CF61A2">
      <w:r w:rsidRPr="00E230CE">
        <w:tab/>
      </w:r>
      <w:r w:rsidRPr="00E230CE">
        <w:rPr>
          <w:noProof/>
          <w:position w:val="-58"/>
        </w:rPr>
        <w:drawing>
          <wp:inline distT="0" distB="0" distL="0" distR="0" wp14:anchorId="74F44ED4" wp14:editId="5B81082F">
            <wp:extent cx="3009900" cy="1057275"/>
            <wp:effectExtent l="0" t="0" r="0" b="9525"/>
            <wp:docPr id="28300914" name="Picture 2830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009900" cy="1057275"/>
                    </a:xfrm>
                    <a:prstGeom prst="rect">
                      <a:avLst/>
                    </a:prstGeom>
                    <a:noFill/>
                    <a:ln>
                      <a:noFill/>
                    </a:ln>
                  </pic:spPr>
                </pic:pic>
              </a:graphicData>
            </a:graphic>
          </wp:inline>
        </w:drawing>
      </w:r>
      <w:r w:rsidRPr="00E230CE">
        <w:tab/>
      </w:r>
    </w:p>
    <w:p w:rsidR="00F13F53" w:rsidRPr="00E230CE" w:rsidRDefault="00F13F53" w:rsidP="00CF61A2"/>
    <w:p w:rsidR="00F13F53" w:rsidRPr="00E230CE" w:rsidRDefault="00F13F53" w:rsidP="00CF61A2">
      <w:r w:rsidRPr="00E230CE">
        <w:t xml:space="preserve">where </w:t>
      </w:r>
      <w:r w:rsidRPr="00E230CE">
        <w:rPr>
          <w:noProof/>
          <w:position w:val="-6"/>
        </w:rPr>
        <w:drawing>
          <wp:inline distT="0" distB="0" distL="0" distR="0" wp14:anchorId="0023E5F2" wp14:editId="7C39137B">
            <wp:extent cx="152400" cy="180975"/>
            <wp:effectExtent l="0" t="0" r="0" b="9525"/>
            <wp:docPr id="1999003012" name="Picture 199900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Pr="00E230CE">
        <w:t xml:space="preserve">is an indented hemisphere in the complex w-plane.  Thus </w:t>
      </w:r>
    </w:p>
    <w:p w:rsidR="00F13F53" w:rsidRPr="00E230CE" w:rsidRDefault="00F13F53" w:rsidP="00CF61A2"/>
    <w:p w:rsidR="00F13F53" w:rsidRPr="00E230CE" w:rsidRDefault="00F13F53" w:rsidP="00CF61A2">
      <w:r w:rsidRPr="00E230CE">
        <w:tab/>
      </w:r>
      <w:r w:rsidRPr="00E230CE">
        <w:rPr>
          <w:noProof/>
          <w:position w:val="-50"/>
        </w:rPr>
        <w:drawing>
          <wp:inline distT="0" distB="0" distL="0" distR="0" wp14:anchorId="34AD5A16" wp14:editId="7965BE34">
            <wp:extent cx="2895600" cy="771525"/>
            <wp:effectExtent l="0" t="0" r="0" b="9525"/>
            <wp:docPr id="1858896517" name="Picture 1858896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95600" cy="77152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12</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 xml:space="preserve">where </w:t>
      </w:r>
      <w:r w:rsidRPr="00E230CE">
        <w:rPr>
          <w:noProof/>
          <w:position w:val="-10"/>
        </w:rPr>
        <w:drawing>
          <wp:inline distT="0" distB="0" distL="0" distR="0" wp14:anchorId="4F3EC448" wp14:editId="35FCCD82">
            <wp:extent cx="276225" cy="200025"/>
            <wp:effectExtent l="0" t="0" r="9525" b="9525"/>
            <wp:docPr id="306553326" name="Picture 30655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E230CE">
        <w:t>is the standard complex envelope of a narrowband amplitude modulation described below.</w:t>
      </w:r>
    </w:p>
    <w:p w:rsidR="00F13F53" w:rsidRPr="00E230CE" w:rsidRDefault="00F13F53" w:rsidP="00CF61A2"/>
    <w:p w:rsidR="00F13F53" w:rsidRPr="00E230CE" w:rsidRDefault="00F13F53" w:rsidP="00CF61A2">
      <w:r w:rsidRPr="00E230CE">
        <w:t xml:space="preserve">The </w:t>
      </w:r>
      <w:r w:rsidRPr="00E230CE">
        <w:rPr>
          <w:i/>
          <w:iCs/>
        </w:rPr>
        <w:t>envelope</w:t>
      </w:r>
      <w:r w:rsidRPr="00E230CE">
        <w:t xml:space="preserve"> is the magnitude of the analytic signal,</w:t>
      </w:r>
    </w:p>
    <w:p w:rsidR="00F13F53" w:rsidRPr="00E230CE" w:rsidRDefault="00F13F53" w:rsidP="00CF61A2"/>
    <w:p w:rsidR="00F13F53" w:rsidRPr="00E230CE" w:rsidRDefault="00F13F53" w:rsidP="00CF61A2">
      <w:r w:rsidRPr="00E230CE">
        <w:tab/>
      </w:r>
      <w:r w:rsidRPr="00E230CE">
        <w:rPr>
          <w:noProof/>
          <w:position w:val="-14"/>
        </w:rPr>
        <w:drawing>
          <wp:inline distT="0" distB="0" distL="0" distR="0" wp14:anchorId="3E64B56A" wp14:editId="38907E66">
            <wp:extent cx="1743075" cy="295275"/>
            <wp:effectExtent l="0" t="0" r="9525" b="9525"/>
            <wp:docPr id="1003893357" name="Picture 1003893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43075" cy="29527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13</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p w:rsidR="00F13F53" w:rsidRPr="00E230CE" w:rsidRDefault="00F13F53" w:rsidP="00CF61A2">
      <w:r w:rsidRPr="00E230CE">
        <w:t xml:space="preserve">We may write </w:t>
      </w:r>
      <w:r w:rsidRPr="00E230CE">
        <w:fldChar w:fldCharType="begin"/>
      </w:r>
      <w:r w:rsidRPr="00E230CE">
        <w:instrText xml:space="preserve"> GOTOBUTTON ZEqnNum542420  \* MERGEFORMAT </w:instrText>
      </w:r>
      <w:fldSimple w:instr=" REF ZEqnNum542420 \! \* MERGEFORMAT ">
        <w:r w:rsidRPr="00E230CE">
          <w:instrText>(</w:instrText>
        </w:r>
        <w:r>
          <w:instrText>17</w:instrText>
        </w:r>
        <w:r w:rsidRPr="00E230CE">
          <w:instrText>.</w:instrText>
        </w:r>
        <w:r>
          <w:instrText>10</w:instrText>
        </w:r>
        <w:r w:rsidRPr="00E230CE">
          <w:instrText>)</w:instrText>
        </w:r>
      </w:fldSimple>
      <w:r w:rsidRPr="00E230CE">
        <w:fldChar w:fldCharType="end"/>
      </w:r>
      <w:r w:rsidRPr="00E230CE">
        <w:t xml:space="preserve"> as</w:t>
      </w:r>
    </w:p>
    <w:p w:rsidR="00F13F53" w:rsidRPr="00E230CE" w:rsidRDefault="00F13F53" w:rsidP="00CF61A2"/>
    <w:p w:rsidR="00F13F53" w:rsidRPr="00E230CE" w:rsidRDefault="00F13F53" w:rsidP="00CF61A2">
      <w:r w:rsidRPr="00E230CE">
        <w:tab/>
      </w:r>
      <w:r w:rsidRPr="00E230CE">
        <w:rPr>
          <w:noProof/>
          <w:position w:val="-14"/>
        </w:rPr>
        <w:drawing>
          <wp:inline distT="0" distB="0" distL="0" distR="0" wp14:anchorId="1A4DCF32" wp14:editId="36127739">
            <wp:extent cx="2286000" cy="238125"/>
            <wp:effectExtent l="0" t="0" r="0" b="9525"/>
            <wp:docPr id="1201554784" name="Picture 120155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286000" cy="23812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14</w:instrText>
      </w:r>
      <w:r w:rsidRPr="00E230CE">
        <w:rPr>
          <w:noProof/>
        </w:rPr>
        <w:fldChar w:fldCharType="end"/>
      </w:r>
      <w:r w:rsidRPr="00E230CE">
        <w:instrText>)</w:instrText>
      </w:r>
      <w:r w:rsidRPr="00E230CE">
        <w:fldChar w:fldCharType="end"/>
      </w:r>
    </w:p>
    <w:p w:rsidR="00F13F53" w:rsidRPr="00E230CE" w:rsidRDefault="00F13F53" w:rsidP="00CF61A2">
      <w:r w:rsidRPr="00E230CE">
        <w:t xml:space="preserve">where </w:t>
      </w:r>
    </w:p>
    <w:p w:rsidR="00F13F53" w:rsidRPr="00E230CE" w:rsidRDefault="00F13F53" w:rsidP="00CF61A2"/>
    <w:p w:rsidR="00F13F53" w:rsidRPr="00E230CE" w:rsidRDefault="00F13F53" w:rsidP="00CF61A2">
      <w:r w:rsidRPr="00E230CE">
        <w:tab/>
      </w:r>
      <w:r w:rsidRPr="00E230CE">
        <w:rPr>
          <w:noProof/>
          <w:position w:val="-12"/>
        </w:rPr>
        <w:drawing>
          <wp:inline distT="0" distB="0" distL="0" distR="0" wp14:anchorId="7D74992C" wp14:editId="7D253A85">
            <wp:extent cx="1038225" cy="228600"/>
            <wp:effectExtent l="0" t="0" r="9525" b="0"/>
            <wp:docPr id="536861289" name="Picture 53686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38225" cy="2286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15</w:instrText>
      </w:r>
      <w:r w:rsidRPr="00E230CE">
        <w:rPr>
          <w:noProof/>
        </w:rPr>
        <w:fldChar w:fldCharType="end"/>
      </w:r>
      <w:r w:rsidRPr="00E230CE">
        <w:instrText>)</w:instrText>
      </w:r>
      <w:r w:rsidRPr="00E230CE">
        <w:fldChar w:fldCharType="end"/>
      </w:r>
    </w:p>
    <w:p w:rsidR="00F13F53" w:rsidRPr="00E230CE" w:rsidRDefault="00F13F53" w:rsidP="00CF61A2">
      <w:r w:rsidRPr="00E230CE">
        <w:tab/>
      </w:r>
      <w:r w:rsidRPr="00E230CE">
        <w:rPr>
          <w:noProof/>
          <w:position w:val="-14"/>
        </w:rPr>
        <w:drawing>
          <wp:inline distT="0" distB="0" distL="0" distR="0" wp14:anchorId="1843052B" wp14:editId="5E29F80B">
            <wp:extent cx="1038225" cy="238125"/>
            <wp:effectExtent l="0" t="0" r="9525" b="9525"/>
            <wp:docPr id="1149973852" name="Picture 1149973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38225" cy="23812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16</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 xml:space="preserve">are known as the </w:t>
      </w:r>
      <w:r w:rsidRPr="00E230CE">
        <w:rPr>
          <w:i/>
          <w:iCs/>
        </w:rPr>
        <w:t>inphase</w:t>
      </w:r>
      <w:r w:rsidRPr="00E230CE">
        <w:t xml:space="preserve"> and </w:t>
      </w:r>
      <w:r w:rsidRPr="00E230CE">
        <w:rPr>
          <w:i/>
          <w:iCs/>
        </w:rPr>
        <w:t>quadrature</w:t>
      </w:r>
      <w:r w:rsidRPr="00E230CE">
        <w:t xml:space="preserve"> components which are related to the signal quantities by the </w:t>
      </w:r>
      <w:r w:rsidRPr="00E230CE">
        <w:rPr>
          <w:i/>
          <w:iCs/>
        </w:rPr>
        <w:t>envelope</w:t>
      </w:r>
      <w:r w:rsidRPr="00E230CE">
        <w:t xml:space="preserve"> and </w:t>
      </w:r>
      <w:r w:rsidRPr="00E230CE">
        <w:rPr>
          <w:i/>
          <w:iCs/>
        </w:rPr>
        <w:t>phase</w:t>
      </w:r>
      <w:r w:rsidRPr="00E230CE">
        <w:t xml:space="preserve">, respectively, </w:t>
      </w:r>
    </w:p>
    <w:p w:rsidR="00F13F53" w:rsidRPr="00E230CE" w:rsidRDefault="00F13F53" w:rsidP="00CF61A2"/>
    <w:p w:rsidR="00F13F53" w:rsidRPr="00E230CE" w:rsidRDefault="00F13F53" w:rsidP="00CF61A2">
      <w:r w:rsidRPr="00E230CE">
        <w:tab/>
      </w:r>
      <w:r w:rsidRPr="00E230CE">
        <w:rPr>
          <w:noProof/>
          <w:position w:val="-16"/>
        </w:rPr>
        <w:drawing>
          <wp:inline distT="0" distB="0" distL="0" distR="0" wp14:anchorId="0B1DAB65" wp14:editId="0C44FCAA">
            <wp:extent cx="1381125" cy="304800"/>
            <wp:effectExtent l="0" t="0" r="9525" b="0"/>
            <wp:docPr id="1917270720" name="Picture 191727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381125" cy="3048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fldChar w:fldCharType="end"/>
      </w:r>
    </w:p>
    <w:p w:rsidR="00F13F53" w:rsidRPr="00E230CE" w:rsidRDefault="00F13F53" w:rsidP="00CF61A2">
      <w:r w:rsidRPr="00E230CE">
        <w:tab/>
      </w:r>
      <w:r w:rsidRPr="00E230CE">
        <w:rPr>
          <w:noProof/>
          <w:position w:val="-30"/>
        </w:rPr>
        <w:drawing>
          <wp:inline distT="0" distB="0" distL="0" distR="0" wp14:anchorId="4D9DB75C" wp14:editId="369027B4">
            <wp:extent cx="923925" cy="457200"/>
            <wp:effectExtent l="0" t="0" r="0" b="0"/>
            <wp:docPr id="192436861" name="Picture 192436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23925" cy="4572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18</w:instrText>
      </w:r>
      <w:r w:rsidRPr="00E230CE">
        <w:rPr>
          <w:noProof/>
        </w:rPr>
        <w:fldChar w:fldCharType="end"/>
      </w:r>
      <w:r w:rsidRPr="00E230CE">
        <w:instrText>)</w:instrText>
      </w:r>
      <w:r w:rsidRPr="00E230CE">
        <w:fldChar w:fldCharType="end"/>
      </w:r>
    </w:p>
    <w:p w:rsidR="00F13F53" w:rsidRPr="00E230CE" w:rsidRDefault="00F13F53" w:rsidP="00CF61A2">
      <w:r w:rsidRPr="00E230CE">
        <w:t xml:space="preserve">  </w:t>
      </w:r>
    </w:p>
    <w:p w:rsidR="00F13F53" w:rsidRPr="00E230CE" w:rsidRDefault="00F13F53" w:rsidP="00CF61A2">
      <w:r w:rsidRPr="00E230CE">
        <w:t xml:space="preserve">The inphase and quadrature phase components each carry and information bearing signals which are projected onto carrier waves that are displaced from each other by 90 degrees, hence the word quadrant-&gt;quadrature.  We may then write </w:t>
      </w:r>
      <w:r w:rsidRPr="00E230CE">
        <w:fldChar w:fldCharType="begin"/>
      </w:r>
      <w:r w:rsidRPr="00E230CE">
        <w:instrText xml:space="preserve"> GOTOBUTTON ZEqnNum542420  \* MERGEFORMAT </w:instrText>
      </w:r>
      <w:fldSimple w:instr=" REF ZEqnNum542420 \! \* MERGEFORMAT ">
        <w:r w:rsidRPr="00E230CE">
          <w:instrText>(</w:instrText>
        </w:r>
        <w:r>
          <w:instrText>17</w:instrText>
        </w:r>
        <w:r w:rsidRPr="00E230CE">
          <w:instrText>.</w:instrText>
        </w:r>
        <w:r>
          <w:instrText>10</w:instrText>
        </w:r>
        <w:r w:rsidRPr="00E230CE">
          <w:instrText>)</w:instrText>
        </w:r>
      </w:fldSimple>
      <w:r w:rsidRPr="00E230CE">
        <w:fldChar w:fldCharType="end"/>
      </w:r>
      <w:r w:rsidRPr="00E230CE">
        <w:t xml:space="preserve"> as</w:t>
      </w:r>
    </w:p>
    <w:p w:rsidR="00F13F53" w:rsidRPr="00E230CE" w:rsidRDefault="00F13F53" w:rsidP="00CF61A2"/>
    <w:p w:rsidR="00F13F53" w:rsidRPr="00E230CE" w:rsidRDefault="00F13F53" w:rsidP="00CF61A2">
      <w:r w:rsidRPr="00E230CE">
        <w:tab/>
      </w:r>
      <w:r w:rsidRPr="00E230CE">
        <w:rPr>
          <w:noProof/>
          <w:position w:val="-16"/>
        </w:rPr>
        <w:drawing>
          <wp:inline distT="0" distB="0" distL="0" distR="0" wp14:anchorId="534FF1B7" wp14:editId="3CF8E4B4">
            <wp:extent cx="1304925" cy="276225"/>
            <wp:effectExtent l="0" t="0" r="9525" b="9525"/>
            <wp:docPr id="1739543424" name="Picture 173954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304925" cy="27622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19</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 xml:space="preserve">where the </w:t>
      </w:r>
      <w:r w:rsidRPr="00E230CE">
        <w:rPr>
          <w:i/>
          <w:iCs/>
        </w:rPr>
        <w:t>complex baseband signal</w:t>
      </w:r>
      <w:r w:rsidRPr="00E230CE">
        <w:t xml:space="preserve"> or </w:t>
      </w:r>
      <w:r w:rsidRPr="00E230CE">
        <w:rPr>
          <w:i/>
          <w:iCs/>
        </w:rPr>
        <w:t>complex envelope</w:t>
      </w:r>
      <w:r w:rsidRPr="00E230CE">
        <w:t xml:space="preserve"> </w:t>
      </w:r>
      <w:r w:rsidRPr="00E230CE">
        <w:rPr>
          <w:noProof/>
          <w:position w:val="-14"/>
        </w:rPr>
        <w:drawing>
          <wp:inline distT="0" distB="0" distL="0" distR="0" wp14:anchorId="336AA475" wp14:editId="1D33F8E5">
            <wp:extent cx="1209675" cy="238125"/>
            <wp:effectExtent l="0" t="0" r="9525" b="9525"/>
            <wp:docPr id="8778167" name="Picture 877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209675" cy="238125"/>
                    </a:xfrm>
                    <a:prstGeom prst="rect">
                      <a:avLst/>
                    </a:prstGeom>
                    <a:noFill/>
                    <a:ln>
                      <a:noFill/>
                    </a:ln>
                  </pic:spPr>
                </pic:pic>
              </a:graphicData>
            </a:graphic>
          </wp:inline>
        </w:drawing>
      </w:r>
      <w:r w:rsidRPr="00E230CE">
        <w:t>is defined as</w:t>
      </w:r>
    </w:p>
    <w:p w:rsidR="00F13F53" w:rsidRPr="00E230CE" w:rsidRDefault="00F13F53" w:rsidP="00CF61A2"/>
    <w:p w:rsidR="00F13F53" w:rsidRPr="00E230CE" w:rsidRDefault="00F13F53" w:rsidP="00CF61A2">
      <w:r w:rsidRPr="00E230CE">
        <w:tab/>
      </w:r>
      <w:r w:rsidRPr="00E230CE">
        <w:rPr>
          <w:noProof/>
          <w:position w:val="-10"/>
        </w:rPr>
        <w:drawing>
          <wp:inline distT="0" distB="0" distL="0" distR="0" wp14:anchorId="6DE01B3E" wp14:editId="49820040">
            <wp:extent cx="828675" cy="228600"/>
            <wp:effectExtent l="0" t="0" r="9525" b="0"/>
            <wp:docPr id="881595589" name="Picture 881595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828675" cy="2286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20</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 xml:space="preserve">In this way we have isolated the signal quantities of interest at baseband and enabled mixing to be performed merely by multiplying by a complex sinusoid, all at the expense of introducing complex numbers.  In essence then the complex baseband signal combines information bearing amplitude and phase into a single manageable quantity with spectrum concentrated around DC .  We note in passing that the now complex carrier </w:t>
      </w:r>
      <w:r w:rsidRPr="00E230CE">
        <w:rPr>
          <w:noProof/>
          <w:position w:val="-12"/>
        </w:rPr>
        <w:drawing>
          <wp:inline distT="0" distB="0" distL="0" distR="0" wp14:anchorId="1B50724A" wp14:editId="783D4EF4">
            <wp:extent cx="1057275" cy="238125"/>
            <wp:effectExtent l="0" t="0" r="9525" b="9525"/>
            <wp:docPr id="897347597" name="Picture 897347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057275" cy="238125"/>
                    </a:xfrm>
                    <a:prstGeom prst="rect">
                      <a:avLst/>
                    </a:prstGeom>
                    <a:noFill/>
                    <a:ln>
                      <a:noFill/>
                    </a:ln>
                  </pic:spPr>
                </pic:pic>
              </a:graphicData>
            </a:graphic>
          </wp:inline>
        </w:drawing>
      </w:r>
      <w:r w:rsidRPr="00E230CE">
        <w:t xml:space="preserve">has only positive frequencies whereas its real counterpart has negative frequencies as well.  The complex envelope has a spectrum </w:t>
      </w:r>
      <w:r w:rsidRPr="00E230CE">
        <w:rPr>
          <w:noProof/>
          <w:position w:val="-10"/>
        </w:rPr>
        <w:drawing>
          <wp:inline distT="0" distB="0" distL="0" distR="0" wp14:anchorId="630AF12E" wp14:editId="35D36C5F">
            <wp:extent cx="352425" cy="238125"/>
            <wp:effectExtent l="0" t="0" r="9525" b="9525"/>
            <wp:docPr id="2131345001" name="Picture 213134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52425" cy="238125"/>
                    </a:xfrm>
                    <a:prstGeom prst="rect">
                      <a:avLst/>
                    </a:prstGeom>
                    <a:noFill/>
                    <a:ln>
                      <a:noFill/>
                    </a:ln>
                  </pic:spPr>
                </pic:pic>
              </a:graphicData>
            </a:graphic>
          </wp:inline>
        </w:drawing>
      </w:r>
      <w:r w:rsidRPr="00E230CE">
        <w:t>that is localized around DC.</w:t>
      </w:r>
    </w:p>
    <w:p w:rsidR="00F13F53" w:rsidRPr="00E230CE" w:rsidRDefault="00F13F53" w:rsidP="00CF61A2"/>
    <w:p w:rsidR="00F13F53" w:rsidRPr="00E230CE" w:rsidRDefault="00F13F53" w:rsidP="00CF61A2">
      <w:r w:rsidRPr="00E230CE">
        <w:t>The input output for an LTI system also can be specified in terms of only the complex envelopes, i.e.</w:t>
      </w:r>
    </w:p>
    <w:p w:rsidR="00F13F53" w:rsidRPr="00E230CE" w:rsidRDefault="00F13F53" w:rsidP="00CF61A2"/>
    <w:p w:rsidR="00F13F53" w:rsidRPr="00E230CE" w:rsidRDefault="00F13F53" w:rsidP="00CF61A2">
      <w:r w:rsidRPr="00E230CE">
        <w:tab/>
      </w:r>
      <w:r w:rsidRPr="00E230CE">
        <w:rPr>
          <w:noProof/>
          <w:position w:val="-30"/>
        </w:rPr>
      </w:r>
      <w:r w:rsidR="00F13F53" w:rsidRPr="00E230CE">
        <w:rPr>
          <w:noProof/>
          <w:position w:val="-30"/>
        </w:rPr>
        <w:object w:dxaOrig="1600" w:dyaOrig="720" w14:anchorId="0AF139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9pt;height:36pt;mso-width-percent:0;mso-height-percent:0;mso-width-percent:0;mso-height-percent:0" o:ole="">
            <v:imagedata r:id="rId53" o:title=""/>
          </v:shape>
          <o:OLEObject Type="Embed" ProgID="Equation.DSMT4" ShapeID="_x0000_i1025" DrawAspect="Content" ObjectID="_1840551575" r:id="rId54"/>
        </w:object>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21</w:instrText>
      </w:r>
      <w:r w:rsidRPr="00E230CE">
        <w:rPr>
          <w:noProof/>
        </w:rPr>
        <w:fldChar w:fldCharType="end"/>
      </w:r>
      <w:r w:rsidRPr="00E230CE">
        <w:instrText>)</w:instrText>
      </w:r>
      <w:r w:rsidRPr="00E230CE">
        <w:fldChar w:fldCharType="end"/>
      </w:r>
    </w:p>
    <w:p w:rsidR="00F13F53" w:rsidRPr="00E230CE" w:rsidRDefault="00F13F53" w:rsidP="00CF61A2">
      <w:r w:rsidRPr="00E230CE">
        <w:t xml:space="preserve">where </w:t>
      </w:r>
    </w:p>
    <w:p w:rsidR="00F13F53" w:rsidRPr="00E230CE" w:rsidRDefault="00F13F53" w:rsidP="00CF61A2"/>
    <w:p w:rsidR="00F13F53" w:rsidRPr="00E230CE" w:rsidRDefault="00F13F53" w:rsidP="00CF61A2">
      <w:r w:rsidRPr="00E230CE">
        <w:tab/>
      </w:r>
      <w:r w:rsidRPr="00E230CE">
        <w:rPr>
          <w:noProof/>
          <w:position w:val="-10"/>
        </w:rPr>
      </w:r>
      <w:r w:rsidR="00F13F53" w:rsidRPr="00E230CE">
        <w:rPr>
          <w:noProof/>
          <w:position w:val="-10"/>
        </w:rPr>
        <w:object w:dxaOrig="1600" w:dyaOrig="380" w14:anchorId="7C1C162A">
          <v:shape id="_x0000_i1026" type="#_x0000_t75" alt="" style="width:79pt;height:21pt;mso-width-percent:0;mso-height-percent:0;mso-width-percent:0;mso-height-percent:0" o:ole="">
            <v:imagedata r:id="rId55" o:title=""/>
          </v:shape>
          <o:OLEObject Type="Embed" ProgID="Equation.DSMT4" ShapeID="_x0000_i1026" DrawAspect="Content" ObjectID="_1840551576" r:id="rId56"/>
        </w:object>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22</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p w:rsidR="00F13F53" w:rsidRPr="00E230CE" w:rsidRDefault="00F13F53" w:rsidP="00CF61A2">
      <w:r w:rsidRPr="00E230CE">
        <w:t>is the baseband complex envelope of the output.  Therefore we have removed the dependence on the carrier for analysis.</w:t>
      </w:r>
    </w:p>
    <w:p w:rsidR="00F13F53" w:rsidRPr="00E230CE" w:rsidRDefault="00F13F53" w:rsidP="00CF61A2">
      <w:pPr>
        <w:pStyle w:val="Heading3"/>
      </w:pPr>
      <w:bookmarkStart w:id="31" w:name="_Toc46855945"/>
      <w:bookmarkStart w:id="32" w:name="_Toc280363806"/>
      <w:bookmarkStart w:id="33" w:name="_Toc209787660"/>
      <w:bookmarkStart w:id="34" w:name="_Toc229857302"/>
      <w:bookmarkStart w:id="35" w:name="_Toc229926355"/>
      <w:r w:rsidRPr="00E230CE">
        <w:t>Example 2: Real Narrowband Signal</w:t>
      </w:r>
      <w:bookmarkEnd w:id="31"/>
      <w:bookmarkEnd w:id="32"/>
      <w:bookmarkEnd w:id="33"/>
      <w:bookmarkEnd w:id="34"/>
      <w:bookmarkEnd w:id="35"/>
    </w:p>
    <w:p w:rsidR="00F13F53" w:rsidRPr="00E230CE" w:rsidRDefault="00F13F53" w:rsidP="00CF61A2"/>
    <w:p w:rsidR="00F13F53" w:rsidRPr="00E230CE" w:rsidRDefault="00F13F53" w:rsidP="00CF61A2">
      <w:r w:rsidRPr="00E230CE">
        <w:rPr>
          <w:noProof/>
          <w:position w:val="-10"/>
        </w:rPr>
        <w:drawing>
          <wp:inline distT="0" distB="0" distL="0" distR="0" wp14:anchorId="6340EBA2" wp14:editId="4C9C9C8A">
            <wp:extent cx="866775" cy="228600"/>
            <wp:effectExtent l="0" t="0" r="9525" b="0"/>
            <wp:docPr id="969089571" name="Picture 969089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66775" cy="228600"/>
                    </a:xfrm>
                    <a:prstGeom prst="rect">
                      <a:avLst/>
                    </a:prstGeom>
                    <a:noFill/>
                    <a:ln>
                      <a:noFill/>
                    </a:ln>
                  </pic:spPr>
                </pic:pic>
              </a:graphicData>
            </a:graphic>
          </wp:inline>
        </w:drawing>
      </w:r>
    </w:p>
    <w:p w:rsidR="00F13F53" w:rsidRPr="00E230CE" w:rsidRDefault="00F13F53" w:rsidP="00CF61A2"/>
    <w:p w:rsidR="00F13F53" w:rsidRPr="00E230CE" w:rsidRDefault="00F13F53" w:rsidP="00CF61A2">
      <w:r w:rsidRPr="00E230CE">
        <w:rPr>
          <w:noProof/>
          <w:position w:val="-32"/>
        </w:rPr>
        <w:drawing>
          <wp:inline distT="0" distB="0" distL="0" distR="0" wp14:anchorId="2F2E292F" wp14:editId="18EEBBC1">
            <wp:extent cx="1514475" cy="485775"/>
            <wp:effectExtent l="0" t="0" r="9525" b="9525"/>
            <wp:docPr id="1093668121" name="Picture 1093668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514475" cy="485775"/>
                    </a:xfrm>
                    <a:prstGeom prst="rect">
                      <a:avLst/>
                    </a:prstGeom>
                    <a:noFill/>
                    <a:ln>
                      <a:noFill/>
                    </a:ln>
                  </pic:spPr>
                </pic:pic>
              </a:graphicData>
            </a:graphic>
          </wp:inline>
        </w:drawing>
      </w:r>
    </w:p>
    <w:p w:rsidR="00F13F53" w:rsidRPr="00E230CE" w:rsidRDefault="00F13F53" w:rsidP="00CF61A2"/>
    <w:p w:rsidR="00F13F53" w:rsidRPr="00E230CE" w:rsidRDefault="00F13F53" w:rsidP="00CF61A2">
      <w:r w:rsidRPr="00E230CE">
        <w:rPr>
          <w:noProof/>
          <w:position w:val="-30"/>
        </w:rPr>
        <w:drawing>
          <wp:inline distT="0" distB="0" distL="0" distR="0" wp14:anchorId="19A5A020" wp14:editId="01FCAA45">
            <wp:extent cx="1323975" cy="466725"/>
            <wp:effectExtent l="0" t="0" r="9525" b="9525"/>
            <wp:docPr id="1287125763" name="Picture 128712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323975" cy="466725"/>
                    </a:xfrm>
                    <a:prstGeom prst="rect">
                      <a:avLst/>
                    </a:prstGeom>
                    <a:noFill/>
                    <a:ln>
                      <a:noFill/>
                    </a:ln>
                  </pic:spPr>
                </pic:pic>
              </a:graphicData>
            </a:graphic>
          </wp:inline>
        </w:drawing>
      </w:r>
    </w:p>
    <w:p w:rsidR="00F13F53" w:rsidRPr="00E230CE" w:rsidRDefault="00F13F53" w:rsidP="00CF61A2">
      <w:r w:rsidRPr="00E230CE">
        <w:rPr>
          <w:noProof/>
        </w:rPr>
        <w:drawing>
          <wp:inline distT="0" distB="0" distL="0" distR="0" wp14:anchorId="551CC6D9" wp14:editId="4C054C00">
            <wp:extent cx="5476875" cy="3714750"/>
            <wp:effectExtent l="0" t="0" r="0" b="0"/>
            <wp:docPr id="1653415829" name="Picture 1653415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76875" cy="3714750"/>
                    </a:xfrm>
                    <a:prstGeom prst="rect">
                      <a:avLst/>
                    </a:prstGeom>
                    <a:noFill/>
                    <a:ln>
                      <a:noFill/>
                    </a:ln>
                  </pic:spPr>
                </pic:pic>
              </a:graphicData>
            </a:graphic>
          </wp:inline>
        </w:drawing>
      </w:r>
    </w:p>
    <w:p w:rsidR="00F13F53" w:rsidRPr="00E230CE" w:rsidRDefault="00F13F53" w:rsidP="00CF61A2">
      <w:r w:rsidRPr="00E230CE">
        <w:rPr>
          <w:noProof/>
        </w:rPr>
        <w:drawing>
          <wp:inline distT="0" distB="0" distL="0" distR="0" wp14:anchorId="02416C54" wp14:editId="22E57B34">
            <wp:extent cx="5476875" cy="3714750"/>
            <wp:effectExtent l="0" t="0" r="0" b="0"/>
            <wp:docPr id="1115735671" name="Picture 1115735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76875" cy="3714750"/>
                    </a:xfrm>
                    <a:prstGeom prst="rect">
                      <a:avLst/>
                    </a:prstGeom>
                    <a:noFill/>
                    <a:ln>
                      <a:noFill/>
                    </a:ln>
                  </pic:spPr>
                </pic:pic>
              </a:graphicData>
            </a:graphic>
          </wp:inline>
        </w:drawing>
      </w:r>
    </w:p>
    <w:p w:rsidR="00F13F53" w:rsidRPr="00E230CE" w:rsidRDefault="00F13F53" w:rsidP="00CF61A2"/>
    <w:p w:rsidR="00F13F53" w:rsidRPr="00E230CE" w:rsidRDefault="00F13F53" w:rsidP="00CF61A2">
      <w:pPr>
        <w:pStyle w:val="Heading3"/>
      </w:pPr>
      <w:bookmarkStart w:id="36" w:name="_Toc46855946"/>
      <w:bookmarkStart w:id="37" w:name="_Toc280363807"/>
      <w:bookmarkStart w:id="38" w:name="_Toc209787661"/>
      <w:bookmarkStart w:id="39" w:name="_Toc229857303"/>
      <w:bookmarkStart w:id="40" w:name="_Toc229926356"/>
      <w:r w:rsidRPr="00E230CE">
        <w:t>Narrowband Noise Processes</w:t>
      </w:r>
      <w:bookmarkEnd w:id="36"/>
      <w:bookmarkEnd w:id="37"/>
      <w:bookmarkEnd w:id="38"/>
      <w:bookmarkEnd w:id="39"/>
      <w:bookmarkEnd w:id="40"/>
    </w:p>
    <w:p w:rsidR="00F13F53" w:rsidRPr="00E230CE" w:rsidRDefault="00F13F53" w:rsidP="00CF61A2"/>
    <w:p w:rsidR="00F13F53" w:rsidRPr="00E230CE" w:rsidRDefault="00F13F53" w:rsidP="00CF61A2">
      <w:r w:rsidRPr="00E230CE">
        <w:tab/>
      </w:r>
      <w:r w:rsidRPr="00E230CE">
        <w:rPr>
          <w:noProof/>
          <w:position w:val="-30"/>
        </w:rPr>
        <w:drawing>
          <wp:inline distT="0" distB="0" distL="0" distR="0" wp14:anchorId="58B44592" wp14:editId="16DDCE0E">
            <wp:extent cx="2314575" cy="457200"/>
            <wp:effectExtent l="0" t="0" r="9525" b="0"/>
            <wp:docPr id="368018648" name="Picture 368018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314575" cy="4572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23</w:instrText>
      </w:r>
      <w:r w:rsidRPr="00E230CE">
        <w:rPr>
          <w:noProof/>
        </w:rPr>
        <w:fldChar w:fldCharType="end"/>
      </w:r>
      <w:r w:rsidRPr="00E230CE">
        <w:instrText>)</w:instrText>
      </w:r>
      <w:r w:rsidRPr="00E230CE">
        <w:fldChar w:fldCharType="end"/>
      </w:r>
    </w:p>
    <w:p w:rsidR="00F13F53" w:rsidRPr="00E230CE" w:rsidRDefault="00F13F53" w:rsidP="00CF61A2">
      <w:r w:rsidRPr="00E230CE">
        <w:t>Show lowpass diagram filter</w:t>
      </w:r>
    </w:p>
    <w:p w:rsidR="00F13F53" w:rsidRPr="00E230CE" w:rsidRDefault="00F13F53" w:rsidP="00CF61A2"/>
    <w:p w:rsidR="00F13F53" w:rsidRPr="00E230CE" w:rsidRDefault="00F13F53" w:rsidP="00CF61A2">
      <w:r w:rsidRPr="00E230CE">
        <w:t>Examples of Narrowband signals</w:t>
      </w:r>
    </w:p>
    <w:p w:rsidR="00F13F53" w:rsidRPr="00E230CE" w:rsidRDefault="00F13F53" w:rsidP="00CF61A2"/>
    <w:p w:rsidR="00F13F53" w:rsidRPr="00E230CE" w:rsidRDefault="00F13F53" w:rsidP="00CF61A2">
      <w:r w:rsidRPr="00E230CE">
        <w:t>Time limited cosine.</w:t>
      </w:r>
    </w:p>
    <w:p w:rsidR="00F13F53" w:rsidRPr="00E230CE" w:rsidRDefault="00F13F53" w:rsidP="00CF61A2"/>
    <w:p w:rsidR="00F13F53" w:rsidRPr="00E230CE" w:rsidRDefault="00F13F53" w:rsidP="00CF61A2">
      <w:pPr>
        <w:pStyle w:val="Heading3"/>
      </w:pPr>
      <w:bookmarkStart w:id="41" w:name="_Toc46855947"/>
      <w:bookmarkStart w:id="42" w:name="_Toc280363808"/>
      <w:bookmarkStart w:id="43" w:name="_Toc209787662"/>
      <w:bookmarkStart w:id="44" w:name="_Toc229857304"/>
      <w:bookmarkStart w:id="45" w:name="_Toc229926357"/>
      <w:r w:rsidRPr="00E230CE">
        <w:t>White Gaussian Noise Process</w:t>
      </w:r>
      <w:bookmarkEnd w:id="41"/>
      <w:bookmarkEnd w:id="42"/>
      <w:bookmarkEnd w:id="43"/>
      <w:bookmarkEnd w:id="44"/>
      <w:bookmarkEnd w:id="45"/>
    </w:p>
    <w:p w:rsidR="00F13F53" w:rsidRPr="00E230CE" w:rsidRDefault="00F13F53" w:rsidP="00CF61A2"/>
    <w:p w:rsidR="00F13F53" w:rsidRDefault="00F13F53" w:rsidP="00D82234">
      <w:pPr>
        <w:pStyle w:val="Heading2"/>
      </w:pPr>
      <w:bookmarkStart w:id="46" w:name="_Toc229857305"/>
      <w:bookmarkStart w:id="47" w:name="_Toc229926358"/>
      <w:r>
        <w:t>Waveform Parameters</w:t>
      </w:r>
      <w:bookmarkEnd w:id="46"/>
      <w:bookmarkEnd w:id="47"/>
    </w:p>
    <w:p w:rsidR="00F13F53" w:rsidRDefault="00F13F53" w:rsidP="00D82234"/>
    <w:p w:rsidR="00F13F53" w:rsidRPr="00D82234" w:rsidRDefault="00F13F53" w:rsidP="00D82234">
      <w:r>
        <w:t xml:space="preserve">Waveforms can be described in various ways, time, frequency, phase, derivatives, etc.  </w:t>
      </w:r>
    </w:p>
    <w:p w:rsidR="00F13F53" w:rsidRDefault="00F13F53" w:rsidP="00D82234"/>
    <w:p w:rsidR="00F13F53" w:rsidRDefault="00F13F53" w:rsidP="00D82234"/>
    <w:p w:rsidR="00F13F53" w:rsidRDefault="00F13F53" w:rsidP="00B026FE">
      <w:pPr>
        <w:pStyle w:val="Heading3"/>
      </w:pPr>
      <w:bookmarkStart w:id="48" w:name="_Toc280363810"/>
      <w:bookmarkStart w:id="49" w:name="_Toc209787664"/>
      <w:bookmarkStart w:id="50" w:name="_Toc229857306"/>
      <w:bookmarkStart w:id="51" w:name="_Toc229926359"/>
      <w:r w:rsidRPr="00E230CE">
        <w:t>Phase</w:t>
      </w:r>
      <w:bookmarkEnd w:id="48"/>
      <w:bookmarkEnd w:id="49"/>
      <w:r>
        <w:t>, Instantaneous Frequency and Group Delay</w:t>
      </w:r>
      <w:bookmarkEnd w:id="50"/>
      <w:bookmarkEnd w:id="51"/>
    </w:p>
    <w:p w:rsidR="00F13F53" w:rsidRDefault="00F13F53" w:rsidP="00B026FE"/>
    <w:p w:rsidR="00F13F53" w:rsidRDefault="00F13F53" w:rsidP="00B026FE">
      <w:r>
        <w:t>Define the instantaneous frequency as the time derivative of phase</w:t>
      </w:r>
    </w:p>
    <w:p w:rsidR="00F13F53" w:rsidRDefault="00F13F53" w:rsidP="00B026FE"/>
    <w:p w:rsidR="00F13F53" w:rsidRDefault="00F13F53" w:rsidP="00B026FE">
      <w:pPr>
        <w:jc w:val="center"/>
      </w:pPr>
      <w:r>
        <w:rPr>
          <w:noProof/>
          <w:position w:val="-46"/>
        </w:rPr>
        <w:drawing>
          <wp:inline distT="0" distB="0" distL="0" distR="0" wp14:anchorId="5636A4A9" wp14:editId="0957BC5E">
            <wp:extent cx="1007872" cy="619760"/>
            <wp:effectExtent l="0" t="0" r="0" b="0"/>
            <wp:docPr id="1735114606" name="Picture 1735114606" descr="{&quot;mathml&quot;:&quot;&lt;math style=\&quot;font-family:Times New Roman;font-size:12px;\&quot; xmlns=\&quot;http://www.w3.org/1998/Math/MathML\&quot;&gt;&lt;mi&gt;&amp;#x3C9;&lt;/mi&gt;&lt;mfenced&gt;&lt;mi&gt;t&lt;/mi&gt;&lt;/mfenced&gt;&lt;mo&gt;=&lt;/mo&gt;&lt;mi&gt;&amp;#x3C6;&lt;/mi&gt;&lt;mo&gt;'&lt;/mo&gt;&lt;mfenced&gt;&lt;mi&gt;t&lt;/mi&gt;&lt;/mfenced&gt;&lt;mspace linebreak=\&quot;newline\&quot;/&gt;&lt;mi&gt;f&lt;/mi&gt;&lt;mfenced&gt;&lt;mi&gt;t&lt;/mi&gt;&lt;/mfenced&gt;&lt;mo&gt;=&lt;/mo&gt;&lt;mfrac&gt;&lt;mn&gt;1&lt;/mn&gt;&lt;mrow&gt;&lt;mn&gt;2&lt;/mn&gt;&lt;mi&gt;&amp;#x3C0;&lt;/mi&gt;&lt;/mrow&gt;&lt;/mfrac&gt;&lt;mi&gt;&amp;#x3C6;&lt;/mi&gt;&lt;mo&gt;'&lt;/mo&gt;&lt;mfenced&gt;&lt;mi&gt;t&lt;/mi&gt;&lt;/mfenced&gt;&lt;/math&gt;&quot;,&quot;origin&quot;:&quot;MathType Legacy&quot;,&quot;version&quot;:&quot;v3.20.0&quot;}" title="omega open parentheses t close parentheses equals phi apostrophe open parentheses t close parentheses&#10;f open parentheses t close parentheses equals fraction numerator 1 over denominator 2 pi end fraction phi apostrophe open parentheses t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amp;#x3C9;&lt;/mi&gt;&lt;mfenced&gt;&lt;mi&gt;t&lt;/mi&gt;&lt;/mfenced&gt;&lt;mo&gt;=&lt;/mo&gt;&lt;mi&gt;&amp;#x3C6;&lt;/mi&gt;&lt;mo&gt;'&lt;/mo&gt;&lt;mfenced&gt;&lt;mi&gt;t&lt;/mi&gt;&lt;/mfenced&gt;&lt;mspace linebreak=\&quot;newline\&quot;/&gt;&lt;mi&gt;f&lt;/mi&gt;&lt;mfenced&gt;&lt;mi&gt;t&lt;/mi&gt;&lt;/mfenced&gt;&lt;mo&gt;=&lt;/mo&gt;&lt;mfrac&gt;&lt;mn&gt;1&lt;/mn&gt;&lt;mrow&gt;&lt;mn&gt;2&lt;/mn&gt;&lt;mi&gt;&amp;#x3C0;&lt;/mi&gt;&lt;/mrow&gt;&lt;/mfrac&gt;&lt;mi&gt;&amp;#x3C6;&lt;/mi&gt;&lt;mo&gt;'&lt;/mo&gt;&lt;mfenced&gt;&lt;mi&gt;t&lt;/mi&gt;&lt;/mfenced&gt;&lt;/math&gt;&quot;,&quot;origin&quot;:&quot;MathType Legacy&quot;,&quot;version&quot;:&quot;v3.20.0&quot;}" title="omega open parentheses t close parentheses equals phi apostrophe open parentheses t close parentheses&#10;f open parentheses t close parentheses equals fraction numerator 1 over denominator 2 pi end fraction phi apostrophe open parentheses t close parentheses"/>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007872" cy="619760"/>
                    </a:xfrm>
                    <a:prstGeom prst="rect">
                      <a:avLst/>
                    </a:prstGeom>
                  </pic:spPr>
                </pic:pic>
              </a:graphicData>
            </a:graphic>
          </wp:inline>
        </w:drawing>
      </w:r>
    </w:p>
    <w:p w:rsidR="00F13F53" w:rsidRDefault="00F13F53" w:rsidP="00B026FE">
      <w:r>
        <w:t xml:space="preserve"> </w:t>
      </w:r>
    </w:p>
    <w:p w:rsidR="00F13F53" w:rsidRDefault="00F13F53" w:rsidP="00B026FE">
      <w:pPr>
        <w:tabs>
          <w:tab w:val="center" w:pos="4680"/>
        </w:tabs>
      </w:pPr>
      <w:r>
        <w:t>Differentiating the envelope and solving for the phase derivative yields</w:t>
      </w:r>
    </w:p>
    <w:p w:rsidR="00F13F53" w:rsidRDefault="00F13F53" w:rsidP="00B026FE">
      <w:pPr>
        <w:tabs>
          <w:tab w:val="center" w:pos="4680"/>
        </w:tabs>
      </w:pPr>
    </w:p>
    <w:p w:rsidR="00F13F53" w:rsidRDefault="00F13F53" w:rsidP="00B026FE">
      <w:pPr>
        <w:tabs>
          <w:tab w:val="center" w:pos="4680"/>
        </w:tabs>
        <w:jc w:val="center"/>
      </w:pPr>
      <w:r>
        <w:rPr>
          <w:noProof/>
          <w:position w:val="-69"/>
        </w:rPr>
        <w:drawing>
          <wp:inline distT="0" distB="0" distL="0" distR="0" wp14:anchorId="05E214E1" wp14:editId="4D47AE17">
            <wp:extent cx="2082800" cy="857504"/>
            <wp:effectExtent l="0" t="0" r="0" b="0"/>
            <wp:docPr id="459400804" name="Picture 459400804" descr="{&quot;mathml&quot;:&quot;&lt;math style=\&quot;font-family:Times New Roman;font-size:12px;\&quot; xmlns=\&quot;http://www.w3.org/1998/Math/MathML\&quot;&gt;&lt;mtable columnspacing=\&quot;0px\&quot; columnalign=\&quot;right center left\&quot;&gt;&lt;mtr&gt;&lt;mtd&gt;&lt;mi&gt;&amp;#x3C6;&lt;/mi&gt;&lt;mo&gt;'&lt;/mo&gt;&lt;mfenced&gt;&lt;mi&gt;t&lt;/mi&gt;&lt;/mfenced&gt;&lt;/mtd&gt;&lt;mtd&gt;&lt;mo&gt;=&lt;/mo&gt;&lt;/mtd&gt;&lt;mtd&gt;&lt;mfrac&gt;&lt;mn&gt;1&lt;/mn&gt;&lt;mrow&gt;&lt;mi&gt;j&lt;/mi&gt;&lt;mi&gt;p&lt;/mi&gt;&lt;mfenced&gt;&lt;mi&gt;t&lt;/mi&gt;&lt;/mfenced&gt;&lt;/mrow&gt;&lt;/mfrac&gt;&lt;mfenced&gt;&lt;mrow&gt;&lt;mi&gt;s&lt;/mi&gt;&lt;mo&gt;'&lt;/mo&gt;&lt;mfenced&gt;&lt;mi&gt;t&lt;/mi&gt;&lt;/mfenced&gt;&lt;msup&gt;&lt;mi&gt;e&lt;/mi&gt;&lt;mrow&gt;&lt;mo&gt;-&lt;/mo&gt;&lt;mi&gt;j&lt;/mi&gt;&lt;mi&gt;&amp;#x3C6;&lt;/mi&gt;&lt;mfenced&gt;&lt;mi&gt;t&lt;/mi&gt;&lt;/mfenced&gt;&lt;/mrow&gt;&lt;/msup&gt;&lt;mo&gt;-&lt;/mo&gt;&lt;mi&gt;p&lt;/mi&gt;&lt;mo&gt;'&lt;/mo&gt;&lt;mfenced&gt;&lt;mi&gt;t&lt;/mi&gt;&lt;/mfenced&gt;&lt;/mrow&gt;&lt;/mfenced&gt;&lt;/mtd&gt;&lt;/mtr&gt;&lt;mtr&gt;&lt;mtd/&gt;&lt;mtd&gt;&lt;mo&gt;=&lt;/mo&gt;&lt;/mtd&gt;&lt;mtd&gt;&lt;mfrac&gt;&lt;mn&gt;1&lt;/mn&gt;&lt;mrow&gt;&lt;mi&gt;j&lt;/mi&gt;&lt;mi&gt;s&lt;/mi&gt;&lt;mfenced&gt;&lt;mi&gt;t&lt;/mi&gt;&lt;/mfenced&gt;&lt;/mrow&gt;&lt;/mfrac&gt;&lt;mfenced&gt;&lt;mrow&gt;&lt;mi&gt;s&lt;/mi&gt;&lt;mo&gt;'&lt;/mo&gt;&lt;mfenced&gt;&lt;mi&gt;t&lt;/mi&gt;&lt;/mfenced&gt;&lt;mo&gt;-&lt;/mo&gt;&lt;mi&gt;p&lt;/mi&gt;&lt;mo&gt;'&lt;/mo&gt;&lt;mfenced&gt;&lt;mi&gt;t&lt;/mi&gt;&lt;/mfenced&gt;&lt;msup&gt;&lt;mi&gt;e&lt;/mi&gt;&lt;mrow&gt;&lt;mi&gt;j&lt;/mi&gt;&lt;mi&gt;&amp;#x3C6;&lt;/mi&gt;&lt;mfenced&gt;&lt;mi&gt;t&lt;/mi&gt;&lt;/mfenced&gt;&lt;/mrow&gt;&lt;/msup&gt;&lt;/mrow&gt;&lt;/mfenced&gt;&lt;/mtd&gt;&lt;/mtr&gt;&lt;/mtable&gt;&lt;/math&gt;&quot;,&quot;origin&quot;:&quot;MathType Legacy&quot;,&quot;version&quot;:&quot;v3.20.0&quot;}" title="table row cell phi apostrophe open parentheses t close parentheses end cell equals cell fraction numerator 1 over denominator j p open parentheses t close parentheses end fraction open parentheses s apostrophe open parentheses t close parentheses e to the power of negative j phi open parentheses t close parentheses end exponent minus p apostrophe open parentheses t close parentheses close parentheses end cell row blank equals cell fraction numerator 1 over denominator j s open parentheses t close parentheses end fraction open parentheses s apostrophe open parentheses t close parentheses minus p apostrophe open parentheses t close parentheses e to the power of j phi open parentheses t close parentheses end exponent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i&gt;&amp;#x3C6;&lt;/mi&gt;&lt;mo&gt;'&lt;/mo&gt;&lt;mfenced&gt;&lt;mi&gt;t&lt;/mi&gt;&lt;/mfenced&gt;&lt;/mtd&gt;&lt;mtd&gt;&lt;mo&gt;=&lt;/mo&gt;&lt;/mtd&gt;&lt;mtd&gt;&lt;mfrac&gt;&lt;mn&gt;1&lt;/mn&gt;&lt;mrow&gt;&lt;mi&gt;j&lt;/mi&gt;&lt;mi&gt;p&lt;/mi&gt;&lt;mfenced&gt;&lt;mi&gt;t&lt;/mi&gt;&lt;/mfenced&gt;&lt;/mrow&gt;&lt;/mfrac&gt;&lt;mfenced&gt;&lt;mrow&gt;&lt;mi&gt;s&lt;/mi&gt;&lt;mo&gt;'&lt;/mo&gt;&lt;mfenced&gt;&lt;mi&gt;t&lt;/mi&gt;&lt;/mfenced&gt;&lt;msup&gt;&lt;mi&gt;e&lt;/mi&gt;&lt;mrow&gt;&lt;mo&gt;-&lt;/mo&gt;&lt;mi&gt;j&lt;/mi&gt;&lt;mi&gt;&amp;#x3C6;&lt;/mi&gt;&lt;mfenced&gt;&lt;mi&gt;t&lt;/mi&gt;&lt;/mfenced&gt;&lt;/mrow&gt;&lt;/msup&gt;&lt;mo&gt;-&lt;/mo&gt;&lt;mi&gt;p&lt;/mi&gt;&lt;mo&gt;'&lt;/mo&gt;&lt;mfenced&gt;&lt;mi&gt;t&lt;/mi&gt;&lt;/mfenced&gt;&lt;/mrow&gt;&lt;/mfenced&gt;&lt;/mtd&gt;&lt;/mtr&gt;&lt;mtr&gt;&lt;mtd/&gt;&lt;mtd&gt;&lt;mo&gt;=&lt;/mo&gt;&lt;/mtd&gt;&lt;mtd&gt;&lt;mfrac&gt;&lt;mn&gt;1&lt;/mn&gt;&lt;mrow&gt;&lt;mi&gt;j&lt;/mi&gt;&lt;mi&gt;s&lt;/mi&gt;&lt;mfenced&gt;&lt;mi&gt;t&lt;/mi&gt;&lt;/mfenced&gt;&lt;/mrow&gt;&lt;/mfrac&gt;&lt;mfenced&gt;&lt;mrow&gt;&lt;mi&gt;s&lt;/mi&gt;&lt;mo&gt;'&lt;/mo&gt;&lt;mfenced&gt;&lt;mi&gt;t&lt;/mi&gt;&lt;/mfenced&gt;&lt;mo&gt;-&lt;/mo&gt;&lt;mi&gt;p&lt;/mi&gt;&lt;mo&gt;'&lt;/mo&gt;&lt;mfenced&gt;&lt;mi&gt;t&lt;/mi&gt;&lt;/mfenced&gt;&lt;msup&gt;&lt;mi&gt;e&lt;/mi&gt;&lt;mrow&gt;&lt;mi&gt;j&lt;/mi&gt;&lt;mi&gt;&amp;#x3C6;&lt;/mi&gt;&lt;mfenced&gt;&lt;mi&gt;t&lt;/mi&gt;&lt;/mfenced&gt;&lt;/mrow&gt;&lt;/msup&gt;&lt;/mrow&gt;&lt;/mfenced&gt;&lt;/mtd&gt;&lt;/mtr&gt;&lt;/mtable&gt;&lt;/math&gt;&quot;,&quot;origin&quot;:&quot;MathType Legacy&quot;,&quot;version&quot;:&quot;v3.20.0&quot;}" title="table row cell phi apostrophe open parentheses t close parentheses end cell equals cell fraction numerator 1 over denominator j p open parentheses t close parentheses end fraction open parentheses s apostrophe open parentheses t close parentheses e to the power of negative j phi open parentheses t close parentheses end exponent minus p apostrophe open parentheses t close parentheses close parentheses end cell row blank equals cell fraction numerator 1 over denominator j s open parentheses t close parentheses end fraction open parentheses s apostrophe open parentheses t close parentheses minus p apostrophe open parentheses t close parentheses e to the power of j phi open parentheses t close parentheses end exponent close parentheses end cell end tabl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082800" cy="857504"/>
                    </a:xfrm>
                    <a:prstGeom prst="rect">
                      <a:avLst/>
                    </a:prstGeom>
                  </pic:spPr>
                </pic:pic>
              </a:graphicData>
            </a:graphic>
          </wp:inline>
        </w:drawing>
      </w:r>
    </w:p>
    <w:p w:rsidR="00F13F53" w:rsidRDefault="00F13F53" w:rsidP="00B026FE">
      <w:pPr>
        <w:tabs>
          <w:tab w:val="center" w:pos="4680"/>
        </w:tabs>
      </w:pPr>
    </w:p>
    <w:p w:rsidR="00F13F53" w:rsidRDefault="00F13F53" w:rsidP="00B026FE">
      <w:pPr>
        <w:tabs>
          <w:tab w:val="center" w:pos="4680"/>
        </w:tabs>
      </w:pPr>
      <w:r>
        <w:t xml:space="preserve"> We can use this expression to measure the amount of linear frequency modulation in waveform by correlating the frequency with time and weighting by the amplitude squared</w:t>
      </w:r>
    </w:p>
    <w:p w:rsidR="00F13F53" w:rsidRDefault="00F13F53" w:rsidP="00B026FE">
      <w:pPr>
        <w:tabs>
          <w:tab w:val="center" w:pos="4680"/>
        </w:tabs>
      </w:pPr>
    </w:p>
    <w:p w:rsidR="00F13F53" w:rsidRDefault="00F13F53" w:rsidP="00B026FE">
      <w:pPr>
        <w:tabs>
          <w:tab w:val="center" w:pos="4680"/>
        </w:tabs>
        <w:jc w:val="center"/>
      </w:pPr>
      <w:r>
        <w:rPr>
          <w:noProof/>
          <w:position w:val="-68"/>
        </w:rPr>
        <w:drawing>
          <wp:inline distT="0" distB="0" distL="0" distR="0" wp14:anchorId="51EE8497" wp14:editId="466185B3">
            <wp:extent cx="2125472" cy="1379728"/>
            <wp:effectExtent l="0" t="0" r="0" b="0"/>
            <wp:docPr id="1533365698" name="Picture 1533365698" descr="{&quot;mathml&quot;:&quot;&lt;math style=\&quot;font-family:Times New Roman;font-size:12px;\&quot; xmlns=\&quot;http://www.w3.org/1998/Math/MathML\&quot;&gt;&lt;mtable columnspacing=\&quot;0px\&quot; columnalign=\&quot;right center left\&quot;&gt;&lt;mtr&gt;&lt;mtd&gt;&lt;mi&gt;&amp;#x3B1;&lt;/mi&gt;&lt;/mtd&gt;&lt;mtd&gt;&lt;mo&gt;&amp;#x2261;&lt;/mo&gt;&lt;/mtd&gt;&lt;mtd&gt;&lt;msubsup&gt;&lt;mo&gt;&amp;#x222B;&lt;/mo&gt;&lt;mrow/&gt;&lt;mrow/&gt;&lt;/msubsup&gt;&lt;mi&gt;t&lt;/mi&gt;&lt;mi&gt;&amp;#x3C6;&lt;/mi&gt;&lt;mo&gt;'&lt;/mo&gt;&lt;mfenced&gt;&lt;mi&gt;t&lt;/mi&gt;&lt;/mfenced&gt;&lt;msup&gt;&lt;mi&gt;p&lt;/mi&gt;&lt;mn&gt;2&lt;/mn&gt;&lt;/msup&gt;&lt;mfenced&gt;&lt;mi&gt;t&lt;/mi&gt;&lt;/mfenced&gt;&lt;mo&gt;d&lt;/mo&gt;&lt;mi&gt;t&lt;/mi&gt;&lt;/mtd&gt;&lt;/mtr&gt;&lt;mtr&gt;&lt;mtd/&gt;&lt;mtd&gt;&lt;mo&gt;=&lt;/mo&gt;&lt;/mtd&gt;&lt;mtd&gt;&lt;msubsup&gt;&lt;mo&gt;&amp;#x222B;&lt;/mo&gt;&lt;mrow/&gt;&lt;mrow/&gt;&lt;/msubsup&gt;&lt;mfrac&gt;&lt;mi&gt;t&lt;/mi&gt;&lt;mrow&gt;&lt;mi&gt;j&lt;/mi&gt;&lt;mi&gt;p&lt;/mi&gt;&lt;mfenced&gt;&lt;mi&gt;t&lt;/mi&gt;&lt;/mfenced&gt;&lt;/mrow&gt;&lt;/mfrac&gt;&lt;mfenced&gt;&lt;mrow&gt;&lt;mi&gt;s&lt;/mi&gt;&lt;mo&gt;'&lt;/mo&gt;&lt;mfenced&gt;&lt;mi&gt;t&lt;/mi&gt;&lt;/mfenced&gt;&lt;mo&gt;-&lt;/mo&gt;&lt;mi&gt;p&lt;/mi&gt;&lt;mo&gt;'&lt;/mo&gt;&lt;mfenced&gt;&lt;mi&gt;t&lt;/mi&gt;&lt;/mfenced&gt;&lt;/mrow&gt;&lt;/mfenced&gt;&lt;msup&gt;&lt;mi&gt;p&lt;/mi&gt;&lt;mn&gt;2&lt;/mn&gt;&lt;/msup&gt;&lt;mfenced&gt;&lt;mi&gt;t&lt;/mi&gt;&lt;/mfenced&gt;&lt;mo&gt;d&lt;/mo&gt;&lt;mi&gt;t&lt;/mi&gt;&lt;/mtd&gt;&lt;/mtr&gt;&lt;mtr&gt;&lt;mtd/&gt;&lt;mtd&gt;&lt;mo&gt;=&lt;/mo&gt;&lt;/mtd&gt;&lt;mtd&gt;&lt;mo&gt;-&lt;/mo&gt;&lt;mi&gt;j&lt;/mi&gt;&lt;msubsup&gt;&lt;mo&gt;&amp;#x222B;&lt;/mo&gt;&lt;mrow/&gt;&lt;mrow/&gt;&lt;/msubsup&gt;&lt;mrow&gt;&lt;mi&gt;t&lt;/mi&gt;&lt;mi&gt;p&lt;/mi&gt;&lt;mfenced&gt;&lt;mi&gt;t&lt;/mi&gt;&lt;/mfenced&gt;&lt;mi&gt;s&lt;/mi&gt;&lt;mo&gt;'&lt;/mo&gt;&lt;mfenced&gt;&lt;mi&gt;t&lt;/mi&gt;&lt;/mfenced&gt;&lt;/mrow&gt;&lt;mo&gt;d&lt;/mo&gt;&lt;mrow&gt;&lt;mi&gt;t&lt;/mi&gt;&lt;mo&gt;-&lt;/mo&gt;&lt;/mrow&gt;&lt;mfrac&gt;&lt;mi&gt;j&lt;/mi&gt;&lt;mn&gt;2&lt;/mn&gt;&lt;/mfrac&gt;&lt;/mtd&gt;&lt;/mtr&gt;&lt;/mtable&gt;&lt;/math&gt;&quot;,&quot;origin&quot;:&quot;MathType Legacy&quot;,&quot;version&quot;:&quot;v3.20.0&quot;}" title="table row alpha identical to cell integral subscript blank superscript blank t phi apostrophe open parentheses t close parentheses p squared open parentheses t close parentheses d t end cell row blank equals cell integral subscript blank superscript blank fraction numerator t over denominator j p open parentheses t close parentheses end fraction open parentheses s apostrophe open parentheses t close parentheses minus p apostrophe open parentheses t close parentheses close parentheses p squared open parentheses t close parentheses d t end cell row blank equals cell negative j integral subscript blank superscript blank t p open parentheses t close parentheses s apostrophe open parentheses t close parentheses d t minus j over 2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i&gt;&amp;#x3B1;&lt;/mi&gt;&lt;/mtd&gt;&lt;mtd&gt;&lt;mo&gt;&amp;#x2261;&lt;/mo&gt;&lt;/mtd&gt;&lt;mtd&gt;&lt;msubsup&gt;&lt;mo&gt;&amp;#x222B;&lt;/mo&gt;&lt;mrow/&gt;&lt;mrow/&gt;&lt;/msubsup&gt;&lt;mi&gt;t&lt;/mi&gt;&lt;mi&gt;&amp;#x3C6;&lt;/mi&gt;&lt;mo&gt;'&lt;/mo&gt;&lt;mfenced&gt;&lt;mi&gt;t&lt;/mi&gt;&lt;/mfenced&gt;&lt;msup&gt;&lt;mi&gt;p&lt;/mi&gt;&lt;mn&gt;2&lt;/mn&gt;&lt;/msup&gt;&lt;mfenced&gt;&lt;mi&gt;t&lt;/mi&gt;&lt;/mfenced&gt;&lt;mo&gt;d&lt;/mo&gt;&lt;mi&gt;t&lt;/mi&gt;&lt;/mtd&gt;&lt;/mtr&gt;&lt;mtr&gt;&lt;mtd/&gt;&lt;mtd&gt;&lt;mo&gt;=&lt;/mo&gt;&lt;/mtd&gt;&lt;mtd&gt;&lt;msubsup&gt;&lt;mo&gt;&amp;#x222B;&lt;/mo&gt;&lt;mrow/&gt;&lt;mrow/&gt;&lt;/msubsup&gt;&lt;mfrac&gt;&lt;mi&gt;t&lt;/mi&gt;&lt;mrow&gt;&lt;mi&gt;j&lt;/mi&gt;&lt;mi&gt;p&lt;/mi&gt;&lt;mfenced&gt;&lt;mi&gt;t&lt;/mi&gt;&lt;/mfenced&gt;&lt;/mrow&gt;&lt;/mfrac&gt;&lt;mfenced&gt;&lt;mrow&gt;&lt;mi&gt;s&lt;/mi&gt;&lt;mo&gt;'&lt;/mo&gt;&lt;mfenced&gt;&lt;mi&gt;t&lt;/mi&gt;&lt;/mfenced&gt;&lt;mo&gt;-&lt;/mo&gt;&lt;mi&gt;p&lt;/mi&gt;&lt;mo&gt;'&lt;/mo&gt;&lt;mfenced&gt;&lt;mi&gt;t&lt;/mi&gt;&lt;/mfenced&gt;&lt;/mrow&gt;&lt;/mfenced&gt;&lt;msup&gt;&lt;mi&gt;p&lt;/mi&gt;&lt;mn&gt;2&lt;/mn&gt;&lt;/msup&gt;&lt;mfenced&gt;&lt;mi&gt;t&lt;/mi&gt;&lt;/mfenced&gt;&lt;mo&gt;d&lt;/mo&gt;&lt;mi&gt;t&lt;/mi&gt;&lt;/mtd&gt;&lt;/mtr&gt;&lt;mtr&gt;&lt;mtd/&gt;&lt;mtd&gt;&lt;mo&gt;=&lt;/mo&gt;&lt;/mtd&gt;&lt;mtd&gt;&lt;mo&gt;-&lt;/mo&gt;&lt;mi&gt;j&lt;/mi&gt;&lt;msubsup&gt;&lt;mo&gt;&amp;#x222B;&lt;/mo&gt;&lt;mrow/&gt;&lt;mrow/&gt;&lt;/msubsup&gt;&lt;mrow&gt;&lt;mi&gt;t&lt;/mi&gt;&lt;mi&gt;p&lt;/mi&gt;&lt;mfenced&gt;&lt;mi&gt;t&lt;/mi&gt;&lt;/mfenced&gt;&lt;mi&gt;s&lt;/mi&gt;&lt;mo&gt;'&lt;/mo&gt;&lt;mfenced&gt;&lt;mi&gt;t&lt;/mi&gt;&lt;/mfenced&gt;&lt;/mrow&gt;&lt;mo&gt;d&lt;/mo&gt;&lt;mrow&gt;&lt;mi&gt;t&lt;/mi&gt;&lt;mo&gt;-&lt;/mo&gt;&lt;/mrow&gt;&lt;mfrac&gt;&lt;mi&gt;j&lt;/mi&gt;&lt;mn&gt;2&lt;/mn&gt;&lt;/mfrac&gt;&lt;/mtd&gt;&lt;/mtr&gt;&lt;/mtable&gt;&lt;/math&gt;&quot;,&quot;origin&quot;:&quot;MathType Legacy&quot;,&quot;version&quot;:&quot;v3.20.0&quot;}" title="table row alpha identical to cell integral subscript blank superscript blank t phi apostrophe open parentheses t close parentheses p squared open parentheses t close parentheses d t end cell row blank equals cell integral subscript blank superscript blank fraction numerator t over denominator j p open parentheses t close parentheses end fraction open parentheses s apostrophe open parentheses t close parentheses minus p apostrophe open parentheses t close parentheses close parentheses p squared open parentheses t close parentheses d t end cell row blank equals cell negative j integral subscript blank superscript blank t p open parentheses t close parentheses s apostrophe open parentheses t close parentheses d t minus j over 2 end cell end tabl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125472" cy="1379728"/>
                    </a:xfrm>
                    <a:prstGeom prst="rect">
                      <a:avLst/>
                    </a:prstGeom>
                  </pic:spPr>
                </pic:pic>
              </a:graphicData>
            </a:graphic>
          </wp:inline>
        </w:drawing>
      </w:r>
    </w:p>
    <w:p w:rsidR="00F13F53" w:rsidRDefault="00F13F53" w:rsidP="00B026FE">
      <w:pPr>
        <w:tabs>
          <w:tab w:val="center" w:pos="4680"/>
        </w:tabs>
      </w:pPr>
    </w:p>
    <w:p w:rsidR="00F13F53" w:rsidRDefault="00F13F53" w:rsidP="00B026FE">
      <w:r>
        <w:t xml:space="preserve">The last term is from partial integration of the rhs integral leads to </w:t>
      </w:r>
    </w:p>
    <w:p w:rsidR="00F13F53" w:rsidRDefault="00F13F53" w:rsidP="00B026FE"/>
    <w:p w:rsidR="00F13F53" w:rsidRDefault="00F13F53" w:rsidP="00B026FE">
      <w:pPr>
        <w:jc w:val="center"/>
      </w:pPr>
      <w:r>
        <w:rPr>
          <w:noProof/>
          <w:position w:val="-25"/>
        </w:rPr>
        <w:drawing>
          <wp:inline distT="0" distB="0" distL="0" distR="0" wp14:anchorId="2652ECA2" wp14:editId="564CDD10">
            <wp:extent cx="3303651" cy="382295"/>
            <wp:effectExtent l="0" t="0" r="0" b="0"/>
            <wp:docPr id="1862265106" name="Picture 1862265106" descr="{&quot;mathml&quot;:&quot;&lt;math style=\&quot;font-family:Times New Roman;font-size:12px;\&quot; xmlns=\&quot;http://www.w3.org/1998/Math/MathML\&quot;&gt;&lt;msub&gt;&lt;mo&gt;&amp;#x222B;&lt;/mo&gt;&lt;mrow/&gt;&lt;/msub&gt;&lt;mi&gt;t&lt;/mi&gt;&lt;mi&gt;p&lt;/mi&gt;&lt;mfenced&gt;&lt;mi&gt;t&lt;/mi&gt;&lt;/mfenced&gt;&lt;mi&gt;p&lt;/mi&gt;&lt;mo&gt;'&lt;/mo&gt;&lt;mfenced&gt;&lt;mi&gt;t&lt;/mi&gt;&lt;/mfenced&gt;&lt;mo&gt;d&lt;/mo&gt;&lt;mi&gt;t&lt;/mi&gt;&lt;mo&gt;=&lt;/mo&gt;&lt;mfrac&gt;&lt;mn&gt;1&lt;/mn&gt;&lt;mn&gt;2&lt;/mn&gt;&lt;/mfrac&gt;&lt;mi&gt;t&lt;/mi&gt;&lt;msup&gt;&lt;mi&gt;p&lt;/mi&gt;&lt;mn&gt;2&lt;/mn&gt;&lt;/msup&gt;&lt;mfenced&gt;&lt;mi&gt;t&lt;/mi&gt;&lt;/mfenced&gt;&lt;msubsup&gt;&lt;mo&gt;|&lt;/mo&gt;&lt;mrow&gt;&lt;mo&gt;-&lt;/mo&gt;&lt;mo&gt;&amp;#x221E;&lt;/mo&gt;&lt;/mrow&gt;&lt;mo&gt;&amp;#x221E;&lt;/mo&gt;&lt;/msubsup&gt;&lt;mo&gt;-&lt;/mo&gt;&lt;mfrac&gt;&lt;mn&gt;1&lt;/mn&gt;&lt;mn&gt;2&lt;/mn&gt;&lt;/mfrac&gt;&lt;msubsup&gt;&lt;mo&gt;&amp;#x222B;&lt;/mo&gt;&lt;mrow&gt;&lt;mo&gt;-&lt;/mo&gt;&lt;mo&gt;&amp;#x221E;&lt;/mo&gt;&lt;/mrow&gt;&lt;mo&gt;&amp;#x221E;&lt;/mo&gt;&lt;/msubsup&gt;&lt;msup&gt;&lt;mi&gt;p&lt;/mi&gt;&lt;mn&gt;2&lt;/mn&gt;&lt;/msup&gt;&lt;mfenced&gt;&lt;mi&gt;t&lt;/mi&gt;&lt;/mfenced&gt;&lt;mo&gt;d&lt;/mo&gt;&lt;mi&gt;t&lt;/mi&gt;&lt;mo&gt;=&lt;/mo&gt;&lt;mo&gt;-&lt;/mo&gt;&lt;mfrac&gt;&lt;mn&gt;1&lt;/mn&gt;&lt;mn&gt;2&lt;/mn&gt;&lt;/mfrac&gt;&lt;/math&gt;&quot;,&quot;origin&quot;:&quot;MathType Legacy&quot;,&quot;version&quot;:&quot;v3.19.0&quot;}" title="integral subscript blank t p open parentheses t close parentheses p apostrophe open parentheses t close parentheses d t equals 1 half t p squared open parentheses t close parentheses vertical line subscript negative infinity end subscript superscript infinity minus 1 half integral subscript negative infinity end subscript superscript infinity p squared open parentheses t close parentheses d t equals negative 1 ha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o&gt;&amp;#x222B;&lt;/mo&gt;&lt;mrow/&gt;&lt;/msub&gt;&lt;mi&gt;t&lt;/mi&gt;&lt;mi&gt;p&lt;/mi&gt;&lt;mfenced&gt;&lt;mi&gt;t&lt;/mi&gt;&lt;/mfenced&gt;&lt;mi&gt;p&lt;/mi&gt;&lt;mo&gt;'&lt;/mo&gt;&lt;mfenced&gt;&lt;mi&gt;t&lt;/mi&gt;&lt;/mfenced&gt;&lt;mo&gt;d&lt;/mo&gt;&lt;mi&gt;t&lt;/mi&gt;&lt;mo&gt;=&lt;/mo&gt;&lt;mfrac&gt;&lt;mn&gt;1&lt;/mn&gt;&lt;mn&gt;2&lt;/mn&gt;&lt;/mfrac&gt;&lt;mi&gt;t&lt;/mi&gt;&lt;msup&gt;&lt;mi&gt;p&lt;/mi&gt;&lt;mn&gt;2&lt;/mn&gt;&lt;/msup&gt;&lt;mfenced&gt;&lt;mi&gt;t&lt;/mi&gt;&lt;/mfenced&gt;&lt;msubsup&gt;&lt;mo&gt;|&lt;/mo&gt;&lt;mrow&gt;&lt;mo&gt;-&lt;/mo&gt;&lt;mo&gt;&amp;#x221E;&lt;/mo&gt;&lt;/mrow&gt;&lt;mo&gt;&amp;#x221E;&lt;/mo&gt;&lt;/msubsup&gt;&lt;mo&gt;-&lt;/mo&gt;&lt;mfrac&gt;&lt;mn&gt;1&lt;/mn&gt;&lt;mn&gt;2&lt;/mn&gt;&lt;/mfrac&gt;&lt;msubsup&gt;&lt;mo&gt;&amp;#x222B;&lt;/mo&gt;&lt;mrow&gt;&lt;mo&gt;-&lt;/mo&gt;&lt;mo&gt;&amp;#x221E;&lt;/mo&gt;&lt;/mrow&gt;&lt;mo&gt;&amp;#x221E;&lt;/mo&gt;&lt;/msubsup&gt;&lt;msup&gt;&lt;mi&gt;p&lt;/mi&gt;&lt;mn&gt;2&lt;/mn&gt;&lt;/msup&gt;&lt;mfenced&gt;&lt;mi&gt;t&lt;/mi&gt;&lt;/mfenced&gt;&lt;mo&gt;d&lt;/mo&gt;&lt;mi&gt;t&lt;/mi&gt;&lt;mo&gt;=&lt;/mo&gt;&lt;mo&gt;-&lt;/mo&gt;&lt;mfrac&gt;&lt;mn&gt;1&lt;/mn&gt;&lt;mn&gt;2&lt;/mn&gt;&lt;/mfrac&gt;&lt;/math&gt;&quot;,&quot;origin&quot;:&quot;MathType Legacy&quot;,&quot;version&quot;:&quot;v3.19.0&quot;}" title="integral subscript blank t p open parentheses t close parentheses p apostrophe open parentheses t close parentheses d t equals 1 half t p squared open parentheses t close parentheses vertical line subscript negative infinity end subscript superscript infinity minus 1 half integral subscript negative infinity end subscript superscript infinity p squared open parentheses t close parentheses d t equals negative 1 half"/>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303651" cy="382295"/>
                    </a:xfrm>
                    <a:prstGeom prst="rect">
                      <a:avLst/>
                    </a:prstGeom>
                  </pic:spPr>
                </pic:pic>
              </a:graphicData>
            </a:graphic>
          </wp:inline>
        </w:drawing>
      </w:r>
    </w:p>
    <w:p w:rsidR="00F13F53" w:rsidRPr="00E230CE" w:rsidRDefault="00F13F53" w:rsidP="00B026FE">
      <w:pPr>
        <w:tabs>
          <w:tab w:val="center" w:pos="4680"/>
        </w:tabs>
      </w:pPr>
    </w:p>
    <w:p w:rsidR="00F13F53" w:rsidRDefault="00F13F53" w:rsidP="00B026FE">
      <w:r>
        <w:t xml:space="preserve">And p(t) vanishes at </w:t>
      </w:r>
      <w:r>
        <w:rPr>
          <w:noProof/>
        </w:rPr>
        <w:drawing>
          <wp:inline distT="0" distB="0" distL="0" distR="0" wp14:anchorId="5DC9A353" wp14:editId="1B8B924D">
            <wp:extent cx="292608" cy="103632"/>
            <wp:effectExtent l="0" t="0" r="0" b="0"/>
            <wp:docPr id="383243763" name="Picture 383243763" descr="{&quot;mathml&quot;:&quot;&lt;math style=\&quot;font-family:Times New Roman;font-size:12px;\&quot; xmlns=\&quot;http://www.w3.org/1998/Math/MathML\&quot;&gt;&lt;mo&gt;&amp;#xB1;&lt;/mo&gt;&lt;mo&gt;&amp;#x221E;&lt;/mo&gt;&lt;/math&gt;&quot;,&quot;origin&quot;:&quot;MathType Legacy&quot;,&quot;version&quot;:&quot;v3.20.0&quot;}" title="plus-or-minus infi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o&gt;&amp;#xB1;&lt;/mo&gt;&lt;mo&gt;&amp;#x221E;&lt;/mo&gt;&lt;/math&gt;&quot;,&quot;origin&quot;:&quot;MathType Legacy&quot;,&quot;version&quot;:&quot;v3.20.0&quot;}" title="plus-or-minus infinity"/>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92608" cy="103632"/>
                    </a:xfrm>
                    <a:prstGeom prst="rect">
                      <a:avLst/>
                    </a:prstGeom>
                  </pic:spPr>
                </pic:pic>
              </a:graphicData>
            </a:graphic>
          </wp:inline>
        </w:drawing>
      </w:r>
      <w:r>
        <w:t>.</w:t>
      </w:r>
    </w:p>
    <w:p w:rsidR="00F13F53" w:rsidRDefault="00F13F53" w:rsidP="00B026FE"/>
    <w:p w:rsidR="00F13F53" w:rsidRPr="00E230CE" w:rsidRDefault="00F13F53" w:rsidP="00B026FE">
      <w:r w:rsidRPr="00E230CE">
        <w:t xml:space="preserve">For complicated phase modulation it is often difficult to obtain closed form solutions to the Fourier transform when the bandwidth is required.  For oscillatory integrals…The main idea of </w:t>
      </w:r>
      <w:r>
        <w:t xml:space="preserve">so called </w:t>
      </w:r>
      <w:r w:rsidRPr="00B026FE">
        <w:rPr>
          <w:i/>
          <w:iCs/>
        </w:rPr>
        <w:t>stationary phase</w:t>
      </w:r>
      <w:r w:rsidRPr="00E230CE">
        <w:t xml:space="preserve"> methods relies on the cancellation of sinusoids with rapidly-varying phase. If many sinusoids have the same phase and they are added together, they will add constructively. If, however, these same sinusoids have phases which change rapidly as the frequency changes, they will add destructively.  Hence the major contribution to the integral will occur at the point of stationary phase (either time or frequency depending upon which Fourier integral is required).  For example, suppose the FT of the signal </w:t>
      </w:r>
      <w:r w:rsidRPr="00E230CE">
        <w:rPr>
          <w:noProof/>
          <w:position w:val="-10"/>
        </w:rPr>
      </w:r>
      <w:r w:rsidR="00F13F53" w:rsidRPr="00E230CE">
        <w:rPr>
          <w:noProof/>
          <w:position w:val="-10"/>
        </w:rPr>
        <w:object w:dxaOrig="2720" w:dyaOrig="360" w14:anchorId="54786412">
          <v:shape id="_x0000_i1027" type="#_x0000_t75" alt="" style="width:137pt;height:21pt;mso-width-percent:0;mso-height-percent:0;mso-width-percent:0;mso-height-percent:0" o:ole="">
            <v:imagedata r:id="rId68" o:title=""/>
          </v:shape>
          <o:OLEObject Type="Embed" ProgID="Equation.DSMT4" ShapeID="_x0000_i1027" DrawAspect="Content" ObjectID="_1840551577" r:id="rId69"/>
        </w:object>
      </w:r>
      <w:r w:rsidRPr="00E230CE">
        <w:t xml:space="preserve"> required, then we must evaluate</w:t>
      </w:r>
    </w:p>
    <w:p w:rsidR="00F13F53" w:rsidRPr="00E230CE" w:rsidRDefault="00F13F53" w:rsidP="00B026FE"/>
    <w:p w:rsidR="00F13F53" w:rsidRPr="00E230CE" w:rsidRDefault="00F13F53" w:rsidP="00B026FE">
      <w:r w:rsidRPr="00E230CE">
        <w:tab/>
      </w:r>
      <w:r w:rsidRPr="00E230CE">
        <w:rPr>
          <w:noProof/>
          <w:position w:val="-32"/>
        </w:rPr>
      </w:r>
      <w:r w:rsidR="00F13F53" w:rsidRPr="00E230CE">
        <w:rPr>
          <w:noProof/>
          <w:position w:val="-32"/>
        </w:rPr>
        <w:object w:dxaOrig="4180" w:dyaOrig="740" w14:anchorId="0FE38F67">
          <v:shape id="_x0000_i1028" type="#_x0000_t75" alt="" style="width:209pt;height:36pt;mso-width-percent:0;mso-height-percent:0;mso-width-percent:0;mso-height-percent:0" o:ole="">
            <v:imagedata r:id="rId70" o:title=""/>
          </v:shape>
          <o:OLEObject Type="Embed" ProgID="Equation.DSMT4" ShapeID="_x0000_i1028" DrawAspect="Content" ObjectID="_1840551578" r:id="rId71"/>
        </w:object>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24</w:instrText>
      </w:r>
      <w:r w:rsidRPr="00E230CE">
        <w:rPr>
          <w:noProof/>
        </w:rPr>
        <w:fldChar w:fldCharType="end"/>
      </w:r>
      <w:r w:rsidRPr="00E230CE">
        <w:instrText>)</w:instrText>
      </w:r>
      <w:r w:rsidRPr="00E230CE">
        <w:fldChar w:fldCharType="end"/>
      </w:r>
    </w:p>
    <w:p w:rsidR="00F13F53" w:rsidRPr="00E230CE" w:rsidRDefault="00F13F53" w:rsidP="00B026FE"/>
    <w:p w:rsidR="00F13F53" w:rsidRPr="00E230CE" w:rsidRDefault="00F13F53" w:rsidP="00B026FE">
      <w:r w:rsidRPr="00E230CE">
        <w:t>For most PM waveforms (i.e. nonlinear PM) the AM is slowly varying and the phase</w:t>
      </w:r>
    </w:p>
    <w:p w:rsidR="00F13F53" w:rsidRPr="00E230CE" w:rsidRDefault="00F13F53" w:rsidP="00B026FE"/>
    <w:p w:rsidR="00F13F53" w:rsidRPr="00E230CE" w:rsidRDefault="00F13F53" w:rsidP="00B026FE">
      <w:r w:rsidRPr="00E230CE">
        <w:tab/>
      </w:r>
      <w:r w:rsidRPr="00E230CE">
        <w:rPr>
          <w:noProof/>
          <w:position w:val="-10"/>
        </w:rPr>
      </w:r>
      <w:r w:rsidR="00F13F53" w:rsidRPr="00E230CE">
        <w:rPr>
          <w:noProof/>
          <w:position w:val="-10"/>
        </w:rPr>
        <w:object w:dxaOrig="1760" w:dyaOrig="320" w14:anchorId="4F27478A">
          <v:shape id="_x0000_i1029" type="#_x0000_t75" alt="" style="width:86pt;height:14pt;mso-width-percent:0;mso-height-percent:0;mso-width-percent:0;mso-height-percent:0" o:ole="">
            <v:imagedata r:id="rId72" o:title=""/>
          </v:shape>
          <o:OLEObject Type="Embed" ProgID="Equation.DSMT4" ShapeID="_x0000_i1029" DrawAspect="Content" ObjectID="_1840551579" r:id="rId73"/>
        </w:object>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25</w:instrText>
      </w:r>
      <w:r w:rsidRPr="00E230CE">
        <w:rPr>
          <w:noProof/>
        </w:rPr>
        <w:fldChar w:fldCharType="end"/>
      </w:r>
      <w:r w:rsidRPr="00E230CE">
        <w:instrText>)</w:instrText>
      </w:r>
      <w:r w:rsidRPr="00E230CE">
        <w:fldChar w:fldCharType="end"/>
      </w:r>
    </w:p>
    <w:p w:rsidR="00F13F53" w:rsidRPr="00E230CE" w:rsidRDefault="00F13F53" w:rsidP="00B026FE"/>
    <w:p w:rsidR="00F13F53" w:rsidRPr="00E230CE" w:rsidRDefault="00F13F53" w:rsidP="00B026FE">
      <w:r w:rsidRPr="00E230CE">
        <w:t xml:space="preserve">is a rapidly varying function of time hence the principle of stationary phase applies.  The stationary phase point t0 occurs as the solution to </w:t>
      </w:r>
    </w:p>
    <w:p w:rsidR="00F13F53" w:rsidRPr="00E230CE" w:rsidRDefault="00F13F53" w:rsidP="00B026FE"/>
    <w:p w:rsidR="00F13F53" w:rsidRPr="00E230CE" w:rsidRDefault="00F13F53" w:rsidP="00B026FE">
      <w:r w:rsidRPr="00E230CE">
        <w:tab/>
      </w:r>
      <w:r w:rsidRPr="00E230CE">
        <w:rPr>
          <w:noProof/>
          <w:position w:val="-10"/>
        </w:rPr>
      </w:r>
      <w:r w:rsidR="00F13F53" w:rsidRPr="00E230CE">
        <w:rPr>
          <w:noProof/>
          <w:position w:val="-10"/>
        </w:rPr>
        <w:object w:dxaOrig="2220" w:dyaOrig="320" w14:anchorId="11552D7B">
          <v:shape id="_x0000_i1030" type="#_x0000_t75" alt="" style="width:108pt;height:14pt;mso-width-percent:0;mso-height-percent:0;mso-width-percent:0;mso-height-percent:0" o:ole="">
            <v:imagedata r:id="rId74" o:title=""/>
          </v:shape>
          <o:OLEObject Type="Embed" ProgID="Equation.DSMT4" ShapeID="_x0000_i1030" DrawAspect="Content" ObjectID="_1840551580" r:id="rId75"/>
        </w:object>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26</w:instrText>
      </w:r>
      <w:r w:rsidRPr="00E230CE">
        <w:rPr>
          <w:noProof/>
        </w:rPr>
        <w:fldChar w:fldCharType="end"/>
      </w:r>
      <w:r w:rsidRPr="00E230CE">
        <w:instrText>)</w:instrText>
      </w:r>
      <w:r w:rsidRPr="00E230CE">
        <w:fldChar w:fldCharType="end"/>
      </w:r>
    </w:p>
    <w:p w:rsidR="00F13F53" w:rsidRPr="00E230CE" w:rsidRDefault="00F13F53" w:rsidP="00B026FE"/>
    <w:p w:rsidR="00F13F53" w:rsidRPr="00E230CE" w:rsidRDefault="00F13F53" w:rsidP="00B026FE">
      <w:r w:rsidRPr="00E230CE">
        <w:t>Expanding in Taylor series</w:t>
      </w:r>
    </w:p>
    <w:p w:rsidR="00F13F53" w:rsidRPr="00E230CE" w:rsidRDefault="00F13F53" w:rsidP="00B026FE"/>
    <w:p w:rsidR="00F13F53" w:rsidRPr="00E230CE" w:rsidRDefault="00F13F53" w:rsidP="00B026FE">
      <w:r w:rsidRPr="00E230CE">
        <w:tab/>
      </w:r>
      <w:r w:rsidRPr="00E230CE">
        <w:rPr>
          <w:noProof/>
          <w:position w:val="-24"/>
        </w:rPr>
      </w:r>
      <w:r w:rsidR="00F13F53" w:rsidRPr="00E230CE">
        <w:rPr>
          <w:noProof/>
          <w:position w:val="-24"/>
        </w:rPr>
        <w:object w:dxaOrig="4020" w:dyaOrig="660" w14:anchorId="2892A285">
          <v:shape id="_x0000_i1031" type="#_x0000_t75" alt="" style="width:202pt;height:36pt;mso-width-percent:0;mso-height-percent:0;mso-width-percent:0;mso-height-percent:0" o:ole="">
            <v:imagedata r:id="rId76" o:title=""/>
          </v:shape>
          <o:OLEObject Type="Embed" ProgID="Equation.DSMT4" ShapeID="_x0000_i1031" DrawAspect="Content" ObjectID="_1840551581" r:id="rId77"/>
        </w:object>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27</w:instrText>
      </w:r>
      <w:r w:rsidRPr="00E230CE">
        <w:rPr>
          <w:noProof/>
        </w:rPr>
        <w:fldChar w:fldCharType="end"/>
      </w:r>
      <w:r w:rsidRPr="00E230CE">
        <w:instrText>)</w:instrText>
      </w:r>
      <w:r w:rsidRPr="00E230CE">
        <w:fldChar w:fldCharType="end"/>
      </w:r>
    </w:p>
    <w:p w:rsidR="00F13F53" w:rsidRPr="00E230CE" w:rsidRDefault="00F13F53" w:rsidP="00B026FE">
      <w:r w:rsidRPr="00E230CE">
        <w:t>(middle term is zero)</w:t>
      </w:r>
    </w:p>
    <w:p w:rsidR="00F13F53" w:rsidRPr="00E230CE" w:rsidRDefault="00F13F53" w:rsidP="00B026FE">
      <w:r w:rsidRPr="00E230CE">
        <w:t xml:space="preserve">Even when the excursion about t0 is large </w:t>
      </w:r>
      <w:r w:rsidRPr="00E230CE">
        <w:rPr>
          <w:noProof/>
          <w:position w:val="-12"/>
        </w:rPr>
      </w:r>
      <w:r w:rsidR="00F13F53" w:rsidRPr="00E230CE">
        <w:rPr>
          <w:noProof/>
          <w:position w:val="-12"/>
        </w:rPr>
        <w:object w:dxaOrig="639" w:dyaOrig="360" w14:anchorId="4DB1925A">
          <v:shape id="_x0000_i1032" type="#_x0000_t75" alt="" style="width:28pt;height:21pt;mso-width-percent:0;mso-height-percent:0;mso-width-percent:0;mso-height-percent:0" o:ole="">
            <v:imagedata r:id="rId78" o:title=""/>
          </v:shape>
          <o:OLEObject Type="Embed" ProgID="Equation.DSMT4" ShapeID="_x0000_i1032" DrawAspect="Content" ObjectID="_1840551582" r:id="rId79"/>
        </w:object>
      </w:r>
      <w:r w:rsidRPr="00E230CE">
        <w:t>is still so large that the oscillatrions are still fast enough to have the integral evaluate to zero. Therefore we can extend the limits of integration beyond neighnborhood for a Taylor expansion, i.e. to the entire time support, and then even to infinity so that the FT can be evaluated.</w:t>
      </w:r>
    </w:p>
    <w:p w:rsidR="00F13F53" w:rsidRPr="00E230CE" w:rsidRDefault="00F13F53" w:rsidP="00B026FE">
      <w:r w:rsidRPr="00E230CE">
        <w:t>However, most frequency spectrum will be contained around the stationary point and thus the corresponding frequency limits can be obtained by substituting t0=0 and t0=T.</w:t>
      </w:r>
    </w:p>
    <w:p w:rsidR="00F13F53" w:rsidRPr="00E230CE" w:rsidRDefault="00F13F53" w:rsidP="00B026FE">
      <w:r w:rsidRPr="00E230CE">
        <w:t xml:space="preserve">Then  </w:t>
      </w:r>
    </w:p>
    <w:p w:rsidR="00F13F53" w:rsidRPr="00E230CE" w:rsidRDefault="00F13F53" w:rsidP="00B026FE"/>
    <w:p w:rsidR="00F13F53" w:rsidRPr="00E230CE" w:rsidRDefault="00F13F53" w:rsidP="00B026FE">
      <w:r w:rsidRPr="00E230CE">
        <w:tab/>
      </w:r>
      <w:r>
        <w:rPr>
          <w:noProof/>
          <w:position w:val="-70"/>
        </w:rPr>
        <w:drawing>
          <wp:inline distT="0" distB="0" distL="0" distR="0" wp14:anchorId="6244E99B" wp14:editId="08C2C91C">
            <wp:extent cx="4761958" cy="954905"/>
            <wp:effectExtent l="0" t="0" r="0" b="0"/>
            <wp:docPr id="5082244" name="Picture 5082244" descr="{&quot;mathml&quot;:&quot;&lt;math style=\&quot;font-family:stix;font-size:12px;\&quot; xmlns=\&quot;http://www.w3.org/1998/Math/MathML\&quot; xmlns:wrs=\&quot;http://www.wiris.com/xml/mathml-extension\&quot;&gt;&lt;mi&gt;S&lt;/mi&gt;&lt;mo&gt;(&lt;/mo&gt;&lt;mi&gt;f&lt;/mi&gt;&lt;mo&gt;)&lt;/mo&gt;&lt;mo&gt;&amp;#x2248;&lt;/mo&gt;&lt;mfenced open=\&quot;{\&quot; close=\&quot;\&quot; wrs:valign=\&quot;middle\&quot;&gt;&lt;mtable columnalign=\&quot;left\&quot;&gt;&lt;mtr&gt;&lt;mtd&gt;&lt;mi&gt;a&lt;/mi&gt;&lt;mfenced&gt;&lt;msub&gt;&lt;mi&gt;t&lt;/mi&gt;&lt;mn&gt;0&lt;/mn&gt;&lt;/msub&gt;&lt;/mfenced&gt;&lt;msup&gt;&lt;mi&gt;e&lt;/mi&gt;&lt;mrow&gt;&lt;mi&gt;j&lt;/mi&gt;&lt;mi&gt;&amp;#x3D5;&lt;/mi&gt;&lt;mo&gt;(&lt;/mo&gt;&lt;msub&gt;&lt;mi&gt;t&lt;/mi&gt;&lt;mn&gt;0&lt;/mn&gt;&lt;/msub&gt;&lt;mo&gt;)&lt;/mo&gt;&lt;/mrow&gt;&lt;/msup&gt;&lt;munderover&gt;&lt;mo&gt;&amp;#x222B;&lt;/mo&gt;&lt;mrow&gt;&lt;mo&gt;&amp;#x2212;&lt;/mo&gt;&lt;mo&gt;&amp;#x221E;&lt;/mo&gt;&lt;/mrow&gt;&lt;mo&gt;&amp;#x221E;&lt;/mo&gt;&lt;/munderover&gt;&lt;msup&gt;&lt;mi&gt;e&lt;/mi&gt;&lt;mrow&gt;&lt;mi&gt;j&lt;/mi&gt;&lt;msup&gt;&lt;mi&gt;&amp;#x3B8;&lt;/mi&gt;&lt;mrow&gt;&lt;mo&gt;'&lt;/mo&gt;&lt;mo&gt;'&lt;/mo&gt;&lt;/mrow&gt;&lt;/msup&gt;&lt;mo&gt;(&lt;/mo&gt;&lt;msub&gt;&lt;mi&gt;t&lt;/mi&gt;&lt;mn&gt;0&lt;/mn&gt;&lt;/msub&gt;&lt;mo&gt;)&lt;/mo&gt;&lt;mo&gt;(&lt;/mo&gt;&lt;mi&gt;t&lt;/mi&gt;&lt;mo&gt;&amp;#x2212;&lt;/mo&gt;&lt;msub&gt;&lt;mi&gt;t&lt;/mi&gt;&lt;mn&gt;0&lt;/mn&gt;&lt;/msub&gt;&lt;msup&gt;&lt;mo&gt;)&lt;/mo&gt;&lt;mn&gt;2&lt;/mn&gt;&lt;/msup&gt;&lt;mo&gt;/&lt;/mo&gt;&lt;mn&gt;2&lt;/mn&gt;&lt;/mrow&gt;&lt;/msup&gt;&lt;mi&gt;d&lt;/mi&gt;&lt;mi&gt;t&lt;/mi&gt;&lt;mo&gt;,&lt;/mo&gt;&lt;mfrac&gt;&lt;mrow&gt;&lt;mi&gt;&amp;#x3B8;&lt;/mi&gt;&lt;mo&gt;'&lt;/mo&gt;&lt;mo&gt;(&lt;/mo&gt;&lt;mo&gt;&amp;#x2212;&lt;/mo&gt;&lt;mi&gt;T&lt;/mi&gt;&lt;mo&gt;/&lt;/mo&gt;&lt;mn&gt;2&lt;/mn&gt;&lt;mo&gt;)&lt;/mo&gt;&lt;/mrow&gt;&lt;mrow&gt;&lt;mn&gt;2&lt;/mn&gt;&lt;mi&gt;&amp;#x3C0;&lt;/mi&gt;&lt;/mrow&gt;&lt;/mfrac&gt;&lt;mo&gt;&amp;lt;&lt;/mo&gt;&lt;mi&gt;f&lt;/mi&gt;&lt;mo&gt;&amp;lt;&lt;/mo&gt;&lt;mfrac&gt;&lt;mrow&gt;&lt;mi&gt;&amp;#x3B8;&lt;/mi&gt;&lt;mo&gt;'&lt;/mo&gt;&lt;mo&gt;(&lt;/mo&gt;&lt;mi&gt;T&lt;/mi&gt;&lt;mo&gt;/&lt;/mo&gt;&lt;mn&gt;2&lt;/mn&gt;&lt;mo&gt;)&lt;/mo&gt;&lt;/mrow&gt;&lt;mrow&gt;&lt;mn&gt;2&lt;/mn&gt;&lt;mi&gt;&amp;#x3C0;&lt;/mi&gt;&lt;/mrow&gt;&lt;/mfrac&gt;&lt;/mtd&gt;&lt;/mtr&gt;&lt;mtr&gt;&lt;mtd&gt;&lt;mn&gt;0&lt;/mn&gt;&lt;/mtd&gt;&lt;/mtr&gt;&lt;/mtable&gt;&lt;/mfenced&gt;&lt;/math&gt;&quot;,&quot;origin&quot;:&quot;MathType Legacy&quot;,&quot;version&quot;:&quot;v3.20.0&quot;}" title="S left parenthesis f right parenthesis almost equal to open curly brackets table row cell a open parentheses t subscript 0 close parentheses e to the power of j ϕ left parenthesis t subscript 0 right parenthesis end exponent integral from negative infinity to infinity of e to the power of j theta to the power of apostrophe apostrophe end exponent left parenthesis t subscript 0 right parenthesis left parenthesis t minus t subscript 0 right parenthesis squared divided by 2 end exponent d t comma fraction numerator theta apostrophe left parenthesis negative T divided by 2 right parenthesis over denominator 2 pi end fraction less than f less than fraction numerator theta apostrophe left parenthesis T divided by 2 right parenthesis over denominator 2 pi end fraction end cell row 0 end table 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 xmlns:wrs=\&quot;http://www.wiris.com/xml/mathml-extension\&quot;&gt;&lt;mi&gt;S&lt;/mi&gt;&lt;mo&gt;(&lt;/mo&gt;&lt;mi&gt;f&lt;/mi&gt;&lt;mo&gt;)&lt;/mo&gt;&lt;mo&gt;&amp;#x2248;&lt;/mo&gt;&lt;mfenced open=\&quot;{\&quot; close=\&quot;\&quot; wrs:valign=\&quot;middle\&quot;&gt;&lt;mtable columnalign=\&quot;left\&quot;&gt;&lt;mtr&gt;&lt;mtd&gt;&lt;mi&gt;a&lt;/mi&gt;&lt;mfenced&gt;&lt;msub&gt;&lt;mi&gt;t&lt;/mi&gt;&lt;mn&gt;0&lt;/mn&gt;&lt;/msub&gt;&lt;/mfenced&gt;&lt;msup&gt;&lt;mi&gt;e&lt;/mi&gt;&lt;mrow&gt;&lt;mi&gt;j&lt;/mi&gt;&lt;mi&gt;&amp;#x3D5;&lt;/mi&gt;&lt;mo&gt;(&lt;/mo&gt;&lt;msub&gt;&lt;mi&gt;t&lt;/mi&gt;&lt;mn&gt;0&lt;/mn&gt;&lt;/msub&gt;&lt;mo&gt;)&lt;/mo&gt;&lt;/mrow&gt;&lt;/msup&gt;&lt;munderover&gt;&lt;mo&gt;&amp;#x222B;&lt;/mo&gt;&lt;mrow&gt;&lt;mo&gt;&amp;#x2212;&lt;/mo&gt;&lt;mo&gt;&amp;#x221E;&lt;/mo&gt;&lt;/mrow&gt;&lt;mo&gt;&amp;#x221E;&lt;/mo&gt;&lt;/munderover&gt;&lt;msup&gt;&lt;mi&gt;e&lt;/mi&gt;&lt;mrow&gt;&lt;mi&gt;j&lt;/mi&gt;&lt;msup&gt;&lt;mi&gt;&amp;#x3B8;&lt;/mi&gt;&lt;mrow&gt;&lt;mo&gt;'&lt;/mo&gt;&lt;mo&gt;'&lt;/mo&gt;&lt;/mrow&gt;&lt;/msup&gt;&lt;mo&gt;(&lt;/mo&gt;&lt;msub&gt;&lt;mi&gt;t&lt;/mi&gt;&lt;mn&gt;0&lt;/mn&gt;&lt;/msub&gt;&lt;mo&gt;)&lt;/mo&gt;&lt;mo&gt;(&lt;/mo&gt;&lt;mi&gt;t&lt;/mi&gt;&lt;mo&gt;&amp;#x2212;&lt;/mo&gt;&lt;msub&gt;&lt;mi&gt;t&lt;/mi&gt;&lt;mn&gt;0&lt;/mn&gt;&lt;/msub&gt;&lt;msup&gt;&lt;mo&gt;)&lt;/mo&gt;&lt;mn&gt;2&lt;/mn&gt;&lt;/msup&gt;&lt;mo&gt;/&lt;/mo&gt;&lt;mn&gt;2&lt;/mn&gt;&lt;/mrow&gt;&lt;/msup&gt;&lt;mi&gt;d&lt;/mi&gt;&lt;mi&gt;t&lt;/mi&gt;&lt;mo&gt;,&lt;/mo&gt;&lt;mfrac&gt;&lt;mrow&gt;&lt;mi&gt;&amp;#x3B8;&lt;/mi&gt;&lt;mo&gt;'&lt;/mo&gt;&lt;mo&gt;(&lt;/mo&gt;&lt;mo&gt;&amp;#x2212;&lt;/mo&gt;&lt;mi&gt;T&lt;/mi&gt;&lt;mo&gt;/&lt;/mo&gt;&lt;mn&gt;2&lt;/mn&gt;&lt;mo&gt;)&lt;/mo&gt;&lt;/mrow&gt;&lt;mrow&gt;&lt;mn&gt;2&lt;/mn&gt;&lt;mi&gt;&amp;#x3C0;&lt;/mi&gt;&lt;/mrow&gt;&lt;/mfrac&gt;&lt;mo&gt;&amp;lt;&lt;/mo&gt;&lt;mi&gt;f&lt;/mi&gt;&lt;mo&gt;&amp;lt;&lt;/mo&gt;&lt;mfrac&gt;&lt;mrow&gt;&lt;mi&gt;&amp;#x3B8;&lt;/mi&gt;&lt;mo&gt;'&lt;/mo&gt;&lt;mo&gt;(&lt;/mo&gt;&lt;mi&gt;T&lt;/mi&gt;&lt;mo&gt;/&lt;/mo&gt;&lt;mn&gt;2&lt;/mn&gt;&lt;mo&gt;)&lt;/mo&gt;&lt;/mrow&gt;&lt;mrow&gt;&lt;mn&gt;2&lt;/mn&gt;&lt;mi&gt;&amp;#x3C0;&lt;/mi&gt;&lt;/mrow&gt;&lt;/mfrac&gt;&lt;/mtd&gt;&lt;/mtr&gt;&lt;mtr&gt;&lt;mtd&gt;&lt;mn&gt;0&lt;/mn&gt;&lt;/mtd&gt;&lt;/mtr&gt;&lt;/mtable&gt;&lt;/mfenced&gt;&lt;/math&gt;&quot;,&quot;origin&quot;:&quot;MathType Legacy&quot;,&quot;version&quot;:&quot;v3.20.0&quot;}" title="S left parenthesis f right parenthesis almost equal to open curly brackets table row cell a open parentheses t subscript 0 close parentheses e to the power of j ϕ left parenthesis t subscript 0 right parenthesis end exponent integral from negative infinity to infinity of e to the power of j theta to the power of apostrophe apostrophe end exponent left parenthesis t subscript 0 right parenthesis left parenthesis t minus t subscript 0 right parenthesis squared divided by 2 end exponent d t comma fraction numerator theta apostrophe left parenthesis negative T divided by 2 right parenthesis over denominator 2 pi end fraction less than f less than fraction numerator theta apostrophe left parenthesis T divided by 2 right parenthesis over denominator 2 pi end fraction end cell row 0 end table clos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761958" cy="954905"/>
                    </a:xfrm>
                    <a:prstGeom prst="rect">
                      <a:avLst/>
                    </a:prstGeom>
                  </pic:spPr>
                </pic:pic>
              </a:graphicData>
            </a:graphic>
          </wp:inline>
        </w:drawing>
      </w:r>
    </w:p>
    <w:p w:rsidR="00F13F53" w:rsidRPr="00E230CE" w:rsidRDefault="00F13F53" w:rsidP="00B026FE"/>
    <w:p w:rsidR="00F13F53" w:rsidRPr="00E230CE" w:rsidRDefault="00F13F53" w:rsidP="00B026FE">
      <w:r w:rsidRPr="00E230CE">
        <w:t>The range of frequencies over which the spectrum is appreciable is determined from the relationship between time and frequency under the condition of stationary phase.</w:t>
      </w:r>
    </w:p>
    <w:p w:rsidR="00F13F53" w:rsidRPr="00E230CE" w:rsidRDefault="00F13F53" w:rsidP="00B026FE"/>
    <w:p w:rsidR="00F13F53" w:rsidRPr="00E230CE" w:rsidRDefault="00F13F53" w:rsidP="00B026FE">
      <w:r>
        <w:t>After integrating the Gaussian, the</w:t>
      </w:r>
      <w:r w:rsidRPr="00E230CE">
        <w:t xml:space="preserve"> result is</w:t>
      </w:r>
    </w:p>
    <w:p w:rsidR="00F13F53" w:rsidRPr="00E230CE" w:rsidRDefault="00F13F53" w:rsidP="00B026FE"/>
    <w:p w:rsidR="00F13F53" w:rsidRPr="00E230CE" w:rsidRDefault="00F13F53" w:rsidP="00B026FE"/>
    <w:p w:rsidR="00F13F53" w:rsidRPr="00E230CE" w:rsidRDefault="00F13F53" w:rsidP="00B026FE">
      <w:r w:rsidRPr="00E230CE">
        <w:tab/>
      </w:r>
      <w:r>
        <w:rPr>
          <w:noProof/>
          <w:position w:val="-42"/>
        </w:rPr>
        <w:drawing>
          <wp:inline distT="0" distB="0" distL="0" distR="0" wp14:anchorId="33A9FCEE" wp14:editId="1B59146C">
            <wp:extent cx="2428240" cy="556768"/>
            <wp:effectExtent l="0" t="0" r="0" b="0"/>
            <wp:docPr id="201286264" name="Picture 201286264" descr="{&quot;mathml&quot;:&quot;&lt;math style=\&quot;font-family:stix;font-size:12px;\&quot; xmlns=\&quot;http://www.w3.org/1998/Math/MathML\&quot;&gt;&lt;mi&gt;S&lt;/mi&gt;&lt;mo&gt;(&lt;/mo&gt;&lt;mi&gt;f&lt;/mi&gt;&lt;mo&gt;)&lt;/mo&gt;&lt;mo&gt;=&lt;/mo&gt;&lt;mi&gt;a&lt;/mi&gt;&lt;mfenced&gt;&lt;msub&gt;&lt;mi&gt;t&lt;/mi&gt;&lt;mn&gt;0&lt;/mn&gt;&lt;/msub&gt;&lt;/mfenced&gt;&lt;msqrt&gt;&lt;mfrac&gt;&lt;mrow&gt;&lt;mn&gt;2&lt;/mn&gt;&lt;mi&gt;&amp;#x3C0;&lt;/mi&gt;&lt;/mrow&gt;&lt;mrow&gt;&lt;msup&gt;&lt;mi&gt;&amp;#x3B8;&lt;/mi&gt;&lt;mrow&gt;&lt;mo&gt;'&lt;/mo&gt;&lt;mo&gt;'&lt;/mo&gt;&lt;/mrow&gt;&lt;/msup&gt;&lt;mo&gt;(&lt;/mo&gt;&lt;msub&gt;&lt;mi&gt;t&lt;/mi&gt;&lt;mn&gt;0&lt;/mn&gt;&lt;/msub&gt;&lt;mo&gt;)&lt;/mo&gt;&lt;/mrow&gt;&lt;/mfrac&gt;&lt;/msqrt&gt;&lt;msup&gt;&lt;mi&gt;e&lt;/mi&gt;&lt;mrow&gt;&lt;mo&gt;&amp;#x2212;&lt;/mo&gt;&lt;mi&gt;j&lt;/mi&gt;&lt;mi&gt;&amp;#x3C0;&lt;/mi&gt;&lt;mo&gt;/&lt;/mo&gt;&lt;mn&gt;4&lt;/mn&gt;&lt;/mrow&gt;&lt;/msup&gt;&lt;msup&gt;&lt;mi&gt;e&lt;/mi&gt;&lt;mrow&gt;&lt;mi&gt;j&lt;/mi&gt;&lt;mi&gt;&amp;#x3D5;&lt;/mi&gt;&lt;mo&gt;(&lt;/mo&gt;&lt;msub&gt;&lt;mi&gt;t&lt;/mi&gt;&lt;mn&gt;0&lt;/mn&gt;&lt;/msub&gt;&lt;mo&gt;)&lt;/mo&gt;&lt;/mrow&gt;&lt;/msup&gt;&lt;/math&gt;&quot;,&quot;origin&quot;:&quot;MathType Legacy&quot;,&quot;version&quot;:&quot;v3.20.0&quot;}" title="S left parenthesis f right parenthesis equals a open parentheses t subscript 0 close parentheses square root of fraction numerator 2 pi over denominator theta to the power of apostrophe apostrophe end exponent left parenthesis t subscript 0 right parenthesis end fraction end root e to the power of negative j pi divided by 4 end exponent e to the power of j ϕ left parenthesis t subscript 0 right parenthesis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S&lt;/mi&gt;&lt;mo&gt;(&lt;/mo&gt;&lt;mi&gt;f&lt;/mi&gt;&lt;mo&gt;)&lt;/mo&gt;&lt;mo&gt;=&lt;/mo&gt;&lt;mi&gt;a&lt;/mi&gt;&lt;mfenced&gt;&lt;msub&gt;&lt;mi&gt;t&lt;/mi&gt;&lt;mn&gt;0&lt;/mn&gt;&lt;/msub&gt;&lt;/mfenced&gt;&lt;msqrt&gt;&lt;mfrac&gt;&lt;mrow&gt;&lt;mn&gt;2&lt;/mn&gt;&lt;mi&gt;&amp;#x3C0;&lt;/mi&gt;&lt;/mrow&gt;&lt;mrow&gt;&lt;msup&gt;&lt;mi&gt;&amp;#x3B8;&lt;/mi&gt;&lt;mrow&gt;&lt;mo&gt;'&lt;/mo&gt;&lt;mo&gt;'&lt;/mo&gt;&lt;/mrow&gt;&lt;/msup&gt;&lt;mo&gt;(&lt;/mo&gt;&lt;msub&gt;&lt;mi&gt;t&lt;/mi&gt;&lt;mn&gt;0&lt;/mn&gt;&lt;/msub&gt;&lt;mo&gt;)&lt;/mo&gt;&lt;/mrow&gt;&lt;/mfrac&gt;&lt;/msqrt&gt;&lt;msup&gt;&lt;mi&gt;e&lt;/mi&gt;&lt;mrow&gt;&lt;mo&gt;&amp;#x2212;&lt;/mo&gt;&lt;mi&gt;j&lt;/mi&gt;&lt;mi&gt;&amp;#x3C0;&lt;/mi&gt;&lt;mo&gt;/&lt;/mo&gt;&lt;mn&gt;4&lt;/mn&gt;&lt;/mrow&gt;&lt;/msup&gt;&lt;msup&gt;&lt;mi&gt;e&lt;/mi&gt;&lt;mrow&gt;&lt;mi&gt;j&lt;/mi&gt;&lt;mi&gt;&amp;#x3D5;&lt;/mi&gt;&lt;mo&gt;(&lt;/mo&gt;&lt;msub&gt;&lt;mi&gt;t&lt;/mi&gt;&lt;mn&gt;0&lt;/mn&gt;&lt;/msub&gt;&lt;mo&gt;)&lt;/mo&gt;&lt;/mrow&gt;&lt;/msup&gt;&lt;/math&gt;&quot;,&quot;origin&quot;:&quot;MathType Legacy&quot;,&quot;version&quot;:&quot;v3.20.0&quot;}" title="S left parenthesis f right parenthesis equals a open parentheses t subscript 0 close parentheses square root of fraction numerator 2 pi over denominator theta to the power of apostrophe apostrophe end exponent left parenthesis t subscript 0 right parenthesis end fraction end root e to the power of negative j pi divided by 4 end exponent e to the power of j ϕ left parenthesis t subscript 0 right parenthesis end exponent"/>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428240" cy="556768"/>
                    </a:xfrm>
                    <a:prstGeom prst="rect">
                      <a:avLst/>
                    </a:prstGeom>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28</w:instrText>
      </w:r>
      <w:r w:rsidRPr="00E230CE">
        <w:rPr>
          <w:noProof/>
        </w:rPr>
        <w:fldChar w:fldCharType="end"/>
      </w:r>
      <w:r w:rsidRPr="00E230CE">
        <w:instrText>)</w:instrText>
      </w:r>
      <w:r w:rsidRPr="00E230CE">
        <w:fldChar w:fldCharType="end"/>
      </w:r>
    </w:p>
    <w:p w:rsidR="00F13F53" w:rsidRPr="00E230CE" w:rsidRDefault="00F13F53" w:rsidP="00B026FE"/>
    <w:p w:rsidR="00F13F53" w:rsidRDefault="00F13F53" w:rsidP="001715D9">
      <w:r>
        <w:t>The approximation has been shown by Vakman to be accurate up to order 1/sqrt(BT).</w:t>
      </w:r>
    </w:p>
    <w:p w:rsidR="00F13F53" w:rsidRDefault="00F13F53" w:rsidP="001715D9"/>
    <w:p w:rsidR="00F13F53" w:rsidRPr="00E230CE" w:rsidRDefault="00F13F53" w:rsidP="001715D9">
      <w:r w:rsidRPr="00E230CE">
        <w:t>Extending the limits to infinity is equivalent to assuming the bandwidth of the signal is much larger than the bandwidth of the observation time given by the sinc function 1/T, thus WT&gt;&gt;1 yet again.  It makes sense that the amplitude is inversely proportionally to the curvature of phase at the stationary point (the first derivative is zero at t0), or the derivative of frequency because if the frequency is changing very fast (like a short pulse) then the spectrum contains many frequency components, i.e. its energy is more evenly distributed across frequency, than say a long pulse which changes slowly (more like a constant, which has a single frequency), which requires only a few Fourier basis functions.</w:t>
      </w:r>
      <w:r>
        <w:t xml:space="preserve">  </w:t>
      </w:r>
    </w:p>
    <w:p w:rsidR="00F13F53" w:rsidRPr="00E230CE" w:rsidRDefault="00F13F53" w:rsidP="00B026FE">
      <w:r w:rsidRPr="00E230CE">
        <w:t>Most of frequency is concentrated around the dwell time t0, therefore we expect the spectrum to decay inversely to frequency over the band which is given by the solution the stationary phase equation as t0 ranges from 0 to T.</w:t>
      </w:r>
    </w:p>
    <w:p w:rsidR="00F13F53" w:rsidRPr="00E230CE" w:rsidRDefault="00F13F53" w:rsidP="00B026FE">
      <w:r w:rsidRPr="00E230CE">
        <w:t>The FT is convolved with a sinc which has BW 1/T, vs W=f2-f1, thus if W&gt;&gt;1/T, or WT&gt;&gt;1,large tb product, the spectrum is dominated by the HFM sweep.  Thus if WT large, we may approximate the spectrum by its infinite FT which is the same as using the stationary phase argument, i.e. extending integral beyond small neighborhood around stationary point in the Taylor series. Most of frequency is concentrated around the dwell time</w:t>
      </w:r>
    </w:p>
    <w:p w:rsidR="00F13F53" w:rsidRPr="00E230CE" w:rsidRDefault="00F13F53" w:rsidP="00B026FE"/>
    <w:p w:rsidR="00F13F53" w:rsidRDefault="00F13F53" w:rsidP="00B026FE">
      <w:r>
        <w:t xml:space="preserve">The phase stationary point t0 is known as the </w:t>
      </w:r>
      <w:r w:rsidRPr="001715D9">
        <w:rPr>
          <w:i/>
          <w:iCs/>
        </w:rPr>
        <w:t>group delay</w:t>
      </w:r>
      <w:r>
        <w:t>.  It is the amount of delay experienced by the small group of frequencies contained in the envelope of a narrowband signal. If we expand the envelope phase spectrum in a first order Taylor series</w:t>
      </w:r>
    </w:p>
    <w:p w:rsidR="00F13F53" w:rsidRDefault="00F13F53" w:rsidP="00B026FE"/>
    <w:p w:rsidR="00F13F53" w:rsidRDefault="00F13F53" w:rsidP="005A22E6">
      <w:pPr>
        <w:jc w:val="center"/>
      </w:pPr>
      <w:r>
        <w:rPr>
          <w:noProof/>
          <w:position w:val="-14"/>
        </w:rPr>
        <w:drawing>
          <wp:inline distT="0" distB="0" distL="0" distR="0" wp14:anchorId="43714488" wp14:editId="6B5EF251">
            <wp:extent cx="2141728" cy="229616"/>
            <wp:effectExtent l="0" t="0" r="0" b="0"/>
            <wp:docPr id="855943495" name="Picture 855943495" descr="{&quot;mathml&quot;:&quot;&lt;math style=\&quot;font-family:stix;font-size:12px;\&quot; xmlns=\&quot;http://www.w3.org/1998/Math/MathML\&quot;&gt;&lt;mi&gt;&amp;#x3B8;&lt;/mi&gt;&lt;mfenced&gt;&lt;mi&gt;f&lt;/mi&gt;&lt;/mfenced&gt;&lt;mo&gt;=&lt;/mo&gt;&lt;mi&gt;&amp;#x3B8;&lt;/mi&gt;&lt;mfenced&gt;&lt;msub&gt;&lt;mi&gt;f&lt;/mi&gt;&lt;mn&gt;0&lt;/mn&gt;&lt;/msub&gt;&lt;/mfenced&gt;&lt;mo&gt;+&lt;/mo&gt;&lt;mfenced&gt;&lt;mrow&gt;&lt;mi&gt;f&lt;/mi&gt;&lt;mo&gt;-&lt;/mo&gt;&lt;msub&gt;&lt;mi&gt;f&lt;/mi&gt;&lt;mn&gt;0&lt;/mn&gt;&lt;/msub&gt;&lt;/mrow&gt;&lt;/mfenced&gt;&lt;mi&gt;&amp;#x3B8;&lt;/mi&gt;&lt;mo&gt;'&lt;/mo&gt;&lt;mfenced&gt;&lt;msub&gt;&lt;mi&gt;f&lt;/mi&gt;&lt;mn&gt;0&lt;/mn&gt;&lt;/msub&gt;&lt;/mfenced&gt;&lt;/math&gt;&quot;,&quot;origin&quot;:&quot;MathType Legacy&quot;,&quot;version&quot;:&quot;v3.20.0&quot;}" title="theta open parentheses f close parentheses equals theta open parentheses f subscript 0 close parentheses plus open parentheses f minus f subscript 0 close parentheses theta apostrophe open parentheses f subscript 0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B8;&lt;/mi&gt;&lt;mfenced&gt;&lt;mi&gt;f&lt;/mi&gt;&lt;/mfenced&gt;&lt;mo&gt;=&lt;/mo&gt;&lt;mi&gt;&amp;#x3B8;&lt;/mi&gt;&lt;mfenced&gt;&lt;msub&gt;&lt;mi&gt;f&lt;/mi&gt;&lt;mn&gt;0&lt;/mn&gt;&lt;/msub&gt;&lt;/mfenced&gt;&lt;mo&gt;+&lt;/mo&gt;&lt;mfenced&gt;&lt;mrow&gt;&lt;mi&gt;f&lt;/mi&gt;&lt;mo&gt;-&lt;/mo&gt;&lt;msub&gt;&lt;mi&gt;f&lt;/mi&gt;&lt;mn&gt;0&lt;/mn&gt;&lt;/msub&gt;&lt;/mrow&gt;&lt;/mfenced&gt;&lt;mi&gt;&amp;#x3B8;&lt;/mi&gt;&lt;mo&gt;'&lt;/mo&gt;&lt;mfenced&gt;&lt;msub&gt;&lt;mi&gt;f&lt;/mi&gt;&lt;mn&gt;0&lt;/mn&gt;&lt;/msub&gt;&lt;/mfenced&gt;&lt;/math&gt;&quot;,&quot;origin&quot;:&quot;MathType Legacy&quot;,&quot;version&quot;:&quot;v3.20.0&quot;}" title="theta open parentheses f close parentheses equals theta open parentheses f subscript 0 close parentheses plus open parentheses f minus f subscript 0 close parentheses theta apostrophe open parentheses f subscript 0 close parentheses"/>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141728" cy="229616"/>
                    </a:xfrm>
                    <a:prstGeom prst="rect">
                      <a:avLst/>
                    </a:prstGeom>
                  </pic:spPr>
                </pic:pic>
              </a:graphicData>
            </a:graphic>
          </wp:inline>
        </w:drawing>
      </w:r>
    </w:p>
    <w:p w:rsidR="00F13F53" w:rsidRDefault="00F13F53" w:rsidP="00B026FE"/>
    <w:p w:rsidR="00F13F53" w:rsidRDefault="00F13F53" w:rsidP="00B026FE">
      <w:r>
        <w:t>then the time function corresponding to the spectrum of a signal around f0, S(f-f0) is</w:t>
      </w:r>
    </w:p>
    <w:p w:rsidR="00F13F53" w:rsidRDefault="00F13F53" w:rsidP="00B026FE"/>
    <w:p w:rsidR="00F13F53" w:rsidRDefault="00F13F53" w:rsidP="00B026FE">
      <w:r>
        <w:rPr>
          <w:noProof/>
          <w:position w:val="-81"/>
        </w:rPr>
        <w:drawing>
          <wp:inline distT="0" distB="0" distL="0" distR="0" wp14:anchorId="3482F042" wp14:editId="1E47DDEF">
            <wp:extent cx="4181086" cy="1016720"/>
            <wp:effectExtent l="0" t="0" r="0" b="0"/>
            <wp:docPr id="589904163" name="Picture 589904163" descr="{&quot;mathml&quot;:&quot;&lt;math style=\&quot;font-family:stix;font-size:12px;\&quot; xmlns=\&quot;http://www.w3.org/1998/Math/MathML\&quot;&gt;&lt;mtable columnspacing=\&quot;0px\&quot; columnalign=\&quot;right center left\&quot;&gt;&lt;mtr&gt;&lt;mtd&gt;&lt;msup&gt;&lt;mi mathvariant=\&quot;script\&quot;&gt;F&lt;/mi&gt;&lt;mrow&gt;&lt;mo&gt;-&lt;/mo&gt;&lt;mn&gt;1&lt;/mn&gt;&lt;/mrow&gt;&lt;/msup&gt;&lt;mfenced open=\&quot;{\&quot; close=\&quot;}\&quot;&gt;&lt;mrow&gt;&lt;mi&gt;S&lt;/mi&gt;&lt;mfenced&gt;&lt;mrow&gt;&lt;mi&gt;f&lt;/mi&gt;&lt;mo&gt;-&lt;/mo&gt;&lt;msub&gt;&lt;mi&gt;f&lt;/mi&gt;&lt;mn&gt;0&lt;/mn&gt;&lt;/msub&gt;&lt;/mrow&gt;&lt;/mfenced&gt;&lt;msup&gt;&lt;mi&gt;e&lt;/mi&gt;&lt;mrow&gt;&lt;mi&gt;j&lt;/mi&gt;&lt;mi&gt;&amp;#x3B8;&lt;/mi&gt;&lt;mfenced&gt;&lt;mi&gt;f&lt;/mi&gt;&lt;/mfenced&gt;&lt;/mrow&gt;&lt;/msup&gt;&lt;/mrow&gt;&lt;/mfenced&gt;&lt;/mtd&gt;&lt;mtd&gt;&lt;mo&gt;=&lt;/mo&gt;&lt;/mtd&gt;&lt;mtd&gt;&lt;msup&gt;&lt;mi mathvariant=\&quot;script\&quot;&gt;F&lt;/mi&gt;&lt;mrow&gt;&lt;mo&gt;-&lt;/mo&gt;&lt;mn&gt;1&lt;/mn&gt;&lt;/mrow&gt;&lt;/msup&gt;&lt;mfenced open=\&quot;{\&quot; close=\&quot;}\&quot;&gt;&lt;mrow&gt;&lt;mi&gt;S&lt;/mi&gt;&lt;mfenced&gt;&lt;mrow&gt;&lt;mi&gt;f&lt;/mi&gt;&lt;mo&gt;-&lt;/mo&gt;&lt;msub&gt;&lt;mi&gt;f&lt;/mi&gt;&lt;mn&gt;0&lt;/mn&gt;&lt;/msub&gt;&lt;/mrow&gt;&lt;/mfenced&gt;&lt;msup&gt;&lt;mi&gt;e&lt;/mi&gt;&lt;mrow&gt;&lt;mi&gt;j&lt;/mi&gt;&lt;mfenced&gt;&lt;mrow&gt;&lt;mi&gt;f&lt;/mi&gt;&lt;mo&gt;-&lt;/mo&gt;&lt;msub&gt;&lt;mi&gt;f&lt;/mi&gt;&lt;mn&gt;0&lt;/mn&gt;&lt;/msub&gt;&lt;/mrow&gt;&lt;/mfenced&gt;&lt;mi&gt;&amp;#x3B8;&lt;/mi&gt;&lt;mo&gt;'&lt;/mo&gt;&lt;mfenced&gt;&lt;msub&gt;&lt;mi&gt;f&lt;/mi&gt;&lt;mn&gt;0&lt;/mn&gt;&lt;/msub&gt;&lt;/mfenced&gt;&lt;/mrow&gt;&lt;/msup&gt;&lt;/mrow&gt;&lt;/mfenced&gt;&lt;msup&gt;&lt;mi&gt;e&lt;/mi&gt;&lt;mrow&gt;&lt;mi&gt;j&lt;/mi&gt;&lt;mi&gt;&amp;#x3B8;&lt;/mi&gt;&lt;mfenced&gt;&lt;msub&gt;&lt;mi&gt;f&lt;/mi&gt;&lt;mn&gt;0&lt;/mn&gt;&lt;/msub&gt;&lt;/mfenced&gt;&lt;/mrow&gt;&lt;/msup&gt;&lt;/mtd&gt;&lt;/mtr&gt;&lt;mtr&gt;&lt;mtd/&gt;&lt;mtd/&gt;&lt;mtd/&gt;&lt;/mtr&gt;&lt;mtr&gt;&lt;mtd/&gt;&lt;mtd&gt;&lt;mo&gt;=&lt;/mo&gt;&lt;/mtd&gt;&lt;mtd&gt;&lt;mi&gt;s&lt;/mi&gt;&lt;mfenced&gt;&lt;mrow&gt;&lt;mi&gt;t&lt;/mi&gt;&lt;mo&gt;-&lt;/mo&gt;&lt;mfrac&gt;&lt;mrow&gt;&lt;mi&gt;&amp;#x3B8;&lt;/mi&gt;&lt;mo&gt;'&lt;/mo&gt;&lt;mfenced&gt;&lt;msub&gt;&lt;mi&gt;f&lt;/mi&gt;&lt;mn&gt;0&lt;/mn&gt;&lt;/msub&gt;&lt;/mfenced&gt;&lt;/mrow&gt;&lt;mrow&gt;&lt;mn&gt;2&lt;/mn&gt;&lt;mi&gt;&amp;#x3C0;&lt;/mi&gt;&lt;/mrow&gt;&lt;/mfrac&gt;&lt;/mrow&gt;&lt;/mfenced&gt;&lt;msup&gt;&lt;mi&gt;e&lt;/mi&gt;&lt;mrow&gt;&lt;mi&gt;j&lt;/mi&gt;&lt;mfenced&gt;&lt;mrow&gt;&lt;mi&gt;&amp;#x3B8;&lt;/mi&gt;&lt;mfenced&gt;&lt;msub&gt;&lt;mi&gt;f&lt;/mi&gt;&lt;mn&gt;0&lt;/mn&gt;&lt;/msub&gt;&lt;/mfenced&gt;&lt;mo&gt;+&lt;/mo&gt;&lt;msub&gt;&lt;mi&gt;f&lt;/mi&gt;&lt;mn&gt;0&lt;/mn&gt;&lt;/msub&gt;&lt;mi&gt;&amp;#x3B8;&lt;/mi&gt;&lt;mo&gt;'&lt;/mo&gt;&lt;mfenced&gt;&lt;msub&gt;&lt;mi&gt;f&lt;/mi&gt;&lt;mn&gt;0&lt;/mn&gt;&lt;/msub&gt;&lt;/mfenced&gt;&lt;/mrow&gt;&lt;/mfenced&gt;&lt;/mrow&gt;&lt;/msup&gt;&lt;msup&gt;&lt;mi&gt;e&lt;/mi&gt;&lt;mrow&gt;&lt;mi&gt;j&lt;/mi&gt;&lt;mn&gt;2&lt;/mn&gt;&lt;mi&gt;&amp;#x3C0;&lt;/mi&gt;&lt;msub&gt;&lt;mi&gt;f&lt;/mi&gt;&lt;mn&gt;0&lt;/mn&gt;&lt;/msub&gt;&lt;mi&gt;t&lt;/mi&gt;&lt;/mrow&gt;&lt;/msup&gt;&lt;/mtd&gt;&lt;/mtr&gt;&lt;/mtable&gt;&lt;/math&gt;&quot;,&quot;origin&quot;:&quot;MathType Legacy&quot;,&quot;version&quot;:&quot;v3.20.0&quot;}" title="table row cell calligraphic F to the power of negative 1 end exponent open curly brackets S open parentheses f minus f subscript 0 close parentheses e to the power of j theta open parentheses f close parentheses end exponent close curly brackets end cell equals cell calligraphic F to the power of negative 1 end exponent open curly brackets S open parentheses f minus f subscript 0 close parentheses e to the power of j open parentheses f minus f subscript 0 close parentheses theta apostrophe open parentheses f subscript 0 close parentheses end exponent close curly brackets e to the power of j theta open parentheses f subscript 0 close parentheses end exponent end cell row blank blank blank row blank equals cell s open parentheses t minus fraction numerator theta apostrophe open parentheses f subscript 0 close parentheses over denominator 2 pi end fraction close parentheses e to the power of j open parentheses theta open parentheses f subscript 0 close parentheses plus f subscript 0 theta apostrophe open parentheses f subscript 0 close parentheses close parentheses end exponent e to the power of j 2 pi f subscript 0 t end exponent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sup&gt;&lt;mi mathvariant=\&quot;script\&quot;&gt;F&lt;/mi&gt;&lt;mrow&gt;&lt;mo&gt;-&lt;/mo&gt;&lt;mn&gt;1&lt;/mn&gt;&lt;/mrow&gt;&lt;/msup&gt;&lt;mfenced open=\&quot;{\&quot; close=\&quot;}\&quot;&gt;&lt;mrow&gt;&lt;mi&gt;S&lt;/mi&gt;&lt;mfenced&gt;&lt;mrow&gt;&lt;mi&gt;f&lt;/mi&gt;&lt;mo&gt;-&lt;/mo&gt;&lt;msub&gt;&lt;mi&gt;f&lt;/mi&gt;&lt;mn&gt;0&lt;/mn&gt;&lt;/msub&gt;&lt;/mrow&gt;&lt;/mfenced&gt;&lt;msup&gt;&lt;mi&gt;e&lt;/mi&gt;&lt;mrow&gt;&lt;mi&gt;j&lt;/mi&gt;&lt;mi&gt;&amp;#x3B8;&lt;/mi&gt;&lt;mfenced&gt;&lt;mi&gt;f&lt;/mi&gt;&lt;/mfenced&gt;&lt;/mrow&gt;&lt;/msup&gt;&lt;/mrow&gt;&lt;/mfenced&gt;&lt;/mtd&gt;&lt;mtd&gt;&lt;mo&gt;=&lt;/mo&gt;&lt;/mtd&gt;&lt;mtd&gt;&lt;msup&gt;&lt;mi mathvariant=\&quot;script\&quot;&gt;F&lt;/mi&gt;&lt;mrow&gt;&lt;mo&gt;-&lt;/mo&gt;&lt;mn&gt;1&lt;/mn&gt;&lt;/mrow&gt;&lt;/msup&gt;&lt;mfenced open=\&quot;{\&quot; close=\&quot;}\&quot;&gt;&lt;mrow&gt;&lt;mi&gt;S&lt;/mi&gt;&lt;mfenced&gt;&lt;mrow&gt;&lt;mi&gt;f&lt;/mi&gt;&lt;mo&gt;-&lt;/mo&gt;&lt;msub&gt;&lt;mi&gt;f&lt;/mi&gt;&lt;mn&gt;0&lt;/mn&gt;&lt;/msub&gt;&lt;/mrow&gt;&lt;/mfenced&gt;&lt;msup&gt;&lt;mi&gt;e&lt;/mi&gt;&lt;mrow&gt;&lt;mi&gt;j&lt;/mi&gt;&lt;mfenced&gt;&lt;mrow&gt;&lt;mi&gt;f&lt;/mi&gt;&lt;mo&gt;-&lt;/mo&gt;&lt;msub&gt;&lt;mi&gt;f&lt;/mi&gt;&lt;mn&gt;0&lt;/mn&gt;&lt;/msub&gt;&lt;/mrow&gt;&lt;/mfenced&gt;&lt;mi&gt;&amp;#x3B8;&lt;/mi&gt;&lt;mo&gt;'&lt;/mo&gt;&lt;mfenced&gt;&lt;msub&gt;&lt;mi&gt;f&lt;/mi&gt;&lt;mn&gt;0&lt;/mn&gt;&lt;/msub&gt;&lt;/mfenced&gt;&lt;/mrow&gt;&lt;/msup&gt;&lt;/mrow&gt;&lt;/mfenced&gt;&lt;msup&gt;&lt;mi&gt;e&lt;/mi&gt;&lt;mrow&gt;&lt;mi&gt;j&lt;/mi&gt;&lt;mi&gt;&amp;#x3B8;&lt;/mi&gt;&lt;mfenced&gt;&lt;msub&gt;&lt;mi&gt;f&lt;/mi&gt;&lt;mn&gt;0&lt;/mn&gt;&lt;/msub&gt;&lt;/mfenced&gt;&lt;/mrow&gt;&lt;/msup&gt;&lt;/mtd&gt;&lt;/mtr&gt;&lt;mtr&gt;&lt;mtd/&gt;&lt;mtd/&gt;&lt;mtd/&gt;&lt;/mtr&gt;&lt;mtr&gt;&lt;mtd/&gt;&lt;mtd&gt;&lt;mo&gt;=&lt;/mo&gt;&lt;/mtd&gt;&lt;mtd&gt;&lt;mi&gt;s&lt;/mi&gt;&lt;mfenced&gt;&lt;mrow&gt;&lt;mi&gt;t&lt;/mi&gt;&lt;mo&gt;-&lt;/mo&gt;&lt;mfrac&gt;&lt;mrow&gt;&lt;mi&gt;&amp;#x3B8;&lt;/mi&gt;&lt;mo&gt;'&lt;/mo&gt;&lt;mfenced&gt;&lt;msub&gt;&lt;mi&gt;f&lt;/mi&gt;&lt;mn&gt;0&lt;/mn&gt;&lt;/msub&gt;&lt;/mfenced&gt;&lt;/mrow&gt;&lt;mrow&gt;&lt;mn&gt;2&lt;/mn&gt;&lt;mi&gt;&amp;#x3C0;&lt;/mi&gt;&lt;/mrow&gt;&lt;/mfrac&gt;&lt;/mrow&gt;&lt;/mfenced&gt;&lt;msup&gt;&lt;mi&gt;e&lt;/mi&gt;&lt;mrow&gt;&lt;mi&gt;j&lt;/mi&gt;&lt;mfenced&gt;&lt;mrow&gt;&lt;mi&gt;&amp;#x3B8;&lt;/mi&gt;&lt;mfenced&gt;&lt;msub&gt;&lt;mi&gt;f&lt;/mi&gt;&lt;mn&gt;0&lt;/mn&gt;&lt;/msub&gt;&lt;/mfenced&gt;&lt;mo&gt;+&lt;/mo&gt;&lt;msub&gt;&lt;mi&gt;f&lt;/mi&gt;&lt;mn&gt;0&lt;/mn&gt;&lt;/msub&gt;&lt;mi&gt;&amp;#x3B8;&lt;/mi&gt;&lt;mo&gt;'&lt;/mo&gt;&lt;mfenced&gt;&lt;msub&gt;&lt;mi&gt;f&lt;/mi&gt;&lt;mn&gt;0&lt;/mn&gt;&lt;/msub&gt;&lt;/mfenced&gt;&lt;/mrow&gt;&lt;/mfenced&gt;&lt;/mrow&gt;&lt;/msup&gt;&lt;msup&gt;&lt;mi&gt;e&lt;/mi&gt;&lt;mrow&gt;&lt;mi&gt;j&lt;/mi&gt;&lt;mn&gt;2&lt;/mn&gt;&lt;mi&gt;&amp;#x3C0;&lt;/mi&gt;&lt;msub&gt;&lt;mi&gt;f&lt;/mi&gt;&lt;mn&gt;0&lt;/mn&gt;&lt;/msub&gt;&lt;mi&gt;t&lt;/mi&gt;&lt;/mrow&gt;&lt;/msup&gt;&lt;/mtd&gt;&lt;/mtr&gt;&lt;/mtable&gt;&lt;/math&gt;&quot;,&quot;origin&quot;:&quot;MathType Legacy&quot;,&quot;version&quot;:&quot;v3.20.0&quot;}" title="table row cell calligraphic F to the power of negative 1 end exponent open curly brackets S open parentheses f minus f subscript 0 close parentheses e to the power of j theta open parentheses f close parentheses end exponent close curly brackets end cell equals cell calligraphic F to the power of negative 1 end exponent open curly brackets S open parentheses f minus f subscript 0 close parentheses e to the power of j open parentheses f minus f subscript 0 close parentheses theta apostrophe open parentheses f subscript 0 close parentheses end exponent close curly brackets e to the power of j theta open parentheses f subscript 0 close parentheses end exponent end cell row blank blank blank row blank equals cell s open parentheses t minus fraction numerator theta apostrophe open parentheses f subscript 0 close parentheses over denominator 2 pi end fraction close parentheses e to the power of j open parentheses theta open parentheses f subscript 0 close parentheses plus f subscript 0 theta apostrophe open parentheses f subscript 0 close parentheses close parentheses end exponent e to the power of j 2 pi f subscript 0 t end exponent end cell end tabl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181086" cy="1016720"/>
                    </a:xfrm>
                    <a:prstGeom prst="rect">
                      <a:avLst/>
                    </a:prstGeom>
                  </pic:spPr>
                </pic:pic>
              </a:graphicData>
            </a:graphic>
          </wp:inline>
        </w:drawing>
      </w:r>
    </w:p>
    <w:p w:rsidR="00F13F53" w:rsidRDefault="00F13F53" w:rsidP="001715D9"/>
    <w:p w:rsidR="00F13F53" w:rsidRDefault="00F13F53" w:rsidP="001715D9">
      <w:r>
        <w:t>The signal is delayed by this amount around a small band centered at f0.  It is the average time of arrival for the frequency f.  For that band the group delay is</w:t>
      </w:r>
    </w:p>
    <w:p w:rsidR="00F13F53" w:rsidRDefault="00F13F53" w:rsidP="001715D9"/>
    <w:p w:rsidR="00F13F53" w:rsidRDefault="00F13F53" w:rsidP="005A22E6">
      <w:pPr>
        <w:jc w:val="center"/>
      </w:pPr>
      <w:r>
        <w:rPr>
          <w:noProof/>
          <w:position w:val="-21"/>
        </w:rPr>
        <w:drawing>
          <wp:inline distT="0" distB="0" distL="0" distR="0" wp14:anchorId="4619D804" wp14:editId="6880E226">
            <wp:extent cx="1221232" cy="353568"/>
            <wp:effectExtent l="0" t="0" r="0" b="0"/>
            <wp:docPr id="187514571" name="Picture 187514571" descr="{&quot;mathml&quot;:&quot;&lt;math style=\&quot;font-family:stix;font-size:12px;\&quot; xmlns=\&quot;http://www.w3.org/1998/Math/MathML\&quot;&gt;&lt;msub&gt;&lt;mi&gt;&amp;#x3C4;&lt;/mi&gt;&lt;mi&gt;g&lt;/mi&gt;&lt;/msub&gt;&lt;mfenced&gt;&lt;mi&gt;f&lt;/mi&gt;&lt;/mfenced&gt;&lt;mo&gt;=&lt;/mo&gt;&lt;mfrac&gt;&lt;mn&gt;1&lt;/mn&gt;&lt;mrow&gt;&lt;mn&gt;2&lt;/mn&gt;&lt;mi&gt;&amp;#x3C0;&lt;/mi&gt;&lt;/mrow&gt;&lt;/mfrac&gt;&lt;mi&gt;&amp;#x3B8;&lt;/mi&gt;&lt;mo&gt;'&lt;/mo&gt;&lt;mfenced&gt;&lt;mi&gt;f&lt;/mi&gt;&lt;/mfenced&gt;&lt;/math&gt;&quot;,&quot;origin&quot;:&quot;MathType Legacy&quot;,&quot;version&quot;:&quot;v3.20.0&quot;}" title="tau subscript g open parentheses f close parentheses equals fraction numerator 1 over denominator 2 pi end fraction theta apostrophe open parentheses f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amp;#x3C4;&lt;/mi&gt;&lt;mi&gt;g&lt;/mi&gt;&lt;/msub&gt;&lt;mfenced&gt;&lt;mi&gt;f&lt;/mi&gt;&lt;/mfenced&gt;&lt;mo&gt;=&lt;/mo&gt;&lt;mfrac&gt;&lt;mn&gt;1&lt;/mn&gt;&lt;mrow&gt;&lt;mn&gt;2&lt;/mn&gt;&lt;mi&gt;&amp;#x3C0;&lt;/mi&gt;&lt;/mrow&gt;&lt;/mfrac&gt;&lt;mi&gt;&amp;#x3B8;&lt;/mi&gt;&lt;mo&gt;'&lt;/mo&gt;&lt;mfenced&gt;&lt;mi&gt;f&lt;/mi&gt;&lt;/mfenced&gt;&lt;/math&gt;&quot;,&quot;origin&quot;:&quot;MathType Legacy&quot;,&quot;version&quot;:&quot;v3.20.0&quot;}" title="tau subscript g open parentheses f close parentheses equals fraction numerator 1 over denominator 2 pi end fraction theta apostrophe open parentheses f close parentheses"/>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221232" cy="353568"/>
                    </a:xfrm>
                    <a:prstGeom prst="rect">
                      <a:avLst/>
                    </a:prstGeom>
                  </pic:spPr>
                </pic:pic>
              </a:graphicData>
            </a:graphic>
          </wp:inline>
        </w:drawing>
      </w:r>
    </w:p>
    <w:p w:rsidR="00F13F53" w:rsidRDefault="00F13F53" w:rsidP="001715D9"/>
    <w:p w:rsidR="00F13F53" w:rsidRDefault="00F13F53" w:rsidP="001715D9"/>
    <w:p w:rsidR="00F13F53" w:rsidRDefault="00F13F53" w:rsidP="001715D9">
      <w:r>
        <w:t>Equivalently using the stationary phase in frequency, in the converse domain we have</w:t>
      </w:r>
    </w:p>
    <w:p w:rsidR="00F13F53" w:rsidRDefault="00F13F53" w:rsidP="001715D9"/>
    <w:p w:rsidR="00F13F53" w:rsidRPr="00E230CE" w:rsidRDefault="00F13F53" w:rsidP="001715D9">
      <w:pPr>
        <w:jc w:val="center"/>
      </w:pPr>
      <w:r>
        <w:rPr>
          <w:noProof/>
          <w:position w:val="-26"/>
        </w:rPr>
        <w:drawing>
          <wp:inline distT="0" distB="0" distL="0" distR="0" wp14:anchorId="3370BDB2" wp14:editId="072A331A">
            <wp:extent cx="2726944" cy="491744"/>
            <wp:effectExtent l="0" t="0" r="0" b="0"/>
            <wp:docPr id="591408637" name="Picture 591408637" descr="{&quot;mathml&quot;:&quot;&lt;math style=\&quot;font-family:stix;font-size:12px;\&quot; xmlns=\&quot;http://www.w3.org/1998/Math/MathML\&quot;&gt;&lt;mi&gt;m&lt;/mi&gt;&lt;mfenced&gt;&lt;mi&gt;t&lt;/mi&gt;&lt;/mfenced&gt;&lt;mo&gt;=&lt;/mo&gt;&lt;mi&gt;M&lt;/mi&gt;&lt;mfenced&gt;&lt;mi&gt;f&lt;/mi&gt;&lt;/mfenced&gt;&lt;mfrac&gt;&lt;msqrt&gt;&lt;mn&gt;2&lt;/mn&gt;&lt;mi&gt;&amp;#x3C0;&lt;/mi&gt;&lt;/msqrt&gt;&lt;mrow&gt;&lt;mi&gt;&amp;#x3B8;&lt;/mi&gt;&lt;mo&gt;'&lt;/mo&gt;&lt;mo&gt;'&lt;/mo&gt;&lt;mfenced&gt;&lt;mi&gt;f&lt;/mi&gt;&lt;/mfenced&gt;&lt;/mrow&gt;&lt;/mfrac&gt;&lt;msup&gt;&lt;mi&gt;e&lt;/mi&gt;&lt;mrow&gt;&lt;mo&gt;-&lt;/mo&gt;&lt;mi&gt;j&lt;/mi&gt;&lt;mfenced&gt;&lt;mrow&gt;&lt;mn&gt;2&lt;/mn&gt;&lt;mi&gt;&amp;#x3C0;&lt;/mi&gt;&lt;msub&gt;&lt;mi&gt;f&lt;/mi&gt;&lt;mn&gt;0&lt;/mn&gt;&lt;/msub&gt;&lt;mi&gt;t&lt;/mi&gt;&lt;mo&gt;-&lt;/mo&gt;&lt;mi&gt;&amp;#x3B8;&lt;/mi&gt;&lt;mfenced&gt;&lt;msub&gt;&lt;mi&gt;f&lt;/mi&gt;&lt;mn&gt;0&lt;/mn&gt;&lt;/msub&gt;&lt;/mfenced&gt;&lt;mo&gt;+&lt;/mo&gt;&lt;mfrac&gt;&lt;mi&gt;&amp;#x3C0;&lt;/mi&gt;&lt;mn&gt;4&lt;/mn&gt;&lt;/mfrac&gt;&lt;/mrow&gt;&lt;/mfenced&gt;&lt;/mrow&gt;&lt;/msup&gt;&lt;/math&gt;&quot;,&quot;origin&quot;:&quot;MathType Legacy&quot;,&quot;version&quot;:&quot;v3.20.0&quot;}" title="m open parentheses t close parentheses equals M open parentheses f close parentheses fraction numerator square root of 2 pi end root over denominator theta apostrophe apostrophe open parentheses f close parentheses end fraction e to the power of negative j open parentheses 2 pi f subscript 0 t minus theta open parentheses f subscript 0 close parentheses plus pi over 4 close parentheses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m&lt;/mi&gt;&lt;mfenced&gt;&lt;mi&gt;t&lt;/mi&gt;&lt;/mfenced&gt;&lt;mo&gt;=&lt;/mo&gt;&lt;mi&gt;M&lt;/mi&gt;&lt;mfenced&gt;&lt;mi&gt;f&lt;/mi&gt;&lt;/mfenced&gt;&lt;mfrac&gt;&lt;msqrt&gt;&lt;mn&gt;2&lt;/mn&gt;&lt;mi&gt;&amp;#x3C0;&lt;/mi&gt;&lt;/msqrt&gt;&lt;mrow&gt;&lt;mi&gt;&amp;#x3B8;&lt;/mi&gt;&lt;mo&gt;'&lt;/mo&gt;&lt;mo&gt;'&lt;/mo&gt;&lt;mfenced&gt;&lt;mi&gt;f&lt;/mi&gt;&lt;/mfenced&gt;&lt;/mrow&gt;&lt;/mfrac&gt;&lt;msup&gt;&lt;mi&gt;e&lt;/mi&gt;&lt;mrow&gt;&lt;mo&gt;-&lt;/mo&gt;&lt;mi&gt;j&lt;/mi&gt;&lt;mfenced&gt;&lt;mrow&gt;&lt;mn&gt;2&lt;/mn&gt;&lt;mi&gt;&amp;#x3C0;&lt;/mi&gt;&lt;msub&gt;&lt;mi&gt;f&lt;/mi&gt;&lt;mn&gt;0&lt;/mn&gt;&lt;/msub&gt;&lt;mi&gt;t&lt;/mi&gt;&lt;mo&gt;-&lt;/mo&gt;&lt;mi&gt;&amp;#x3B8;&lt;/mi&gt;&lt;mfenced&gt;&lt;msub&gt;&lt;mi&gt;f&lt;/mi&gt;&lt;mn&gt;0&lt;/mn&gt;&lt;/msub&gt;&lt;/mfenced&gt;&lt;mo&gt;+&lt;/mo&gt;&lt;mfrac&gt;&lt;mi&gt;&amp;#x3C0;&lt;/mi&gt;&lt;mn&gt;4&lt;/mn&gt;&lt;/mfrac&gt;&lt;/mrow&gt;&lt;/mfenced&gt;&lt;/mrow&gt;&lt;/msup&gt;&lt;/math&gt;&quot;,&quot;origin&quot;:&quot;MathType Legacy&quot;,&quot;version&quot;:&quot;v3.20.0&quot;}" title="m open parentheses t close parentheses equals M open parentheses f close parentheses fraction numerator square root of 2 pi end root over denominator theta apostrophe apostrophe open parentheses f close parentheses end fraction e to the power of negative j open parentheses 2 pi f subscript 0 t minus theta open parentheses f subscript 0 close parentheses plus pi over 4 close parentheses end exponent"/>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726944" cy="491744"/>
                    </a:xfrm>
                    <a:prstGeom prst="rect">
                      <a:avLst/>
                    </a:prstGeom>
                  </pic:spPr>
                </pic:pic>
              </a:graphicData>
            </a:graphic>
          </wp:inline>
        </w:drawing>
      </w:r>
    </w:p>
    <w:p w:rsidR="00F13F53" w:rsidRPr="00E230CE" w:rsidRDefault="00F13F53" w:rsidP="001715D9"/>
    <w:p w:rsidR="00F13F53" w:rsidRDefault="00F13F53" w:rsidP="00B026FE">
      <w:r>
        <w:t xml:space="preserve">where f0 is the instantaneous frequency.  Interestingly, under these approximations it can be shown the group delay and instantaneous frequency are inverse functions of each other </w:t>
      </w:r>
    </w:p>
    <w:p w:rsidR="00F13F53" w:rsidRDefault="00F13F53" w:rsidP="00B026FE"/>
    <w:p w:rsidR="00F13F53" w:rsidRDefault="00F13F53" w:rsidP="00444C56">
      <w:pPr>
        <w:jc w:val="center"/>
      </w:pPr>
      <w:r>
        <w:rPr>
          <w:noProof/>
          <w:position w:val="-10"/>
        </w:rPr>
        <w:drawing>
          <wp:inline distT="0" distB="0" distL="0" distR="0" wp14:anchorId="78F73353" wp14:editId="3E78F0E9">
            <wp:extent cx="1131824" cy="191008"/>
            <wp:effectExtent l="0" t="0" r="0" b="0"/>
            <wp:docPr id="1068785630" name="Picture 1068785630" descr="{&quot;mathml&quot;:&quot;&lt;math style=\&quot;font-family:stix;font-size:12px;\&quot; xmlns=\&quot;http://www.w3.org/1998/Math/MathML\&quot;&gt;&lt;msub&gt;&lt;mi&gt;&amp;#x3C4;&lt;/mi&gt;&lt;mi&gt;G&lt;/mi&gt;&lt;/msub&gt;&lt;mfenced&gt;&lt;mi&gt;f&lt;/mi&gt;&lt;/mfenced&gt;&lt;mo&gt;=&lt;/mo&gt;&lt;msubsup&gt;&lt;mi&gt;f&lt;/mi&gt;&lt;mi&gt;I&lt;/mi&gt;&lt;mrow&gt;&lt;mo&gt;-&lt;/mo&gt;&lt;mn&gt;1&lt;/mn&gt;&lt;/mrow&gt;&lt;/msubsup&gt;&lt;mfenced&gt;&lt;mi&gt;f&lt;/mi&gt;&lt;/mfenced&gt;&lt;/math&gt;&quot;,&quot;origin&quot;:&quot;MathType Legacy&quot;,&quot;version&quot;:&quot;v3.20.0&quot;}" title="tau subscript G open parentheses f close parentheses equals f subscript I superscript negative 1 end superscript open parentheses f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amp;#x3C4;&lt;/mi&gt;&lt;mi&gt;G&lt;/mi&gt;&lt;/msub&gt;&lt;mfenced&gt;&lt;mi&gt;f&lt;/mi&gt;&lt;/mfenced&gt;&lt;mo&gt;=&lt;/mo&gt;&lt;msubsup&gt;&lt;mi&gt;f&lt;/mi&gt;&lt;mi&gt;I&lt;/mi&gt;&lt;mrow&gt;&lt;mo&gt;-&lt;/mo&gt;&lt;mn&gt;1&lt;/mn&gt;&lt;/mrow&gt;&lt;/msubsup&gt;&lt;mfenced&gt;&lt;mi&gt;f&lt;/mi&gt;&lt;/mfenced&gt;&lt;/math&gt;&quot;,&quot;origin&quot;:&quot;MathType Legacy&quot;,&quot;version&quot;:&quot;v3.20.0&quot;}" title="tau subscript G open parentheses f close parentheses equals f subscript I superscript negative 1 end superscript open parentheses f close parentheses"/>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131824" cy="191008"/>
                    </a:xfrm>
                    <a:prstGeom prst="rect">
                      <a:avLst/>
                    </a:prstGeom>
                  </pic:spPr>
                </pic:pic>
              </a:graphicData>
            </a:graphic>
          </wp:inline>
        </w:drawing>
      </w:r>
    </w:p>
    <w:p w:rsidR="00F13F53" w:rsidRDefault="00F13F53" w:rsidP="00B026FE"/>
    <w:p w:rsidR="00F13F53" w:rsidRDefault="00F13F53" w:rsidP="00B026FE">
      <w:r>
        <w:t>From () with m(t)=a(t)exp(jphi(t) the second derivative of the phase spectrum can be related to the frequency and time envelopes as</w:t>
      </w:r>
    </w:p>
    <w:p w:rsidR="00F13F53" w:rsidRDefault="00F13F53" w:rsidP="00B026FE"/>
    <w:p w:rsidR="00F13F53" w:rsidRDefault="00F13F53" w:rsidP="001715D9">
      <w:pPr>
        <w:jc w:val="center"/>
      </w:pPr>
      <w:r>
        <w:rPr>
          <w:noProof/>
          <w:position w:val="-23"/>
        </w:rPr>
        <w:drawing>
          <wp:inline distT="0" distB="0" distL="0" distR="0" wp14:anchorId="40BEFAED" wp14:editId="79AD3F98">
            <wp:extent cx="1686560" cy="369824"/>
            <wp:effectExtent l="0" t="0" r="0" b="0"/>
            <wp:docPr id="141688905" name="Picture 141688905" descr="{&quot;mathml&quot;:&quot;&lt;math style=\&quot;font-family:stix;font-size:12px;\&quot; xmlns=\&quot;http://www.w3.org/1998/Math/MathML\&quot;&gt;&lt;mfenced open=\&quot;|\&quot; close=\&quot;|\&quot;&gt;&lt;mrow&gt;&lt;mi&gt;&amp;#x3B8;&lt;/mi&gt;&lt;mo&gt;'&lt;/mo&gt;&lt;mo&gt;'&lt;/mo&gt;&lt;mfenced&gt;&lt;mi&gt;f&lt;/mi&gt;&lt;/mfenced&gt;&lt;/mrow&gt;&lt;/mfenced&gt;&lt;mo&gt;=&lt;/mo&gt;&lt;mn&gt;2&lt;/mn&gt;&lt;mi&gt;&amp;#x3C0;&lt;/mi&gt;&lt;msup&gt;&lt;mfenced&gt;&lt;mfrac&gt;&lt;mfenced open=\&quot;|\&quot; close=\&quot;|\&quot;&gt;&lt;mrow&gt;&lt;mi&gt;M&lt;/mi&gt;&lt;mfenced&gt;&lt;mi&gt;f&lt;/mi&gt;&lt;/mfenced&gt;&lt;/mrow&gt;&lt;/mfenced&gt;&lt;mfenced open=\&quot;|\&quot; close=\&quot;|\&quot;&gt;&lt;mrow&gt;&lt;mi&gt;m&lt;/mi&gt;&lt;mfenced&gt;&lt;mi&gt;t&lt;/mi&gt;&lt;/mfenced&gt;&lt;/mrow&gt;&lt;/mfenced&gt;&lt;/mfrac&gt;&lt;/mfenced&gt;&lt;mn&gt;2&lt;/mn&gt;&lt;/msup&gt;&lt;/math&gt;&quot;,&quot;origin&quot;:&quot;MathType Legacy&quot;,&quot;version&quot;:&quot;v3.20.0&quot;}" title="open vertical bar theta apostrophe apostrophe open parentheses f close parentheses close vertical bar equals 2 pi open parentheses fraction numerator open vertical bar M open parentheses f close parentheses close vertical bar over denominator open vertical bar m open parentheses t close parentheses close vertical bar end fraction close parentheses squ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enced open=\&quot;|\&quot; close=\&quot;|\&quot;&gt;&lt;mrow&gt;&lt;mi&gt;&amp;#x3B8;&lt;/mi&gt;&lt;mo&gt;'&lt;/mo&gt;&lt;mo&gt;'&lt;/mo&gt;&lt;mfenced&gt;&lt;mi&gt;f&lt;/mi&gt;&lt;/mfenced&gt;&lt;/mrow&gt;&lt;/mfenced&gt;&lt;mo&gt;=&lt;/mo&gt;&lt;mn&gt;2&lt;/mn&gt;&lt;mi&gt;&amp;#x3C0;&lt;/mi&gt;&lt;msup&gt;&lt;mfenced&gt;&lt;mfrac&gt;&lt;mfenced open=\&quot;|\&quot; close=\&quot;|\&quot;&gt;&lt;mrow&gt;&lt;mi&gt;M&lt;/mi&gt;&lt;mfenced&gt;&lt;mi&gt;f&lt;/mi&gt;&lt;/mfenced&gt;&lt;/mrow&gt;&lt;/mfenced&gt;&lt;mfenced open=\&quot;|\&quot; close=\&quot;|\&quot;&gt;&lt;mrow&gt;&lt;mi&gt;m&lt;/mi&gt;&lt;mfenced&gt;&lt;mi&gt;t&lt;/mi&gt;&lt;/mfenced&gt;&lt;/mrow&gt;&lt;/mfenced&gt;&lt;/mfrac&gt;&lt;/mfenced&gt;&lt;mn&gt;2&lt;/mn&gt;&lt;/msup&gt;&lt;/math&gt;&quot;,&quot;origin&quot;:&quot;MathType Legacy&quot;,&quot;version&quot;:&quot;v3.20.0&quot;}" title="open vertical bar theta apostrophe apostrophe open parentheses f close parentheses close vertical bar equals 2 pi open parentheses fraction numerator open vertical bar M open parentheses f close parentheses close vertical bar over denominator open vertical bar m open parentheses t close parentheses close vertical bar end fraction close parentheses squared"/>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686560" cy="369824"/>
                    </a:xfrm>
                    <a:prstGeom prst="rect">
                      <a:avLst/>
                    </a:prstGeom>
                  </pic:spPr>
                </pic:pic>
              </a:graphicData>
            </a:graphic>
          </wp:inline>
        </w:drawing>
      </w:r>
    </w:p>
    <w:p w:rsidR="00F13F53" w:rsidRDefault="00F13F53" w:rsidP="00B026FE"/>
    <w:p w:rsidR="00F13F53" w:rsidRDefault="00F13F53" w:rsidP="00B026FE">
      <w:r>
        <w:t>The relationship in () can be used to design waveforms with prescribed characteristics.</w:t>
      </w:r>
    </w:p>
    <w:p w:rsidR="00F13F53" w:rsidRPr="00E230CE" w:rsidRDefault="00F13F53" w:rsidP="00B026FE"/>
    <w:p w:rsidR="00F13F53" w:rsidRDefault="00F13F53" w:rsidP="00B026FE">
      <w:r>
        <w:fldChar w:fldCharType="begin"/>
      </w:r>
      <w:r>
        <w:instrText xml:space="preserve"> INCLUDEPICTURE "/Users/riconoche/Library/Group Containers/UBF8T346G9.ms/WebArchiveCopyPasteTempFiles/com.microsoft.Word/jhvU8.png" \* MERGEFORMATINET </w:instrText>
      </w:r>
      <w:r>
        <w:fldChar w:fldCharType="separate"/>
      </w:r>
      <w:r>
        <w:rPr>
          <w:noProof/>
        </w:rPr>
        <w:drawing>
          <wp:inline distT="0" distB="0" distL="0" distR="0" wp14:anchorId="066DA0D6" wp14:editId="36BFD389">
            <wp:extent cx="5943600" cy="6133465"/>
            <wp:effectExtent l="0" t="0" r="0" b="635"/>
            <wp:docPr id="40864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6133465"/>
                    </a:xfrm>
                    <a:prstGeom prst="rect">
                      <a:avLst/>
                    </a:prstGeom>
                    <a:noFill/>
                    <a:ln>
                      <a:noFill/>
                    </a:ln>
                  </pic:spPr>
                </pic:pic>
              </a:graphicData>
            </a:graphic>
          </wp:inline>
        </w:drawing>
      </w:r>
      <w:r>
        <w:fldChar w:fldCharType="end"/>
      </w:r>
    </w:p>
    <w:p w:rsidR="00F13F53" w:rsidRDefault="00F13F53" w:rsidP="00B026FE">
      <w:r w:rsidRPr="00444C56">
        <w:rPr>
          <w:noProof/>
        </w:rPr>
        <w:drawing>
          <wp:inline distT="0" distB="0" distL="0" distR="0" wp14:anchorId="78230589" wp14:editId="72983FA5">
            <wp:extent cx="5288915" cy="8229600"/>
            <wp:effectExtent l="0" t="0" r="0" b="0"/>
            <wp:docPr id="131619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93835" name=""/>
                    <pic:cNvPicPr/>
                  </pic:nvPicPr>
                  <pic:blipFill>
                    <a:blip r:embed="rId89"/>
                    <a:stretch>
                      <a:fillRect/>
                    </a:stretch>
                  </pic:blipFill>
                  <pic:spPr>
                    <a:xfrm>
                      <a:off x="0" y="0"/>
                      <a:ext cx="5288915" cy="8229600"/>
                    </a:xfrm>
                    <a:prstGeom prst="rect">
                      <a:avLst/>
                    </a:prstGeom>
                  </pic:spPr>
                </pic:pic>
              </a:graphicData>
            </a:graphic>
          </wp:inline>
        </w:drawing>
      </w:r>
    </w:p>
    <w:p w:rsidR="00F13F53" w:rsidRDefault="00F13F53" w:rsidP="00B026FE">
      <w:r w:rsidRPr="00444C56">
        <w:rPr>
          <w:noProof/>
        </w:rPr>
        <w:drawing>
          <wp:inline distT="0" distB="0" distL="0" distR="0" wp14:anchorId="55CE85EA" wp14:editId="6EF44E47">
            <wp:extent cx="3679825" cy="8229600"/>
            <wp:effectExtent l="0" t="0" r="3175" b="0"/>
            <wp:docPr id="51534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42961" name=""/>
                    <pic:cNvPicPr/>
                  </pic:nvPicPr>
                  <pic:blipFill>
                    <a:blip r:embed="rId90"/>
                    <a:stretch>
                      <a:fillRect/>
                    </a:stretch>
                  </pic:blipFill>
                  <pic:spPr>
                    <a:xfrm>
                      <a:off x="0" y="0"/>
                      <a:ext cx="3679825" cy="8229600"/>
                    </a:xfrm>
                    <a:prstGeom prst="rect">
                      <a:avLst/>
                    </a:prstGeom>
                  </pic:spPr>
                </pic:pic>
              </a:graphicData>
            </a:graphic>
          </wp:inline>
        </w:drawing>
      </w:r>
    </w:p>
    <w:p w:rsidR="00F13F53" w:rsidRDefault="00F13F53" w:rsidP="00B026FE">
      <w:r w:rsidRPr="00444C56">
        <w:rPr>
          <w:noProof/>
        </w:rPr>
        <w:drawing>
          <wp:inline distT="0" distB="0" distL="0" distR="0" wp14:anchorId="2D6BE5B1" wp14:editId="1F57805C">
            <wp:extent cx="5929630" cy="8229600"/>
            <wp:effectExtent l="0" t="0" r="1270" b="0"/>
            <wp:docPr id="25905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56791" name=""/>
                    <pic:cNvPicPr/>
                  </pic:nvPicPr>
                  <pic:blipFill>
                    <a:blip r:embed="rId91"/>
                    <a:stretch>
                      <a:fillRect/>
                    </a:stretch>
                  </pic:blipFill>
                  <pic:spPr>
                    <a:xfrm>
                      <a:off x="0" y="0"/>
                      <a:ext cx="5929630" cy="8229600"/>
                    </a:xfrm>
                    <a:prstGeom prst="rect">
                      <a:avLst/>
                    </a:prstGeom>
                  </pic:spPr>
                </pic:pic>
              </a:graphicData>
            </a:graphic>
          </wp:inline>
        </w:drawing>
      </w:r>
    </w:p>
    <w:p w:rsidR="00F13F53" w:rsidRDefault="00F13F53" w:rsidP="00B026FE"/>
    <w:p w:rsidR="00F13F53" w:rsidRPr="00B026FE" w:rsidRDefault="00F13F53" w:rsidP="00B026FE"/>
    <w:p w:rsidR="00F13F53" w:rsidRPr="00F47059" w:rsidRDefault="00F13F53" w:rsidP="00D82234">
      <w:pPr>
        <w:pStyle w:val="Heading3"/>
      </w:pPr>
      <w:bookmarkStart w:id="52" w:name="_Toc46855948"/>
      <w:bookmarkStart w:id="53" w:name="_Toc280363809"/>
      <w:bookmarkStart w:id="54" w:name="_Toc209787663"/>
      <w:bookmarkStart w:id="55" w:name="_Toc229857307"/>
      <w:bookmarkStart w:id="56" w:name="_Toc229926360"/>
      <w:r>
        <w:t xml:space="preserve">Frequency and </w:t>
      </w:r>
      <w:r w:rsidRPr="00F47059">
        <w:t>Bandwidth</w:t>
      </w:r>
      <w:bookmarkStart w:id="57" w:name="_Toc46855949"/>
      <w:bookmarkEnd w:id="52"/>
      <w:bookmarkEnd w:id="53"/>
      <w:bookmarkEnd w:id="54"/>
      <w:bookmarkEnd w:id="55"/>
      <w:bookmarkEnd w:id="56"/>
    </w:p>
    <w:p w:rsidR="00F13F53" w:rsidRPr="00E230CE" w:rsidRDefault="00F13F53" w:rsidP="00CF61A2"/>
    <w:p w:rsidR="00F13F53" w:rsidRPr="00E230CE" w:rsidRDefault="00F13F53" w:rsidP="00CF61A2">
      <w:r w:rsidRPr="00E230CE">
        <w:t>Bandwidth means that a system with bandwidth W will basically pass sinusoids up to frequency W.  It is a measure of how quickly a continuous time function changes.  Waveforms whose values change rapidly with time will have a large bandwidth, and conversely.  The Fourier transform is used to characterize bandwidth for deterministic signals and the PSD for random signals, i.e. in terms of their correlation function.  Remember the FT is merely a series expansion onto basis functions given by complex exponentials over all frequencies.  If a Fourier transform has an appreciable value at a high frequency then the projection of the time function onto a complex exponential at that frequency will be larger, and the waveform will have a larger bandwidth.</w:t>
      </w:r>
    </w:p>
    <w:p w:rsidR="00F13F53" w:rsidRPr="00E230CE" w:rsidRDefault="00F13F53" w:rsidP="00CF61A2"/>
    <w:p w:rsidR="00F13F53" w:rsidRPr="00E230CE" w:rsidRDefault="00F13F53" w:rsidP="00CF61A2">
      <w:r w:rsidRPr="00E230CE">
        <w:t xml:space="preserve">A convenient zeroth order measure of the bandwidth of a signal </w:t>
      </w:r>
      <w:r w:rsidRPr="00E230CE">
        <w:rPr>
          <w:noProof/>
          <w:position w:val="-10"/>
        </w:rPr>
      </w:r>
      <w:r w:rsidR="00F13F53" w:rsidRPr="00E230CE">
        <w:rPr>
          <w:noProof/>
          <w:position w:val="-10"/>
        </w:rPr>
        <w:object w:dxaOrig="420" w:dyaOrig="320" w14:anchorId="7AE400B7">
          <v:shape id="_x0000_i1033" type="#_x0000_t75" alt="" style="width:21pt;height:14pt;mso-width-percent:0;mso-height-percent:0;mso-width-percent:0;mso-height-percent:0" o:ole="">
            <v:imagedata r:id="rId92" o:title=""/>
          </v:shape>
          <o:OLEObject Type="Embed" ProgID="Equation.DSMT4" ShapeID="_x0000_i1033" DrawAspect="Content" ObjectID="_1840551583" r:id="rId93"/>
        </w:object>
      </w:r>
      <w:r w:rsidRPr="00E230CE">
        <w:t xml:space="preserve"> is the equivalent energy rectangular spectrum, known as the </w:t>
      </w:r>
      <w:r w:rsidRPr="00E230CE">
        <w:rPr>
          <w:i/>
        </w:rPr>
        <w:t>equivalent noise bandwidth</w:t>
      </w:r>
      <w:r w:rsidRPr="00E230CE">
        <w:t xml:space="preserve"> (ENBW).  The ENBW represents the noise power the signal would have assuming a flat spectrum, with total power equivalent to the signal power.  Mathematically this is defined as</w:t>
      </w:r>
    </w:p>
    <w:p w:rsidR="00F13F53" w:rsidRPr="00E230CE" w:rsidRDefault="00F13F53" w:rsidP="00CF61A2"/>
    <w:p w:rsidR="00F13F53" w:rsidRPr="00E230CE" w:rsidRDefault="00F13F53" w:rsidP="00CF61A2">
      <w:r w:rsidRPr="00E230CE">
        <w:tab/>
      </w:r>
      <w:r w:rsidRPr="00E230CE">
        <w:rPr>
          <w:noProof/>
          <w:position w:val="-74"/>
        </w:rPr>
      </w:r>
      <w:r w:rsidR="00F13F53" w:rsidRPr="00E230CE">
        <w:rPr>
          <w:noProof/>
          <w:position w:val="-74"/>
        </w:rPr>
        <w:object w:dxaOrig="3360" w:dyaOrig="1520" w14:anchorId="4A2D03F5">
          <v:shape id="_x0000_i1034" type="#_x0000_t75" alt="" style="width:165pt;height:79pt;mso-width-percent:0;mso-height-percent:0;mso-width-percent:0;mso-height-percent:0" o:ole="">
            <v:imagedata r:id="rId94" o:title=""/>
          </v:shape>
          <o:OLEObject Type="Embed" ProgID="Equation.DSMT4" ShapeID="_x0000_i1034" DrawAspect="Content" ObjectID="_1840551584" r:id="rId95"/>
        </w:object>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29</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p w:rsidR="00F13F53" w:rsidRPr="00E230CE" w:rsidRDefault="00F13F53" w:rsidP="00CF61A2">
      <w:r w:rsidRPr="00E230CE">
        <w:t>that is, the total energy divided by its central ordinate, DC power.  The two sided NEBW is illustrated in Figure ().  The one sided version is computed over positive frequencies only.</w:t>
      </w:r>
    </w:p>
    <w:p w:rsidR="00F13F53" w:rsidRPr="00E230CE" w:rsidRDefault="00F13F53" w:rsidP="00CF61A2"/>
    <w:p w:rsidR="00F13F53" w:rsidRPr="00E230CE" w:rsidRDefault="00F13F53" w:rsidP="00CF61A2">
      <w:r>
        <w:rPr>
          <w:noProof/>
        </w:rPr>
        <mc:AlternateContent>
          <mc:Choice Requires="wpc">
            <w:drawing>
              <wp:inline distT="0" distB="0" distL="0" distR="0" wp14:anchorId="0F47A22F" wp14:editId="4A25A25E">
                <wp:extent cx="5486400" cy="2308225"/>
                <wp:effectExtent l="0" t="0" r="0" b="0"/>
                <wp:docPr id="1821536206" name="Canvas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525262198" name="Rectangle 4"/>
                        <wps:cNvSpPr>
                          <a:spLocks/>
                        </wps:cNvSpPr>
                        <wps:spPr bwMode="auto">
                          <a:xfrm>
                            <a:off x="1977390" y="589253"/>
                            <a:ext cx="1016508" cy="1137342"/>
                          </a:xfrm>
                          <a:prstGeom prst="rect">
                            <a:avLst/>
                          </a:prstGeom>
                          <a:solidFill>
                            <a:srgbClr val="FF6600">
                              <a:alpha val="34000"/>
                            </a:srgbClr>
                          </a:solidFill>
                          <a:ln w="9525">
                            <a:solidFill>
                              <a:srgbClr val="000000"/>
                            </a:solidFill>
                            <a:miter lim="800000"/>
                            <a:headEnd/>
                            <a:tailEnd/>
                          </a:ln>
                        </wps:spPr>
                        <wps:bodyPr rot="0" vert="horz" wrap="square" lIns="91440" tIns="45720" rIns="91440" bIns="45720" anchor="t" anchorCtr="0" upright="1">
                          <a:noAutofit/>
                        </wps:bodyPr>
                      </wps:wsp>
                      <wps:wsp>
                        <wps:cNvPr id="1401983964" name="Line 5"/>
                        <wps:cNvCnPr>
                          <a:cxnSpLocks/>
                        </wps:cNvCnPr>
                        <wps:spPr bwMode="auto">
                          <a:xfrm>
                            <a:off x="755904" y="1727357"/>
                            <a:ext cx="33840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1110813207" name="Group 6"/>
                        <wpg:cNvGrpSpPr>
                          <a:grpSpLocks/>
                        </wpg:cNvGrpSpPr>
                        <wpg:grpSpPr bwMode="auto">
                          <a:xfrm>
                            <a:off x="851154" y="596114"/>
                            <a:ext cx="3269742" cy="1086268"/>
                            <a:chOff x="4072" y="2183"/>
                            <a:chExt cx="4291" cy="1425"/>
                          </a:xfrm>
                        </wpg:grpSpPr>
                        <wps:wsp>
                          <wps:cNvPr id="370380793" name="Freeform 7"/>
                          <wps:cNvSpPr>
                            <a:spLocks/>
                          </wps:cNvSpPr>
                          <wps:spPr bwMode="auto">
                            <a:xfrm>
                              <a:off x="4072" y="2183"/>
                              <a:ext cx="2158" cy="1425"/>
                            </a:xfrm>
                            <a:custGeom>
                              <a:avLst/>
                              <a:gdLst>
                                <a:gd name="T0" fmla="*/ 0 w 2590"/>
                                <a:gd name="T1" fmla="*/ 1710 h 1710"/>
                                <a:gd name="T2" fmla="*/ 1200 w 2590"/>
                                <a:gd name="T3" fmla="*/ 1550 h 1710"/>
                                <a:gd name="T4" fmla="*/ 1820 w 2590"/>
                                <a:gd name="T5" fmla="*/ 840 h 1710"/>
                                <a:gd name="T6" fmla="*/ 2330 w 2590"/>
                                <a:gd name="T7" fmla="*/ 140 h 1710"/>
                                <a:gd name="T8" fmla="*/ 2590 w 2590"/>
                                <a:gd name="T9" fmla="*/ 0 h 1710"/>
                              </a:gdLst>
                              <a:ahLst/>
                              <a:cxnLst>
                                <a:cxn ang="0">
                                  <a:pos x="T0" y="T1"/>
                                </a:cxn>
                                <a:cxn ang="0">
                                  <a:pos x="T2" y="T3"/>
                                </a:cxn>
                                <a:cxn ang="0">
                                  <a:pos x="T4" y="T5"/>
                                </a:cxn>
                                <a:cxn ang="0">
                                  <a:pos x="T6" y="T7"/>
                                </a:cxn>
                                <a:cxn ang="0">
                                  <a:pos x="T8" y="T9"/>
                                </a:cxn>
                              </a:cxnLst>
                              <a:rect l="0" t="0" r="r" b="b"/>
                              <a:pathLst>
                                <a:path w="2590" h="1710">
                                  <a:moveTo>
                                    <a:pt x="0" y="1710"/>
                                  </a:moveTo>
                                  <a:cubicBezTo>
                                    <a:pt x="448" y="1702"/>
                                    <a:pt x="897" y="1695"/>
                                    <a:pt x="1200" y="1550"/>
                                  </a:cubicBezTo>
                                  <a:cubicBezTo>
                                    <a:pt x="1503" y="1405"/>
                                    <a:pt x="1632" y="1075"/>
                                    <a:pt x="1820" y="840"/>
                                  </a:cubicBezTo>
                                  <a:cubicBezTo>
                                    <a:pt x="2008" y="605"/>
                                    <a:pt x="2202" y="280"/>
                                    <a:pt x="2330" y="140"/>
                                  </a:cubicBezTo>
                                  <a:cubicBezTo>
                                    <a:pt x="2458" y="0"/>
                                    <a:pt x="2524" y="0"/>
                                    <a:pt x="259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945687" name="Freeform 8"/>
                          <wps:cNvSpPr>
                            <a:spLocks/>
                          </wps:cNvSpPr>
                          <wps:spPr bwMode="auto">
                            <a:xfrm flipH="1">
                              <a:off x="6205" y="2183"/>
                              <a:ext cx="2158" cy="1425"/>
                            </a:xfrm>
                            <a:custGeom>
                              <a:avLst/>
                              <a:gdLst>
                                <a:gd name="T0" fmla="*/ 0 w 2590"/>
                                <a:gd name="T1" fmla="*/ 1710 h 1710"/>
                                <a:gd name="T2" fmla="*/ 1200 w 2590"/>
                                <a:gd name="T3" fmla="*/ 1550 h 1710"/>
                                <a:gd name="T4" fmla="*/ 1820 w 2590"/>
                                <a:gd name="T5" fmla="*/ 840 h 1710"/>
                                <a:gd name="T6" fmla="*/ 2330 w 2590"/>
                                <a:gd name="T7" fmla="*/ 140 h 1710"/>
                                <a:gd name="T8" fmla="*/ 2590 w 2590"/>
                                <a:gd name="T9" fmla="*/ 0 h 1710"/>
                              </a:gdLst>
                              <a:ahLst/>
                              <a:cxnLst>
                                <a:cxn ang="0">
                                  <a:pos x="T0" y="T1"/>
                                </a:cxn>
                                <a:cxn ang="0">
                                  <a:pos x="T2" y="T3"/>
                                </a:cxn>
                                <a:cxn ang="0">
                                  <a:pos x="T4" y="T5"/>
                                </a:cxn>
                                <a:cxn ang="0">
                                  <a:pos x="T6" y="T7"/>
                                </a:cxn>
                                <a:cxn ang="0">
                                  <a:pos x="T8" y="T9"/>
                                </a:cxn>
                              </a:cxnLst>
                              <a:rect l="0" t="0" r="r" b="b"/>
                              <a:pathLst>
                                <a:path w="2590" h="1710">
                                  <a:moveTo>
                                    <a:pt x="0" y="1710"/>
                                  </a:moveTo>
                                  <a:cubicBezTo>
                                    <a:pt x="448" y="1702"/>
                                    <a:pt x="897" y="1695"/>
                                    <a:pt x="1200" y="1550"/>
                                  </a:cubicBezTo>
                                  <a:cubicBezTo>
                                    <a:pt x="1503" y="1405"/>
                                    <a:pt x="1632" y="1075"/>
                                    <a:pt x="1820" y="840"/>
                                  </a:cubicBezTo>
                                  <a:cubicBezTo>
                                    <a:pt x="2008" y="605"/>
                                    <a:pt x="2202" y="280"/>
                                    <a:pt x="2330" y="140"/>
                                  </a:cubicBezTo>
                                  <a:cubicBezTo>
                                    <a:pt x="2458" y="0"/>
                                    <a:pt x="2524" y="0"/>
                                    <a:pt x="259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2034856546" name="Line 9"/>
                        <wps:cNvCnPr>
                          <a:cxnSpLocks/>
                        </wps:cNvCnPr>
                        <wps:spPr bwMode="auto">
                          <a:xfrm>
                            <a:off x="2492502" y="278999"/>
                            <a:ext cx="762" cy="144759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137129493" name="Object 10"/>
                          <pic:cNvPicPr>
                            <a:picLocks/>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3918966" y="1751751"/>
                            <a:ext cx="153924" cy="20505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94134474" name="Object 11"/>
                          <pic:cNvPicPr>
                            <a:picLocks/>
                          </pic:cNvPicPr>
                        </pic:nvPicPr>
                        <pic:blipFill>
                          <a:blip r:embed="rId97">
                            <a:extLst>
                              <a:ext uri="{28A0092B-C50C-407E-A947-70E740481C1C}">
                                <a14:useLocalDpi xmlns:a14="http://schemas.microsoft.com/office/drawing/2010/main" val="0"/>
                              </a:ext>
                            </a:extLst>
                          </a:blip>
                          <a:srcRect/>
                          <a:stretch>
                            <a:fillRect/>
                          </a:stretch>
                        </pic:blipFill>
                        <pic:spPr bwMode="auto">
                          <a:xfrm>
                            <a:off x="3032760" y="500827"/>
                            <a:ext cx="422148" cy="2805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4162731" name="Object 12"/>
                          <pic:cNvPicPr>
                            <a:picLocks/>
                          </pic:cNvPicPr>
                        </pic:nvPicPr>
                        <pic:blipFill>
                          <a:blip r:embed="rId98">
                            <a:extLst>
                              <a:ext uri="{28A0092B-C50C-407E-A947-70E740481C1C}">
                                <a14:useLocalDpi xmlns:a14="http://schemas.microsoft.com/office/drawing/2010/main" val="0"/>
                              </a:ext>
                            </a:extLst>
                          </a:blip>
                          <a:srcRect/>
                          <a:stretch>
                            <a:fillRect/>
                          </a:stretch>
                        </pic:blipFill>
                        <pic:spPr bwMode="auto">
                          <a:xfrm>
                            <a:off x="2292858" y="70131"/>
                            <a:ext cx="460248" cy="2812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12726234" name="Object 13"/>
                          <pic:cNvPicPr>
                            <a:picLocks/>
                          </pic:cNvPicPr>
                        </pic:nvPicPr>
                        <pic:blipFill>
                          <a:blip r:embed="rId99">
                            <a:extLst>
                              <a:ext uri="{28A0092B-C50C-407E-A947-70E740481C1C}">
                                <a14:useLocalDpi xmlns:a14="http://schemas.microsoft.com/office/drawing/2010/main" val="0"/>
                              </a:ext>
                            </a:extLst>
                          </a:blip>
                          <a:srcRect/>
                          <a:stretch>
                            <a:fillRect/>
                          </a:stretch>
                        </pic:blipFill>
                        <pic:spPr bwMode="auto">
                          <a:xfrm>
                            <a:off x="2753868" y="1735743"/>
                            <a:ext cx="601980" cy="23021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15219350" name="Object 14"/>
                          <pic:cNvPicPr>
                            <a:picLocks/>
                          </pic:cNvPicPr>
                        </pic:nvPicPr>
                        <pic:blipFill>
                          <a:blip r:embed="rId100">
                            <a:extLst>
                              <a:ext uri="{28A0092B-C50C-407E-A947-70E740481C1C}">
                                <a14:useLocalDpi xmlns:a14="http://schemas.microsoft.com/office/drawing/2010/main" val="0"/>
                              </a:ext>
                            </a:extLst>
                          </a:blip>
                          <a:srcRect/>
                          <a:stretch>
                            <a:fillRect/>
                          </a:stretch>
                        </pic:blipFill>
                        <pic:spPr bwMode="auto">
                          <a:xfrm>
                            <a:off x="1655826" y="1741079"/>
                            <a:ext cx="691896" cy="230213"/>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00CF33E8" id="Canvas 2" o:spid="_x0000_s1026" editas="canvas" style="width:6in;height:181.75pt;mso-position-horizontal-relative:char;mso-position-vertical-relative:line" coordsize="54864,23082"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">
                <v:shape id="_x0000_s1027" type="#_x0000_t75" style="position:absolute;width:54864;height:23082;visibility:visible;mso-wrap-style:square">
                  <v:fill o:detectmouseclick="t"/>
                  <v:path o:connecttype="none"/>
                </v:shape>
                <v:rect id="Rectangle 4" o:spid="_x0000_s1028" style="position:absolute;left:19773;top:5892;width:10165;height:113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" fillcolor="#f60">
                  <v:fill opacity="22359f"/>
                  <v:path arrowok="t"/>
                </v:rect>
                <v:line id="Line 5" o:spid="_x0000_s1029" style="position:absolute;visibility:visible;mso-wrap-style:square" from="7559,17273" to="41399,172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">
                  <o:lock v:ext="edit" shapetype="f"/>
                </v:line>
                <v:group id="Group 6" o:spid="_x0000_s1030" style="position:absolute;left:8511;top:5961;width:32697;height:10862" coordorigin="4072,2183" coordsize="4291,14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">
                  <v:shape id="Freeform 7" o:spid="_x0000_s1031" style="position:absolute;left:4072;top:2183;width:2158;height:1425;visibility:visible;mso-wrap-style:square;v-text-anchor:top" coordsize="2590,1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" path="m,1710v448,-8,897,-15,1200,-160c1503,1405,1632,1075,1820,840,2008,605,2202,280,2330,140,2458,,2524,,2590,e" filled="f">
                    <v:path arrowok="t" o:connecttype="custom" o:connectlocs="0,1425;1000,1292;1516,700;1941,117;2158,0" o:connectangles="0,0,0,0,0"/>
                  </v:shape>
                  <v:shape id="Freeform 8" o:spid="_x0000_s1032" style="position:absolute;left:6205;top:2183;width:2158;height:1425;flip:x;visibility:visible;mso-wrap-style:square;v-text-anchor:top" coordsize="2590,1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" path="m,1710v448,-8,897,-15,1200,-160c1503,1405,1632,1075,1820,840,2008,605,2202,280,2330,140,2458,,2524,,2590,e" filled="f">
                    <v:path arrowok="t" o:connecttype="custom" o:connectlocs="0,1425;1000,1292;1516,700;1941,117;2158,0" o:connectangles="0,0,0,0,0"/>
                  </v:shape>
                </v:group>
                <v:line id="Line 9" o:spid="_x0000_s1033" style="position:absolute;visibility:visible;mso-wrap-style:square" from="24925,2789" to="24932,172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">
                  <o:lock v:ext="edit" shapetype="f"/>
                </v:line>
                <v:shape id="Object 10" o:spid="_x0000_s1034" type="#_x0000_t75" style="position:absolute;left:39189;top:17517;width:1539;height:20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">
                  <v:imagedata r:id="rId101" o:title=""/>
                  <o:lock v:ext="edit" aspectratio="f"/>
                </v:shape>
                <v:shape id="Object 11" o:spid="_x0000_s1035" type="#_x0000_t75" style="position:absolute;left:30327;top:5008;width:4222;height:28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">
                  <v:imagedata r:id="rId102" o:title=""/>
                  <o:lock v:ext="edit" aspectratio="f"/>
                </v:shape>
                <v:shape id="Object 12" o:spid="_x0000_s1036" type="#_x0000_t75" style="position:absolute;left:22928;top:701;width:4603;height:28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">
                  <v:imagedata r:id="rId103" o:title=""/>
                  <o:lock v:ext="edit" aspectratio="f"/>
                </v:shape>
                <v:shape id="Object 13" o:spid="_x0000_s1037" type="#_x0000_t75" style="position:absolute;left:27538;top:17357;width:6020;height:23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">
                  <v:imagedata r:id="rId104" o:title=""/>
                  <o:lock v:ext="edit" aspectratio="f"/>
                </v:shape>
                <v:shape id="Object 14" o:spid="_x0000_s1038" type="#_x0000_t75" style="position:absolute;left:16558;top:17410;width:6919;height:23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">
                  <v:imagedata r:id="rId105" o:title=""/>
                  <o:lock v:ext="edit" aspectratio="f"/>
                </v:shape>
                <w10:anchorlock/>
              </v:group>
            </w:pict>
          </mc:Fallback>
        </mc:AlternateContent>
      </w:r>
    </w:p>
    <w:p w:rsidR="00F13F53" w:rsidRPr="00E230CE" w:rsidRDefault="00F13F53" w:rsidP="00CF61A2"/>
    <w:p w:rsidR="00F13F53" w:rsidRPr="00E230CE" w:rsidRDefault="00F13F53" w:rsidP="00CF61A2"/>
    <w:p w:rsidR="00F13F53" w:rsidRPr="00E230CE" w:rsidRDefault="00F13F53" w:rsidP="00CF61A2">
      <w:r w:rsidRPr="00E230CE">
        <w:t>The following are other definitions of bandwidth:</w:t>
      </w:r>
    </w:p>
    <w:p w:rsidR="00F13F53" w:rsidRPr="00E230CE" w:rsidRDefault="00F13F53" w:rsidP="00CF61A2"/>
    <w:p w:rsidR="00F13F53" w:rsidRPr="00E230CE" w:rsidRDefault="00F13F53" w:rsidP="00CF61A2">
      <w:r w:rsidRPr="00E230CE">
        <w:t>RMS Bandwidth</w:t>
      </w:r>
    </w:p>
    <w:p w:rsidR="00F13F53" w:rsidRPr="00E230CE" w:rsidRDefault="00F13F53" w:rsidP="00CF61A2"/>
    <w:p w:rsidR="00F13F53" w:rsidRPr="00E230CE" w:rsidRDefault="00F13F53" w:rsidP="00CF61A2">
      <w:r w:rsidRPr="00E230CE">
        <w:tab/>
      </w:r>
      <w:r w:rsidRPr="00E230CE">
        <w:rPr>
          <w:noProof/>
          <w:position w:val="-66"/>
        </w:rPr>
      </w:r>
      <w:r w:rsidR="00F13F53" w:rsidRPr="00E230CE">
        <w:rPr>
          <w:noProof/>
          <w:position w:val="-66"/>
        </w:rPr>
        <w:object w:dxaOrig="2280" w:dyaOrig="1440" w14:anchorId="20D2B9F4">
          <v:shape id="_x0000_i1035" type="#_x0000_t75" alt="" style="width:115pt;height:1in;mso-width-percent:0;mso-height-percent:0;mso-width-percent:0;mso-height-percent:0" o:ole="">
            <v:imagedata r:id="rId106" o:title=""/>
          </v:shape>
          <o:OLEObject Type="Embed" ProgID="Equation.DSMT4" ShapeID="_x0000_i1035" DrawAspect="Content" ObjectID="_1840551585" r:id="rId107"/>
        </w:object>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30</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Full width half maxima, or -3dB bandwidth, given by the solution to</w:t>
      </w:r>
    </w:p>
    <w:p w:rsidR="00F13F53" w:rsidRPr="00E230CE" w:rsidRDefault="00F13F53" w:rsidP="00CF61A2"/>
    <w:p w:rsidR="00F13F53" w:rsidRPr="00E230CE" w:rsidRDefault="00F13F53" w:rsidP="00CF61A2">
      <w:r w:rsidRPr="00E230CE">
        <w:tab/>
      </w:r>
    </w:p>
    <w:p w:rsidR="00F13F53" w:rsidRPr="00E230CE" w:rsidRDefault="00F13F53" w:rsidP="00CF61A2">
      <w:r w:rsidRPr="00E230CE">
        <w:tab/>
      </w:r>
      <w:r w:rsidRPr="00E230CE">
        <w:rPr>
          <w:noProof/>
          <w:position w:val="-24"/>
        </w:rPr>
      </w:r>
      <w:r w:rsidR="00F13F53" w:rsidRPr="00E230CE">
        <w:rPr>
          <w:noProof/>
          <w:position w:val="-24"/>
        </w:rPr>
        <w:object w:dxaOrig="1760" w:dyaOrig="620" w14:anchorId="305B68EB">
          <v:shape id="_x0000_i1036" type="#_x0000_t75" alt="" style="width:86pt;height:28pt;mso-width-percent:0;mso-height-percent:0;mso-width-percent:0;mso-height-percent:0" o:ole="">
            <v:imagedata r:id="rId108" o:title=""/>
          </v:shape>
          <o:OLEObject Type="Embed" ProgID="Equation.DSMT4" ShapeID="_x0000_i1036" DrawAspect="Content" ObjectID="_1840551586" r:id="rId109"/>
        </w:object>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31</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p w:rsidR="00F13F53" w:rsidRPr="00E230CE" w:rsidRDefault="00F13F53" w:rsidP="00CF61A2">
      <w:r w:rsidRPr="00E230CE">
        <w:t>Zero Intercept Bandwidth</w:t>
      </w:r>
    </w:p>
    <w:p w:rsidR="00F13F53" w:rsidRPr="00E230CE" w:rsidRDefault="00F13F53" w:rsidP="00CF61A2"/>
    <w:p w:rsidR="00F13F53" w:rsidRPr="00E230CE" w:rsidRDefault="00F13F53" w:rsidP="00CF61A2">
      <w:pPr>
        <w:jc w:val="center"/>
      </w:pPr>
    </w:p>
    <w:p w:rsidR="00F13F53" w:rsidRPr="00E230CE" w:rsidRDefault="00F13F53" w:rsidP="00CF61A2"/>
    <w:p w:rsidR="00F13F53" w:rsidRPr="00E230CE" w:rsidRDefault="00F13F53" w:rsidP="00CF61A2">
      <w:r w:rsidRPr="00E230CE">
        <w:tab/>
      </w:r>
      <w:r w:rsidRPr="00E230CE">
        <w:rPr>
          <w:noProof/>
          <w:position w:val="-14"/>
        </w:rPr>
      </w:r>
      <w:r w:rsidR="00F13F53" w:rsidRPr="00E230CE">
        <w:rPr>
          <w:noProof/>
          <w:position w:val="-14"/>
        </w:rPr>
        <w:object w:dxaOrig="1100" w:dyaOrig="440" w14:anchorId="275BF849">
          <v:shape id="_x0000_i1037" type="#_x0000_t75" alt="" style="width:58pt;height:21pt;mso-width-percent:0;mso-height-percent:0;mso-width-percent:0;mso-height-percent:0" o:ole="">
            <v:imagedata r:id="rId110" o:title=""/>
          </v:shape>
          <o:OLEObject Type="Embed" ProgID="Equation.DSMT4" ShapeID="_x0000_i1037" DrawAspect="Content" ObjectID="_1840551587" r:id="rId111"/>
        </w:object>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32</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p w:rsidR="00F13F53" w:rsidRPr="00E230CE" w:rsidRDefault="00F13F53" w:rsidP="00CF61A2">
      <w:r w:rsidRPr="00E230CE">
        <w:t xml:space="preserve">Example </w:t>
      </w:r>
      <w:r w:rsidRPr="00E230CE">
        <w:rPr>
          <w:noProof/>
        </w:rPr>
        <w:fldChar w:fldCharType="begin"/>
      </w:r>
      <w:r w:rsidRPr="00E230CE">
        <w:rPr>
          <w:noProof/>
        </w:rPr>
        <w:instrText xml:space="preserve"> STYLEREF 1 \s </w:instrText>
      </w:r>
      <w:r w:rsidRPr="00E230CE">
        <w:rPr>
          <w:noProof/>
        </w:rPr>
        <w:fldChar w:fldCharType="separate"/>
      </w:r>
      <w:r>
        <w:rPr>
          <w:noProof/>
        </w:rPr>
        <w:t>16</w:t>
      </w:r>
      <w:r w:rsidRPr="00E230CE">
        <w:rPr>
          <w:noProof/>
        </w:rPr>
        <w:fldChar w:fldCharType="end"/>
      </w:r>
      <w:r w:rsidRPr="00E230CE">
        <w:t>.</w:t>
      </w:r>
      <w:r w:rsidRPr="00E230CE">
        <w:rPr>
          <w:noProof/>
        </w:rPr>
        <w:fldChar w:fldCharType="begin"/>
      </w:r>
      <w:r w:rsidRPr="00E230CE">
        <w:rPr>
          <w:noProof/>
        </w:rPr>
        <w:instrText xml:space="preserve"> SEQ Example \* ARABIC \s 1 </w:instrText>
      </w:r>
      <w:r w:rsidRPr="00E230CE">
        <w:rPr>
          <w:noProof/>
        </w:rPr>
        <w:fldChar w:fldCharType="separate"/>
      </w:r>
      <w:r>
        <w:rPr>
          <w:noProof/>
        </w:rPr>
        <w:t>1</w:t>
      </w:r>
      <w:r w:rsidRPr="00E230CE">
        <w:rPr>
          <w:noProof/>
        </w:rPr>
        <w:fldChar w:fldCharType="end"/>
      </w:r>
      <w:r w:rsidRPr="00E230CE">
        <w:t>: Bandwidth of rectangular pulse</w:t>
      </w:r>
    </w:p>
    <w:p w:rsidR="00F13F53" w:rsidRPr="00E230CE" w:rsidRDefault="00F13F53" w:rsidP="00CF61A2"/>
    <w:p w:rsidR="00F13F53" w:rsidRPr="00E230CE" w:rsidRDefault="00F13F53" w:rsidP="00CF61A2">
      <w:r w:rsidRPr="00E230CE">
        <w:rPr>
          <w:noProof/>
          <w:position w:val="-30"/>
        </w:rPr>
      </w:r>
      <w:r w:rsidR="00F13F53" w:rsidRPr="00E230CE">
        <w:rPr>
          <w:noProof/>
          <w:position w:val="-30"/>
        </w:rPr>
        <w:object w:dxaOrig="2460" w:dyaOrig="720" w14:anchorId="4D9EB0E6">
          <v:shape id="_x0000_i1038" type="#_x0000_t75" alt="" style="width:123pt;height:36pt;mso-width-percent:0;mso-height-percent:0;mso-width-percent:0;mso-height-percent:0" o:ole="">
            <v:imagedata r:id="rId112" o:title=""/>
          </v:shape>
          <o:OLEObject Type="Embed" ProgID="Equation.DSMT4" ShapeID="_x0000_i1038" DrawAspect="Content" ObjectID="_1840551588" r:id="rId113"/>
        </w:object>
      </w:r>
      <w:r w:rsidRPr="00E230CE">
        <w:t xml:space="preserve"> and </w:t>
      </w:r>
      <w:r w:rsidRPr="00E230CE">
        <w:rPr>
          <w:noProof/>
          <w:position w:val="-28"/>
        </w:rPr>
      </w:r>
      <w:r w:rsidR="00F13F53" w:rsidRPr="00E230CE">
        <w:rPr>
          <w:noProof/>
          <w:position w:val="-28"/>
        </w:rPr>
        <w:object w:dxaOrig="3000" w:dyaOrig="660" w14:anchorId="6B562BCD">
          <v:shape id="_x0000_i1039" type="#_x0000_t75" alt="" style="width:152pt;height:36pt;mso-width-percent:0;mso-height-percent:0;mso-width-percent:0;mso-height-percent:0" o:ole="">
            <v:imagedata r:id="rId114" o:title=""/>
          </v:shape>
          <o:OLEObject Type="Embed" ProgID="Equation.DSMT4" ShapeID="_x0000_i1039" DrawAspect="Content" ObjectID="_1840551589" r:id="rId115"/>
        </w:object>
      </w:r>
    </w:p>
    <w:p w:rsidR="00F13F53" w:rsidRPr="00E230CE" w:rsidRDefault="00F13F53" w:rsidP="00CF61A2"/>
    <w:p w:rsidR="00F13F53" w:rsidRPr="00E230CE" w:rsidRDefault="00F13F53" w:rsidP="00CF61A2">
      <w:r w:rsidRPr="00E230CE">
        <w:t xml:space="preserve">Zero intercept occurs at: </w:t>
      </w:r>
      <w:r w:rsidRPr="00E230CE">
        <w:rPr>
          <w:noProof/>
          <w:position w:val="-24"/>
        </w:rPr>
      </w:r>
      <w:r w:rsidR="00F13F53" w:rsidRPr="00E230CE">
        <w:rPr>
          <w:noProof/>
          <w:position w:val="-24"/>
        </w:rPr>
        <w:object w:dxaOrig="680" w:dyaOrig="620" w14:anchorId="6D1EE34A">
          <v:shape id="_x0000_i1040" type="#_x0000_t75" alt="" style="width:36pt;height:28pt;mso-width-percent:0;mso-height-percent:0;mso-width-percent:0;mso-height-percent:0" o:ole="">
            <v:imagedata r:id="rId116" o:title=""/>
          </v:shape>
          <o:OLEObject Type="Embed" ProgID="Equation.DSMT4" ShapeID="_x0000_i1040" DrawAspect="Content" ObjectID="_1840551590" r:id="rId117"/>
        </w:object>
      </w:r>
      <w:r w:rsidRPr="00E230CE">
        <w:t xml:space="preserve">therefore </w:t>
      </w:r>
      <w:r w:rsidRPr="00E230CE">
        <w:rPr>
          <w:noProof/>
          <w:position w:val="-12"/>
        </w:rPr>
      </w:r>
      <w:r w:rsidR="00F13F53" w:rsidRPr="00E230CE">
        <w:rPr>
          <w:noProof/>
          <w:position w:val="-12"/>
        </w:rPr>
        <w:object w:dxaOrig="999" w:dyaOrig="360" w14:anchorId="5C42E87C">
          <v:shape id="_x0000_i1041" type="#_x0000_t75" alt="" style="width:51pt;height:21pt;mso-width-percent:0;mso-height-percent:0;mso-width-percent:0;mso-height-percent:0" o:ole="">
            <v:imagedata r:id="rId118" o:title=""/>
          </v:shape>
          <o:OLEObject Type="Embed" ProgID="Equation.DSMT4" ShapeID="_x0000_i1041" DrawAspect="Content" ObjectID="_1840551591" r:id="rId119"/>
        </w:object>
      </w:r>
      <w:r w:rsidRPr="00E230CE">
        <w:t>.</w:t>
      </w:r>
    </w:p>
    <w:p w:rsidR="00F13F53" w:rsidRPr="00E230CE" w:rsidRDefault="00F13F53" w:rsidP="00CF61A2">
      <w:r w:rsidRPr="00E230CE">
        <w:t>ENBW:</w:t>
      </w:r>
    </w:p>
    <w:p w:rsidR="00F13F53" w:rsidRPr="00E230CE" w:rsidRDefault="00F13F53" w:rsidP="00CF61A2"/>
    <w:p w:rsidR="00F13F53" w:rsidRPr="00E230CE" w:rsidRDefault="00F13F53" w:rsidP="00CF61A2">
      <w:r w:rsidRPr="00E230CE">
        <w:rPr>
          <w:noProof/>
          <w:position w:val="-32"/>
        </w:rPr>
      </w:r>
      <w:r w:rsidR="00F13F53" w:rsidRPr="00E230CE">
        <w:rPr>
          <w:noProof/>
          <w:position w:val="-32"/>
        </w:rPr>
        <w:object w:dxaOrig="3860" w:dyaOrig="740" w14:anchorId="0F5EC163">
          <v:shape id="_x0000_i1042" type="#_x0000_t75" alt="" style="width:195pt;height:36pt;mso-width-percent:0;mso-height-percent:0;mso-width-percent:0;mso-height-percent:0" o:ole="">
            <v:imagedata r:id="rId120" o:title=""/>
          </v:shape>
          <o:OLEObject Type="Embed" ProgID="Equation.DSMT4" ShapeID="_x0000_i1042" DrawAspect="Content" ObjectID="_1840551592" r:id="rId121"/>
        </w:object>
      </w:r>
    </w:p>
    <w:p w:rsidR="00F13F53" w:rsidRPr="00E230CE" w:rsidRDefault="00F13F53" w:rsidP="00CF61A2"/>
    <w:p w:rsidR="00F13F53" w:rsidRPr="00E230CE" w:rsidRDefault="00F13F53" w:rsidP="00CF61A2">
      <w:r w:rsidRPr="00E230CE">
        <w:t>The 3dB frequency occurs when</w:t>
      </w:r>
    </w:p>
    <w:p w:rsidR="00F13F53" w:rsidRPr="00E230CE" w:rsidRDefault="00F13F53" w:rsidP="00CF61A2"/>
    <w:p w:rsidR="00F13F53" w:rsidRPr="00E230CE" w:rsidRDefault="00F13F53" w:rsidP="00CF61A2">
      <w:r w:rsidRPr="00E230CE">
        <w:rPr>
          <w:noProof/>
          <w:position w:val="-64"/>
        </w:rPr>
      </w:r>
      <w:r w:rsidR="00F13F53" w:rsidRPr="00E230CE">
        <w:rPr>
          <w:noProof/>
          <w:position w:val="-64"/>
        </w:rPr>
        <w:object w:dxaOrig="1760" w:dyaOrig="1400" w14:anchorId="11B59370">
          <v:shape id="_x0000_i1043" type="#_x0000_t75" alt="" style="width:86pt;height:1in;mso-width-percent:0;mso-height-percent:0;mso-width-percent:0;mso-height-percent:0" o:ole="">
            <v:imagedata r:id="rId122" o:title=""/>
          </v:shape>
          <o:OLEObject Type="Embed" ProgID="Equation.DSMT4" ShapeID="_x0000_i1043" DrawAspect="Content" ObjectID="_1840551593" r:id="rId123"/>
        </w:object>
      </w:r>
      <w:r w:rsidRPr="00E230CE">
        <w:t xml:space="preserve">  </w:t>
      </w:r>
    </w:p>
    <w:p w:rsidR="00F13F53" w:rsidRPr="00E230CE" w:rsidRDefault="00F13F53" w:rsidP="00CF61A2"/>
    <w:p w:rsidR="00F13F53" w:rsidRPr="00E230CE" w:rsidRDefault="00F13F53" w:rsidP="00CF61A2">
      <w:r w:rsidRPr="00E230CE">
        <w:t xml:space="preserve">or </w:t>
      </w:r>
      <w:r w:rsidRPr="00E230CE">
        <w:rPr>
          <w:noProof/>
          <w:position w:val="-6"/>
        </w:rPr>
      </w:r>
      <w:r w:rsidR="00F13F53" w:rsidRPr="00E230CE">
        <w:rPr>
          <w:noProof/>
          <w:position w:val="-6"/>
        </w:rPr>
        <w:object w:dxaOrig="1320" w:dyaOrig="340" w14:anchorId="7922DE96">
          <v:shape id="_x0000_i1044" type="#_x0000_t75" alt="" style="width:65pt;height:14pt;mso-width-percent:0;mso-height-percent:0;mso-width-percent:0;mso-height-percent:0" o:ole="">
            <v:imagedata r:id="rId124" o:title=""/>
          </v:shape>
          <o:OLEObject Type="Embed" ProgID="Equation.DSMT4" ShapeID="_x0000_i1044" DrawAspect="Content" ObjectID="_1840551594" r:id="rId125"/>
        </w:object>
      </w:r>
      <w:r w:rsidRPr="00E230CE">
        <w:t xml:space="preserve">which occurs when </w:t>
      </w:r>
      <w:r w:rsidRPr="00E230CE">
        <w:rPr>
          <w:noProof/>
          <w:position w:val="-10"/>
        </w:rPr>
      </w:r>
      <w:r w:rsidR="00F13F53" w:rsidRPr="00E230CE">
        <w:rPr>
          <w:noProof/>
          <w:position w:val="-10"/>
        </w:rPr>
        <w:object w:dxaOrig="1240" w:dyaOrig="320" w14:anchorId="38F40CD3">
          <v:shape id="_x0000_i1045" type="#_x0000_t75" alt="" style="width:65pt;height:14pt;mso-width-percent:0;mso-height-percent:0;mso-width-percent:0;mso-height-percent:0" o:ole="">
            <v:imagedata r:id="rId126" o:title=""/>
          </v:shape>
          <o:OLEObject Type="Embed" ProgID="Equation.DSMT4" ShapeID="_x0000_i1045" DrawAspect="Content" ObjectID="_1840551595" r:id="rId127"/>
        </w:object>
      </w:r>
      <w:r w:rsidRPr="00E230CE">
        <w:t xml:space="preserve">from Figure (), so </w:t>
      </w:r>
      <w:r w:rsidRPr="00E230CE">
        <w:rPr>
          <w:noProof/>
          <w:position w:val="-12"/>
        </w:rPr>
      </w:r>
      <w:r w:rsidR="00F13F53" w:rsidRPr="00E230CE">
        <w:rPr>
          <w:noProof/>
          <w:position w:val="-12"/>
        </w:rPr>
        <w:object w:dxaOrig="1740" w:dyaOrig="360" w14:anchorId="6A09F48B">
          <v:shape id="_x0000_i1046" type="#_x0000_t75" alt="" style="width:86pt;height:21pt;mso-width-percent:0;mso-height-percent:0;mso-width-percent:0;mso-height-percent:0" o:ole="">
            <v:imagedata r:id="rId128" o:title=""/>
          </v:shape>
          <o:OLEObject Type="Embed" ProgID="Equation.DSMT4" ShapeID="_x0000_i1046" DrawAspect="Content" ObjectID="_1840551596" r:id="rId129"/>
        </w:object>
      </w:r>
      <w:r w:rsidRPr="00E230CE">
        <w:t>.</w:t>
      </w:r>
    </w:p>
    <w:p w:rsidR="00F13F53" w:rsidRPr="00E230CE" w:rsidRDefault="00F13F53" w:rsidP="00CF61A2"/>
    <w:p w:rsidR="00F13F53" w:rsidRPr="00E230CE" w:rsidRDefault="00F13F53" w:rsidP="00CF61A2">
      <w:r w:rsidRPr="00E230CE">
        <w:rPr>
          <w:noProof/>
        </w:rPr>
        <w:drawing>
          <wp:inline distT="0" distB="0" distL="0" distR="0" wp14:anchorId="1E075471" wp14:editId="1A3F318B">
            <wp:extent cx="2847975" cy="2133600"/>
            <wp:effectExtent l="0" t="0" r="0" b="0"/>
            <wp:docPr id="633871198" name="Picture 63387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847975" cy="2133600"/>
                    </a:xfrm>
                    <a:prstGeom prst="rect">
                      <a:avLst/>
                    </a:prstGeom>
                    <a:noFill/>
                    <a:ln>
                      <a:noFill/>
                    </a:ln>
                  </pic:spPr>
                </pic:pic>
              </a:graphicData>
            </a:graphic>
          </wp:inline>
        </w:drawing>
      </w:r>
    </w:p>
    <w:p w:rsidR="00F13F53" w:rsidRPr="00E230CE" w:rsidRDefault="00F13F53" w:rsidP="00CF61A2"/>
    <w:p w:rsidR="00F13F53" w:rsidRPr="00E230CE" w:rsidRDefault="00F13F53" w:rsidP="00CF61A2">
      <w:r w:rsidRPr="00E230CE">
        <w:t xml:space="preserve">From the relationships </w:t>
      </w:r>
    </w:p>
    <w:p w:rsidR="00F13F53" w:rsidRPr="00E230CE" w:rsidRDefault="00F13F53" w:rsidP="00CF61A2"/>
    <w:p w:rsidR="00F13F53" w:rsidRPr="00E230CE" w:rsidRDefault="00F13F53" w:rsidP="00CF61A2">
      <w:r w:rsidRPr="00E230CE">
        <w:tab/>
      </w:r>
      <w:r w:rsidRPr="00E230CE">
        <w:rPr>
          <w:noProof/>
          <w:position w:val="-68"/>
        </w:rPr>
        <w:drawing>
          <wp:inline distT="0" distB="0" distL="0" distR="0" wp14:anchorId="055C67B5" wp14:editId="450345CC">
            <wp:extent cx="1076325" cy="942975"/>
            <wp:effectExtent l="0" t="0" r="9525" b="9525"/>
            <wp:docPr id="348873751" name="Picture 348873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076325" cy="942975"/>
                    </a:xfrm>
                    <a:prstGeom prst="rect">
                      <a:avLst/>
                    </a:prstGeom>
                    <a:noFill/>
                    <a:ln>
                      <a:noFill/>
                    </a:ln>
                  </pic:spPr>
                </pic:pic>
              </a:graphicData>
            </a:graphic>
          </wp:inline>
        </w:drawing>
      </w:r>
    </w:p>
    <w:p w:rsidR="00F13F53" w:rsidRPr="00E230CE" w:rsidRDefault="00F13F53" w:rsidP="00CF61A2">
      <w:r w:rsidRPr="00E230CE">
        <w:t>and () we have the reciprocal property</w:t>
      </w:r>
    </w:p>
    <w:p w:rsidR="00F13F53" w:rsidRPr="00E230CE" w:rsidRDefault="00F13F53" w:rsidP="00CF61A2"/>
    <w:p w:rsidR="00F13F53" w:rsidRPr="00E230CE" w:rsidRDefault="00F13F53" w:rsidP="00CF61A2">
      <w:r w:rsidRPr="00E230CE">
        <w:tab/>
      </w:r>
      <w:r w:rsidRPr="00E230CE">
        <w:rPr>
          <w:noProof/>
          <w:position w:val="-24"/>
        </w:rPr>
        <w:drawing>
          <wp:inline distT="0" distB="0" distL="0" distR="0" wp14:anchorId="2999820C" wp14:editId="011EBF29">
            <wp:extent cx="542925" cy="390525"/>
            <wp:effectExtent l="0" t="0" r="9525" b="9525"/>
            <wp:docPr id="1765465023" name="Picture 176546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42925" cy="39052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33</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 xml:space="preserve">As an example, consider the autocorrelation function of the unit energy waveform </w:t>
      </w:r>
      <w:r w:rsidRPr="00E230CE">
        <w:rPr>
          <w:noProof/>
          <w:position w:val="-10"/>
        </w:rPr>
        <w:drawing>
          <wp:inline distT="0" distB="0" distL="0" distR="0" wp14:anchorId="13982F3C" wp14:editId="5058D223">
            <wp:extent cx="266700" cy="200025"/>
            <wp:effectExtent l="0" t="0" r="0" b="9525"/>
            <wp:docPr id="813783133" name="Picture 813783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6700" cy="200025"/>
                    </a:xfrm>
                    <a:prstGeom prst="rect">
                      <a:avLst/>
                    </a:prstGeom>
                    <a:noFill/>
                    <a:ln>
                      <a:noFill/>
                    </a:ln>
                  </pic:spPr>
                </pic:pic>
              </a:graphicData>
            </a:graphic>
          </wp:inline>
        </w:drawing>
      </w:r>
      <w:r w:rsidRPr="00E230CE">
        <w:t>,</w:t>
      </w:r>
    </w:p>
    <w:p w:rsidR="00F13F53" w:rsidRPr="00E230CE" w:rsidRDefault="00F13F53" w:rsidP="00CF61A2"/>
    <w:p w:rsidR="00F13F53" w:rsidRPr="00E230CE" w:rsidRDefault="00F13F53" w:rsidP="00CF61A2">
      <w:pPr>
        <w:jc w:val="center"/>
      </w:pPr>
      <w:r w:rsidRPr="00E230CE">
        <w:rPr>
          <w:noProof/>
          <w:position w:val="-30"/>
        </w:rPr>
      </w:r>
      <w:r w:rsidR="00F13F53" w:rsidRPr="00E230CE">
        <w:rPr>
          <w:noProof/>
          <w:position w:val="-30"/>
        </w:rPr>
        <w:object w:dxaOrig="2260" w:dyaOrig="720" w14:anchorId="7A8256AD">
          <v:shape id="_x0000_i1047" type="#_x0000_t75" alt="" style="width:115pt;height:36pt;mso-width-percent:0;mso-height-percent:0;mso-width-percent:0;mso-height-percent:0" o:ole="">
            <v:imagedata r:id="rId133" o:title=""/>
          </v:shape>
          <o:OLEObject Type="Embed" ProgID="Equation.DSMT4" ShapeID="_x0000_i1047" DrawAspect="Content" ObjectID="_1840551597" r:id="rId134"/>
        </w:object>
      </w:r>
    </w:p>
    <w:p w:rsidR="00F13F53" w:rsidRPr="00E230CE" w:rsidRDefault="00F13F53" w:rsidP="00CF61A2"/>
    <w:p w:rsidR="00F13F53" w:rsidRPr="00E230CE" w:rsidRDefault="00F13F53" w:rsidP="00CF61A2">
      <w:r w:rsidRPr="00E230CE">
        <w:t xml:space="preserve">which has Fourier transform </w:t>
      </w:r>
      <w:r w:rsidRPr="00E230CE">
        <w:rPr>
          <w:noProof/>
          <w:position w:val="-14"/>
        </w:rPr>
      </w:r>
      <w:r w:rsidR="00F13F53" w:rsidRPr="00E230CE">
        <w:rPr>
          <w:noProof/>
          <w:position w:val="-14"/>
        </w:rPr>
        <w:object w:dxaOrig="1480" w:dyaOrig="440" w14:anchorId="5051A4A1">
          <v:shape id="_x0000_i1048" type="#_x0000_t75" alt="" style="width:1in;height:21pt;mso-width-percent:0;mso-height-percent:0;mso-width-percent:0;mso-height-percent:0" o:ole="">
            <v:imagedata r:id="rId135" o:title=""/>
          </v:shape>
          <o:OLEObject Type="Embed" ProgID="Equation.DSMT4" ShapeID="_x0000_i1048" DrawAspect="Content" ObjectID="_1840551598" r:id="rId136"/>
        </w:object>
      </w:r>
      <w:r w:rsidRPr="00E230CE">
        <w:t xml:space="preserve">.  From </w:t>
      </w:r>
      <w:r w:rsidRPr="00E230CE">
        <w:fldChar w:fldCharType="begin"/>
      </w:r>
      <w:r w:rsidRPr="00E230CE">
        <w:instrText xml:space="preserve"> GOTOBUTTON ZEqnNum957077  \* MERGEFORMAT </w:instrText>
      </w:r>
      <w:r>
        <w:fldChar w:fldCharType="begin"/>
      </w:r>
      <w:r>
        <w:instrText xml:space="preserve"> REF ZEqnNum957077 \! \* MERGEFORMAT </w:instrText>
      </w:r>
      <w:r>
        <w:fldChar w:fldCharType="separate"/>
      </w:r>
      <w:r>
        <w:rPr>
          <w:b/>
          <w:bCs/>
        </w:rPr>
        <w:instrText>Error! Reference source not found.</w:instrText>
      </w:r>
      <w:r>
        <w:fldChar w:fldCharType="end"/>
      </w:r>
      <w:r w:rsidRPr="00E230CE">
        <w:fldChar w:fldCharType="end"/>
      </w:r>
      <w:r w:rsidRPr="00E230CE">
        <w:t xml:space="preserve"> with </w:t>
      </w:r>
      <w:r w:rsidRPr="00E230CE">
        <w:rPr>
          <w:noProof/>
          <w:position w:val="-10"/>
        </w:rPr>
      </w:r>
      <w:r w:rsidR="00F13F53" w:rsidRPr="00E230CE">
        <w:rPr>
          <w:noProof/>
          <w:position w:val="-10"/>
        </w:rPr>
        <w:object w:dxaOrig="620" w:dyaOrig="320" w14:anchorId="2A41969E">
          <v:shape id="_x0000_i1049" type="#_x0000_t75" alt="" style="width:28pt;height:14pt;mso-width-percent:0;mso-height-percent:0;mso-width-percent:0;mso-height-percent:0" o:ole="">
            <v:imagedata r:id="rId137" o:title=""/>
          </v:shape>
          <o:OLEObject Type="Embed" ProgID="Equation.DSMT4" ShapeID="_x0000_i1049" DrawAspect="Content" ObjectID="_1840551599" r:id="rId138"/>
        </w:object>
      </w:r>
      <w:r w:rsidRPr="00E230CE">
        <w:t xml:space="preserve">, and using </w:t>
      </w:r>
      <w:r w:rsidRPr="00E230CE">
        <w:rPr>
          <w:noProof/>
          <w:position w:val="-10"/>
        </w:rPr>
      </w:r>
      <w:r w:rsidR="00F13F53" w:rsidRPr="00E230CE">
        <w:rPr>
          <w:noProof/>
          <w:position w:val="-10"/>
        </w:rPr>
        <w:object w:dxaOrig="800" w:dyaOrig="320" w14:anchorId="618E8149">
          <v:shape id="_x0000_i1050" type="#_x0000_t75" alt="" style="width:44pt;height:14pt;mso-width-percent:0;mso-height-percent:0;mso-width-percent:0;mso-height-percent:0" o:ole="">
            <v:imagedata r:id="rId139" o:title=""/>
          </v:shape>
          <o:OLEObject Type="Embed" ProgID="Equation.DSMT4" ShapeID="_x0000_i1050" DrawAspect="Content" ObjectID="_1840551600" r:id="rId140"/>
        </w:object>
      </w:r>
      <w:r w:rsidRPr="00E230CE">
        <w:t>(unit energy), we find that</w:t>
      </w:r>
    </w:p>
    <w:p w:rsidR="00F13F53" w:rsidRPr="00E230CE" w:rsidRDefault="00F13F53" w:rsidP="00CF61A2"/>
    <w:p w:rsidR="00F13F53" w:rsidRPr="00E230CE" w:rsidRDefault="00F13F53" w:rsidP="00CF61A2">
      <w:r w:rsidRPr="00E230CE">
        <w:tab/>
      </w:r>
      <w:r w:rsidRPr="00E230CE">
        <w:rPr>
          <w:noProof/>
          <w:position w:val="-28"/>
        </w:rPr>
        <w:drawing>
          <wp:inline distT="0" distB="0" distL="0" distR="0" wp14:anchorId="0AFA6225" wp14:editId="4293DDB6">
            <wp:extent cx="800100" cy="485775"/>
            <wp:effectExtent l="0" t="0" r="0" b="9525"/>
            <wp:docPr id="621310510" name="Picture 621310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800100" cy="48577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34</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 xml:space="preserve">In other words, the time interval over which the autocorrelation function has appreciable nonzero value (measured in terms of equivalent widths) is inversely proportional to the frequency extent of the signal.  </w:t>
      </w:r>
    </w:p>
    <w:p w:rsidR="00F13F53" w:rsidRPr="00E230CE" w:rsidRDefault="00F13F53" w:rsidP="00CF61A2"/>
    <w:p w:rsidR="00F13F53" w:rsidRPr="00E230CE" w:rsidRDefault="00F13F53" w:rsidP="00CF61A2">
      <w:r w:rsidRPr="00E230CE">
        <w:t xml:space="preserve">Because the autocorrelation is the matched filter output for zero-Doppler shift, the above result has applications to signal design for radar and sonar.  Typically, the transmitted waveform is time limited to </w:t>
      </w:r>
      <w:r w:rsidRPr="00E230CE">
        <w:rPr>
          <w:noProof/>
          <w:position w:val="-4"/>
        </w:rPr>
        <w:drawing>
          <wp:inline distT="0" distB="0" distL="0" distR="0" wp14:anchorId="3DAD78C4" wp14:editId="42FED563">
            <wp:extent cx="142875" cy="161925"/>
            <wp:effectExtent l="0" t="0" r="9525" b="9525"/>
            <wp:docPr id="358816940" name="Picture 358816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E230CE">
        <w:t xml:space="preserve">seconds, hence defining the bandwidth measure </w:t>
      </w:r>
      <w:r w:rsidRPr="00E230CE">
        <w:rPr>
          <w:noProof/>
          <w:position w:val="-10"/>
        </w:rPr>
        <w:drawing>
          <wp:inline distT="0" distB="0" distL="0" distR="0" wp14:anchorId="454D1D2B" wp14:editId="3A64CB2B">
            <wp:extent cx="504825" cy="200025"/>
            <wp:effectExtent l="0" t="0" r="9525" b="9525"/>
            <wp:docPr id="1911646664" name="Picture 1911646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04825" cy="200025"/>
                    </a:xfrm>
                    <a:prstGeom prst="rect">
                      <a:avLst/>
                    </a:prstGeom>
                    <a:noFill/>
                    <a:ln>
                      <a:noFill/>
                    </a:ln>
                  </pic:spPr>
                </pic:pic>
              </a:graphicData>
            </a:graphic>
          </wp:inline>
        </w:drawing>
      </w:r>
      <w:r w:rsidRPr="00E230CE">
        <w:t>, we see that the narrowness of the autocorrelation function is inverse to the bandwidth, therefore,</w:t>
      </w:r>
    </w:p>
    <w:p w:rsidR="00F13F53" w:rsidRPr="00E230CE" w:rsidRDefault="00F13F53" w:rsidP="00CF61A2"/>
    <w:p w:rsidR="00F13F53" w:rsidRPr="00E230CE" w:rsidRDefault="00F13F53" w:rsidP="00CF61A2">
      <w:r w:rsidRPr="00E230CE">
        <w:tab/>
      </w:r>
      <w:r w:rsidRPr="00E230CE">
        <w:rPr>
          <w:noProof/>
          <w:position w:val="-6"/>
        </w:rPr>
        <w:drawing>
          <wp:inline distT="0" distB="0" distL="0" distR="0" wp14:anchorId="47D31493" wp14:editId="07C93115">
            <wp:extent cx="638175" cy="200025"/>
            <wp:effectExtent l="0" t="0" r="9525" b="9525"/>
            <wp:docPr id="1676975840" name="Picture 167697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35</w:instrText>
      </w:r>
      <w:r w:rsidRPr="00E230CE">
        <w:rPr>
          <w:noProof/>
        </w:rPr>
        <w:fldChar w:fldCharType="end"/>
      </w:r>
      <w:r w:rsidRPr="00E230CE">
        <w:instrText>)</w:instrText>
      </w:r>
      <w:r w:rsidRPr="00E230CE">
        <w:fldChar w:fldCharType="end"/>
      </w:r>
    </w:p>
    <w:p w:rsidR="00F13F53" w:rsidRPr="00E230CE" w:rsidRDefault="00F13F53" w:rsidP="00CF61A2"/>
    <w:p w:rsidR="00F13F53" w:rsidRDefault="00F13F53" w:rsidP="00CF61A2">
      <w:r w:rsidRPr="00E230CE">
        <w:t>Bandwidth of triangle pulse is less than that of rectangular because it changes more gradually, broadening of mainlobe, but intercepts ar the same?  3db BW is smaller</w:t>
      </w:r>
    </w:p>
    <w:p w:rsidR="00F13F53" w:rsidRDefault="00F13F53" w:rsidP="00CF61A2"/>
    <w:p w:rsidR="00F13F53" w:rsidRDefault="00F13F53" w:rsidP="00D82234">
      <w:pPr>
        <w:pStyle w:val="Heading3"/>
      </w:pPr>
      <w:bookmarkStart w:id="58" w:name="_Toc229857308"/>
      <w:bookmarkStart w:id="59" w:name="_Toc229926361"/>
      <w:r>
        <w:t>Time Bandwidth Product</w:t>
      </w:r>
      <w:bookmarkEnd w:id="58"/>
      <w:bookmarkEnd w:id="59"/>
    </w:p>
    <w:p w:rsidR="00F13F53" w:rsidRDefault="00F13F53" w:rsidP="00D82234"/>
    <w:p w:rsidR="00F13F53" w:rsidRDefault="00F13F53" w:rsidP="00D82234">
      <w:r>
        <w:t xml:space="preserve">Applying the power theorem () leads to the second moments of time and frequency </w:t>
      </w:r>
    </w:p>
    <w:p w:rsidR="00F13F53" w:rsidRDefault="00F13F53" w:rsidP="00D82234"/>
    <w:p w:rsidR="00F13F53" w:rsidRDefault="00F13F53" w:rsidP="00EA2A52">
      <w:pPr>
        <w:jc w:val="center"/>
      </w:pPr>
      <w:r>
        <w:rPr>
          <w:noProof/>
          <w:position w:val="-62"/>
        </w:rPr>
        <w:drawing>
          <wp:inline distT="0" distB="0" distL="0" distR="0" wp14:anchorId="4C6CB8C3" wp14:editId="01F8EB48">
            <wp:extent cx="2802128" cy="892048"/>
            <wp:effectExtent l="0" t="0" r="0" b="0"/>
            <wp:docPr id="491964185" name="Picture 491964185" descr="{&quot;mathml&quot;:&quot;&lt;math style=\&quot;font-family:Times New Roman;font-size:12px;\&quot; xmlns=\&quot;http://www.w3.org/1998/Math/MathML\&quot;&gt;&lt;msup&gt;&lt;mi&gt;&amp;#x3B4;&lt;/mi&gt;&lt;mn&gt;2&lt;/mn&gt;&lt;/msup&gt;&lt;mo&gt;&amp;#x2261;&lt;/mo&gt;&lt;msubsup&gt;&lt;mi&gt;&amp;#x3C3;&lt;/mi&gt;&lt;mi&gt;t&lt;/mi&gt;&lt;mn&gt;2&lt;/mn&gt;&lt;/msubsup&gt;&lt;mo&gt;=&lt;/mo&gt;&lt;msub&gt;&lt;mo&gt;&amp;#x222B;&lt;/mo&gt;&lt;mrow/&gt;&lt;/msub&gt;&lt;msup&gt;&lt;mi&gt;t&lt;/mi&gt;&lt;mn&gt;2&lt;/mn&gt;&lt;/msup&gt;&lt;msup&gt;&lt;mfenced open=\&quot;|\&quot; close=\&quot;|\&quot;&gt;&lt;mrow&gt;&lt;mi&gt;s&lt;/mi&gt;&lt;mfenced&gt;&lt;mi&gt;t&lt;/mi&gt;&lt;/mfenced&gt;&lt;/mrow&gt;&lt;/mfenced&gt;&lt;mn&gt;2&lt;/mn&gt;&lt;/msup&gt;&lt;mo&gt;d&lt;/mo&gt;&lt;mi&gt;t&lt;/mi&gt;&lt;mo&gt;=&lt;/mo&gt;&lt;mfrac&gt;&lt;mn&gt;1&lt;/mn&gt;&lt;mrow&gt;&lt;mn&gt;4&lt;/mn&gt;&lt;msup&gt;&lt;mi&gt;&amp;#x3C0;&lt;/mi&gt;&lt;mn&gt;2&lt;/mn&gt;&lt;/msup&gt;&lt;/mrow&gt;&lt;/mfrac&gt;&lt;msubsup&gt;&lt;mo&gt;&amp;#x222B;&lt;/mo&gt;&lt;mrow/&gt;&lt;mrow/&gt;&lt;/msubsup&gt;&lt;msup&gt;&lt;mfenced open=\&quot;|\&quot; close=\&quot;|\&quot;&gt;&lt;mrow&gt;&lt;mi&gt;S&lt;/mi&gt;&lt;mo&gt;'&lt;/mo&gt;&lt;mfenced&gt;&lt;mi&gt;f&lt;/mi&gt;&lt;/mfenced&gt;&lt;/mrow&gt;&lt;/mfenced&gt;&lt;mn&gt;2&lt;/mn&gt;&lt;/msup&gt;&lt;mo&gt;d&lt;/mo&gt;&lt;mi&gt;f&lt;/mi&gt;&lt;mspace linebreak=\&quot;newline\&quot;/&gt;&lt;msup&gt;&lt;mi&gt;&amp;#x3B2;&lt;/mi&gt;&lt;mn&gt;2&lt;/mn&gt;&lt;/msup&gt;&lt;mo&gt;&amp;#x2261;&lt;/mo&gt;&lt;msubsup&gt;&lt;mi&gt;&amp;#x3C3;&lt;/mi&gt;&lt;mi&gt;f&lt;/mi&gt;&lt;mn&gt;2&lt;/mn&gt;&lt;/msubsup&gt;&lt;mo&gt;=&lt;/mo&gt;&lt;msubsup&gt;&lt;mo&gt;&amp;#x222B;&lt;/mo&gt;&lt;mrow/&gt;&lt;mrow/&gt;&lt;/msubsup&gt;&lt;msup&gt;&lt;mi&gt;f&lt;/mi&gt;&lt;mn&gt;2&lt;/mn&gt;&lt;/msup&gt;&lt;msup&gt;&lt;mfenced open=\&quot;|\&quot; close=\&quot;|\&quot;&gt;&lt;mrow&gt;&lt;mi&gt;S&lt;/mi&gt;&lt;mfenced&gt;&lt;mi&gt;f&lt;/mi&gt;&lt;/mfenced&gt;&lt;/mrow&gt;&lt;/mfenced&gt;&lt;mn&gt;2&lt;/mn&gt;&lt;/msup&gt;&lt;mo&gt;d&lt;/mo&gt;&lt;mi&gt;f&lt;/mi&gt;&lt;mo&gt;=&lt;/mo&gt;&lt;mfrac&gt;&lt;mn&gt;1&lt;/mn&gt;&lt;mrow&gt;&lt;mn&gt;4&lt;/mn&gt;&lt;msup&gt;&lt;mi&gt;&amp;#x3C0;&lt;/mi&gt;&lt;mn&gt;2&lt;/mn&gt;&lt;/msup&gt;&lt;/mrow&gt;&lt;/mfrac&gt;&lt;msub&gt;&lt;mo&gt;&amp;#x222B;&lt;/mo&gt;&lt;mrow/&gt;&lt;/msub&gt;&lt;msup&gt;&lt;mfenced open=\&quot;|\&quot; close=\&quot;|\&quot;&gt;&lt;mrow&gt;&lt;mi&gt;s&lt;/mi&gt;&lt;mo&gt;'&lt;/mo&gt;&lt;mfenced&gt;&lt;mi&gt;t&lt;/mi&gt;&lt;/mfenced&gt;&lt;/mrow&gt;&lt;/mfenced&gt;&lt;mn&gt;2&lt;/mn&gt;&lt;/msup&gt;&lt;mo&gt;d&lt;/mo&gt;&lt;mi&gt;t&lt;/mi&gt;&lt;/math&gt;&quot;,&quot;origin&quot;:&quot;MathType Legacy&quot;,&quot;version&quot;:&quot;v3.20.0&quot;}" title="delta squared identical to sigma subscript t superscript 2 equals integral subscript blank t squared open vertical bar s open parentheses t close parentheses close vertical bar squared d t equals fraction numerator 1 over denominator 4 pi squared end fraction integral subscript blank superscript blank open vertical bar S apostrophe open parentheses f close parentheses close vertical bar squared d f&#10;beta squared identical to sigma subscript f superscript 2 equals integral subscript blank superscript blank f squared open vertical bar S open parentheses f close parentheses close vertical bar squared d f equals fraction numerator 1 over denominator 4 pi squared end fraction integral subscript blank open vertical bar s apostrophe open parentheses t close parentheses close vertical bar squared d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p&gt;&lt;mi&gt;&amp;#x3B4;&lt;/mi&gt;&lt;mn&gt;2&lt;/mn&gt;&lt;/msup&gt;&lt;mo&gt;&amp;#x2261;&lt;/mo&gt;&lt;msubsup&gt;&lt;mi&gt;&amp;#x3C3;&lt;/mi&gt;&lt;mi&gt;t&lt;/mi&gt;&lt;mn&gt;2&lt;/mn&gt;&lt;/msubsup&gt;&lt;mo&gt;=&lt;/mo&gt;&lt;msub&gt;&lt;mo&gt;&amp;#x222B;&lt;/mo&gt;&lt;mrow/&gt;&lt;/msub&gt;&lt;msup&gt;&lt;mi&gt;t&lt;/mi&gt;&lt;mn&gt;2&lt;/mn&gt;&lt;/msup&gt;&lt;msup&gt;&lt;mfenced open=\&quot;|\&quot; close=\&quot;|\&quot;&gt;&lt;mrow&gt;&lt;mi&gt;s&lt;/mi&gt;&lt;mfenced&gt;&lt;mi&gt;t&lt;/mi&gt;&lt;/mfenced&gt;&lt;/mrow&gt;&lt;/mfenced&gt;&lt;mn&gt;2&lt;/mn&gt;&lt;/msup&gt;&lt;mo&gt;d&lt;/mo&gt;&lt;mi&gt;t&lt;/mi&gt;&lt;mo&gt;=&lt;/mo&gt;&lt;mfrac&gt;&lt;mn&gt;1&lt;/mn&gt;&lt;mrow&gt;&lt;mn&gt;4&lt;/mn&gt;&lt;msup&gt;&lt;mi&gt;&amp;#x3C0;&lt;/mi&gt;&lt;mn&gt;2&lt;/mn&gt;&lt;/msup&gt;&lt;/mrow&gt;&lt;/mfrac&gt;&lt;msubsup&gt;&lt;mo&gt;&amp;#x222B;&lt;/mo&gt;&lt;mrow/&gt;&lt;mrow/&gt;&lt;/msubsup&gt;&lt;msup&gt;&lt;mfenced open=\&quot;|\&quot; close=\&quot;|\&quot;&gt;&lt;mrow&gt;&lt;mi&gt;S&lt;/mi&gt;&lt;mo&gt;'&lt;/mo&gt;&lt;mfenced&gt;&lt;mi&gt;f&lt;/mi&gt;&lt;/mfenced&gt;&lt;/mrow&gt;&lt;/mfenced&gt;&lt;mn&gt;2&lt;/mn&gt;&lt;/msup&gt;&lt;mo&gt;d&lt;/mo&gt;&lt;mi&gt;f&lt;/mi&gt;&lt;mspace linebreak=\&quot;newline\&quot;/&gt;&lt;msup&gt;&lt;mi&gt;&amp;#x3B2;&lt;/mi&gt;&lt;mn&gt;2&lt;/mn&gt;&lt;/msup&gt;&lt;mo&gt;&amp;#x2261;&lt;/mo&gt;&lt;msubsup&gt;&lt;mi&gt;&amp;#x3C3;&lt;/mi&gt;&lt;mi&gt;f&lt;/mi&gt;&lt;mn&gt;2&lt;/mn&gt;&lt;/msubsup&gt;&lt;mo&gt;=&lt;/mo&gt;&lt;msubsup&gt;&lt;mo&gt;&amp;#x222B;&lt;/mo&gt;&lt;mrow/&gt;&lt;mrow/&gt;&lt;/msubsup&gt;&lt;msup&gt;&lt;mi&gt;f&lt;/mi&gt;&lt;mn&gt;2&lt;/mn&gt;&lt;/msup&gt;&lt;msup&gt;&lt;mfenced open=\&quot;|\&quot; close=\&quot;|\&quot;&gt;&lt;mrow&gt;&lt;mi&gt;S&lt;/mi&gt;&lt;mfenced&gt;&lt;mi&gt;f&lt;/mi&gt;&lt;/mfenced&gt;&lt;/mrow&gt;&lt;/mfenced&gt;&lt;mn&gt;2&lt;/mn&gt;&lt;/msup&gt;&lt;mo&gt;d&lt;/mo&gt;&lt;mi&gt;f&lt;/mi&gt;&lt;mo&gt;=&lt;/mo&gt;&lt;mfrac&gt;&lt;mn&gt;1&lt;/mn&gt;&lt;mrow&gt;&lt;mn&gt;4&lt;/mn&gt;&lt;msup&gt;&lt;mi&gt;&amp;#x3C0;&lt;/mi&gt;&lt;mn&gt;2&lt;/mn&gt;&lt;/msup&gt;&lt;/mrow&gt;&lt;/mfrac&gt;&lt;msub&gt;&lt;mo&gt;&amp;#x222B;&lt;/mo&gt;&lt;mrow/&gt;&lt;/msub&gt;&lt;msup&gt;&lt;mfenced open=\&quot;|\&quot; close=\&quot;|\&quot;&gt;&lt;mrow&gt;&lt;mi&gt;s&lt;/mi&gt;&lt;mo&gt;'&lt;/mo&gt;&lt;mfenced&gt;&lt;mi&gt;t&lt;/mi&gt;&lt;/mfenced&gt;&lt;/mrow&gt;&lt;/mfenced&gt;&lt;mn&gt;2&lt;/mn&gt;&lt;/msup&gt;&lt;mo&gt;d&lt;/mo&gt;&lt;mi&gt;t&lt;/mi&gt;&lt;/math&gt;&quot;,&quot;origin&quot;:&quot;MathType Legacy&quot;,&quot;version&quot;:&quot;v3.20.0&quot;}" title="delta squared identical to sigma subscript t superscript 2 equals integral subscript blank t squared open vertical bar s open parentheses t close parentheses close vertical bar squared d t equals fraction numerator 1 over denominator 4 pi squared end fraction integral subscript blank superscript blank open vertical bar S apostrophe open parentheses f close parentheses close vertical bar squared d f&#10;beta squared identical to sigma subscript f superscript 2 equals integral subscript blank superscript blank f squared open vertical bar S open parentheses f close parentheses close vertical bar squared d f equals fraction numerator 1 over denominator 4 pi squared end fraction integral subscript blank open vertical bar s apostrophe open parentheses t close parentheses close vertical bar squared d t"/>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2802128" cy="892048"/>
                    </a:xfrm>
                    <a:prstGeom prst="rect">
                      <a:avLst/>
                    </a:prstGeom>
                  </pic:spPr>
                </pic:pic>
              </a:graphicData>
            </a:graphic>
          </wp:inline>
        </w:drawing>
      </w:r>
    </w:p>
    <w:p w:rsidR="00F13F53" w:rsidRDefault="00F13F53" w:rsidP="00D82234"/>
    <w:p w:rsidR="00F13F53" w:rsidRDefault="00F13F53" w:rsidP="00EA2A52">
      <w:r>
        <w:t>which are interpreted as the rms signal duration and rms bandwidth, respectively.  The product of these quantities is known as the time-bandwidth product.  Next, let us consider how phase modulation affects signal bandwidth.  Substituting the derivative of s(t),</w:t>
      </w:r>
    </w:p>
    <w:p w:rsidR="00F13F53" w:rsidRDefault="00F13F53" w:rsidP="00EA2A52"/>
    <w:p w:rsidR="00F13F53" w:rsidRDefault="00F13F53" w:rsidP="00EA2A52">
      <w:pPr>
        <w:jc w:val="center"/>
      </w:pPr>
      <w:r>
        <w:rPr>
          <w:noProof/>
          <w:position w:val="-5"/>
        </w:rPr>
        <w:drawing>
          <wp:inline distT="0" distB="0" distL="0" distR="0" wp14:anchorId="4566E5D9" wp14:editId="178C949F">
            <wp:extent cx="1899920" cy="186944"/>
            <wp:effectExtent l="0" t="0" r="0" b="0"/>
            <wp:docPr id="325635732" name="Picture 325635732" descr="{&quot;mathml&quot;:&quot;&lt;math style=\&quot;font-family:Times New Roman;font-size:12px;\&quot; xmlns=\&quot;http://www.w3.org/1998/Math/MathML\&quot;&gt;&lt;mi&gt;s&lt;/mi&gt;&lt;mo&gt;'&lt;/mo&gt;&lt;mfenced&gt;&lt;mi&gt;t&lt;/mi&gt;&lt;/mfenced&gt;&lt;mo&gt;=&lt;/mo&gt;&lt;mfenced&gt;&lt;mrow&gt;&lt;mi&gt;p&lt;/mi&gt;&lt;mo&gt;'&lt;/mo&gt;&lt;mfenced&gt;&lt;mi&gt;t&lt;/mi&gt;&lt;/mfenced&gt;&lt;mo&gt;+&lt;/mo&gt;&lt;mi&gt;j&lt;/mi&gt;&lt;mi&gt;p&lt;/mi&gt;&lt;mfenced&gt;&lt;mi&gt;t&lt;/mi&gt;&lt;/mfenced&gt;&lt;mi&gt;&amp;#x3C6;&lt;/mi&gt;&lt;mo&gt;'&lt;/mo&gt;&lt;mfenced&gt;&lt;mi&gt;t&lt;/mi&gt;&lt;/mfenced&gt;&lt;/mrow&gt;&lt;/mfenced&gt;&lt;msup&gt;&lt;mi&gt;e&lt;/mi&gt;&lt;mrow&gt;&lt;mi&gt;j&lt;/mi&gt;&lt;mi&gt;&amp;#x3C6;&lt;/mi&gt;&lt;mfenced&gt;&lt;mi&gt;t&lt;/mi&gt;&lt;/mfenced&gt;&lt;/mrow&gt;&lt;/msup&gt;&lt;/math&gt;&quot;,&quot;origin&quot;:&quot;MathType Legacy&quot;,&quot;version&quot;:&quot;v3.19.0&quot;}" title="s apostrophe open parentheses t close parentheses equals open parentheses p apostrophe open parentheses t close parentheses plus j p open parentheses t close parentheses phi apostrophe open parentheses t close parentheses close parentheses e to the power of j phi open parentheses t close parentheses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s&lt;/mi&gt;&lt;mo&gt;'&lt;/mo&gt;&lt;mfenced&gt;&lt;mi&gt;t&lt;/mi&gt;&lt;/mfenced&gt;&lt;mo&gt;=&lt;/mo&gt;&lt;mfenced&gt;&lt;mrow&gt;&lt;mi&gt;p&lt;/mi&gt;&lt;mo&gt;'&lt;/mo&gt;&lt;mfenced&gt;&lt;mi&gt;t&lt;/mi&gt;&lt;/mfenced&gt;&lt;mo&gt;+&lt;/mo&gt;&lt;mi&gt;j&lt;/mi&gt;&lt;mi&gt;p&lt;/mi&gt;&lt;mfenced&gt;&lt;mi&gt;t&lt;/mi&gt;&lt;/mfenced&gt;&lt;mi&gt;&amp;#x3C6;&lt;/mi&gt;&lt;mo&gt;'&lt;/mo&gt;&lt;mfenced&gt;&lt;mi&gt;t&lt;/mi&gt;&lt;/mfenced&gt;&lt;/mrow&gt;&lt;/mfenced&gt;&lt;msup&gt;&lt;mi&gt;e&lt;/mi&gt;&lt;mrow&gt;&lt;mi&gt;j&lt;/mi&gt;&lt;mi&gt;&amp;#x3C6;&lt;/mi&gt;&lt;mfenced&gt;&lt;mi&gt;t&lt;/mi&gt;&lt;/mfenced&gt;&lt;/mrow&gt;&lt;/msup&gt;&lt;/math&gt;&quot;,&quot;origin&quot;:&quot;MathType Legacy&quot;,&quot;version&quot;:&quot;v3.19.0&quot;}" title="s apostrophe open parentheses t close parentheses equals open parentheses p apostrophe open parentheses t close parentheses plus j p open parentheses t close parentheses phi apostrophe open parentheses t close parentheses close parentheses e to the power of j phi open parentheses t close parentheses end exponent"/>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1899920" cy="186944"/>
                    </a:xfrm>
                    <a:prstGeom prst="rect">
                      <a:avLst/>
                    </a:prstGeom>
                  </pic:spPr>
                </pic:pic>
              </a:graphicData>
            </a:graphic>
          </wp:inline>
        </w:drawing>
      </w:r>
    </w:p>
    <w:p w:rsidR="00F13F53" w:rsidRDefault="00F13F53" w:rsidP="00EA2A52"/>
    <w:p w:rsidR="00F13F53" w:rsidRDefault="00F13F53" w:rsidP="00EA2A52">
      <w:r>
        <w:t xml:space="preserve">into the rms bandwidth and expanding </w:t>
      </w:r>
    </w:p>
    <w:p w:rsidR="00F13F53" w:rsidRDefault="00F13F53" w:rsidP="00EA2A52"/>
    <w:p w:rsidR="00F13F53" w:rsidRDefault="00F13F53" w:rsidP="00EA2A52">
      <w:pPr>
        <w:jc w:val="center"/>
      </w:pPr>
      <w:r>
        <w:rPr>
          <w:noProof/>
          <w:position w:val="-17"/>
        </w:rPr>
        <w:drawing>
          <wp:inline distT="0" distB="0" distL="0" distR="0" wp14:anchorId="072E59A1" wp14:editId="18311C01">
            <wp:extent cx="2446528" cy="316992"/>
            <wp:effectExtent l="0" t="0" r="0" b="0"/>
            <wp:docPr id="642819319" name="Picture 642819319" descr="{&quot;mathml&quot;:&quot;&lt;math style=\&quot;font-family:Times New Roman;font-size:12px;\&quot; xmlns=\&quot;http://www.w3.org/1998/Math/MathML\&quot;&gt;&lt;msubsup&gt;&lt;mi&gt;&amp;#x3C3;&lt;/mi&gt;&lt;mi&gt;f&lt;/mi&gt;&lt;mn&gt;2&lt;/mn&gt;&lt;/msubsup&gt;&lt;mo&gt;=&lt;/mo&gt;&lt;msubsup&gt;&lt;mo&gt;&amp;#x222B;&lt;/mo&gt;&lt;mrow/&gt;&lt;mrow/&gt;&lt;/msubsup&gt;&lt;msup&gt;&lt;mfenced open=\&quot;[\&quot; close=\&quot;]\&quot;&gt;&lt;mrow&gt;&lt;mi&gt;p&lt;/mi&gt;&lt;mo&gt;'&lt;/mo&gt;&lt;mfenced&gt;&lt;mi&gt;t&lt;/mi&gt;&lt;/mfenced&gt;&lt;/mrow&gt;&lt;/mfenced&gt;&lt;mn&gt;2&lt;/mn&gt;&lt;/msup&gt;&lt;mo&gt;d&lt;/mo&gt;&lt;mi&gt;t&lt;/mi&gt;&lt;mo&gt;+&lt;/mo&gt;&lt;msubsup&gt;&lt;mo&gt;&amp;#x222B;&lt;/mo&gt;&lt;mrow/&gt;&lt;mrow/&gt;&lt;/msubsup&gt;&lt;msup&gt;&lt;mi&gt;p&lt;/mi&gt;&lt;mn&gt;2&lt;/mn&gt;&lt;/msup&gt;&lt;mfenced&gt;&lt;mi&gt;t&lt;/mi&gt;&lt;/mfenced&gt;&lt;msup&gt;&lt;mfenced open=\&quot;[\&quot; close=\&quot;]\&quot;&gt;&lt;mrow&gt;&lt;mi&gt;&amp;#x3C6;&lt;/mi&gt;&lt;mo&gt;'&lt;/mo&gt;&lt;mfenced&gt;&lt;mi&gt;t&lt;/mi&gt;&lt;/mfenced&gt;&lt;/mrow&gt;&lt;/mfenced&gt;&lt;mn&gt;2&lt;/mn&gt;&lt;/msup&gt;&lt;mo&gt;d&lt;/mo&gt;&lt;mi&gt;t&lt;/mi&gt;&lt;/math&gt;&quot;,&quot;origin&quot;:&quot;MathType Legacy&quot;,&quot;version&quot;:&quot;v3.19.0&quot;}" title="sigma subscript f superscript 2 equals integral subscript blank superscript blank open square brackets p apostrophe open parentheses t close parentheses close square brackets squared d t plus integral subscript blank superscript blank p squared open parentheses t close parentheses open square brackets phi apostrophe open parentheses t close parentheses close square brackets squared d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sup&gt;&lt;mi&gt;&amp;#x3C3;&lt;/mi&gt;&lt;mi&gt;f&lt;/mi&gt;&lt;mn&gt;2&lt;/mn&gt;&lt;/msubsup&gt;&lt;mo&gt;=&lt;/mo&gt;&lt;msubsup&gt;&lt;mo&gt;&amp;#x222B;&lt;/mo&gt;&lt;mrow/&gt;&lt;mrow/&gt;&lt;/msubsup&gt;&lt;msup&gt;&lt;mfenced open=\&quot;[\&quot; close=\&quot;]\&quot;&gt;&lt;mrow&gt;&lt;mi&gt;p&lt;/mi&gt;&lt;mo&gt;'&lt;/mo&gt;&lt;mfenced&gt;&lt;mi&gt;t&lt;/mi&gt;&lt;/mfenced&gt;&lt;/mrow&gt;&lt;/mfenced&gt;&lt;mn&gt;2&lt;/mn&gt;&lt;/msup&gt;&lt;mo&gt;d&lt;/mo&gt;&lt;mi&gt;t&lt;/mi&gt;&lt;mo&gt;+&lt;/mo&gt;&lt;msubsup&gt;&lt;mo&gt;&amp;#x222B;&lt;/mo&gt;&lt;mrow/&gt;&lt;mrow/&gt;&lt;/msubsup&gt;&lt;msup&gt;&lt;mi&gt;p&lt;/mi&gt;&lt;mn&gt;2&lt;/mn&gt;&lt;/msup&gt;&lt;mfenced&gt;&lt;mi&gt;t&lt;/mi&gt;&lt;/mfenced&gt;&lt;msup&gt;&lt;mfenced open=\&quot;[\&quot; close=\&quot;]\&quot;&gt;&lt;mrow&gt;&lt;mi&gt;&amp;#x3C6;&lt;/mi&gt;&lt;mo&gt;'&lt;/mo&gt;&lt;mfenced&gt;&lt;mi&gt;t&lt;/mi&gt;&lt;/mfenced&gt;&lt;/mrow&gt;&lt;/mfenced&gt;&lt;mn&gt;2&lt;/mn&gt;&lt;/msup&gt;&lt;mo&gt;d&lt;/mo&gt;&lt;mi&gt;t&lt;/mi&gt;&lt;/math&gt;&quot;,&quot;origin&quot;:&quot;MathType Legacy&quot;,&quot;version&quot;:&quot;v3.19.0&quot;}" title="sigma subscript f superscript 2 equals integral subscript blank superscript blank open square brackets p apostrophe open parentheses t close parentheses close square brackets squared d t plus integral subscript blank superscript blank p squared open parentheses t close parentheses open square brackets phi apostrophe open parentheses t close parentheses close square brackets squared d t"/>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2446528" cy="316992"/>
                    </a:xfrm>
                    <a:prstGeom prst="rect">
                      <a:avLst/>
                    </a:prstGeom>
                  </pic:spPr>
                </pic:pic>
              </a:graphicData>
            </a:graphic>
          </wp:inline>
        </w:drawing>
      </w:r>
    </w:p>
    <w:p w:rsidR="00F13F53" w:rsidRDefault="00F13F53" w:rsidP="00EA2A52"/>
    <w:p w:rsidR="00F13F53" w:rsidRDefault="00F13F53" w:rsidP="00EA2A52">
      <w:r>
        <w:t>provides us with the answer.  Any nonlinear phase function will increase the bandwidth, while a linear function will merely shift the frequency envelope.  The second term in () indicates the effect of phase modulation on the bandwidth, thus we can write the total bandwidth</w:t>
      </w:r>
    </w:p>
    <w:p w:rsidR="00F13F53" w:rsidRDefault="00F13F53" w:rsidP="00EA2A52"/>
    <w:p w:rsidR="00F13F53" w:rsidRDefault="00F13F53" w:rsidP="00EA2A52">
      <w:r>
        <w:t xml:space="preserve"> Anticipating a similar result in the dual domain reveals upon subsituting () into ()</w:t>
      </w:r>
    </w:p>
    <w:p w:rsidR="00F13F53" w:rsidRDefault="00F13F53" w:rsidP="00EA2A52"/>
    <w:p w:rsidR="00F13F53" w:rsidRDefault="00F13F53" w:rsidP="00EA2A52">
      <w:pPr>
        <w:jc w:val="center"/>
      </w:pPr>
      <w:r>
        <w:rPr>
          <w:noProof/>
          <w:position w:val="-13"/>
        </w:rPr>
        <w:drawing>
          <wp:inline distT="0" distB="0" distL="0" distR="0" wp14:anchorId="2F0C13C7" wp14:editId="7D5F82B8">
            <wp:extent cx="2592832" cy="294640"/>
            <wp:effectExtent l="0" t="0" r="0" b="0"/>
            <wp:docPr id="1578659598" name="Picture 1578659598" descr="{&quot;mathml&quot;:&quot;&lt;math style=\&quot;font-family:Times New Roman;font-size:12px;\&quot; xmlns=\&quot;http://www.w3.org/1998/Math/MathML\&quot;&gt;&lt;msubsup&gt;&lt;mi&gt;&amp;#x3C3;&lt;/mi&gt;&lt;mi&gt;t&lt;/mi&gt;&lt;mn&gt;2&lt;/mn&gt;&lt;/msubsup&gt;&lt;mo&gt;=&lt;/mo&gt;&lt;msubsup&gt;&lt;mo&gt;&amp;#x222B;&lt;/mo&gt;&lt;mrow/&gt;&lt;mrow/&gt;&lt;/msubsup&gt;&lt;msup&gt;&lt;mfenced open=\&quot;[\&quot; close=\&quot;]\&quot;&gt;&lt;mrow&gt;&lt;mi&gt;Q&lt;/mi&gt;&lt;mo&gt;'&lt;/mo&gt;&lt;mfenced&gt;&lt;mi&gt;f&lt;/mi&gt;&lt;/mfenced&gt;&lt;/mrow&gt;&lt;/mfenced&gt;&lt;mn&gt;2&lt;/mn&gt;&lt;/msup&gt;&lt;mo&gt;d&lt;/mo&gt;&lt;mi&gt;t&lt;/mi&gt;&lt;mo&gt;+&lt;/mo&gt;&lt;msubsup&gt;&lt;mo&gt;&amp;#x222B;&lt;/mo&gt;&lt;mrow/&gt;&lt;mrow/&gt;&lt;/msubsup&gt;&lt;msup&gt;&lt;mi&gt;Q&lt;/mi&gt;&lt;mn&gt;2&lt;/mn&gt;&lt;/msup&gt;&lt;mfenced&gt;&lt;mi&gt;f&lt;/mi&gt;&lt;/mfenced&gt;&lt;msup&gt;&lt;mfenced open=\&quot;[\&quot; close=\&quot;]\&quot;&gt;&lt;mrow&gt;&lt;mi&gt;&amp;#x398;&lt;/mi&gt;&lt;mo&gt;'&lt;/mo&gt;&lt;mfenced&gt;&lt;mi&gt;f&lt;/mi&gt;&lt;/mfenced&gt;&lt;/mrow&gt;&lt;/mfenced&gt;&lt;mn&gt;2&lt;/mn&gt;&lt;/msup&gt;&lt;mo&gt;d&lt;/mo&gt;&lt;mi&gt;f&lt;/mi&gt;&lt;/math&gt;&quot;,&quot;origin&quot;:&quot;MathType Legacy&quot;,&quot;version&quot;:&quot;v3.19.0&quot;}" title="sigma subscript t superscript 2 equals integral subscript blank superscript blank open square brackets Q apostrophe open parentheses f close parentheses close square brackets squared d t plus integral subscript blank superscript blank Q squared open parentheses f close parentheses open square brackets capital theta apostrophe open parentheses f close parentheses close square brackets squared d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sup&gt;&lt;mi&gt;&amp;#x3C3;&lt;/mi&gt;&lt;mi&gt;t&lt;/mi&gt;&lt;mn&gt;2&lt;/mn&gt;&lt;/msubsup&gt;&lt;mo&gt;=&lt;/mo&gt;&lt;msubsup&gt;&lt;mo&gt;&amp;#x222B;&lt;/mo&gt;&lt;mrow/&gt;&lt;mrow/&gt;&lt;/msubsup&gt;&lt;msup&gt;&lt;mfenced open=\&quot;[\&quot; close=\&quot;]\&quot;&gt;&lt;mrow&gt;&lt;mi&gt;Q&lt;/mi&gt;&lt;mo&gt;'&lt;/mo&gt;&lt;mfenced&gt;&lt;mi&gt;f&lt;/mi&gt;&lt;/mfenced&gt;&lt;/mrow&gt;&lt;/mfenced&gt;&lt;mn&gt;2&lt;/mn&gt;&lt;/msup&gt;&lt;mo&gt;d&lt;/mo&gt;&lt;mi&gt;t&lt;/mi&gt;&lt;mo&gt;+&lt;/mo&gt;&lt;msubsup&gt;&lt;mo&gt;&amp;#x222B;&lt;/mo&gt;&lt;mrow/&gt;&lt;mrow/&gt;&lt;/msubsup&gt;&lt;msup&gt;&lt;mi&gt;Q&lt;/mi&gt;&lt;mn&gt;2&lt;/mn&gt;&lt;/msup&gt;&lt;mfenced&gt;&lt;mi&gt;f&lt;/mi&gt;&lt;/mfenced&gt;&lt;msup&gt;&lt;mfenced open=\&quot;[\&quot; close=\&quot;]\&quot;&gt;&lt;mrow&gt;&lt;mi&gt;&amp;#x398;&lt;/mi&gt;&lt;mo&gt;'&lt;/mo&gt;&lt;mfenced&gt;&lt;mi&gt;f&lt;/mi&gt;&lt;/mfenced&gt;&lt;/mrow&gt;&lt;/mfenced&gt;&lt;mn&gt;2&lt;/mn&gt;&lt;/msup&gt;&lt;mo&gt;d&lt;/mo&gt;&lt;mi&gt;f&lt;/mi&gt;&lt;/math&gt;&quot;,&quot;origin&quot;:&quot;MathType Legacy&quot;,&quot;version&quot;:&quot;v3.19.0&quot;}" title="sigma subscript t superscript 2 equals integral subscript blank superscript blank open square brackets Q apostrophe open parentheses f close parentheses close square brackets squared d t plus integral subscript blank superscript blank Q squared open parentheses f close parentheses open square brackets capital theta apostrophe open parentheses f close parentheses close square brackets squared d f"/>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2592832" cy="294640"/>
                    </a:xfrm>
                    <a:prstGeom prst="rect">
                      <a:avLst/>
                    </a:prstGeom>
                  </pic:spPr>
                </pic:pic>
              </a:graphicData>
            </a:graphic>
          </wp:inline>
        </w:drawing>
      </w:r>
    </w:p>
    <w:p w:rsidR="00F13F53" w:rsidRDefault="00F13F53" w:rsidP="00D82234"/>
    <w:p w:rsidR="00F13F53" w:rsidRDefault="00F13F53" w:rsidP="00D82234">
      <w:r>
        <w:t>Therefore, phase modulation increases both the time and frequency spread and is known as pulse compression for reasons that will be addressed in Chapter 18.</w:t>
      </w:r>
    </w:p>
    <w:p w:rsidR="00F13F53" w:rsidRDefault="00F13F53" w:rsidP="00D82234"/>
    <w:p w:rsidR="00F13F53" w:rsidRDefault="00F13F53" w:rsidP="00CF61A2">
      <w:r>
        <w:t>Appling the Cauchy-Schwartz inequality (</w:t>
      </w:r>
      <w:r>
        <w:rPr>
          <w:noProof/>
          <w:position w:val="-6"/>
        </w:rPr>
        <w:drawing>
          <wp:inline distT="0" distB="0" distL="0" distR="0" wp14:anchorId="5426CD58" wp14:editId="6FA09696">
            <wp:extent cx="1694688" cy="203200"/>
            <wp:effectExtent l="0" t="0" r="0" b="0"/>
            <wp:docPr id="1752839327" name="Picture 1752839327" descr="{&quot;mathml&quot;:&quot;&lt;math style=\&quot;font-family:Times New Roman;font-size:12px;\&quot; xmlns=\&quot;http://www.w3.org/1998/Math/MathML\&quot;&gt;&lt;mfenced open=\&quot;|\&quot; close=\&quot;|\&quot;&gt;&lt;mrow&gt;&lt;mi mathvariant=\&quot;bold-italic\&quot;&gt;u&lt;/mi&gt;&lt;msup&gt;&lt;mi mathvariant=\&quot;bold-italic\&quot;&gt;v&lt;/mi&gt;&lt;mo mathvariant=\&quot;bold\&quot;&gt;*&lt;/mo&gt;&lt;/msup&gt;&lt;/mrow&gt;&lt;/mfenced&gt;&lt;mo&gt;&amp;#x2264;&lt;/mo&gt;&lt;mfenced open=\&quot;|\&quot; close=\&quot;|\&quot;&gt;&lt;mi mathvariant=\&quot;bold-italic\&quot;&gt;u&lt;/mi&gt;&lt;/mfenced&gt;&lt;mfenced open=\&quot;|\&quot; close=\&quot;|\&quot;&gt;&lt;mi mathvariant=\&quot;bold-italic\&quot;&gt;v&lt;/mi&gt;&lt;/mfenced&gt;&lt;mo&gt;,&lt;/mo&gt;&lt;mi&gt;u&lt;/mi&gt;&lt;mo&gt;=&lt;/mo&gt;&lt;mi&gt;t&lt;/mi&gt;&lt;mi&gt;s&lt;/mi&gt;&lt;mo&gt;,&lt;/mo&gt;&lt;mi&gt;v&lt;/mi&gt;&lt;mo&gt;=&lt;/mo&gt;&lt;mi&gt;s&lt;/mi&gt;&lt;mo&gt;'&lt;/mo&gt;&lt;/math&gt;&quot;,&quot;origin&quot;:&quot;MathType Legacy&quot;,&quot;version&quot;:&quot;v3.19.0&quot;}" title="open vertical bar bold italic u bold italic v to the power of bold asterisk times close vertical bar less or equal than open vertical bar bold italic u close vertical bar open vertical bar bold italic v close vertical bar comma u equals t s comma v equals s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fenced open=\&quot;|\&quot; close=\&quot;|\&quot;&gt;&lt;mrow&gt;&lt;mi mathvariant=\&quot;bold-italic\&quot;&gt;u&lt;/mi&gt;&lt;msup&gt;&lt;mi mathvariant=\&quot;bold-italic\&quot;&gt;v&lt;/mi&gt;&lt;mo mathvariant=\&quot;bold\&quot;&gt;*&lt;/mo&gt;&lt;/msup&gt;&lt;/mrow&gt;&lt;/mfenced&gt;&lt;mo&gt;&amp;#x2264;&lt;/mo&gt;&lt;mfenced open=\&quot;|\&quot; close=\&quot;|\&quot;&gt;&lt;mi mathvariant=\&quot;bold-italic\&quot;&gt;u&lt;/mi&gt;&lt;/mfenced&gt;&lt;mfenced open=\&quot;|\&quot; close=\&quot;|\&quot;&gt;&lt;mi mathvariant=\&quot;bold-italic\&quot;&gt;v&lt;/mi&gt;&lt;/mfenced&gt;&lt;mo&gt;,&lt;/mo&gt;&lt;mi&gt;u&lt;/mi&gt;&lt;mo&gt;=&lt;/mo&gt;&lt;mi&gt;t&lt;/mi&gt;&lt;mi&gt;s&lt;/mi&gt;&lt;mo&gt;,&lt;/mo&gt;&lt;mi&gt;v&lt;/mi&gt;&lt;mo&gt;=&lt;/mo&gt;&lt;mi&gt;s&lt;/mi&gt;&lt;mo&gt;'&lt;/mo&gt;&lt;/math&gt;&quot;,&quot;origin&quot;:&quot;MathType Legacy&quot;,&quot;version&quot;:&quot;v3.19.0&quot;}" title="open vertical bar bold italic u bold italic v to the power of bold asterisk times close vertical bar less or equal than open vertical bar bold italic u close vertical bar open vertical bar bold italic v close vertical bar comma u equals t s comma v equals s apostrophe"/>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1694688" cy="203200"/>
                    </a:xfrm>
                    <a:prstGeom prst="rect">
                      <a:avLst/>
                    </a:prstGeom>
                  </pic:spPr>
                </pic:pic>
              </a:graphicData>
            </a:graphic>
          </wp:inline>
        </w:drawing>
      </w:r>
      <w:r>
        <w:t xml:space="preserve"> ),the square of the time-bandwidth product can be lower bounded as</w:t>
      </w:r>
    </w:p>
    <w:p w:rsidR="00F13F53" w:rsidRDefault="00F13F53" w:rsidP="00CF61A2"/>
    <w:p w:rsidR="00F13F53" w:rsidRDefault="00F13F53" w:rsidP="00CF61A2"/>
    <w:p w:rsidR="00F13F53" w:rsidRDefault="00F13F53" w:rsidP="00D82234">
      <w:pPr>
        <w:jc w:val="center"/>
      </w:pPr>
      <w:r>
        <w:rPr>
          <w:noProof/>
          <w:position w:val="-13"/>
        </w:rPr>
        <w:drawing>
          <wp:inline distT="0" distB="0" distL="0" distR="0" wp14:anchorId="7EBDEEBA" wp14:editId="577C4789">
            <wp:extent cx="3884117" cy="414731"/>
            <wp:effectExtent l="0" t="0" r="0" b="0"/>
            <wp:docPr id="895922710" name="Picture 895922710" descr="{&quot;mathml&quot;:&quot;&lt;math style=\&quot;font-family:Times New Roman;font-size:12px;\&quot; xmlns=\&quot;http://www.w3.org/1998/Math/MathML\&quot;&gt;&lt;msubsup&gt;&lt;mi&gt;&amp;#x3C3;&lt;/mi&gt;&lt;mi&gt;t&lt;/mi&gt;&lt;mn&gt;2&lt;/mn&gt;&lt;/msubsup&gt;&lt;msubsup&gt;&lt;mi&gt;&amp;#x3C3;&lt;/mi&gt;&lt;mi&gt;w&lt;/mi&gt;&lt;mn&gt;2&lt;/mn&gt;&lt;/msubsup&gt;&lt;mo&gt;=&lt;/mo&gt;&lt;mfrac&gt;&lt;mn&gt;1&lt;/mn&gt;&lt;mrow&gt;&lt;mn&gt;4&lt;/mn&gt;&lt;msup&gt;&lt;mi mathvariant=\&quot;normal\&quot;&gt;&amp;#x3C0;&lt;/mi&gt;&lt;mn&gt;2&lt;/mn&gt;&lt;/msup&gt;&lt;/mrow&gt;&lt;/mfrac&gt;&lt;mo&gt;&amp;#x222B;&lt;/mo&gt;&lt;msup&gt;&lt;mi&gt;t&lt;/mi&gt;&lt;mn&gt;2&lt;/mn&gt;&lt;/msup&gt;&lt;msup&gt;&lt;mfenced open=\&quot;|\&quot; close=\&quot;|\&quot;&gt;&lt;mrow&gt;&lt;mi&gt;s&lt;/mi&gt;&lt;mfenced&gt;&lt;mi&gt;t&lt;/mi&gt;&lt;/mfenced&gt;&lt;/mrow&gt;&lt;/mfenced&gt;&lt;mn&gt;2&lt;/mn&gt;&lt;/msup&gt;&lt;mi&gt;d&lt;/mi&gt;&lt;mi&gt;t&lt;/mi&gt;&lt;mo&gt;&amp;#x222B;&lt;/mo&gt;&lt;msup&gt;&lt;mfenced open=\&quot;|\&quot; close=\&quot;|\&quot;&gt;&lt;mrow&gt;&lt;mi&gt;s&lt;/mi&gt;&lt;mo&gt;'&lt;/mo&gt;&lt;mfenced&gt;&lt;mi&gt;t&lt;/mi&gt;&lt;/mfenced&gt;&lt;/mrow&gt;&lt;/mfenced&gt;&lt;mn&gt;2&lt;/mn&gt;&lt;/msup&gt;&lt;mi&gt;d&lt;/mi&gt;&lt;mi&gt;t&lt;/mi&gt;&lt;mo&gt;&amp;#x2265;&lt;/mo&gt;&lt;mfrac&gt;&lt;mn&gt;1&lt;/mn&gt;&lt;mrow&gt;&lt;mn&gt;4&lt;/mn&gt;&lt;msup&gt;&lt;mi mathvariant=\&quot;normal\&quot;&gt;&amp;#x3C0;&lt;/mi&gt;&lt;mn&gt;2&lt;/mn&gt;&lt;/msup&gt;&lt;/mrow&gt;&lt;/mfrac&gt;&lt;msup&gt;&lt;mfenced open=\&quot;|\&quot; close=\&quot;|\&quot;&gt;&lt;mrow&gt;&lt;msubsup&gt;&lt;mo&gt;&amp;#x222B;&lt;/mo&gt;&lt;mrow/&gt;&lt;mrow/&gt;&lt;/msubsup&gt;&lt;mi&gt;t&lt;/mi&gt;&lt;msup&gt;&lt;mi&gt;s&lt;/mi&gt;&lt;mo&gt;*&lt;/mo&gt;&lt;/msup&gt;&lt;mfenced&gt;&lt;mi&gt;t&lt;/mi&gt;&lt;/mfenced&gt;&lt;mi&gt;s&lt;/mi&gt;&lt;mo&gt;'&lt;/mo&gt;&lt;mfenced&gt;&lt;mi&gt;t&lt;/mi&gt;&lt;/mfenced&gt;&lt;mi&gt;d&lt;/mi&gt;&lt;mi&gt;t&lt;/mi&gt;&lt;/mrow&gt;&lt;/mfenced&gt;&lt;mn&gt;2&lt;/mn&gt;&lt;/msup&gt;&lt;/math&gt;&quot;,&quot;origin&quot;:&quot;MathType Legacy&quot;,&quot;version&quot;:&quot;v3.19.0&quot;}" title="sigma subscript t superscript 2 sigma subscript w superscript 2 equals fraction numerator 1 over denominator 4 straight pi squared end fraction integral t squared open vertical bar s open parentheses t close parentheses close vertical bar squared d t integral open vertical bar s apostrophe open parentheses t close parentheses close vertical bar squared d t greater or equal than fraction numerator 1 over denominator 4 straight pi squared end fraction open vertical bar integral subscript blank superscript blank t s to the power of asterisk times open parentheses t close parentheses s apostrophe open parentheses t close parentheses d t close vertical bar squ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sup&gt;&lt;mi&gt;&amp;#x3C3;&lt;/mi&gt;&lt;mi&gt;t&lt;/mi&gt;&lt;mn&gt;2&lt;/mn&gt;&lt;/msubsup&gt;&lt;msubsup&gt;&lt;mi&gt;&amp;#x3C3;&lt;/mi&gt;&lt;mi&gt;w&lt;/mi&gt;&lt;mn&gt;2&lt;/mn&gt;&lt;/msubsup&gt;&lt;mo&gt;=&lt;/mo&gt;&lt;mfrac&gt;&lt;mn&gt;1&lt;/mn&gt;&lt;mrow&gt;&lt;mn&gt;4&lt;/mn&gt;&lt;msup&gt;&lt;mi mathvariant=\&quot;normal\&quot;&gt;&amp;#x3C0;&lt;/mi&gt;&lt;mn&gt;2&lt;/mn&gt;&lt;/msup&gt;&lt;/mrow&gt;&lt;/mfrac&gt;&lt;mo&gt;&amp;#x222B;&lt;/mo&gt;&lt;msup&gt;&lt;mi&gt;t&lt;/mi&gt;&lt;mn&gt;2&lt;/mn&gt;&lt;/msup&gt;&lt;msup&gt;&lt;mfenced open=\&quot;|\&quot; close=\&quot;|\&quot;&gt;&lt;mrow&gt;&lt;mi&gt;s&lt;/mi&gt;&lt;mfenced&gt;&lt;mi&gt;t&lt;/mi&gt;&lt;/mfenced&gt;&lt;/mrow&gt;&lt;/mfenced&gt;&lt;mn&gt;2&lt;/mn&gt;&lt;/msup&gt;&lt;mi&gt;d&lt;/mi&gt;&lt;mi&gt;t&lt;/mi&gt;&lt;mo&gt;&amp;#x222B;&lt;/mo&gt;&lt;msup&gt;&lt;mfenced open=\&quot;|\&quot; close=\&quot;|\&quot;&gt;&lt;mrow&gt;&lt;mi&gt;s&lt;/mi&gt;&lt;mo&gt;'&lt;/mo&gt;&lt;mfenced&gt;&lt;mi&gt;t&lt;/mi&gt;&lt;/mfenced&gt;&lt;/mrow&gt;&lt;/mfenced&gt;&lt;mn&gt;2&lt;/mn&gt;&lt;/msup&gt;&lt;mi&gt;d&lt;/mi&gt;&lt;mi&gt;t&lt;/mi&gt;&lt;mo&gt;&amp;#x2265;&lt;/mo&gt;&lt;mfrac&gt;&lt;mn&gt;1&lt;/mn&gt;&lt;mrow&gt;&lt;mn&gt;4&lt;/mn&gt;&lt;msup&gt;&lt;mi mathvariant=\&quot;normal\&quot;&gt;&amp;#x3C0;&lt;/mi&gt;&lt;mn&gt;2&lt;/mn&gt;&lt;/msup&gt;&lt;/mrow&gt;&lt;/mfrac&gt;&lt;msup&gt;&lt;mfenced open=\&quot;|\&quot; close=\&quot;|\&quot;&gt;&lt;mrow&gt;&lt;msubsup&gt;&lt;mo&gt;&amp;#x222B;&lt;/mo&gt;&lt;mrow/&gt;&lt;mrow/&gt;&lt;/msubsup&gt;&lt;mi&gt;t&lt;/mi&gt;&lt;msup&gt;&lt;mi&gt;s&lt;/mi&gt;&lt;mo&gt;*&lt;/mo&gt;&lt;/msup&gt;&lt;mfenced&gt;&lt;mi&gt;t&lt;/mi&gt;&lt;/mfenced&gt;&lt;mi&gt;s&lt;/mi&gt;&lt;mo&gt;'&lt;/mo&gt;&lt;mfenced&gt;&lt;mi&gt;t&lt;/mi&gt;&lt;/mfenced&gt;&lt;mi&gt;d&lt;/mi&gt;&lt;mi&gt;t&lt;/mi&gt;&lt;/mrow&gt;&lt;/mfenced&gt;&lt;mn&gt;2&lt;/mn&gt;&lt;/msup&gt;&lt;/math&gt;&quot;,&quot;origin&quot;:&quot;MathType Legacy&quot;,&quot;version&quot;:&quot;v3.19.0&quot;}" title="sigma subscript t superscript 2 sigma subscript w superscript 2 equals fraction numerator 1 over denominator 4 straight pi squared end fraction integral t squared open vertical bar s open parentheses t close parentheses close vertical bar squared d t integral open vertical bar s apostrophe open parentheses t close parentheses close vertical bar squared d t greater or equal than fraction numerator 1 over denominator 4 straight pi squared end fraction open vertical bar integral subscript blank superscript blank t s to the power of asterisk times open parentheses t close parentheses s apostrophe open parentheses t close parentheses d t close vertical bar squared"/>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3884117" cy="414731"/>
                    </a:xfrm>
                    <a:prstGeom prst="rect">
                      <a:avLst/>
                    </a:prstGeom>
                  </pic:spPr>
                </pic:pic>
              </a:graphicData>
            </a:graphic>
          </wp:inline>
        </w:drawing>
      </w:r>
    </w:p>
    <w:p w:rsidR="00F13F53" w:rsidRDefault="00F13F53" w:rsidP="00D82234">
      <w:pPr>
        <w:jc w:val="center"/>
      </w:pPr>
    </w:p>
    <w:p w:rsidR="00F13F53" w:rsidRDefault="00F13F53" w:rsidP="00D82234"/>
    <w:p w:rsidR="00F13F53" w:rsidRDefault="00F13F53" w:rsidP="00CF61A2">
      <w:r>
        <w:t>Substituting ()into () and converting to radian frequency produces the Gabor uncertainty relation</w:t>
      </w:r>
    </w:p>
    <w:p w:rsidR="00F13F53" w:rsidRDefault="00F13F53" w:rsidP="00CF61A2"/>
    <w:p w:rsidR="00F13F53" w:rsidRDefault="00F13F53" w:rsidP="00D82234">
      <w:pPr>
        <w:jc w:val="center"/>
      </w:pPr>
      <w:r>
        <w:rPr>
          <w:noProof/>
          <w:position w:val="-21"/>
        </w:rPr>
        <w:drawing>
          <wp:inline distT="0" distB="0" distL="0" distR="0" wp14:anchorId="55D1373F" wp14:editId="56415BFA">
            <wp:extent cx="894080" cy="341376"/>
            <wp:effectExtent l="0" t="0" r="0" b="0"/>
            <wp:docPr id="1779470629" name="Picture 1779470629" descr="{&quot;mathml&quot;:&quot;&lt;math style=\&quot;font-family:Times New Roman;font-size:12px;\&quot; xmlns=\&quot;http://www.w3.org/1998/Math/MathML\&quot;&gt;&lt;msup&gt;&lt;mi&gt;&amp;#x3B4;&lt;/mi&gt;&lt;mn&gt;2&lt;/mn&gt;&lt;/msup&gt;&lt;msup&gt;&lt;mi&gt;&amp;#x3B2;&lt;/mi&gt;&lt;mn&gt;2&lt;/mn&gt;&lt;/msup&gt;&lt;mo&gt;-&lt;/mo&gt;&lt;msup&gt;&lt;mi&gt;&amp;#x3B1;&lt;/mi&gt;&lt;mn&gt;2&lt;/mn&gt;&lt;/msup&gt;&lt;mo&gt;&amp;#x2265;&lt;/mo&gt;&lt;mfrac&gt;&lt;mn&gt;1&lt;/mn&gt;&lt;mn&gt;4&lt;/mn&gt;&lt;/mfrac&gt;&lt;/math&gt;&quot;,&quot;origin&quot;:&quot;MathType Legacy&quot;,&quot;version&quot;:&quot;v3.20.0&quot;}" title="delta squared beta squared minus alpha squared greater or equal than 1 fou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p&gt;&lt;mi&gt;&amp;#x3B4;&lt;/mi&gt;&lt;mn&gt;2&lt;/mn&gt;&lt;/msup&gt;&lt;msup&gt;&lt;mi&gt;&amp;#x3B2;&lt;/mi&gt;&lt;mn&gt;2&lt;/mn&gt;&lt;/msup&gt;&lt;mo&gt;-&lt;/mo&gt;&lt;msup&gt;&lt;mi&gt;&amp;#x3B1;&lt;/mi&gt;&lt;mn&gt;2&lt;/mn&gt;&lt;/msup&gt;&lt;mo&gt;&amp;#x2265;&lt;/mo&gt;&lt;mfrac&gt;&lt;mn&gt;1&lt;/mn&gt;&lt;mn&gt;4&lt;/mn&gt;&lt;/mfrac&gt;&lt;/math&gt;&quot;,&quot;origin&quot;:&quot;MathType Legacy&quot;,&quot;version&quot;:&quot;v3.20.0&quot;}" title="delta squared beta squared minus alpha squared greater or equal than 1 fourth"/>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894080" cy="341376"/>
                    </a:xfrm>
                    <a:prstGeom prst="rect">
                      <a:avLst/>
                    </a:prstGeom>
                  </pic:spPr>
                </pic:pic>
              </a:graphicData>
            </a:graphic>
          </wp:inline>
        </w:drawing>
      </w:r>
    </w:p>
    <w:p w:rsidR="00F13F53" w:rsidRDefault="00F13F53" w:rsidP="00D82234">
      <w:pPr>
        <w:jc w:val="center"/>
      </w:pPr>
    </w:p>
    <w:p w:rsidR="00F13F53" w:rsidRDefault="00F13F53" w:rsidP="00D82234">
      <w:r>
        <w:t xml:space="preserve">This generalized bound on the </w:t>
      </w:r>
      <w:r w:rsidRPr="00E7251C">
        <w:rPr>
          <w:i/>
          <w:iCs/>
        </w:rPr>
        <w:t>time-bandwidth</w:t>
      </w:r>
      <w:r>
        <w:rPr>
          <w:i/>
          <w:iCs/>
        </w:rPr>
        <w:t xml:space="preserve"> product </w:t>
      </w:r>
      <w:r>
        <w:t>can be better appreciated by analogy with an ellipse in the time-frequency plane with equation</w:t>
      </w:r>
    </w:p>
    <w:p w:rsidR="00F13F53" w:rsidRDefault="00F13F53" w:rsidP="00D82234"/>
    <w:p w:rsidR="00F13F53" w:rsidRDefault="00F13F53" w:rsidP="00E7251C">
      <w:pPr>
        <w:jc w:val="center"/>
      </w:pPr>
      <w:r>
        <w:rPr>
          <w:noProof/>
          <w:position w:val="-5"/>
        </w:rPr>
        <w:drawing>
          <wp:inline distT="0" distB="0" distL="0" distR="0" wp14:anchorId="24727BD6" wp14:editId="57057770">
            <wp:extent cx="1438656" cy="166624"/>
            <wp:effectExtent l="0" t="0" r="0" b="0"/>
            <wp:docPr id="1060402251" name="Picture 1060402251" descr="{&quot;mathml&quot;:&quot;&lt;math style=\&quot;font-family:Times New Roman;font-size:12px;\&quot; xmlns=\&quot;http://www.w3.org/1998/Math/MathML\&quot;&gt;&lt;msup&gt;&lt;mi&gt;&amp;#x3B2;&lt;/mi&gt;&lt;mn&gt;2&lt;/mn&gt;&lt;/msup&gt;&lt;msup&gt;&lt;mi&gt;t&lt;/mi&gt;&lt;mn&gt;2&lt;/mn&gt;&lt;/msup&gt;&lt;mo&gt;+&lt;/mo&gt;&lt;mn&gt;2&lt;/mn&gt;&lt;mi&gt;&amp;#x3B1;&lt;/mi&gt;&lt;mi&gt;&amp;#x3C9;&lt;/mi&gt;&lt;mi&gt;t&lt;/mi&gt;&lt;mo&gt;+&lt;/mo&gt;&lt;msup&gt;&lt;mi&gt;&amp;#x3B4;&lt;/mi&gt;&lt;mn&gt;2&lt;/mn&gt;&lt;/msup&gt;&lt;msup&gt;&lt;mi&gt;&amp;#x3C9;&lt;/mi&gt;&lt;mn&gt;2&lt;/mn&gt;&lt;/msup&gt;&lt;mo&gt;=&lt;/mo&gt;&lt;mn&gt;1&lt;/mn&gt;&lt;/math&gt;&quot;,&quot;origin&quot;:&quot;MathType Legacy&quot;,&quot;version&quot;:&quot;v3.20.0&quot;}" title="beta squared t squared plus 2 alpha omega t plus delta squared omega squared equa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p&gt;&lt;mi&gt;&amp;#x3B2;&lt;/mi&gt;&lt;mn&gt;2&lt;/mn&gt;&lt;/msup&gt;&lt;msup&gt;&lt;mi&gt;t&lt;/mi&gt;&lt;mn&gt;2&lt;/mn&gt;&lt;/msup&gt;&lt;mo&gt;+&lt;/mo&gt;&lt;mn&gt;2&lt;/mn&gt;&lt;mi&gt;&amp;#x3B1;&lt;/mi&gt;&lt;mi&gt;&amp;#x3C9;&lt;/mi&gt;&lt;mi&gt;t&lt;/mi&gt;&lt;mo&gt;+&lt;/mo&gt;&lt;msup&gt;&lt;mi&gt;&amp;#x3B4;&lt;/mi&gt;&lt;mn&gt;2&lt;/mn&gt;&lt;/msup&gt;&lt;msup&gt;&lt;mi&gt;&amp;#x3C9;&lt;/mi&gt;&lt;mn&gt;2&lt;/mn&gt;&lt;/msup&gt;&lt;mo&gt;=&lt;/mo&gt;&lt;mn&gt;1&lt;/mn&gt;&lt;/math&gt;&quot;,&quot;origin&quot;:&quot;MathType Legacy&quot;,&quot;version&quot;:&quot;v3.20.0&quot;}" title="beta squared t squared plus 2 alpha omega t plus delta squared omega squared equals 1"/>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1438656" cy="166624"/>
                    </a:xfrm>
                    <a:prstGeom prst="rect">
                      <a:avLst/>
                    </a:prstGeom>
                  </pic:spPr>
                </pic:pic>
              </a:graphicData>
            </a:graphic>
          </wp:inline>
        </w:drawing>
      </w:r>
    </w:p>
    <w:p w:rsidR="00F13F53" w:rsidRDefault="00F13F53" w:rsidP="00D82234"/>
    <w:p w:rsidR="00F13F53" w:rsidRDefault="00F13F53" w:rsidP="00D82234">
      <w:r>
        <w:t>which,from (section LA)  has area</w:t>
      </w:r>
    </w:p>
    <w:p w:rsidR="00F13F53" w:rsidRDefault="00F13F53" w:rsidP="00E7251C">
      <w:pPr>
        <w:jc w:val="center"/>
      </w:pPr>
      <w:r>
        <w:rPr>
          <w:noProof/>
          <w:position w:val="-6"/>
        </w:rPr>
        <w:drawing>
          <wp:inline distT="0" distB="0" distL="0" distR="0" wp14:anchorId="07C3F475" wp14:editId="0385EE25">
            <wp:extent cx="1654048" cy="347472"/>
            <wp:effectExtent l="0" t="0" r="0" b="0"/>
            <wp:docPr id="648032678" name="Picture 648032678" descr="{&quot;mathml&quot;:&quot;&lt;math style=\&quot;font-family:Times New Roman;font-size:12px;\&quot; xmlns=\&quot;http://www.w3.org/1998/Math/MathML\&quot;&gt;&lt;mi&gt;A&lt;/mi&gt;&lt;mo&gt;=&lt;/mo&gt;&lt;mi mathvariant=\&quot;normal\&quot;&gt;&amp;#x3C0;&lt;/mi&gt;&lt;msup&gt;&lt;mfenced&gt;&lt;mrow&gt;&lt;msup&gt;&lt;mi&gt;&amp;#x3B4;&lt;/mi&gt;&lt;mn&gt;2&lt;/mn&gt;&lt;/msup&gt;&lt;msup&gt;&lt;mi&gt;&amp;#x3B2;&lt;/mi&gt;&lt;mn&gt;2&lt;/mn&gt;&lt;/msup&gt;&lt;mo&gt;-&lt;/mo&gt;&lt;msup&gt;&lt;mi&gt;&amp;#x3B1;&lt;/mi&gt;&lt;mn&gt;2&lt;/mn&gt;&lt;/msup&gt;&lt;/mrow&gt;&lt;/mfenced&gt;&lt;mrow&gt;&lt;mo&gt;-&lt;/mo&gt;&lt;mfrac&gt;&lt;mn&gt;1&lt;/mn&gt;&lt;mn&gt;2&lt;/mn&gt;&lt;/mfrac&gt;&lt;/mrow&gt;&lt;/msup&gt;&lt;mo&gt;&amp;#x2265;&lt;/mo&gt;&lt;mn&gt;2&lt;/mn&gt;&lt;mi mathvariant=\&quot;normal\&quot;&gt;&amp;#x3C0;&lt;/mi&gt;&lt;/math&gt;&quot;,&quot;origin&quot;:&quot;MathType Legacy&quot;,&quot;version&quot;:&quot;v3.20.0&quot;}" title="A equals straight pi open parentheses delta squared beta squared minus alpha squared close parentheses to the power of negative 1 half end exponent greater or equal than 2 straight 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A&lt;/mi&gt;&lt;mo&gt;=&lt;/mo&gt;&lt;mi mathvariant=\&quot;normal\&quot;&gt;&amp;#x3C0;&lt;/mi&gt;&lt;msup&gt;&lt;mfenced&gt;&lt;mrow&gt;&lt;msup&gt;&lt;mi&gt;&amp;#x3B4;&lt;/mi&gt;&lt;mn&gt;2&lt;/mn&gt;&lt;/msup&gt;&lt;msup&gt;&lt;mi&gt;&amp;#x3B2;&lt;/mi&gt;&lt;mn&gt;2&lt;/mn&gt;&lt;/msup&gt;&lt;mo&gt;-&lt;/mo&gt;&lt;msup&gt;&lt;mi&gt;&amp;#x3B1;&lt;/mi&gt;&lt;mn&gt;2&lt;/mn&gt;&lt;/msup&gt;&lt;/mrow&gt;&lt;/mfenced&gt;&lt;mrow&gt;&lt;mo&gt;-&lt;/mo&gt;&lt;mfrac&gt;&lt;mn&gt;1&lt;/mn&gt;&lt;mn&gt;2&lt;/mn&gt;&lt;/mfrac&gt;&lt;/mrow&gt;&lt;/msup&gt;&lt;mo&gt;&amp;#x2265;&lt;/mo&gt;&lt;mn&gt;2&lt;/mn&gt;&lt;mi mathvariant=\&quot;normal\&quot;&gt;&amp;#x3C0;&lt;/mi&gt;&lt;/math&gt;&quot;,&quot;origin&quot;:&quot;MathType Legacy&quot;,&quot;version&quot;:&quot;v3.20.0&quot;}" title="A equals straight pi open parentheses delta squared beta squared minus alpha squared close parentheses to the power of negative 1 half end exponent greater or equal than 2 straight pi"/>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1654048" cy="347472"/>
                    </a:xfrm>
                    <a:prstGeom prst="rect">
                      <a:avLst/>
                    </a:prstGeom>
                  </pic:spPr>
                </pic:pic>
              </a:graphicData>
            </a:graphic>
          </wp:inline>
        </w:drawing>
      </w:r>
    </w:p>
    <w:p w:rsidR="00F13F53" w:rsidRDefault="00F13F53" w:rsidP="00D82234"/>
    <w:p w:rsidR="00F13F53" w:rsidRDefault="00F13F53" w:rsidP="00D82234">
      <w:r>
        <w:t xml:space="preserve">This relationship governs the volume distribution of combined delay and Doppler shift at the output of a matched filter receiver.  The area cannot be made arbitrarily small so there will always be some uncertainty in the combined estimation of the parameters.  </w:t>
      </w:r>
    </w:p>
    <w:p w:rsidR="00F13F53" w:rsidRDefault="00F13F53" w:rsidP="00D82234"/>
    <w:p w:rsidR="00F13F53" w:rsidRDefault="00F13F53" w:rsidP="00D82234">
      <w:r>
        <w:t>In absence of phase modulation (or constant) the linear FM coefficient is zero, therefore () has the particularly simple form for the product</w:t>
      </w:r>
    </w:p>
    <w:p w:rsidR="00F13F53" w:rsidRDefault="00F13F53" w:rsidP="00D82234"/>
    <w:p w:rsidR="00F13F53" w:rsidRDefault="00F13F53" w:rsidP="00D82234">
      <w:pPr>
        <w:jc w:val="center"/>
      </w:pPr>
      <w:r>
        <w:rPr>
          <w:noProof/>
          <w:position w:val="-17"/>
        </w:rPr>
        <w:drawing>
          <wp:inline distT="0" distB="0" distL="0" distR="0" wp14:anchorId="440DB96A" wp14:editId="5D8EE548">
            <wp:extent cx="607568" cy="341376"/>
            <wp:effectExtent l="0" t="0" r="0" b="0"/>
            <wp:docPr id="1733784403" name="Picture 1733784403" descr="{&quot;mathml&quot;:&quot;&lt;math style=\&quot;font-family:Times New Roman;font-size:12px;\&quot; xmlns=\&quot;http://www.w3.org/1998/Math/MathML\&quot;&gt;&lt;msub&gt;&lt;mi&gt;&amp;#x3C3;&lt;/mi&gt;&lt;mi&gt;t&lt;/mi&gt;&lt;/msub&gt;&lt;msub&gt;&lt;mi&gt;&amp;#x3C3;&lt;/mi&gt;&lt;mi&gt;&amp;#x3C9;&lt;/mi&gt;&lt;/msub&gt;&lt;mo&gt;&amp;#x2265;&lt;/mo&gt;&lt;mfrac&gt;&lt;mn&gt;1&lt;/mn&gt;&lt;mn&gt;2&lt;/mn&gt;&lt;/mfrac&gt;&lt;/math&gt;&quot;,&quot;origin&quot;:&quot;MathType Legacy&quot;,&quot;version&quot;:&quot;v3.19.0&quot;}" title="sigma subscript t sigma subscript omega greater or equal than 1 ha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amp;#x3C3;&lt;/mi&gt;&lt;mi&gt;t&lt;/mi&gt;&lt;/msub&gt;&lt;msub&gt;&lt;mi&gt;&amp;#x3C3;&lt;/mi&gt;&lt;mi&gt;&amp;#x3C9;&lt;/mi&gt;&lt;/msub&gt;&lt;mo&gt;&amp;#x2265;&lt;/mo&gt;&lt;mfrac&gt;&lt;mn&gt;1&lt;/mn&gt;&lt;mn&gt;2&lt;/mn&gt;&lt;/mfrac&gt;&lt;/math&gt;&quot;,&quot;origin&quot;:&quot;MathType Legacy&quot;,&quot;version&quot;:&quot;v3.19.0&quot;}" title="sigma subscript t sigma subscript omega greater or equal than 1 half"/>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607568" cy="341376"/>
                    </a:xfrm>
                    <a:prstGeom prst="rect">
                      <a:avLst/>
                    </a:prstGeom>
                  </pic:spPr>
                </pic:pic>
              </a:graphicData>
            </a:graphic>
          </wp:inline>
        </w:drawing>
      </w:r>
    </w:p>
    <w:p w:rsidR="00F13F53" w:rsidRDefault="00F13F53" w:rsidP="00D82234">
      <w:pPr>
        <w:jc w:val="center"/>
      </w:pPr>
    </w:p>
    <w:p w:rsidR="00F13F53" w:rsidRDefault="00F13F53" w:rsidP="00D82234">
      <w:r>
        <w:t>In Cauchy-Schwartz equality holds for proportional signals which leads to the differential equation</w:t>
      </w:r>
    </w:p>
    <w:p w:rsidR="00F13F53" w:rsidRDefault="00F13F53" w:rsidP="00D82234"/>
    <w:p w:rsidR="00F13F53" w:rsidRDefault="00F13F53" w:rsidP="00D82234">
      <w:pPr>
        <w:jc w:val="center"/>
      </w:pPr>
      <w:r>
        <w:rPr>
          <w:noProof/>
          <w:position w:val="-5"/>
        </w:rPr>
        <w:drawing>
          <wp:inline distT="0" distB="0" distL="0" distR="0" wp14:anchorId="4DFEE9D3" wp14:editId="475D285B">
            <wp:extent cx="824992" cy="162560"/>
            <wp:effectExtent l="0" t="0" r="0" b="0"/>
            <wp:docPr id="1798820959" name="Picture 1798820959" descr="{&quot;mathml&quot;:&quot;&lt;math style=\&quot;font-family:Times New Roman;font-size:12px;\&quot; xmlns=\&quot;http://www.w3.org/1998/Math/MathML\&quot;&gt;&lt;mi&gt;p&lt;/mi&gt;&lt;mfenced&gt;&lt;mi&gt;t&lt;/mi&gt;&lt;/mfenced&gt;&lt;mo&gt;=&lt;/mo&gt;&lt;mi&gt;k&lt;/mi&gt;&lt;mi&gt;t&lt;/mi&gt;&lt;mi&gt;p&lt;/mi&gt;&lt;mo&gt;'&lt;/mo&gt;&lt;mfenced&gt;&lt;mi&gt;t&lt;/mi&gt;&lt;/mfenced&gt;&lt;/math&gt;&quot;,&quot;origin&quot;:&quot;MathType Legacy&quot;,&quot;version&quot;:&quot;v3.19.0&quot;}" title="p open parentheses t close parentheses equals k t p apostrophe open parentheses t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p&lt;/mi&gt;&lt;mfenced&gt;&lt;mi&gt;t&lt;/mi&gt;&lt;/mfenced&gt;&lt;mo&gt;=&lt;/mo&gt;&lt;mi&gt;k&lt;/mi&gt;&lt;mi&gt;t&lt;/mi&gt;&lt;mi&gt;p&lt;/mi&gt;&lt;mo&gt;'&lt;/mo&gt;&lt;mfenced&gt;&lt;mi&gt;t&lt;/mi&gt;&lt;/mfenced&gt;&lt;/math&gt;&quot;,&quot;origin&quot;:&quot;MathType Legacy&quot;,&quot;version&quot;:&quot;v3.19.0&quot;}" title="p open parentheses t close parentheses equals k t p apostrophe open parentheses t close parentheses"/>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824992" cy="162560"/>
                    </a:xfrm>
                    <a:prstGeom prst="rect">
                      <a:avLst/>
                    </a:prstGeom>
                  </pic:spPr>
                </pic:pic>
              </a:graphicData>
            </a:graphic>
          </wp:inline>
        </w:drawing>
      </w:r>
    </w:p>
    <w:p w:rsidR="00F13F53" w:rsidRDefault="00F13F53" w:rsidP="00D82234">
      <w:pPr>
        <w:jc w:val="center"/>
      </w:pPr>
    </w:p>
    <w:p w:rsidR="00F13F53" w:rsidRDefault="00F13F53" w:rsidP="00D82234">
      <w:r>
        <w:t xml:space="preserve">Integrating () we find the minimizing amplitude is the Gaussian pulse </w:t>
      </w:r>
      <w:r>
        <w:rPr>
          <w:noProof/>
          <w:position w:val="-5"/>
        </w:rPr>
        <w:drawing>
          <wp:inline distT="0" distB="0" distL="0" distR="0" wp14:anchorId="5BE209B1" wp14:editId="099AB4F4">
            <wp:extent cx="942848" cy="373888"/>
            <wp:effectExtent l="0" t="0" r="0" b="0"/>
            <wp:docPr id="584930750" name="Picture 584930750" descr="{&quot;mathml&quot;:&quot;&lt;math style=\&quot;font-family:Times New Roman;font-size:12px;\&quot; xmlns=\&quot;http://www.w3.org/1998/Math/MathML\&quot;&gt;&lt;mi&gt;p&lt;/mi&gt;&lt;mfenced&gt;&lt;mi&gt;t&lt;/mi&gt;&lt;/mfenced&gt;&lt;mo&gt;=&lt;/mo&gt;&lt;mo&gt;-&lt;/mo&gt;&lt;msup&gt;&lt;mi&gt;e&lt;/mi&gt;&lt;mrow&gt;&lt;mo&gt;-&lt;/mo&gt;&lt;mfrac&gt;&lt;mrow&gt;&lt;mi&gt;k&lt;/mi&gt;&lt;msup&gt;&lt;mi&gt;t&lt;/mi&gt;&lt;mn&gt;2&lt;/mn&gt;&lt;/msup&gt;&lt;/mrow&gt;&lt;mn&gt;2&lt;/mn&gt;&lt;/mfrac&gt;&lt;/mrow&gt;&lt;/msup&gt;&lt;/math&gt;&quot;,&quot;origin&quot;:&quot;MathType Legacy&quot;,&quot;version&quot;:&quot;v3.19.0&quot;}" title="p open parentheses t close parentheses equals negative e to the power of negative fraction numerator k t squared over denominator 2 end fraction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p&lt;/mi&gt;&lt;mfenced&gt;&lt;mi&gt;t&lt;/mi&gt;&lt;/mfenced&gt;&lt;mo&gt;=&lt;/mo&gt;&lt;mo&gt;-&lt;/mo&gt;&lt;msup&gt;&lt;mi&gt;e&lt;/mi&gt;&lt;mrow&gt;&lt;mo&gt;-&lt;/mo&gt;&lt;mfrac&gt;&lt;mrow&gt;&lt;mi&gt;k&lt;/mi&gt;&lt;msup&gt;&lt;mi&gt;t&lt;/mi&gt;&lt;mn&gt;2&lt;/mn&gt;&lt;/msup&gt;&lt;/mrow&gt;&lt;mn&gt;2&lt;/mn&gt;&lt;/mfrac&gt;&lt;/mrow&gt;&lt;/msup&gt;&lt;/math&gt;&quot;,&quot;origin&quot;:&quot;MathType Legacy&quot;,&quot;version&quot;:&quot;v3.19.0&quot;}" title="p open parentheses t close parentheses equals negative e to the power of negative fraction numerator k t squared over denominator 2 end fraction end exponent"/>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942848" cy="373888"/>
                    </a:xfrm>
                    <a:prstGeom prst="rect">
                      <a:avLst/>
                    </a:prstGeom>
                  </pic:spPr>
                </pic:pic>
              </a:graphicData>
            </a:graphic>
          </wp:inline>
        </w:drawing>
      </w:r>
      <w:r>
        <w:t>.</w:t>
      </w:r>
    </w:p>
    <w:p w:rsidR="00F13F53" w:rsidRPr="00F47059" w:rsidRDefault="00F13F53" w:rsidP="00CF61A2">
      <w:pPr>
        <w:pStyle w:val="Heading2"/>
      </w:pPr>
      <w:bookmarkStart w:id="60" w:name="_Toc280363811"/>
      <w:bookmarkStart w:id="61" w:name="_Toc209787665"/>
      <w:bookmarkStart w:id="62" w:name="_Toc229857309"/>
      <w:bookmarkStart w:id="63" w:name="_Toc229926362"/>
      <w:r w:rsidRPr="00F47059">
        <w:t>Power, Signal-To-Noise Ratio, and Units</w:t>
      </w:r>
      <w:bookmarkEnd w:id="57"/>
      <w:bookmarkEnd w:id="60"/>
      <w:bookmarkEnd w:id="61"/>
      <w:bookmarkEnd w:id="62"/>
      <w:bookmarkEnd w:id="63"/>
    </w:p>
    <w:p w:rsidR="00F13F53" w:rsidRPr="00E230CE" w:rsidRDefault="00F13F53" w:rsidP="00CF61A2"/>
    <w:p w:rsidR="00F13F53" w:rsidRPr="00E230CE" w:rsidRDefault="00F13F53" w:rsidP="00CF61A2">
      <w:r w:rsidRPr="00E230CE">
        <w:tab/>
      </w:r>
      <w:r w:rsidRPr="00E230CE">
        <w:rPr>
          <w:noProof/>
          <w:position w:val="-30"/>
        </w:rPr>
        <w:drawing>
          <wp:inline distT="0" distB="0" distL="0" distR="0" wp14:anchorId="0F1CAC77" wp14:editId="5A111111">
            <wp:extent cx="1457325" cy="428625"/>
            <wp:effectExtent l="0" t="0" r="0" b="9525"/>
            <wp:docPr id="907057730" name="Picture 907057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457325" cy="42862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36</w:instrText>
      </w:r>
      <w:r w:rsidRPr="00E230CE">
        <w:rPr>
          <w:noProof/>
        </w:rPr>
        <w:fldChar w:fldCharType="end"/>
      </w:r>
      <w:r w:rsidRPr="00E230CE">
        <w:instrText>)</w:instrText>
      </w:r>
      <w:r w:rsidRPr="00E230CE">
        <w:fldChar w:fldCharType="end"/>
      </w:r>
    </w:p>
    <w:p w:rsidR="00F13F53" w:rsidRPr="00E230CE" w:rsidRDefault="00F13F53" w:rsidP="00CF61A2">
      <w:r w:rsidRPr="00E230CE">
        <w:t xml:space="preserve">where </w:t>
      </w:r>
      <w:r w:rsidRPr="00E230CE">
        <w:rPr>
          <w:noProof/>
          <w:position w:val="-10"/>
        </w:rPr>
        <w:drawing>
          <wp:inline distT="0" distB="0" distL="0" distR="0" wp14:anchorId="5BC8B016" wp14:editId="3D181FF2">
            <wp:extent cx="504825" cy="200025"/>
            <wp:effectExtent l="0" t="0" r="9525" b="9525"/>
            <wp:docPr id="800758863" name="Picture 800758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504825" cy="200025"/>
                    </a:xfrm>
                    <a:prstGeom prst="rect">
                      <a:avLst/>
                    </a:prstGeom>
                    <a:noFill/>
                    <a:ln>
                      <a:noFill/>
                    </a:ln>
                  </pic:spPr>
                </pic:pic>
              </a:graphicData>
            </a:graphic>
          </wp:inline>
        </w:drawing>
      </w:r>
      <w:r w:rsidRPr="00E230CE">
        <w:t xml:space="preserve">is the processing gain of the receiver filter and </w:t>
      </w:r>
      <w:r w:rsidRPr="00E230CE">
        <w:rPr>
          <w:noProof/>
          <w:position w:val="-12"/>
        </w:rPr>
        <w:drawing>
          <wp:inline distT="0" distB="0" distL="0" distR="0" wp14:anchorId="618E6C97" wp14:editId="2FE8C95A">
            <wp:extent cx="990600" cy="228600"/>
            <wp:effectExtent l="0" t="0" r="0" b="0"/>
            <wp:docPr id="654418225" name="Picture 654418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990600" cy="228600"/>
                    </a:xfrm>
                    <a:prstGeom prst="rect">
                      <a:avLst/>
                    </a:prstGeom>
                    <a:noFill/>
                    <a:ln>
                      <a:noFill/>
                    </a:ln>
                  </pic:spPr>
                </pic:pic>
              </a:graphicData>
            </a:graphic>
          </wp:inline>
        </w:drawing>
      </w:r>
      <w:r w:rsidRPr="00E230CE">
        <w:t>is the signal to noise ratio in the front end receiver bandwidth.</w:t>
      </w:r>
    </w:p>
    <w:p w:rsidR="00F13F53" w:rsidRPr="00E230CE" w:rsidRDefault="00F13F53" w:rsidP="00CF61A2"/>
    <w:p w:rsidR="00F13F53" w:rsidRPr="00E230CE" w:rsidRDefault="00F13F53" w:rsidP="00CF61A2"/>
    <w:p w:rsidR="00F13F53" w:rsidRPr="00E230CE" w:rsidRDefault="00F13F53" w:rsidP="00CF61A2">
      <w:r w:rsidRPr="00E230CE">
        <w:t>For square integrable functions whose FT exists, the energy is</w:t>
      </w:r>
    </w:p>
    <w:p w:rsidR="00F13F53" w:rsidRPr="00E230CE" w:rsidRDefault="00F13F53" w:rsidP="00CF61A2"/>
    <w:p w:rsidR="00F13F53" w:rsidRPr="00E230CE" w:rsidRDefault="00F13F53" w:rsidP="00CF61A2">
      <w:r w:rsidRPr="00E230CE">
        <w:tab/>
      </w:r>
      <w:r w:rsidRPr="00E230CE">
        <w:rPr>
          <w:noProof/>
          <w:position w:val="-30"/>
        </w:rPr>
        <w:drawing>
          <wp:inline distT="0" distB="0" distL="0" distR="0" wp14:anchorId="10815C23" wp14:editId="4DB86768">
            <wp:extent cx="2085975" cy="457200"/>
            <wp:effectExtent l="0" t="0" r="9525" b="0"/>
            <wp:docPr id="920752478" name="Picture 92075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2085975" cy="4572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37</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For functions of infinite extent, the energy is infinite, however the average power</w:t>
      </w:r>
    </w:p>
    <w:p w:rsidR="00F13F53" w:rsidRPr="00E230CE" w:rsidRDefault="00F13F53" w:rsidP="00CF61A2"/>
    <w:p w:rsidR="00F13F53" w:rsidRPr="00E230CE" w:rsidRDefault="00F13F53" w:rsidP="00CF61A2">
      <w:r w:rsidRPr="00E230CE">
        <w:tab/>
      </w:r>
    </w:p>
    <w:p w:rsidR="00F13F53" w:rsidRPr="00E230CE" w:rsidRDefault="00F13F53" w:rsidP="00CF61A2">
      <w:r w:rsidRPr="00E230CE">
        <w:tab/>
      </w:r>
      <w:r w:rsidRPr="00E230CE">
        <w:rPr>
          <w:noProof/>
          <w:position w:val="-30"/>
        </w:rPr>
        <w:drawing>
          <wp:inline distT="0" distB="0" distL="0" distR="0" wp14:anchorId="3663DF91" wp14:editId="30848EE6">
            <wp:extent cx="1638300" cy="457200"/>
            <wp:effectExtent l="0" t="0" r="0" b="0"/>
            <wp:docPr id="314437376" name="Picture 31443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638300" cy="4572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38</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p w:rsidR="00F13F53" w:rsidRPr="00E230CE" w:rsidRDefault="00F13F53" w:rsidP="00CF61A2">
      <w:r w:rsidRPr="00E230CE">
        <w:t xml:space="preserve">may not be.  These functions generally do not have a Fourier transform in the strict sense, though a FT may be coaxed into existence by multiplying by a suitable function to ensure convergence and then apply limiting arguments.  For these so called </w:t>
      </w:r>
      <w:r w:rsidRPr="00E230CE">
        <w:rPr>
          <w:i/>
          <w:iCs/>
        </w:rPr>
        <w:t>power signals</w:t>
      </w:r>
      <w:r w:rsidRPr="00E230CE">
        <w:t xml:space="preserve"> we define a power spectral density.  Energy signals have zero average power because x^2 is finite.</w:t>
      </w:r>
      <w:r w:rsidRPr="00E230CE">
        <w:tab/>
        <w:t>This class of functions is much larger than the square integrable class and includes them as a subset.</w:t>
      </w:r>
    </w:p>
    <w:p w:rsidR="00F13F53" w:rsidRPr="00E230CE" w:rsidRDefault="00F13F53" w:rsidP="00CF61A2"/>
    <w:p w:rsidR="00F13F53" w:rsidRPr="00E230CE" w:rsidRDefault="00F13F53" w:rsidP="00CF61A2">
      <w:r w:rsidRPr="00E230CE">
        <w:t>instantaneous power is v^2/R.  Choose R to be one ohm and get amplitude squared.  If x has units of volts then power is x(t) squared.  Average power is instantaneous power integrated over the time duration of the signal.</w:t>
      </w:r>
    </w:p>
    <w:p w:rsidR="00F13F53" w:rsidRPr="00E230CE" w:rsidRDefault="00F13F53" w:rsidP="00CF61A2"/>
    <w:p w:rsidR="00F13F53" w:rsidRPr="00E230CE" w:rsidRDefault="00F13F53" w:rsidP="00CF61A2"/>
    <w:p w:rsidR="00F13F53" w:rsidRPr="00E230CE" w:rsidRDefault="00F13F53" w:rsidP="00CF61A2">
      <w:r w:rsidRPr="00E230CE">
        <w:rPr>
          <w:noProof/>
          <w:position w:val="-10"/>
        </w:rPr>
        <w:drawing>
          <wp:inline distT="0" distB="0" distL="0" distR="0" wp14:anchorId="686AE37F" wp14:editId="67A66616">
            <wp:extent cx="333375" cy="228600"/>
            <wp:effectExtent l="0" t="0" r="9525" b="0"/>
            <wp:docPr id="91161817" name="Picture 9116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333375" cy="228600"/>
                    </a:xfrm>
                    <a:prstGeom prst="rect">
                      <a:avLst/>
                    </a:prstGeom>
                    <a:noFill/>
                    <a:ln>
                      <a:noFill/>
                    </a:ln>
                  </pic:spPr>
                </pic:pic>
              </a:graphicData>
            </a:graphic>
          </wp:inline>
        </w:drawing>
      </w:r>
      <w:r w:rsidRPr="00E230CE">
        <w:t xml:space="preserve"> has units of volts squared or energy, only after normalizing by impedance units, i.e. resistance, do we obtain Watts.  I.e. </w:t>
      </w:r>
      <w:r w:rsidRPr="00E230CE">
        <w:rPr>
          <w:noProof/>
          <w:position w:val="-24"/>
        </w:rPr>
        <w:drawing>
          <wp:inline distT="0" distB="0" distL="0" distR="0" wp14:anchorId="75A749DB" wp14:editId="2DC95E08">
            <wp:extent cx="800100" cy="419100"/>
            <wp:effectExtent l="0" t="0" r="0" b="0"/>
            <wp:docPr id="1970694048" name="Picture 1970694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800100" cy="419100"/>
                    </a:xfrm>
                    <a:prstGeom prst="rect">
                      <a:avLst/>
                    </a:prstGeom>
                    <a:noFill/>
                    <a:ln>
                      <a:noFill/>
                    </a:ln>
                  </pic:spPr>
                </pic:pic>
              </a:graphicData>
            </a:graphic>
          </wp:inline>
        </w:drawing>
      </w:r>
      <w:r w:rsidRPr="00E230CE">
        <w:t xml:space="preserve">is the </w:t>
      </w:r>
      <w:r w:rsidRPr="00E230CE">
        <w:rPr>
          <w:i/>
          <w:iCs/>
        </w:rPr>
        <w:t>instantaneous</w:t>
      </w:r>
      <w:r w:rsidRPr="00E230CE">
        <w:t xml:space="preserve"> power through a 1 ohm resistor.  The average power is the instantaneous power integrated over the duration of the signal if it is finite.</w:t>
      </w:r>
    </w:p>
    <w:p w:rsidR="00F13F53" w:rsidRPr="00E230CE" w:rsidRDefault="00F13F53" w:rsidP="00CF61A2"/>
    <w:p w:rsidR="00F13F53" w:rsidRPr="00E230CE" w:rsidRDefault="00F13F53" w:rsidP="00CF61A2">
      <w:r w:rsidRPr="00E230CE">
        <w:tab/>
      </w:r>
      <w:r w:rsidRPr="00E230CE">
        <w:rPr>
          <w:noProof/>
          <w:position w:val="-16"/>
        </w:rPr>
        <w:drawing>
          <wp:inline distT="0" distB="0" distL="0" distR="0" wp14:anchorId="21291BF8" wp14:editId="4122C260">
            <wp:extent cx="733425" cy="276225"/>
            <wp:effectExtent l="0" t="0" r="9525" b="9525"/>
            <wp:docPr id="1612002416" name="Picture 161200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733425" cy="276225"/>
                    </a:xfrm>
                    <a:prstGeom prst="rect">
                      <a:avLst/>
                    </a:prstGeom>
                    <a:noFill/>
                    <a:ln>
                      <a:noFill/>
                    </a:ln>
                  </pic:spPr>
                </pic:pic>
              </a:graphicData>
            </a:graphic>
          </wp:inline>
        </w:drawing>
      </w:r>
    </w:p>
    <w:p w:rsidR="00F13F53" w:rsidRPr="00E230CE" w:rsidRDefault="00F13F53" w:rsidP="00CF61A2"/>
    <w:p w:rsidR="00F13F53" w:rsidRPr="00E230CE" w:rsidRDefault="00F13F53" w:rsidP="00CF61A2">
      <w:r w:rsidRPr="00E230CE">
        <w:t>SNR is unitless, i.e. Energy/energy  or power/power.</w:t>
      </w:r>
    </w:p>
    <w:p w:rsidR="00F13F53" w:rsidRPr="00F47059" w:rsidRDefault="00F13F53" w:rsidP="00CF61A2">
      <w:pPr>
        <w:pStyle w:val="Heading2"/>
      </w:pPr>
      <w:bookmarkStart w:id="64" w:name="_Toc46855951"/>
      <w:bookmarkStart w:id="65" w:name="_Toc280363812"/>
      <w:bookmarkStart w:id="66" w:name="_Toc209787666"/>
      <w:bookmarkStart w:id="67" w:name="_Toc229857310"/>
      <w:bookmarkStart w:id="68" w:name="_Toc229926363"/>
      <w:r w:rsidRPr="00F47059">
        <w:t>Matched Filter in White Noise</w:t>
      </w:r>
      <w:bookmarkEnd w:id="64"/>
      <w:bookmarkEnd w:id="65"/>
      <w:bookmarkEnd w:id="66"/>
      <w:bookmarkEnd w:id="67"/>
      <w:bookmarkEnd w:id="68"/>
    </w:p>
    <w:p w:rsidR="00F13F53" w:rsidRPr="00E230CE" w:rsidRDefault="00F13F53" w:rsidP="00CF61A2"/>
    <w:p w:rsidR="00F13F53" w:rsidRPr="00E230CE" w:rsidRDefault="00F13F53" w:rsidP="00CF61A2">
      <w:r w:rsidRPr="00E230CE">
        <w:t xml:space="preserve">The correlator or matched filter is the optimum receiver structure in the sense of maximizing the SNR over an AWGN channel.  The received signal at the front end of the receiver is, i.e. before the receiver filter </w:t>
      </w:r>
      <w:r w:rsidRPr="00E230CE">
        <w:rPr>
          <w:noProof/>
          <w:position w:val="-10"/>
        </w:rPr>
        <w:drawing>
          <wp:inline distT="0" distB="0" distL="0" distR="0" wp14:anchorId="6D87A913" wp14:editId="086E33B1">
            <wp:extent cx="390525" cy="200025"/>
            <wp:effectExtent l="0" t="0" r="9525" b="9525"/>
            <wp:docPr id="1171674972" name="Picture 1171674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p>
    <w:p w:rsidR="00F13F53" w:rsidRPr="00E230CE" w:rsidRDefault="00F13F53" w:rsidP="00CF61A2"/>
    <w:p w:rsidR="00F13F53" w:rsidRPr="00E230CE" w:rsidRDefault="00F13F53" w:rsidP="00CF61A2">
      <w:r w:rsidRPr="00E230CE">
        <w:tab/>
      </w:r>
      <w:r w:rsidRPr="00E230CE">
        <w:rPr>
          <w:noProof/>
          <w:position w:val="-10"/>
        </w:rPr>
        <w:drawing>
          <wp:inline distT="0" distB="0" distL="0" distR="0" wp14:anchorId="06C1D576" wp14:editId="5526C045">
            <wp:extent cx="1190625" cy="200025"/>
            <wp:effectExtent l="0" t="0" r="9525" b="9525"/>
            <wp:docPr id="1792687295" name="Picture 1792687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1190625" cy="20002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39</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 xml:space="preserve">where </w:t>
      </w:r>
      <w:r w:rsidRPr="00E230CE">
        <w:rPr>
          <w:noProof/>
          <w:position w:val="-10"/>
        </w:rPr>
        <w:drawing>
          <wp:inline distT="0" distB="0" distL="0" distR="0" wp14:anchorId="4AAAFDF1" wp14:editId="1CDCEF74">
            <wp:extent cx="266700" cy="200025"/>
            <wp:effectExtent l="0" t="0" r="0" b="9525"/>
            <wp:docPr id="2057749074" name="Picture 2057749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6700" cy="200025"/>
                    </a:xfrm>
                    <a:prstGeom prst="rect">
                      <a:avLst/>
                    </a:prstGeom>
                    <a:noFill/>
                    <a:ln>
                      <a:noFill/>
                    </a:ln>
                  </pic:spPr>
                </pic:pic>
              </a:graphicData>
            </a:graphic>
          </wp:inline>
        </w:drawing>
      </w:r>
      <w:r w:rsidRPr="00E230CE">
        <w:t xml:space="preserve">is a known real deterministic signal of duration </w:t>
      </w:r>
      <w:r w:rsidRPr="00E230CE">
        <w:rPr>
          <w:noProof/>
          <w:position w:val="-4"/>
        </w:rPr>
        <w:drawing>
          <wp:inline distT="0" distB="0" distL="0" distR="0" wp14:anchorId="62DAF401" wp14:editId="04CFB36B">
            <wp:extent cx="142875" cy="161925"/>
            <wp:effectExtent l="0" t="0" r="9525" b="9525"/>
            <wp:docPr id="2078597901" name="Picture 2078597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E230CE">
        <w:t>and energy</w:t>
      </w:r>
      <w:r w:rsidRPr="00E230CE">
        <w:rPr>
          <w:noProof/>
          <w:position w:val="-12"/>
        </w:rPr>
        <w:drawing>
          <wp:inline distT="0" distB="0" distL="0" distR="0" wp14:anchorId="2F22B650" wp14:editId="61B8D581">
            <wp:extent cx="190500" cy="228600"/>
            <wp:effectExtent l="0" t="0" r="0" b="0"/>
            <wp:docPr id="75681281" name="Picture 7568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E230CE">
        <w:t xml:space="preserve">and </w:t>
      </w:r>
      <w:r w:rsidRPr="00E230CE">
        <w:rPr>
          <w:noProof/>
          <w:position w:val="-10"/>
        </w:rPr>
        <w:drawing>
          <wp:inline distT="0" distB="0" distL="0" distR="0" wp14:anchorId="0AE3A9C8" wp14:editId="5AF5110E">
            <wp:extent cx="304800" cy="200025"/>
            <wp:effectExtent l="0" t="0" r="0" b="9525"/>
            <wp:docPr id="1225353583" name="Picture 1225353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304800" cy="200025"/>
                    </a:xfrm>
                    <a:prstGeom prst="rect">
                      <a:avLst/>
                    </a:prstGeom>
                    <a:noFill/>
                    <a:ln>
                      <a:noFill/>
                    </a:ln>
                  </pic:spPr>
                </pic:pic>
              </a:graphicData>
            </a:graphic>
          </wp:inline>
        </w:drawing>
      </w:r>
      <w:r w:rsidRPr="00E230CE">
        <w:t xml:space="preserve">is white Gaussian noise with two sided power spectral density level </w:t>
      </w:r>
      <w:r w:rsidRPr="00E230CE">
        <w:rPr>
          <w:noProof/>
          <w:position w:val="-12"/>
        </w:rPr>
        <w:drawing>
          <wp:inline distT="0" distB="0" distL="0" distR="0" wp14:anchorId="069C3728" wp14:editId="31FCB0AE">
            <wp:extent cx="390525" cy="228600"/>
            <wp:effectExtent l="0" t="0" r="9525" b="0"/>
            <wp:docPr id="951277729" name="Picture 951277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390525" cy="228600"/>
                    </a:xfrm>
                    <a:prstGeom prst="rect">
                      <a:avLst/>
                    </a:prstGeom>
                    <a:noFill/>
                    <a:ln>
                      <a:noFill/>
                    </a:ln>
                  </pic:spPr>
                </pic:pic>
              </a:graphicData>
            </a:graphic>
          </wp:inline>
        </w:drawing>
      </w:r>
      <w:r w:rsidRPr="00E230CE">
        <w:t xml:space="preserve">.  The output signal is </w:t>
      </w:r>
    </w:p>
    <w:p w:rsidR="00F13F53" w:rsidRPr="00E230CE" w:rsidRDefault="00F13F53" w:rsidP="00CF61A2"/>
    <w:p w:rsidR="00F13F53" w:rsidRPr="00E230CE" w:rsidRDefault="00F13F53" w:rsidP="00CF61A2">
      <w:r w:rsidRPr="00E230CE">
        <w:tab/>
      </w:r>
      <w:r w:rsidRPr="00E230CE">
        <w:rPr>
          <w:noProof/>
          <w:position w:val="-28"/>
        </w:rPr>
        <w:drawing>
          <wp:inline distT="0" distB="0" distL="0" distR="0" wp14:anchorId="4612D110" wp14:editId="5AEB2216">
            <wp:extent cx="1743075" cy="428625"/>
            <wp:effectExtent l="0" t="0" r="9525" b="9525"/>
            <wp:docPr id="1477764847" name="Picture 147776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1743075" cy="42862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40</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 xml:space="preserve">where </w:t>
      </w:r>
      <w:r w:rsidRPr="00E230CE">
        <w:rPr>
          <w:noProof/>
          <w:position w:val="-10"/>
        </w:rPr>
        <w:drawing>
          <wp:inline distT="0" distB="0" distL="0" distR="0" wp14:anchorId="09878694" wp14:editId="2F42946A">
            <wp:extent cx="276225" cy="200025"/>
            <wp:effectExtent l="0" t="0" r="9525" b="9525"/>
            <wp:docPr id="777946018" name="Picture 777946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E230CE">
        <w:t xml:space="preserve">is the causal impulse response with support on </w:t>
      </w:r>
      <w:r w:rsidRPr="00E230CE">
        <w:rPr>
          <w:noProof/>
          <w:position w:val="-10"/>
        </w:rPr>
        <w:drawing>
          <wp:inline distT="0" distB="0" distL="0" distR="0" wp14:anchorId="28446646" wp14:editId="63145502">
            <wp:extent cx="352425" cy="200025"/>
            <wp:effectExtent l="0" t="0" r="9525" b="9525"/>
            <wp:docPr id="148546016" name="Picture 148546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r w:rsidRPr="00E230CE">
        <w:t xml:space="preserve"> which we want to determine and now the noise </w:t>
      </w:r>
      <w:r w:rsidRPr="00E230CE">
        <w:rPr>
          <w:noProof/>
          <w:position w:val="-10"/>
        </w:rPr>
        <w:drawing>
          <wp:inline distT="0" distB="0" distL="0" distR="0" wp14:anchorId="1E0E15CE" wp14:editId="1D673EC7">
            <wp:extent cx="276225" cy="200025"/>
            <wp:effectExtent l="0" t="0" r="9525" b="9525"/>
            <wp:docPr id="1356088542" name="Picture 1356088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E230CE">
        <w:t>is bandlimited.  For a casual filter and time limited signal the two statements of convolution</w:t>
      </w:r>
    </w:p>
    <w:p w:rsidR="00F13F53" w:rsidRPr="00E230CE" w:rsidRDefault="00F13F53" w:rsidP="00CF61A2"/>
    <w:p w:rsidR="00F13F53" w:rsidRPr="00E230CE" w:rsidRDefault="00F13F53" w:rsidP="00CF61A2">
      <w:r w:rsidRPr="00E230CE">
        <w:tab/>
      </w:r>
      <w:r w:rsidRPr="00E230CE">
        <w:rPr>
          <w:noProof/>
          <w:position w:val="-32"/>
        </w:rPr>
        <w:drawing>
          <wp:inline distT="0" distB="0" distL="0" distR="0" wp14:anchorId="1CE021F3" wp14:editId="5D832FF5">
            <wp:extent cx="2819400" cy="466725"/>
            <wp:effectExtent l="0" t="0" r="0" b="9525"/>
            <wp:docPr id="616605238" name="Picture 616605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2819400" cy="46672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41</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 xml:space="preserve">are equivalent because </w:t>
      </w:r>
      <w:r w:rsidRPr="00E230CE">
        <w:rPr>
          <w:noProof/>
          <w:position w:val="-6"/>
        </w:rPr>
        <w:drawing>
          <wp:inline distT="0" distB="0" distL="0" distR="0" wp14:anchorId="0CD3AB30" wp14:editId="2F5B1A78">
            <wp:extent cx="314325" cy="161925"/>
            <wp:effectExtent l="0" t="0" r="9525" b="9525"/>
            <wp:docPr id="1802334705" name="Picture 1802334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314325" cy="161925"/>
                    </a:xfrm>
                    <a:prstGeom prst="rect">
                      <a:avLst/>
                    </a:prstGeom>
                    <a:noFill/>
                    <a:ln>
                      <a:noFill/>
                    </a:ln>
                  </pic:spPr>
                </pic:pic>
              </a:graphicData>
            </a:graphic>
          </wp:inline>
        </w:drawing>
      </w:r>
      <w:r w:rsidRPr="00E230CE">
        <w:t xml:space="preserve">for non-zero output.  Therefore the combination of filtering and sampling illustrated in Figure () may be written as </w:t>
      </w:r>
    </w:p>
    <w:p w:rsidR="00F13F53" w:rsidRPr="00E230CE" w:rsidRDefault="00F13F53" w:rsidP="00CF61A2"/>
    <w:p w:rsidR="00F13F53" w:rsidRPr="00E230CE" w:rsidRDefault="00F13F53" w:rsidP="00CF61A2">
      <w:r w:rsidRPr="00E230CE">
        <w:tab/>
      </w:r>
      <w:r w:rsidRPr="00E230CE">
        <w:rPr>
          <w:noProof/>
          <w:position w:val="-32"/>
        </w:rPr>
        <w:drawing>
          <wp:inline distT="0" distB="0" distL="0" distR="0" wp14:anchorId="551332C0" wp14:editId="5C8EE2B0">
            <wp:extent cx="1476375" cy="466725"/>
            <wp:effectExtent l="0" t="0" r="9525" b="9525"/>
            <wp:docPr id="287248117" name="Picture 287248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476375" cy="46672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42</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Pr>
          <w:noProof/>
        </w:rPr>
        <mc:AlternateContent>
          <mc:Choice Requires="wpc">
            <w:drawing>
              <wp:anchor distT="0" distB="0" distL="114300" distR="114300" simplePos="0" relativeHeight="251699200" behindDoc="0" locked="1" layoutInCell="1" allowOverlap="1" wp14:anchorId="709B6C33" wp14:editId="1592E0CF">
                <wp:simplePos x="0" y="0"/>
                <wp:positionH relativeFrom="column">
                  <wp:align>center</wp:align>
                </wp:positionH>
                <wp:positionV relativeFrom="paragraph">
                  <wp:posOffset>0</wp:posOffset>
                </wp:positionV>
                <wp:extent cx="4038600" cy="1431290"/>
                <wp:effectExtent l="0" t="0" r="0" b="0"/>
                <wp:wrapSquare wrapText="bothSides"/>
                <wp:docPr id="428489160" name="Canvas 5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983401200" name="Line 58"/>
                        <wps:cNvCnPr>
                          <a:cxnSpLocks/>
                        </wps:cNvCnPr>
                        <wps:spPr bwMode="auto">
                          <a:xfrm>
                            <a:off x="1130046" y="679825"/>
                            <a:ext cx="540258" cy="7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8412465" name="Rectangle 59"/>
                        <wps:cNvSpPr>
                          <a:spLocks/>
                        </wps:cNvSpPr>
                        <wps:spPr bwMode="auto">
                          <a:xfrm>
                            <a:off x="1670304" y="514441"/>
                            <a:ext cx="514350" cy="36201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06103591" name="Line 60"/>
                        <wps:cNvCnPr>
                          <a:cxnSpLocks/>
                        </wps:cNvCnPr>
                        <wps:spPr bwMode="auto">
                          <a:xfrm flipV="1">
                            <a:off x="2769108" y="679825"/>
                            <a:ext cx="368808" cy="152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2103423324" name="Group 61"/>
                        <wpg:cNvGrpSpPr>
                          <a:grpSpLocks/>
                        </wpg:cNvGrpSpPr>
                        <wpg:grpSpPr bwMode="auto">
                          <a:xfrm>
                            <a:off x="2463546" y="520538"/>
                            <a:ext cx="300990" cy="209587"/>
                            <a:chOff x="4963" y="10020"/>
                            <a:chExt cx="395" cy="275"/>
                          </a:xfrm>
                        </wpg:grpSpPr>
                        <wps:wsp>
                          <wps:cNvPr id="230879805" name="Line 62"/>
                          <wps:cNvCnPr>
                            <a:cxnSpLocks/>
                          </wps:cNvCnPr>
                          <wps:spPr bwMode="auto">
                            <a:xfrm flipV="1">
                              <a:off x="4963" y="10020"/>
                              <a:ext cx="225" cy="21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0174693" name="Arc 63"/>
                          <wps:cNvSpPr>
                            <a:spLocks/>
                          </wps:cNvSpPr>
                          <wps:spPr bwMode="auto">
                            <a:xfrm>
                              <a:off x="5197" y="10020"/>
                              <a:ext cx="161" cy="275"/>
                            </a:xfrm>
                            <a:custGeom>
                              <a:avLst/>
                              <a:gdLst>
                                <a:gd name="G0" fmla="+- 0 0 0"/>
                                <a:gd name="G1" fmla="+- 21600 0 0"/>
                                <a:gd name="G2" fmla="+- 21600 0 0"/>
                                <a:gd name="T0" fmla="*/ 0 w 21026"/>
                                <a:gd name="T1" fmla="*/ 0 h 21600"/>
                                <a:gd name="T2" fmla="*/ 21026 w 21026"/>
                                <a:gd name="T3" fmla="*/ 16653 h 21600"/>
                                <a:gd name="T4" fmla="*/ 0 w 21026"/>
                                <a:gd name="T5" fmla="*/ 21600 h 21600"/>
                              </a:gdLst>
                              <a:ahLst/>
                              <a:cxnLst>
                                <a:cxn ang="0">
                                  <a:pos x="T0" y="T1"/>
                                </a:cxn>
                                <a:cxn ang="0">
                                  <a:pos x="T2" y="T3"/>
                                </a:cxn>
                                <a:cxn ang="0">
                                  <a:pos x="T4" y="T5"/>
                                </a:cxn>
                              </a:cxnLst>
                              <a:rect l="0" t="0" r="r" b="b"/>
                              <a:pathLst>
                                <a:path w="21026" h="21600" fill="none" extrusionOk="0">
                                  <a:moveTo>
                                    <a:pt x="0" y="0"/>
                                  </a:moveTo>
                                  <a:cubicBezTo>
                                    <a:pt x="10023" y="0"/>
                                    <a:pt x="18730" y="6895"/>
                                    <a:pt x="21025" y="16653"/>
                                  </a:cubicBezTo>
                                </a:path>
                                <a:path w="21026" h="21600" stroke="0" extrusionOk="0">
                                  <a:moveTo>
                                    <a:pt x="0" y="0"/>
                                  </a:moveTo>
                                  <a:cubicBezTo>
                                    <a:pt x="10023" y="0"/>
                                    <a:pt x="18730" y="6895"/>
                                    <a:pt x="21025" y="16653"/>
                                  </a:cubicBezTo>
                                  <a:lnTo>
                                    <a:pt x="0" y="21600"/>
                                  </a:lnTo>
                                  <a:close/>
                                </a:path>
                              </a:pathLst>
                            </a:custGeom>
                            <a:noFill/>
                            <a:ln w="9525">
                              <a:solidFill>
                                <a:srgbClr val="000000"/>
                              </a:solidFill>
                              <a:round/>
                              <a:headEn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014056960" name="Line 64"/>
                        <wps:cNvCnPr>
                          <a:cxnSpLocks/>
                        </wps:cNvCnPr>
                        <wps:spPr bwMode="auto">
                          <a:xfrm>
                            <a:off x="2184654" y="685922"/>
                            <a:ext cx="291084" cy="76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6404324" name="AutoShape 65"/>
                        <wps:cNvSpPr>
                          <a:spLocks/>
                        </wps:cNvSpPr>
                        <wps:spPr bwMode="auto">
                          <a:xfrm>
                            <a:off x="934974" y="587606"/>
                            <a:ext cx="183642" cy="185199"/>
                          </a:xfrm>
                          <a:prstGeom prst="flowChar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63085673" name="Line 66"/>
                        <wps:cNvCnPr>
                          <a:cxnSpLocks/>
                        </wps:cNvCnPr>
                        <wps:spPr bwMode="auto">
                          <a:xfrm>
                            <a:off x="413766" y="676776"/>
                            <a:ext cx="508254" cy="7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62064930" name="Line 67"/>
                        <wps:cNvCnPr>
                          <a:cxnSpLocks/>
                        </wps:cNvCnPr>
                        <wps:spPr bwMode="auto">
                          <a:xfrm flipV="1">
                            <a:off x="1030224" y="784999"/>
                            <a:ext cx="762" cy="36201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552822508" name="Picture 68"/>
                          <pic:cNvPicPr>
                            <a:picLocks/>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861822" y="1151586"/>
                            <a:ext cx="304800" cy="20349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45482350" name="Picture 69"/>
                          <pic:cNvPicPr>
                            <a:picLocks/>
                          </pic:cNvPicPr>
                        </pic:nvPicPr>
                        <pic:blipFill>
                          <a:blip r:embed="rId179">
                            <a:extLst>
                              <a:ext uri="{28A0092B-C50C-407E-A947-70E740481C1C}">
                                <a14:useLocalDpi xmlns:a14="http://schemas.microsoft.com/office/drawing/2010/main" val="0"/>
                              </a:ext>
                            </a:extLst>
                          </a:blip>
                          <a:srcRect/>
                          <a:stretch>
                            <a:fillRect/>
                          </a:stretch>
                        </pic:blipFill>
                        <pic:spPr bwMode="auto">
                          <a:xfrm>
                            <a:off x="137160" y="574650"/>
                            <a:ext cx="266700" cy="20349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11588346" name="Picture 70"/>
                          <pic:cNvPicPr>
                            <a:picLocks/>
                          </pic:cNvPicPr>
                        </pic:nvPicPr>
                        <pic:blipFill>
                          <a:blip r:embed="rId180">
                            <a:extLst>
                              <a:ext uri="{28A0092B-C50C-407E-A947-70E740481C1C}">
                                <a14:useLocalDpi xmlns:a14="http://schemas.microsoft.com/office/drawing/2010/main" val="0"/>
                              </a:ext>
                            </a:extLst>
                          </a:blip>
                          <a:srcRect/>
                          <a:stretch>
                            <a:fillRect/>
                          </a:stretch>
                        </pic:blipFill>
                        <pic:spPr bwMode="auto">
                          <a:xfrm>
                            <a:off x="1788414" y="593703"/>
                            <a:ext cx="278892" cy="20349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62053727" name="Picture 71"/>
                          <pic:cNvPicPr>
                            <a:picLocks/>
                          </pic:cNvPicPr>
                        </pic:nvPicPr>
                        <pic:blipFill>
                          <a:blip r:embed="rId181">
                            <a:extLst>
                              <a:ext uri="{28A0092B-C50C-407E-A947-70E740481C1C}">
                                <a14:useLocalDpi xmlns:a14="http://schemas.microsoft.com/office/drawing/2010/main" val="0"/>
                              </a:ext>
                            </a:extLst>
                          </a:blip>
                          <a:srcRect/>
                          <a:stretch>
                            <a:fillRect/>
                          </a:stretch>
                        </pic:blipFill>
                        <pic:spPr bwMode="auto">
                          <a:xfrm>
                            <a:off x="2676144" y="365063"/>
                            <a:ext cx="217170" cy="1775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28105410" name="Picture 72"/>
                          <pic:cNvPicPr>
                            <a:picLocks/>
                          </pic:cNvPicPr>
                        </pic:nvPicPr>
                        <pic:blipFill>
                          <a:blip r:embed="rId182">
                            <a:extLst>
                              <a:ext uri="{28A0092B-C50C-407E-A947-70E740481C1C}">
                                <a14:useLocalDpi xmlns:a14="http://schemas.microsoft.com/office/drawing/2010/main" val="0"/>
                              </a:ext>
                            </a:extLst>
                          </a:blip>
                          <a:srcRect/>
                          <a:stretch>
                            <a:fillRect/>
                          </a:stretch>
                        </pic:blipFill>
                        <pic:spPr bwMode="auto">
                          <a:xfrm>
                            <a:off x="3147060" y="568553"/>
                            <a:ext cx="571500" cy="24083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54646813" name="Picture 73"/>
                          <pic:cNvPicPr>
                            <a:picLocks/>
                          </pic:cNvPicPr>
                        </pic:nvPicPr>
                        <pic:blipFill>
                          <a:blip r:embed="rId183">
                            <a:extLst>
                              <a:ext uri="{28A0092B-C50C-407E-A947-70E740481C1C}">
                                <a14:useLocalDpi xmlns:a14="http://schemas.microsoft.com/office/drawing/2010/main" val="0"/>
                              </a:ext>
                            </a:extLst>
                          </a:blip>
                          <a:srcRect/>
                          <a:stretch>
                            <a:fillRect/>
                          </a:stretch>
                        </pic:blipFill>
                        <pic:spPr bwMode="auto">
                          <a:xfrm>
                            <a:off x="2201418" y="682111"/>
                            <a:ext cx="266700" cy="202728"/>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14:sizeRelH relativeFrom="page">
                  <wp14:pctWidth>0</wp14:pctWidth>
                </wp14:sizeRelH>
                <wp14:sizeRelV relativeFrom="page">
                  <wp14:pctHeight>0</wp14:pctHeight>
                </wp14:sizeRelV>
              </wp:anchor>
            </w:drawing>
          </mc:Choice>
          <mc:Fallback>
            <w:pict>
              <v:group w14:anchorId="3261FB52" id="Canvas 56" o:spid="_x0000_s1026" editas="canvas" style="position:absolute;margin-left:0;margin-top:0;width:318pt;height:112.7pt;z-index:251699200;mso-position-horizontal:center" coordsize="40386,14312"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">
                <v:shape id="_x0000_s1027" type="#_x0000_t75" style="position:absolute;width:40386;height:14312;visibility:visible;mso-wrap-style:square">
                  <v:fill o:detectmouseclick="t"/>
                  <v:path o:connecttype="none"/>
                </v:shape>
                <v:line id="Line 58" o:spid="_x0000_s1028" style="position:absolute;visibility:visible;mso-wrap-style:square" from="11300,6798" to="16703,68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">
                  <v:stroke endarrow="block"/>
                  <o:lock v:ext="edit" shapetype="f"/>
                </v:line>
                <v:rect id="Rectangle 59" o:spid="_x0000_s1029" style="position:absolute;left:16703;top:5144;width:5143;height:36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">
                  <v:path arrowok="t"/>
                </v:rect>
                <v:line id="Line 60" o:spid="_x0000_s1030" style="position:absolute;flip:y;visibility:visible;mso-wrap-style:square" from="27691,6798" to="31379,68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">
                  <v:stroke endarrow="block"/>
                  <o:lock v:ext="edit" shapetype="f"/>
                </v:line>
                <v:group id="Group 61" o:spid="_x0000_s1031" style="position:absolute;left:24635;top:5205;width:3010;height:2096" coordorigin="4963,10020" coordsize="395,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">
                  <v:line id="Line 62" o:spid="_x0000_s1032" style="position:absolute;flip:y;visibility:visible;mso-wrap-style:square" from="4963,10020" to="5188,102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">
                    <o:lock v:ext="edit" shapetype="f"/>
                  </v:line>
                  <v:shape id="Arc 63" o:spid="_x0000_s1033" style="position:absolute;left:5197;top:10020;width:161;height:275;visibility:visible;mso-wrap-style:square;v-text-anchor:top" coordsize="21026,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" path="m,nfc10023,,18730,6895,21025,16653em,nsc10023,,18730,6895,21025,16653l,21600,,xe" filled="f">
                    <v:stroke endarrow="open"/>
                    <v:path arrowok="t" o:extrusionok="f" o:connecttype="custom" o:connectlocs="0,0;161,212;0,275" o:connectangles="0,0,0"/>
                  </v:shape>
                </v:group>
                <v:line id="Line 64" o:spid="_x0000_s1034" style="position:absolute;visibility:visible;mso-wrap-style:square" from="21846,6859" to="24757,686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">
                  <o:lock v:ext="edit" shapetype="f"/>
                </v:line>
                <v:shapetype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AutoShape 65" o:spid="_x0000_s1035" type="#_x0000_t124" style="position:absolute;left:9349;top:5876;width:1837;height:18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">
                  <v:path arrowok="t"/>
                </v:shape>
                <v:line id="Line 66" o:spid="_x0000_s1036" style="position:absolute;visibility:visible;mso-wrap-style:square" from="4137,6767" to="9220,67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">
                  <v:stroke endarrow="block"/>
                  <o:lock v:ext="edit" shapetype="f"/>
                </v:line>
                <v:line id="Line 67" o:spid="_x0000_s1037" style="position:absolute;flip:y;visibility:visible;mso-wrap-style:square" from="10302,7849" to="10309,114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">
                  <v:stroke endarrow="block"/>
                  <o:lock v:ext="edit" shapetype="f"/>
                </v:line>
                <v:shape id="Picture 68" o:spid="_x0000_s1038" type="#_x0000_t75" style="position:absolute;left:8618;top:11515;width:3048;height:20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">
                  <v:imagedata r:id="rId184" o:title=""/>
                  <o:lock v:ext="edit" aspectratio="f"/>
                </v:shape>
                <v:shape id="Picture 69" o:spid="_x0000_s1039" type="#_x0000_t75" style="position:absolute;left:1371;top:5746;width:2667;height:20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">
                  <v:imagedata r:id="rId185" o:title=""/>
                  <o:lock v:ext="edit" aspectratio="f"/>
                </v:shape>
                <v:shape id="Picture 70" o:spid="_x0000_s1040" type="#_x0000_t75" style="position:absolute;left:17884;top:5937;width:2789;height:20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">
                  <v:imagedata r:id="rId186" o:title=""/>
                  <o:lock v:ext="edit" aspectratio="f"/>
                </v:shape>
                <v:shape id="Picture 71" o:spid="_x0000_s1041" type="#_x0000_t75" style="position:absolute;left:26761;top:3650;width:2172;height:17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">
                  <v:imagedata r:id="rId187" o:title=""/>
                  <o:lock v:ext="edit" aspectratio="f"/>
                </v:shape>
                <v:shape id="Picture 72" o:spid="_x0000_s1042" type="#_x0000_t75" style="position:absolute;left:31470;top:5685;width:5715;height:24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">
                  <v:imagedata r:id="rId188" o:title=""/>
                  <o:lock v:ext="edit" aspectratio="f"/>
                </v:shape>
                <v:shape id="Picture 73" o:spid="_x0000_s1043" type="#_x0000_t75" style="position:absolute;left:22014;top:6821;width:2667;height:20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">
                  <v:imagedata r:id="rId189" o:title=""/>
                  <o:lock v:ext="edit" aspectratio="f"/>
                </v:shape>
                <w10:wrap type="square"/>
                <w10:anchorlock/>
              </v:group>
            </w:pict>
          </mc:Fallback>
        </mc:AlternateContent>
      </w:r>
    </w:p>
    <w:p w:rsidR="00F13F53" w:rsidRPr="00E230CE" w:rsidRDefault="00F13F53" w:rsidP="00CF61A2">
      <w:pPr>
        <w:jc w:val="both"/>
      </w:pPr>
    </w:p>
    <w:p w:rsidR="00F13F53" w:rsidRPr="00E230CE" w:rsidRDefault="00F13F53" w:rsidP="00CF61A2">
      <w:r w:rsidRPr="00E230CE">
        <w:t>Typically, however, in order to make convenient use of Fourier transforms we consider the finite support incumbent on the signal and thus leave the limits of integration as +/- infinity.</w:t>
      </w:r>
    </w:p>
    <w:p w:rsidR="00F13F53" w:rsidRPr="00E230CE" w:rsidRDefault="00F13F53" w:rsidP="00CF61A2"/>
    <w:p w:rsidR="00F13F53" w:rsidRPr="00E230CE" w:rsidRDefault="00F13F53" w:rsidP="00CF61A2">
      <w:pPr>
        <w:jc w:val="both"/>
      </w:pPr>
      <w:r w:rsidRPr="00E230CE">
        <w:t>The SNR at the output of the receiver filter is</w:t>
      </w:r>
    </w:p>
    <w:p w:rsidR="00F13F53" w:rsidRPr="00E230CE" w:rsidRDefault="00F13F53" w:rsidP="00CF61A2">
      <w:pPr>
        <w:jc w:val="both"/>
      </w:pPr>
    </w:p>
    <w:p w:rsidR="00F13F53" w:rsidRPr="00E230CE" w:rsidRDefault="00F13F53" w:rsidP="00CF61A2">
      <w:r w:rsidRPr="00E230CE">
        <w:tab/>
      </w:r>
      <w:r w:rsidRPr="00E230CE">
        <w:rPr>
          <w:noProof/>
          <w:position w:val="-30"/>
        </w:rPr>
        <w:drawing>
          <wp:inline distT="0" distB="0" distL="0" distR="0" wp14:anchorId="3EC7177A" wp14:editId="76DC7896">
            <wp:extent cx="952500" cy="428625"/>
            <wp:effectExtent l="0" t="0" r="0" b="9525"/>
            <wp:docPr id="1886606390" name="Picture 1886606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952500" cy="42862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43</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 xml:space="preserve">where </w:t>
      </w:r>
      <w:r w:rsidRPr="00E230CE">
        <w:rPr>
          <w:noProof/>
          <w:position w:val="-12"/>
        </w:rPr>
        <w:drawing>
          <wp:inline distT="0" distB="0" distL="0" distR="0" wp14:anchorId="030B0776" wp14:editId="5929DBCF">
            <wp:extent cx="161925" cy="228600"/>
            <wp:effectExtent l="0" t="0" r="9525" b="0"/>
            <wp:docPr id="492998723" name="Picture 492998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E230CE">
        <w:t xml:space="preserve">(t) and </w:t>
      </w:r>
      <w:r w:rsidRPr="00E230CE">
        <w:rPr>
          <w:noProof/>
          <w:position w:val="-12"/>
        </w:rPr>
        <w:drawing>
          <wp:inline distT="0" distB="0" distL="0" distR="0" wp14:anchorId="35E278E8" wp14:editId="4C452B8E">
            <wp:extent cx="161925" cy="228600"/>
            <wp:effectExtent l="0" t="0" r="9525" b="0"/>
            <wp:docPr id="1632470826" name="Picture 1632470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E230CE">
        <w:t>(t) are the power in the filtered signal and noise respectively.  The instantaneous signal power is</w:t>
      </w:r>
    </w:p>
    <w:p w:rsidR="00F13F53" w:rsidRPr="00E230CE" w:rsidRDefault="00F13F53" w:rsidP="00CF61A2"/>
    <w:p w:rsidR="00F13F53" w:rsidRPr="00E230CE" w:rsidRDefault="00F13F53" w:rsidP="00CF61A2">
      <w:r w:rsidRPr="00E230CE">
        <w:tab/>
      </w:r>
      <w:r w:rsidRPr="00E230CE">
        <w:rPr>
          <w:noProof/>
          <w:position w:val="-32"/>
        </w:rPr>
        <w:drawing>
          <wp:inline distT="0" distB="0" distL="0" distR="0" wp14:anchorId="14A4C72C" wp14:editId="10799BA2">
            <wp:extent cx="2028825" cy="523875"/>
            <wp:effectExtent l="0" t="0" r="9525" b="9525"/>
            <wp:docPr id="1713343810" name="Picture 1713343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2028825" cy="52387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44</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or in the frequency domain</w:t>
      </w:r>
    </w:p>
    <w:p w:rsidR="00F13F53" w:rsidRPr="00E230CE" w:rsidRDefault="00F13F53" w:rsidP="00CF61A2"/>
    <w:p w:rsidR="00F13F53" w:rsidRPr="00E230CE" w:rsidRDefault="00F13F53" w:rsidP="00CF61A2">
      <w:r w:rsidRPr="00E230CE">
        <w:tab/>
      </w:r>
      <w:r w:rsidRPr="00E230CE">
        <w:rPr>
          <w:noProof/>
          <w:position w:val="-24"/>
        </w:rPr>
        <w:drawing>
          <wp:inline distT="0" distB="0" distL="0" distR="0" wp14:anchorId="2454559E" wp14:editId="526557FA">
            <wp:extent cx="1638300" cy="381000"/>
            <wp:effectExtent l="0" t="0" r="0" b="0"/>
            <wp:docPr id="614956830" name="Picture 614956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1638300" cy="3810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45</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The noise autocorrelation function is</w:t>
      </w:r>
    </w:p>
    <w:p w:rsidR="00F13F53" w:rsidRPr="00E230CE" w:rsidRDefault="00F13F53" w:rsidP="00CF61A2"/>
    <w:p w:rsidR="00F13F53" w:rsidRPr="00E230CE" w:rsidRDefault="00F13F53" w:rsidP="00CF61A2">
      <w:r w:rsidRPr="00E230CE">
        <w:tab/>
      </w:r>
      <w:r w:rsidRPr="00E230CE">
        <w:rPr>
          <w:noProof/>
          <w:position w:val="-102"/>
        </w:rPr>
        <w:drawing>
          <wp:inline distT="0" distB="0" distL="0" distR="0" wp14:anchorId="14ECF9E6" wp14:editId="623BAB7E">
            <wp:extent cx="1895475" cy="1371600"/>
            <wp:effectExtent l="0" t="0" r="9525" b="0"/>
            <wp:docPr id="828791688" name="Picture 828791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1895475" cy="13716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46</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and thus the noise power is</w:t>
      </w:r>
    </w:p>
    <w:p w:rsidR="00F13F53" w:rsidRPr="00E230CE" w:rsidRDefault="00F13F53" w:rsidP="00CF61A2"/>
    <w:p w:rsidR="00F13F53" w:rsidRPr="00E230CE" w:rsidRDefault="00F13F53" w:rsidP="00CF61A2">
      <w:r w:rsidRPr="00E230CE">
        <w:tab/>
      </w:r>
      <w:r w:rsidRPr="00E230CE">
        <w:rPr>
          <w:noProof/>
          <w:position w:val="-50"/>
        </w:rPr>
        <w:drawing>
          <wp:inline distT="0" distB="0" distL="0" distR="0" wp14:anchorId="262EF0CB" wp14:editId="71D8646C">
            <wp:extent cx="1114425" cy="714375"/>
            <wp:effectExtent l="0" t="0" r="9525" b="9525"/>
            <wp:docPr id="1296076703" name="Picture 1296076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1114425" cy="71437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bookmarkStart w:id="69" w:name="ZEqnNum739593"/>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47</w:instrText>
      </w:r>
      <w:r w:rsidRPr="00E230CE">
        <w:rPr>
          <w:noProof/>
        </w:rPr>
        <w:fldChar w:fldCharType="end"/>
      </w:r>
      <w:r w:rsidRPr="00E230CE">
        <w:instrText>)</w:instrText>
      </w:r>
      <w:bookmarkEnd w:id="69"/>
      <w:r w:rsidRPr="00E230CE">
        <w:fldChar w:fldCharType="end"/>
      </w:r>
    </w:p>
    <w:p w:rsidR="00F13F53" w:rsidRPr="00E230CE" w:rsidRDefault="00F13F53" w:rsidP="00CF61A2"/>
    <w:p w:rsidR="00F13F53" w:rsidRPr="00E230CE" w:rsidRDefault="00F13F53" w:rsidP="00CF61A2">
      <w:r w:rsidRPr="00E230CE">
        <w:t>and is a constant function of time since the process is WSS.  The noise power may also be computed in the frequency domain as</w:t>
      </w:r>
    </w:p>
    <w:p w:rsidR="00F13F53" w:rsidRPr="00E230CE" w:rsidRDefault="00F13F53" w:rsidP="00CF61A2"/>
    <w:p w:rsidR="00F13F53" w:rsidRPr="00E230CE" w:rsidRDefault="00F13F53" w:rsidP="00CF61A2">
      <w:r w:rsidRPr="00E230CE">
        <w:tab/>
      </w:r>
      <w:r w:rsidRPr="00E230CE">
        <w:rPr>
          <w:noProof/>
          <w:position w:val="-68"/>
        </w:rPr>
        <w:drawing>
          <wp:inline distT="0" distB="0" distL="0" distR="0" wp14:anchorId="15918AC8" wp14:editId="0B85E4C4">
            <wp:extent cx="1495425" cy="942975"/>
            <wp:effectExtent l="0" t="0" r="9525" b="9525"/>
            <wp:docPr id="447717040" name="Picture 447717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1495425" cy="94297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48</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p w:rsidR="00F13F53" w:rsidRPr="00E230CE" w:rsidRDefault="00F13F53" w:rsidP="00CF61A2">
      <w:r w:rsidRPr="00E230CE">
        <w:t xml:space="preserve">Using the Cauchy-Schwartz Inequality we upper bound the SNR after sampling at time kt, i.e. </w:t>
      </w:r>
      <w:r w:rsidRPr="00E230CE">
        <w:rPr>
          <w:noProof/>
          <w:position w:val="-30"/>
        </w:rPr>
        <w:drawing>
          <wp:inline distT="0" distB="0" distL="0" distR="0" wp14:anchorId="2AA5D8F8" wp14:editId="37816A8D">
            <wp:extent cx="1790700" cy="428625"/>
            <wp:effectExtent l="0" t="0" r="0" b="9525"/>
            <wp:docPr id="147056252" name="Picture 147056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1790700" cy="428625"/>
                    </a:xfrm>
                    <a:prstGeom prst="rect">
                      <a:avLst/>
                    </a:prstGeom>
                    <a:noFill/>
                    <a:ln>
                      <a:noFill/>
                    </a:ln>
                  </pic:spPr>
                </pic:pic>
              </a:graphicData>
            </a:graphic>
          </wp:inline>
        </w:drawing>
      </w:r>
      <w:r w:rsidRPr="00E230CE">
        <w:t xml:space="preserve"> by </w:t>
      </w:r>
    </w:p>
    <w:p w:rsidR="00F13F53" w:rsidRPr="00E230CE" w:rsidRDefault="00F13F53" w:rsidP="00CF61A2"/>
    <w:p w:rsidR="00F13F53" w:rsidRPr="00E230CE" w:rsidRDefault="00F13F53" w:rsidP="00CF61A2">
      <w:r w:rsidRPr="00E230CE">
        <w:tab/>
      </w:r>
      <w:r w:rsidRPr="00E230CE">
        <w:rPr>
          <w:noProof/>
          <w:position w:val="-102"/>
        </w:rPr>
        <w:drawing>
          <wp:inline distT="0" distB="0" distL="0" distR="0" wp14:anchorId="7AE16F7F" wp14:editId="357F57E5">
            <wp:extent cx="3086100" cy="1905000"/>
            <wp:effectExtent l="0" t="0" r="0" b="0"/>
            <wp:docPr id="451528619" name="Picture 451528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3086100" cy="19050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49</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or,</w:t>
      </w:r>
    </w:p>
    <w:p w:rsidR="00F13F53" w:rsidRPr="00E230CE" w:rsidRDefault="00F13F53" w:rsidP="00CF61A2"/>
    <w:p w:rsidR="00F13F53" w:rsidRPr="00E230CE" w:rsidRDefault="00F13F53" w:rsidP="00CF61A2">
      <w:r w:rsidRPr="00E230CE">
        <w:tab/>
      </w:r>
      <w:r w:rsidRPr="00E230CE">
        <w:rPr>
          <w:noProof/>
          <w:position w:val="-32"/>
        </w:rPr>
        <w:drawing>
          <wp:inline distT="0" distB="0" distL="0" distR="0" wp14:anchorId="715BB04C" wp14:editId="65875815">
            <wp:extent cx="2905125" cy="523875"/>
            <wp:effectExtent l="0" t="0" r="9525" b="9525"/>
            <wp:docPr id="443082490" name="Picture 443082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2905125" cy="52387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bookmarkStart w:id="70" w:name="ZEqnNum101411"/>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50</w:instrText>
      </w:r>
      <w:r w:rsidRPr="00E230CE">
        <w:rPr>
          <w:noProof/>
        </w:rPr>
        <w:fldChar w:fldCharType="end"/>
      </w:r>
      <w:r w:rsidRPr="00E230CE">
        <w:instrText>)</w:instrText>
      </w:r>
      <w:bookmarkEnd w:id="70"/>
      <w:r w:rsidRPr="00E230CE">
        <w:fldChar w:fldCharType="end"/>
      </w:r>
    </w:p>
    <w:p w:rsidR="00F13F53" w:rsidRPr="00E230CE" w:rsidRDefault="00F13F53" w:rsidP="00CF61A2"/>
    <w:p w:rsidR="00F13F53" w:rsidRPr="00E230CE" w:rsidRDefault="00F13F53" w:rsidP="00CF61A2">
      <w:r w:rsidRPr="00E230CE">
        <w:t xml:space="preserve">Equality in </w:t>
      </w:r>
      <w:r w:rsidRPr="00E230CE">
        <w:fldChar w:fldCharType="begin"/>
      </w:r>
      <w:r w:rsidRPr="00E230CE">
        <w:instrText xml:space="preserve"> GOTOBUTTON ZEqnNum101411  \* MERGEFORMAT </w:instrText>
      </w:r>
      <w:fldSimple w:instr=" REF ZEqnNum101411 \! \* MERGEFORMAT ">
        <w:r w:rsidRPr="00E230CE">
          <w:instrText>(</w:instrText>
        </w:r>
        <w:r>
          <w:instrText>17</w:instrText>
        </w:r>
        <w:r w:rsidRPr="00E230CE">
          <w:instrText>.</w:instrText>
        </w:r>
        <w:r>
          <w:instrText>50</w:instrText>
        </w:r>
        <w:r w:rsidRPr="00E230CE">
          <w:instrText>)</w:instrText>
        </w:r>
      </w:fldSimple>
      <w:r w:rsidRPr="00E230CE">
        <w:fldChar w:fldCharType="end"/>
      </w:r>
      <w:r w:rsidRPr="00E230CE">
        <w:t xml:space="preserve"> is achieved iff the filter is of the form </w:t>
      </w:r>
      <w:r w:rsidRPr="00E230CE">
        <w:rPr>
          <w:noProof/>
          <w:position w:val="-10"/>
        </w:rPr>
        <w:drawing>
          <wp:inline distT="0" distB="0" distL="0" distR="0" wp14:anchorId="144AFCDE" wp14:editId="1BD37EF5">
            <wp:extent cx="981075" cy="200025"/>
            <wp:effectExtent l="0" t="0" r="9525" b="9525"/>
            <wp:docPr id="1317594425" name="Picture 131759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981075" cy="200025"/>
                    </a:xfrm>
                    <a:prstGeom prst="rect">
                      <a:avLst/>
                    </a:prstGeom>
                    <a:noFill/>
                    <a:ln>
                      <a:noFill/>
                    </a:ln>
                  </pic:spPr>
                </pic:pic>
              </a:graphicData>
            </a:graphic>
          </wp:inline>
        </w:drawing>
      </w:r>
      <w:r w:rsidRPr="00E230CE">
        <w:t xml:space="preserve"> where </w:t>
      </w:r>
      <w:r w:rsidRPr="00E230CE">
        <w:rPr>
          <w:noProof/>
          <w:position w:val="-6"/>
        </w:rPr>
        <w:drawing>
          <wp:inline distT="0" distB="0" distL="0" distR="0" wp14:anchorId="1BBA3A39" wp14:editId="52585F8B">
            <wp:extent cx="152400" cy="180975"/>
            <wp:effectExtent l="0" t="0" r="0" b="9525"/>
            <wp:docPr id="1038642841" name="Picture 103864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Pr="00E230CE">
        <w:t xml:space="preserve">is a constantand thus the SNR is maximized for the choice of filter with impulse response equal to a time reversed and translated replica of the input signal.  Note also that the maximum possible SNR </w:t>
      </w:r>
      <w:r w:rsidRPr="00E230CE">
        <w:rPr>
          <w:noProof/>
          <w:position w:val="-12"/>
        </w:rPr>
        <w:drawing>
          <wp:inline distT="0" distB="0" distL="0" distR="0" wp14:anchorId="2356323D" wp14:editId="3CD2005D">
            <wp:extent cx="533400" cy="228600"/>
            <wp:effectExtent l="0" t="0" r="0" b="0"/>
            <wp:docPr id="782899030" name="Picture 78289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533400" cy="228600"/>
                    </a:xfrm>
                    <a:prstGeom prst="rect">
                      <a:avLst/>
                    </a:prstGeom>
                    <a:noFill/>
                    <a:ln>
                      <a:noFill/>
                    </a:ln>
                  </pic:spPr>
                </pic:pic>
              </a:graphicData>
            </a:graphic>
          </wp:inline>
        </w:drawing>
      </w:r>
      <w:r w:rsidRPr="00E230CE">
        <w:t>is independent of the filter and depends only on the signal energy (not the specific form) and noise level.</w:t>
      </w:r>
    </w:p>
    <w:p w:rsidR="00F13F53" w:rsidRPr="00E230CE" w:rsidRDefault="00F13F53" w:rsidP="00CF61A2"/>
    <w:p w:rsidR="00F13F53" w:rsidRPr="00E230CE" w:rsidRDefault="00F13F53" w:rsidP="00CF61A2">
      <w:r w:rsidRPr="00E230CE">
        <w:t xml:space="preserve">Substituting the optimal form for </w:t>
      </w:r>
      <w:r w:rsidRPr="00E230CE">
        <w:rPr>
          <w:noProof/>
          <w:position w:val="-10"/>
        </w:rPr>
        <w:drawing>
          <wp:inline distT="0" distB="0" distL="0" distR="0" wp14:anchorId="5F64BE15" wp14:editId="36DD24B7">
            <wp:extent cx="276225" cy="200025"/>
            <wp:effectExtent l="0" t="0" r="9525" b="9525"/>
            <wp:docPr id="283924355" name="Picture 283924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E230CE">
        <w:t>the signal output may expressed as</w:t>
      </w:r>
    </w:p>
    <w:p w:rsidR="00F13F53" w:rsidRPr="00E230CE" w:rsidRDefault="00F13F53" w:rsidP="00CF61A2"/>
    <w:p w:rsidR="00F13F53" w:rsidRPr="00E230CE" w:rsidRDefault="00F13F53" w:rsidP="00CF61A2">
      <w:r w:rsidRPr="00E230CE">
        <w:tab/>
      </w:r>
      <w:r w:rsidRPr="00E230CE">
        <w:rPr>
          <w:noProof/>
          <w:position w:val="-30"/>
        </w:rPr>
        <w:drawing>
          <wp:inline distT="0" distB="0" distL="0" distR="0" wp14:anchorId="5CD64856" wp14:editId="23A1EC80">
            <wp:extent cx="1647825" cy="457200"/>
            <wp:effectExtent l="0" t="0" r="9525" b="0"/>
            <wp:docPr id="1900428876" name="Picture 1900428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1647825" cy="4572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bookmarkStart w:id="71" w:name="ZEqnNum718701"/>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51</w:instrText>
      </w:r>
      <w:r w:rsidRPr="00E230CE">
        <w:rPr>
          <w:noProof/>
        </w:rPr>
        <w:fldChar w:fldCharType="end"/>
      </w:r>
      <w:r w:rsidRPr="00E230CE">
        <w:instrText>)</w:instrText>
      </w:r>
      <w:bookmarkEnd w:id="71"/>
      <w:r w:rsidRPr="00E230CE">
        <w:fldChar w:fldCharType="end"/>
      </w:r>
    </w:p>
    <w:p w:rsidR="00F13F53" w:rsidRPr="00E230CE" w:rsidRDefault="00F13F53" w:rsidP="00CF61A2"/>
    <w:p w:rsidR="00F13F53" w:rsidRPr="00E230CE" w:rsidRDefault="00F13F53" w:rsidP="00CF61A2">
      <w:r w:rsidRPr="00E230CE">
        <w:t>This is a correlation operation which again by the Cauchy-Schwartz inequality is maximized at the sample time</w:t>
      </w:r>
      <w:bookmarkStart w:id="72" w:name="OLE_LINK51"/>
      <w:bookmarkStart w:id="73" w:name="OLE_LINK52"/>
      <w:r w:rsidRPr="00E230CE">
        <w:rPr>
          <w:noProof/>
          <w:position w:val="-6"/>
        </w:rPr>
        <w:drawing>
          <wp:inline distT="0" distB="0" distL="0" distR="0" wp14:anchorId="15FABB80" wp14:editId="4EF7DE8A">
            <wp:extent cx="342900" cy="180975"/>
            <wp:effectExtent l="0" t="0" r="0" b="9525"/>
            <wp:docPr id="322124168" name="Picture 322124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342900" cy="180975"/>
                    </a:xfrm>
                    <a:prstGeom prst="rect">
                      <a:avLst/>
                    </a:prstGeom>
                    <a:noFill/>
                    <a:ln>
                      <a:noFill/>
                    </a:ln>
                  </pic:spPr>
                </pic:pic>
              </a:graphicData>
            </a:graphic>
          </wp:inline>
        </w:drawing>
      </w:r>
      <w:bookmarkEnd w:id="72"/>
      <w:bookmarkEnd w:id="73"/>
      <w:r w:rsidRPr="00E230CE">
        <w:t xml:space="preserve">.  This is intuitively correct because </w:t>
      </w:r>
      <w:r w:rsidRPr="00E230CE">
        <w:fldChar w:fldCharType="begin"/>
      </w:r>
      <w:r w:rsidRPr="00E230CE">
        <w:instrText xml:space="preserve"> GOTOBUTTON ZEqnNum718701  \* MERGEFORMAT </w:instrText>
      </w:r>
      <w:fldSimple w:instr=" REF ZEqnNum718701 \! \* MERGEFORMAT ">
        <w:r w:rsidRPr="00E230CE">
          <w:instrText>(</w:instrText>
        </w:r>
        <w:r>
          <w:instrText>17</w:instrText>
        </w:r>
        <w:r w:rsidRPr="00E230CE">
          <w:instrText>.</w:instrText>
        </w:r>
        <w:r>
          <w:instrText>51</w:instrText>
        </w:r>
        <w:r w:rsidRPr="00E230CE">
          <w:instrText>)</w:instrText>
        </w:r>
      </w:fldSimple>
      <w:r w:rsidRPr="00E230CE">
        <w:fldChar w:fldCharType="end"/>
      </w:r>
      <w:r w:rsidRPr="00E230CE">
        <w:t xml:space="preserve"> is the area under the curve of the product of a shifted waveform with itself which is maximized for zero shift.  Note that the output is has support on </w:t>
      </w:r>
      <w:r w:rsidRPr="00E230CE">
        <w:rPr>
          <w:noProof/>
          <w:position w:val="-10"/>
        </w:rPr>
        <w:drawing>
          <wp:inline distT="0" distB="0" distL="0" distR="0" wp14:anchorId="16212116" wp14:editId="0FFF1160">
            <wp:extent cx="428625" cy="200025"/>
            <wp:effectExtent l="0" t="0" r="9525" b="9525"/>
            <wp:docPr id="511876342" name="Picture 51187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428625" cy="200025"/>
                    </a:xfrm>
                    <a:prstGeom prst="rect">
                      <a:avLst/>
                    </a:prstGeom>
                    <a:noFill/>
                    <a:ln>
                      <a:noFill/>
                    </a:ln>
                  </pic:spPr>
                </pic:pic>
              </a:graphicData>
            </a:graphic>
          </wp:inline>
        </w:drawing>
      </w:r>
      <w:r w:rsidRPr="00E230CE">
        <w:t xml:space="preserve"> and decreases symmetrically and monotonically on both sides of </w:t>
      </w:r>
      <w:r w:rsidRPr="00E230CE">
        <w:rPr>
          <w:noProof/>
          <w:position w:val="-6"/>
        </w:rPr>
        <w:drawing>
          <wp:inline distT="0" distB="0" distL="0" distR="0" wp14:anchorId="474A552F" wp14:editId="09B2C697">
            <wp:extent cx="342900" cy="180975"/>
            <wp:effectExtent l="0" t="0" r="0" b="9525"/>
            <wp:docPr id="1018770306" name="Picture 101877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342900" cy="180975"/>
                    </a:xfrm>
                    <a:prstGeom prst="rect">
                      <a:avLst/>
                    </a:prstGeom>
                    <a:noFill/>
                    <a:ln>
                      <a:noFill/>
                    </a:ln>
                  </pic:spPr>
                </pic:pic>
              </a:graphicData>
            </a:graphic>
          </wp:inline>
        </w:drawing>
      </w:r>
      <w:r w:rsidRPr="00E230CE">
        <w:t>.  Also note the maximum value is the energy of the signal.  If there is a timing error that samples at t=T+d then the SNR will degrade accordingly.</w:t>
      </w:r>
    </w:p>
    <w:p w:rsidR="00F13F53" w:rsidRPr="00E230CE" w:rsidRDefault="00F13F53" w:rsidP="00CF61A2"/>
    <w:p w:rsidR="00F13F53" w:rsidRPr="00E230CE" w:rsidRDefault="00F13F53" w:rsidP="00CF61A2">
      <w:r w:rsidRPr="00E230CE">
        <w:t>In the frequency domain the transfer function of the matched filter is</w:t>
      </w:r>
    </w:p>
    <w:p w:rsidR="00F13F53" w:rsidRPr="00E230CE" w:rsidRDefault="00F13F53" w:rsidP="00CF61A2"/>
    <w:p w:rsidR="00F13F53" w:rsidRPr="00E230CE" w:rsidRDefault="00F13F53" w:rsidP="00CF61A2">
      <w:r w:rsidRPr="00E230CE">
        <w:tab/>
      </w:r>
      <w:r w:rsidRPr="00E230CE">
        <w:rPr>
          <w:noProof/>
          <w:position w:val="-10"/>
        </w:rPr>
        <w:drawing>
          <wp:inline distT="0" distB="0" distL="0" distR="0" wp14:anchorId="2A795284" wp14:editId="0B5F6C9F">
            <wp:extent cx="1304925" cy="228600"/>
            <wp:effectExtent l="0" t="0" r="9525" b="0"/>
            <wp:docPr id="762974742" name="Picture 762974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1304925" cy="2286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52</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 xml:space="preserve">Since </w:t>
      </w:r>
      <w:r w:rsidRPr="00E230CE">
        <w:rPr>
          <w:noProof/>
          <w:position w:val="-14"/>
        </w:rPr>
        <w:drawing>
          <wp:inline distT="0" distB="0" distL="0" distR="0" wp14:anchorId="66D6BAFE" wp14:editId="56D09B0F">
            <wp:extent cx="952500" cy="257175"/>
            <wp:effectExtent l="0" t="0" r="0" b="9525"/>
            <wp:docPr id="1145500493" name="Picture 1145500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952500" cy="257175"/>
                    </a:xfrm>
                    <a:prstGeom prst="rect">
                      <a:avLst/>
                    </a:prstGeom>
                    <a:noFill/>
                    <a:ln>
                      <a:noFill/>
                    </a:ln>
                  </pic:spPr>
                </pic:pic>
              </a:graphicData>
            </a:graphic>
          </wp:inline>
        </w:drawing>
      </w:r>
      <w:r w:rsidRPr="00E230CE">
        <w:t>, the frequencies of the input signal are retained and out of band frequencies are rejected.  Therefore, an approximation to a matched filter can be a bandpass filter of center frequency equal to the signal.</w:t>
      </w:r>
    </w:p>
    <w:p w:rsidR="00F13F53" w:rsidRPr="00E230CE" w:rsidRDefault="00F13F53" w:rsidP="00CF61A2"/>
    <w:p w:rsidR="00F13F53" w:rsidRPr="00E230CE" w:rsidRDefault="00F13F53" w:rsidP="00CF61A2"/>
    <w:p w:rsidR="00F13F53" w:rsidRPr="00E230CE" w:rsidRDefault="00F13F53" w:rsidP="00CF61A2"/>
    <w:p w:rsidR="00F13F53" w:rsidRPr="00E230CE" w:rsidRDefault="00F13F53" w:rsidP="006F60EF">
      <w:pPr>
        <w:pStyle w:val="Heading4"/>
      </w:pPr>
      <w:bookmarkStart w:id="74" w:name="_Toc280363813"/>
      <w:r w:rsidRPr="00E230CE">
        <w:t>Matched Filter for Pulsed Sinewave</w:t>
      </w:r>
      <w:bookmarkEnd w:id="74"/>
    </w:p>
    <w:p w:rsidR="00F13F53" w:rsidRPr="00E230CE" w:rsidRDefault="00F13F53" w:rsidP="00CF61A2"/>
    <w:p w:rsidR="00F13F53" w:rsidRPr="00E230CE" w:rsidRDefault="00F13F53" w:rsidP="00CF61A2">
      <w:pPr>
        <w:rPr>
          <w:i/>
          <w:iCs/>
        </w:rPr>
      </w:pPr>
      <w:r w:rsidRPr="00E230CE">
        <w:rPr>
          <w:i/>
          <w:iCs/>
        </w:rPr>
        <w:t>Example 1: Matched filter for a pulsed sine wave.</w:t>
      </w:r>
    </w:p>
    <w:p w:rsidR="00F13F53" w:rsidRPr="00E230CE" w:rsidRDefault="00F13F53" w:rsidP="00CF61A2"/>
    <w:p w:rsidR="00F13F53" w:rsidRPr="00E230CE" w:rsidRDefault="00F13F53" w:rsidP="00CF61A2">
      <w:pPr>
        <w:jc w:val="center"/>
      </w:pPr>
      <w:r w:rsidRPr="00E230CE">
        <w:rPr>
          <w:noProof/>
          <w:position w:val="-34"/>
        </w:rPr>
        <w:drawing>
          <wp:inline distT="0" distB="0" distL="0" distR="0" wp14:anchorId="1BD960CC" wp14:editId="7D633D7C">
            <wp:extent cx="2085975" cy="504825"/>
            <wp:effectExtent l="0" t="0" r="9525" b="9525"/>
            <wp:docPr id="1111799255" name="Picture 1111799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2085975" cy="504825"/>
                    </a:xfrm>
                    <a:prstGeom prst="rect">
                      <a:avLst/>
                    </a:prstGeom>
                    <a:noFill/>
                    <a:ln>
                      <a:noFill/>
                    </a:ln>
                  </pic:spPr>
                </pic:pic>
              </a:graphicData>
            </a:graphic>
          </wp:inline>
        </w:drawing>
      </w:r>
    </w:p>
    <w:p w:rsidR="00F13F53" w:rsidRPr="00E230CE" w:rsidRDefault="00F13F53" w:rsidP="00CF61A2"/>
    <w:p w:rsidR="00F13F53" w:rsidRPr="00E230CE" w:rsidRDefault="00F13F53" w:rsidP="00CF61A2"/>
    <w:p w:rsidR="00F13F53" w:rsidRPr="00E230CE" w:rsidRDefault="00F13F53" w:rsidP="00CF61A2">
      <w:r w:rsidRPr="00E230CE">
        <w:tab/>
      </w:r>
      <w:r w:rsidRPr="00E230CE">
        <w:rPr>
          <w:noProof/>
          <w:position w:val="-30"/>
        </w:rPr>
        <w:drawing>
          <wp:inline distT="0" distB="0" distL="0" distR="0" wp14:anchorId="633AB3E8" wp14:editId="5E14C0D8">
            <wp:extent cx="2590800" cy="457200"/>
            <wp:effectExtent l="0" t="0" r="0" b="0"/>
            <wp:docPr id="1352289861" name="Picture 135228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2590800" cy="457200"/>
                    </a:xfrm>
                    <a:prstGeom prst="rect">
                      <a:avLst/>
                    </a:prstGeom>
                    <a:noFill/>
                    <a:ln>
                      <a:noFill/>
                    </a:ln>
                  </pic:spPr>
                </pic:pic>
              </a:graphicData>
            </a:graphic>
          </wp:inline>
        </w:drawing>
      </w:r>
    </w:p>
    <w:p w:rsidR="00F13F53" w:rsidRPr="00E230CE" w:rsidRDefault="00F13F53" w:rsidP="00CF61A2"/>
    <w:p w:rsidR="00F13F53" w:rsidRPr="00E230CE" w:rsidRDefault="00F13F53" w:rsidP="00CF61A2">
      <w:r w:rsidRPr="00E230CE">
        <w:rPr>
          <w:noProof/>
          <w:position w:val="-10"/>
        </w:rPr>
        <w:drawing>
          <wp:inline distT="0" distB="0" distL="0" distR="0" wp14:anchorId="5D36F815" wp14:editId="20D820C3">
            <wp:extent cx="523875" cy="200025"/>
            <wp:effectExtent l="0" t="0" r="9525" b="9525"/>
            <wp:docPr id="1610028758" name="Picture 1610028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523875" cy="200025"/>
                    </a:xfrm>
                    <a:prstGeom prst="rect">
                      <a:avLst/>
                    </a:prstGeom>
                    <a:noFill/>
                    <a:ln>
                      <a:noFill/>
                    </a:ln>
                  </pic:spPr>
                </pic:pic>
              </a:graphicData>
            </a:graphic>
          </wp:inline>
        </w:drawing>
      </w:r>
      <w:r w:rsidRPr="00E230CE">
        <w:t xml:space="preserve">for </w:t>
      </w:r>
      <w:r w:rsidRPr="00E230CE">
        <w:rPr>
          <w:noProof/>
          <w:position w:val="-6"/>
        </w:rPr>
        <w:drawing>
          <wp:inline distT="0" distB="0" distL="0" distR="0" wp14:anchorId="1E6D983B" wp14:editId="6D75DC88">
            <wp:extent cx="647700" cy="180975"/>
            <wp:effectExtent l="0" t="0" r="0" b="9525"/>
            <wp:docPr id="1458725755" name="Picture 145872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647700" cy="180975"/>
                    </a:xfrm>
                    <a:prstGeom prst="rect">
                      <a:avLst/>
                    </a:prstGeom>
                    <a:noFill/>
                    <a:ln>
                      <a:noFill/>
                    </a:ln>
                  </pic:spPr>
                </pic:pic>
              </a:graphicData>
            </a:graphic>
          </wp:inline>
        </w:drawing>
      </w:r>
      <w:r w:rsidRPr="00E230CE">
        <w:t xml:space="preserve">The overlap may be divided into two regions </w:t>
      </w:r>
      <w:r w:rsidRPr="00E230CE">
        <w:rPr>
          <w:noProof/>
          <w:position w:val="-6"/>
        </w:rPr>
        <w:drawing>
          <wp:inline distT="0" distB="0" distL="0" distR="0" wp14:anchorId="5D9A4A16" wp14:editId="0319116D">
            <wp:extent cx="561975" cy="180975"/>
            <wp:effectExtent l="0" t="0" r="9525" b="9525"/>
            <wp:docPr id="1867396441" name="Picture 1867396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561975" cy="180975"/>
                    </a:xfrm>
                    <a:prstGeom prst="rect">
                      <a:avLst/>
                    </a:prstGeom>
                    <a:noFill/>
                    <a:ln>
                      <a:noFill/>
                    </a:ln>
                  </pic:spPr>
                </pic:pic>
              </a:graphicData>
            </a:graphic>
          </wp:inline>
        </w:drawing>
      </w:r>
      <w:r w:rsidRPr="00E230CE">
        <w:t xml:space="preserve">and </w:t>
      </w:r>
      <w:r w:rsidRPr="00E230CE">
        <w:rPr>
          <w:noProof/>
          <w:position w:val="-6"/>
        </w:rPr>
        <w:drawing>
          <wp:inline distT="0" distB="0" distL="0" distR="0" wp14:anchorId="73BE377F" wp14:editId="6363E61E">
            <wp:extent cx="657225" cy="180975"/>
            <wp:effectExtent l="0" t="0" r="9525" b="9525"/>
            <wp:docPr id="1265066750" name="Picture 1265066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657225" cy="180975"/>
                    </a:xfrm>
                    <a:prstGeom prst="rect">
                      <a:avLst/>
                    </a:prstGeom>
                    <a:noFill/>
                    <a:ln>
                      <a:noFill/>
                    </a:ln>
                  </pic:spPr>
                </pic:pic>
              </a:graphicData>
            </a:graphic>
          </wp:inline>
        </w:drawing>
      </w:r>
      <w:r w:rsidRPr="00E230CE">
        <w:t xml:space="preserve">, during which non-zero overlap occurs for </w:t>
      </w:r>
      <w:r w:rsidRPr="00E230CE">
        <w:rPr>
          <w:noProof/>
          <w:position w:val="-6"/>
        </w:rPr>
        <w:drawing>
          <wp:inline distT="0" distB="0" distL="0" distR="0" wp14:anchorId="0A7FFBB9" wp14:editId="6AE88E1E">
            <wp:extent cx="542925" cy="180975"/>
            <wp:effectExtent l="0" t="0" r="9525" b="9525"/>
            <wp:docPr id="629590227" name="Picture 62959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542925" cy="180975"/>
                    </a:xfrm>
                    <a:prstGeom prst="rect">
                      <a:avLst/>
                    </a:prstGeom>
                    <a:noFill/>
                    <a:ln>
                      <a:noFill/>
                    </a:ln>
                  </pic:spPr>
                </pic:pic>
              </a:graphicData>
            </a:graphic>
          </wp:inline>
        </w:drawing>
      </w:r>
      <w:r w:rsidRPr="00E230CE">
        <w:t xml:space="preserve">and </w:t>
      </w:r>
      <w:r w:rsidRPr="00E230CE">
        <w:rPr>
          <w:noProof/>
          <w:position w:val="-6"/>
        </w:rPr>
        <w:drawing>
          <wp:inline distT="0" distB="0" distL="0" distR="0" wp14:anchorId="76A111A7" wp14:editId="1C2F1E25">
            <wp:extent cx="790575" cy="180975"/>
            <wp:effectExtent l="0" t="0" r="9525" b="9525"/>
            <wp:docPr id="2066046052" name="Picture 2066046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790575" cy="180975"/>
                    </a:xfrm>
                    <a:prstGeom prst="rect">
                      <a:avLst/>
                    </a:prstGeom>
                    <a:noFill/>
                    <a:ln>
                      <a:noFill/>
                    </a:ln>
                  </pic:spPr>
                </pic:pic>
              </a:graphicData>
            </a:graphic>
          </wp:inline>
        </w:drawing>
      </w:r>
      <w:r w:rsidRPr="00E230CE">
        <w:t>, respectively.  The total output is then</w:t>
      </w:r>
    </w:p>
    <w:p w:rsidR="00F13F53" w:rsidRPr="00E230CE" w:rsidRDefault="00F13F53" w:rsidP="00CF61A2"/>
    <w:p w:rsidR="00F13F53" w:rsidRPr="00E230CE" w:rsidRDefault="00F13F53" w:rsidP="00CF61A2">
      <w:pPr>
        <w:jc w:val="center"/>
      </w:pPr>
      <w:r w:rsidRPr="00E230CE">
        <w:rPr>
          <w:noProof/>
          <w:position w:val="-70"/>
        </w:rPr>
        <w:drawing>
          <wp:inline distT="0" distB="0" distL="0" distR="0" wp14:anchorId="56A42943" wp14:editId="72CFD58A">
            <wp:extent cx="3552825" cy="962025"/>
            <wp:effectExtent l="0" t="0" r="9525" b="9525"/>
            <wp:docPr id="211664556" name="Picture 21166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3552825" cy="962025"/>
                    </a:xfrm>
                    <a:prstGeom prst="rect">
                      <a:avLst/>
                    </a:prstGeom>
                    <a:noFill/>
                    <a:ln>
                      <a:noFill/>
                    </a:ln>
                  </pic:spPr>
                </pic:pic>
              </a:graphicData>
            </a:graphic>
          </wp:inline>
        </w:drawing>
      </w:r>
    </w:p>
    <w:p w:rsidR="00F13F53" w:rsidRPr="00E230CE" w:rsidRDefault="00F13F53" w:rsidP="00CF61A2"/>
    <w:p w:rsidR="00F13F53" w:rsidRPr="00E230CE" w:rsidRDefault="00F13F53" w:rsidP="00CF61A2"/>
    <w:p w:rsidR="00F13F53" w:rsidRPr="00E230CE" w:rsidRDefault="00F13F53" w:rsidP="00CF61A2">
      <w:r w:rsidRPr="00E230CE">
        <w:t xml:space="preserve">Since the matched filter operation is symmetric wrt </w:t>
      </w:r>
      <w:r w:rsidRPr="00E230CE">
        <w:rPr>
          <w:noProof/>
          <w:position w:val="-6"/>
        </w:rPr>
        <w:drawing>
          <wp:inline distT="0" distB="0" distL="0" distR="0" wp14:anchorId="2A40060C" wp14:editId="7534B806">
            <wp:extent cx="342900" cy="180975"/>
            <wp:effectExtent l="0" t="0" r="0" b="9525"/>
            <wp:docPr id="1938259483" name="Picture 1938259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342900" cy="180975"/>
                    </a:xfrm>
                    <a:prstGeom prst="rect">
                      <a:avLst/>
                    </a:prstGeom>
                    <a:noFill/>
                    <a:ln>
                      <a:noFill/>
                    </a:ln>
                  </pic:spPr>
                </pic:pic>
              </a:graphicData>
            </a:graphic>
          </wp:inline>
        </w:drawing>
      </w:r>
      <w:r w:rsidRPr="00E230CE">
        <w:t xml:space="preserve">, i.e. </w:t>
      </w:r>
      <w:r w:rsidRPr="00E230CE">
        <w:rPr>
          <w:noProof/>
          <w:position w:val="-10"/>
        </w:rPr>
        <w:drawing>
          <wp:inline distT="0" distB="0" distL="0" distR="0" wp14:anchorId="0284AAD4" wp14:editId="369A4907">
            <wp:extent cx="1143000" cy="200025"/>
            <wp:effectExtent l="0" t="0" r="0" b="9525"/>
            <wp:docPr id="449677927" name="Picture 449677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1143000" cy="200025"/>
                    </a:xfrm>
                    <a:prstGeom prst="rect">
                      <a:avLst/>
                    </a:prstGeom>
                    <a:noFill/>
                    <a:ln>
                      <a:noFill/>
                    </a:ln>
                  </pic:spPr>
                </pic:pic>
              </a:graphicData>
            </a:graphic>
          </wp:inline>
        </w:drawing>
      </w:r>
      <w:r w:rsidRPr="00E230CE">
        <w:t>, we may evaluate only the first portion and then flip and shift it to form the second output.  Expanding the cos term and neglecting the double frequency term</w:t>
      </w:r>
    </w:p>
    <w:p w:rsidR="00F13F53" w:rsidRPr="00E230CE" w:rsidRDefault="00F13F53" w:rsidP="00CF61A2"/>
    <w:p w:rsidR="00F13F53" w:rsidRPr="00E230CE" w:rsidRDefault="00F13F53" w:rsidP="00CF61A2">
      <w:pPr>
        <w:jc w:val="center"/>
      </w:pPr>
      <w:r w:rsidRPr="00E230CE">
        <w:rPr>
          <w:noProof/>
          <w:position w:val="-30"/>
        </w:rPr>
        <w:drawing>
          <wp:inline distT="0" distB="0" distL="0" distR="0" wp14:anchorId="57F06C5B" wp14:editId="3D79D598">
            <wp:extent cx="2066925" cy="457200"/>
            <wp:effectExtent l="0" t="0" r="9525" b="0"/>
            <wp:docPr id="348880156" name="Picture 34888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2066925" cy="457200"/>
                    </a:xfrm>
                    <a:prstGeom prst="rect">
                      <a:avLst/>
                    </a:prstGeom>
                    <a:noFill/>
                    <a:ln>
                      <a:noFill/>
                    </a:ln>
                  </pic:spPr>
                </pic:pic>
              </a:graphicData>
            </a:graphic>
          </wp:inline>
        </w:drawing>
      </w:r>
    </w:p>
    <w:p w:rsidR="00F13F53" w:rsidRPr="00E230CE" w:rsidRDefault="00F13F53" w:rsidP="00CF61A2"/>
    <w:p w:rsidR="00F13F53" w:rsidRPr="00E230CE" w:rsidRDefault="00F13F53" w:rsidP="00CF61A2"/>
    <w:p w:rsidR="00F13F53" w:rsidRPr="00E230CE" w:rsidRDefault="00F13F53" w:rsidP="00CF61A2">
      <w:pPr>
        <w:ind w:left="720" w:hanging="720"/>
      </w:pPr>
      <w:r>
        <w:rPr>
          <w:noProof/>
        </w:rPr>
        <w:drawing>
          <wp:anchor distT="0" distB="0" distL="114300" distR="114300" simplePos="0" relativeHeight="251700224" behindDoc="0" locked="1" layoutInCell="1" allowOverlap="1" wp14:anchorId="06040FB3" wp14:editId="64DAF395">
            <wp:simplePos x="0" y="0"/>
            <wp:positionH relativeFrom="column">
              <wp:posOffset>0</wp:posOffset>
            </wp:positionH>
            <wp:positionV relativeFrom="paragraph">
              <wp:posOffset>0</wp:posOffset>
            </wp:positionV>
            <wp:extent cx="152400" cy="152400"/>
            <wp:effectExtent l="0" t="0" r="0" b="0"/>
            <wp:wrapTopAndBottom/>
            <wp:docPr id="320873979" name="Pictur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4"/>
                    <pic:cNvPicPr>
                      <a:picLocks/>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8176" behindDoc="0" locked="1" layoutInCell="1" allowOverlap="1" wp14:anchorId="3EBF85C1" wp14:editId="547B02CC">
            <wp:simplePos x="0" y="0"/>
            <wp:positionH relativeFrom="column">
              <wp:posOffset>546100</wp:posOffset>
            </wp:positionH>
            <wp:positionV relativeFrom="paragraph">
              <wp:posOffset>224790</wp:posOffset>
            </wp:positionV>
            <wp:extent cx="152400" cy="165100"/>
            <wp:effectExtent l="0" t="0" r="0" b="0"/>
            <wp:wrapNone/>
            <wp:docPr id="2129406109" name="Pictur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
                    <pic:cNvPicPr>
                      <a:picLocks/>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152400" cy="1651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7152" behindDoc="0" locked="1" layoutInCell="1" allowOverlap="1" wp14:anchorId="0E27231B" wp14:editId="0E7A71DE">
            <wp:simplePos x="0" y="0"/>
            <wp:positionH relativeFrom="column">
              <wp:posOffset>4895850</wp:posOffset>
            </wp:positionH>
            <wp:positionV relativeFrom="paragraph">
              <wp:posOffset>3672840</wp:posOffset>
            </wp:positionV>
            <wp:extent cx="215900" cy="165100"/>
            <wp:effectExtent l="0" t="0" r="0" b="0"/>
            <wp:wrapNone/>
            <wp:docPr id="13964341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
                    <pic:cNvPicPr>
                      <a:picLocks/>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215900" cy="1651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6128" behindDoc="0" locked="1" layoutInCell="1" allowOverlap="1" wp14:anchorId="0A6F07D3" wp14:editId="608BE9A4">
            <wp:simplePos x="0" y="0"/>
            <wp:positionH relativeFrom="column">
              <wp:posOffset>2774950</wp:posOffset>
            </wp:positionH>
            <wp:positionV relativeFrom="paragraph">
              <wp:posOffset>3672840</wp:posOffset>
            </wp:positionV>
            <wp:extent cx="139700" cy="165100"/>
            <wp:effectExtent l="0" t="0" r="0" b="0"/>
            <wp:wrapNone/>
            <wp:docPr id="738094717" name="Pictur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
                    <pic:cNvPicPr>
                      <a:picLocks/>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139700" cy="165100"/>
                    </a:xfrm>
                    <a:prstGeom prst="rect">
                      <a:avLst/>
                    </a:prstGeom>
                    <a:noFill/>
                  </pic:spPr>
                </pic:pic>
              </a:graphicData>
            </a:graphic>
            <wp14:sizeRelH relativeFrom="page">
              <wp14:pctWidth>0</wp14:pctWidth>
            </wp14:sizeRelH>
            <wp14:sizeRelV relativeFrom="page">
              <wp14:pctHeight>0</wp14:pctHeight>
            </wp14:sizeRelV>
          </wp:anchor>
        </w:drawing>
      </w:r>
      <w:r w:rsidRPr="00E230CE">
        <w:rPr>
          <w:noProof/>
        </w:rPr>
        <w:drawing>
          <wp:inline distT="0" distB="0" distL="0" distR="0" wp14:anchorId="728F170F" wp14:editId="76749C86">
            <wp:extent cx="5486400" cy="4114800"/>
            <wp:effectExtent l="0" t="0" r="0" b="0"/>
            <wp:docPr id="47080865" name="Picture 4708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rsidR="00F13F53" w:rsidRPr="00E230CE" w:rsidRDefault="00F13F53" w:rsidP="00CF61A2"/>
    <w:p w:rsidR="00F13F53" w:rsidRPr="00E230CE" w:rsidRDefault="00F13F53" w:rsidP="00CF61A2">
      <w:r w:rsidRPr="00E230CE">
        <w:t xml:space="preserve">Figure () illustrates the matched filter output over time.  It is maximum as expected at </w:t>
      </w:r>
      <w:r w:rsidRPr="00E230CE">
        <w:rPr>
          <w:noProof/>
          <w:position w:val="-6"/>
        </w:rPr>
        <w:drawing>
          <wp:inline distT="0" distB="0" distL="0" distR="0" wp14:anchorId="72A5A71B" wp14:editId="58089C56">
            <wp:extent cx="342900" cy="180975"/>
            <wp:effectExtent l="0" t="0" r="0" b="9525"/>
            <wp:docPr id="532548915" name="Picture 532548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342900" cy="180975"/>
                    </a:xfrm>
                    <a:prstGeom prst="rect">
                      <a:avLst/>
                    </a:prstGeom>
                    <a:noFill/>
                    <a:ln>
                      <a:noFill/>
                    </a:ln>
                  </pic:spPr>
                </pic:pic>
              </a:graphicData>
            </a:graphic>
          </wp:inline>
        </w:drawing>
      </w:r>
      <w:r w:rsidRPr="00E230CE">
        <w:t>with value</w:t>
      </w:r>
      <w:r w:rsidRPr="00E230CE">
        <w:rPr>
          <w:noProof/>
          <w:position w:val="-4"/>
        </w:rPr>
        <w:drawing>
          <wp:inline distT="0" distB="0" distL="0" distR="0" wp14:anchorId="5D626DE0" wp14:editId="241E1407">
            <wp:extent cx="504825" cy="161925"/>
            <wp:effectExtent l="0" t="0" r="9525" b="9525"/>
            <wp:docPr id="1087433996" name="Picture 1087433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504825" cy="161925"/>
                    </a:xfrm>
                    <a:prstGeom prst="rect">
                      <a:avLst/>
                    </a:prstGeom>
                    <a:noFill/>
                    <a:ln>
                      <a:noFill/>
                    </a:ln>
                  </pic:spPr>
                </pic:pic>
              </a:graphicData>
            </a:graphic>
          </wp:inline>
        </w:drawing>
      </w:r>
      <w:r w:rsidRPr="00E230CE">
        <w:t>and decays symmetrically according to a linear envelope.</w:t>
      </w:r>
    </w:p>
    <w:p w:rsidR="00F13F53" w:rsidRPr="00E230CE" w:rsidRDefault="00F13F53" w:rsidP="00CF61A2"/>
    <w:p w:rsidR="00F13F53" w:rsidRPr="00E230CE" w:rsidRDefault="00F13F53" w:rsidP="00CF61A2">
      <w:pPr>
        <w:rPr>
          <w:i/>
          <w:iCs/>
        </w:rPr>
      </w:pPr>
      <w:r w:rsidRPr="00E230CE">
        <w:rPr>
          <w:i/>
          <w:iCs/>
        </w:rPr>
        <w:t>Example 2: Performance effects of non-ideal filters.</w:t>
      </w:r>
    </w:p>
    <w:p w:rsidR="00F13F53" w:rsidRPr="00E230CE" w:rsidRDefault="00F13F53" w:rsidP="00CF61A2"/>
    <w:p w:rsidR="00F13F53" w:rsidRPr="00E230CE" w:rsidRDefault="00F13F53" w:rsidP="00CF61A2">
      <w:r w:rsidRPr="00E230CE">
        <w:t xml:space="preserve">For each filter the peak </w:t>
      </w:r>
      <w:r w:rsidRPr="00E230CE">
        <w:rPr>
          <w:noProof/>
          <w:position w:val="-20"/>
        </w:rPr>
        <w:drawing>
          <wp:inline distT="0" distB="0" distL="0" distR="0" wp14:anchorId="30F3085E" wp14:editId="7694BDFC">
            <wp:extent cx="1190625" cy="276225"/>
            <wp:effectExtent l="0" t="0" r="9525" b="9525"/>
            <wp:docPr id="1307311193" name="Picture 130731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1190625" cy="276225"/>
                    </a:xfrm>
                    <a:prstGeom prst="rect">
                      <a:avLst/>
                    </a:prstGeom>
                    <a:noFill/>
                    <a:ln>
                      <a:noFill/>
                    </a:ln>
                  </pic:spPr>
                </pic:pic>
              </a:graphicData>
            </a:graphic>
          </wp:inline>
        </w:drawing>
      </w:r>
      <w:r w:rsidRPr="00E230CE">
        <w:t>will have the form</w:t>
      </w:r>
    </w:p>
    <w:p w:rsidR="00F13F53" w:rsidRPr="00E230CE" w:rsidRDefault="00F13F53" w:rsidP="00CF61A2"/>
    <w:p w:rsidR="00F13F53" w:rsidRPr="00E230CE" w:rsidRDefault="00F13F53" w:rsidP="00CF61A2">
      <w:pPr>
        <w:jc w:val="center"/>
      </w:pPr>
      <w:r w:rsidRPr="00E230CE">
        <w:rPr>
          <w:noProof/>
          <w:position w:val="-30"/>
        </w:rPr>
        <w:drawing>
          <wp:inline distT="0" distB="0" distL="0" distR="0" wp14:anchorId="43496375" wp14:editId="71796388">
            <wp:extent cx="2466975" cy="733425"/>
            <wp:effectExtent l="0" t="0" r="9525" b="9525"/>
            <wp:docPr id="1567139179" name="Picture 1567139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2466975" cy="733425"/>
                    </a:xfrm>
                    <a:prstGeom prst="rect">
                      <a:avLst/>
                    </a:prstGeom>
                    <a:noFill/>
                    <a:ln>
                      <a:noFill/>
                    </a:ln>
                  </pic:spPr>
                </pic:pic>
              </a:graphicData>
            </a:graphic>
          </wp:inline>
        </w:drawing>
      </w:r>
    </w:p>
    <w:p w:rsidR="00F13F53" w:rsidRPr="00E230CE" w:rsidRDefault="00F13F53" w:rsidP="00CF61A2"/>
    <w:p w:rsidR="00F13F53" w:rsidRPr="00E230CE" w:rsidRDefault="00F13F53" w:rsidP="00CF61A2">
      <w:r w:rsidRPr="00E230CE">
        <w:t xml:space="preserve">where </w:t>
      </w:r>
      <w:r w:rsidRPr="00E230CE">
        <w:rPr>
          <w:noProof/>
          <w:position w:val="-12"/>
        </w:rPr>
        <w:drawing>
          <wp:inline distT="0" distB="0" distL="0" distR="0" wp14:anchorId="58EC450D" wp14:editId="7B21EC18">
            <wp:extent cx="114300" cy="228600"/>
            <wp:effectExtent l="0" t="0" r="0" b="0"/>
            <wp:docPr id="1819413191" name="Picture 181941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114300" cy="228600"/>
                    </a:xfrm>
                    <a:prstGeom prst="rect">
                      <a:avLst/>
                    </a:prstGeom>
                    <a:noFill/>
                    <a:ln>
                      <a:noFill/>
                    </a:ln>
                  </pic:spPr>
                </pic:pic>
              </a:graphicData>
            </a:graphic>
          </wp:inline>
        </w:drawing>
      </w:r>
      <w:r w:rsidRPr="00E230CE">
        <w:t>is the time at which the peak SNR is reached and</w:t>
      </w:r>
      <w:r w:rsidRPr="00E230CE">
        <w:rPr>
          <w:noProof/>
          <w:position w:val="-30"/>
        </w:rPr>
        <w:drawing>
          <wp:inline distT="0" distB="0" distL="0" distR="0" wp14:anchorId="5F6B55E5" wp14:editId="33CB11BA">
            <wp:extent cx="1857375" cy="457200"/>
            <wp:effectExtent l="0" t="0" r="9525" b="0"/>
            <wp:docPr id="1931742668" name="Picture 1931742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1857375" cy="457200"/>
                    </a:xfrm>
                    <a:prstGeom prst="rect">
                      <a:avLst/>
                    </a:prstGeom>
                    <a:noFill/>
                    <a:ln>
                      <a:noFill/>
                    </a:ln>
                  </pic:spPr>
                </pic:pic>
              </a:graphicData>
            </a:graphic>
          </wp:inline>
        </w:drawing>
      </w:r>
      <w:r w:rsidRPr="00E230CE">
        <w:t xml:space="preserve">is a measure of how much noise the filter passes which will obviously vary according to the filter.  Note that the following filters are non-causal and hence not realizable, however, the analysis will still yield insight into the effects of non-ideal filters.  The input signal will be the rectangular pulse </w:t>
      </w:r>
      <w:r w:rsidRPr="00E230CE">
        <w:rPr>
          <w:noProof/>
          <w:position w:val="-12"/>
        </w:rPr>
        <w:drawing>
          <wp:inline distT="0" distB="0" distL="0" distR="0" wp14:anchorId="1073D6C1" wp14:editId="470256D8">
            <wp:extent cx="981075" cy="257175"/>
            <wp:effectExtent l="0" t="0" r="9525" b="9525"/>
            <wp:docPr id="1717919094" name="Picture 1717919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981075" cy="257175"/>
                    </a:xfrm>
                    <a:prstGeom prst="rect">
                      <a:avLst/>
                    </a:prstGeom>
                    <a:noFill/>
                    <a:ln>
                      <a:noFill/>
                    </a:ln>
                  </pic:spPr>
                </pic:pic>
              </a:graphicData>
            </a:graphic>
          </wp:inline>
        </w:drawing>
      </w:r>
    </w:p>
    <w:p w:rsidR="00F13F53" w:rsidRPr="00E230CE" w:rsidRDefault="00F13F53" w:rsidP="00CF61A2">
      <w:pPr>
        <w:jc w:val="center"/>
      </w:pPr>
    </w:p>
    <w:p w:rsidR="00F13F53" w:rsidRPr="00E230CE" w:rsidRDefault="00F13F53" w:rsidP="00CF61A2">
      <w:pPr>
        <w:jc w:val="center"/>
      </w:pPr>
    </w:p>
    <w:p w:rsidR="00F13F53" w:rsidRPr="00E230CE" w:rsidRDefault="00F13F53" w:rsidP="00CF61A2">
      <w:r w:rsidRPr="00E230CE">
        <w:t xml:space="preserve">(a) Ideal LPF - </w:t>
      </w:r>
      <w:r w:rsidRPr="00E230CE">
        <w:rPr>
          <w:noProof/>
          <w:position w:val="-12"/>
        </w:rPr>
        <w:drawing>
          <wp:inline distT="0" distB="0" distL="0" distR="0" wp14:anchorId="3FCA872B" wp14:editId="57B04946">
            <wp:extent cx="1066800" cy="228600"/>
            <wp:effectExtent l="0" t="0" r="0" b="0"/>
            <wp:docPr id="1703464023" name="Picture 170346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1066800" cy="228600"/>
                    </a:xfrm>
                    <a:prstGeom prst="rect">
                      <a:avLst/>
                    </a:prstGeom>
                    <a:noFill/>
                    <a:ln>
                      <a:noFill/>
                    </a:ln>
                  </pic:spPr>
                </pic:pic>
              </a:graphicData>
            </a:graphic>
          </wp:inline>
        </w:drawing>
      </w:r>
    </w:p>
    <w:p w:rsidR="00F13F53" w:rsidRPr="00E230CE" w:rsidRDefault="00F13F53" w:rsidP="00CF61A2"/>
    <w:p w:rsidR="00F13F53" w:rsidRPr="00E230CE" w:rsidRDefault="00F13F53" w:rsidP="00CF61A2">
      <w:r w:rsidRPr="00E230CE">
        <w:t xml:space="preserve">We have </w:t>
      </w:r>
    </w:p>
    <w:p w:rsidR="00F13F53" w:rsidRPr="00E230CE" w:rsidRDefault="00F13F53" w:rsidP="00CF61A2"/>
    <w:p w:rsidR="00F13F53" w:rsidRPr="00E230CE" w:rsidRDefault="00F13F53" w:rsidP="00CF61A2">
      <w:pPr>
        <w:jc w:val="center"/>
      </w:pPr>
      <w:r w:rsidRPr="00E230CE">
        <w:rPr>
          <w:noProof/>
          <w:position w:val="-66"/>
        </w:rPr>
        <w:drawing>
          <wp:inline distT="0" distB="0" distL="0" distR="0" wp14:anchorId="20F7D54D" wp14:editId="5EBEC0C4">
            <wp:extent cx="2409825" cy="962025"/>
            <wp:effectExtent l="0" t="0" r="9525" b="9525"/>
            <wp:docPr id="1191094128" name="Picture 1191094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2409825" cy="962025"/>
                    </a:xfrm>
                    <a:prstGeom prst="rect">
                      <a:avLst/>
                    </a:prstGeom>
                    <a:noFill/>
                    <a:ln>
                      <a:noFill/>
                    </a:ln>
                  </pic:spPr>
                </pic:pic>
              </a:graphicData>
            </a:graphic>
          </wp:inline>
        </w:drawing>
      </w:r>
    </w:p>
    <w:p w:rsidR="00F13F53" w:rsidRPr="00E230CE" w:rsidRDefault="00F13F53" w:rsidP="00CF61A2">
      <w:pPr>
        <w:ind w:left="720" w:hanging="720"/>
      </w:pPr>
    </w:p>
    <w:p w:rsidR="00F13F53" w:rsidRPr="00E230CE" w:rsidRDefault="00F13F53" w:rsidP="00CF61A2">
      <w:r w:rsidRPr="00E230CE">
        <w:t xml:space="preserve">which by symmetry is maximized at </w:t>
      </w:r>
      <w:r w:rsidRPr="00E230CE">
        <w:rPr>
          <w:noProof/>
          <w:position w:val="-12"/>
        </w:rPr>
        <w:drawing>
          <wp:inline distT="0" distB="0" distL="0" distR="0" wp14:anchorId="56F5F838" wp14:editId="35404E17">
            <wp:extent cx="561975" cy="228600"/>
            <wp:effectExtent l="0" t="0" r="9525" b="0"/>
            <wp:docPr id="1173339184" name="Picture 1173339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561975" cy="228600"/>
                    </a:xfrm>
                    <a:prstGeom prst="rect">
                      <a:avLst/>
                    </a:prstGeom>
                    <a:noFill/>
                    <a:ln>
                      <a:noFill/>
                    </a:ln>
                  </pic:spPr>
                </pic:pic>
              </a:graphicData>
            </a:graphic>
          </wp:inline>
        </w:drawing>
      </w:r>
      <w:r w:rsidRPr="00E230CE">
        <w:t xml:space="preserve">.  Furthermore, to facilitate comparisons it is instructive to write the SNRs in the form </w:t>
      </w:r>
    </w:p>
    <w:p w:rsidR="00F13F53" w:rsidRPr="00E230CE" w:rsidRDefault="00F13F53" w:rsidP="00CF61A2"/>
    <w:p w:rsidR="00F13F53" w:rsidRPr="00E230CE" w:rsidRDefault="00F13F53" w:rsidP="00CF61A2">
      <w:pPr>
        <w:jc w:val="center"/>
      </w:pPr>
      <w:r w:rsidRPr="00E230CE">
        <w:rPr>
          <w:noProof/>
          <w:position w:val="-30"/>
        </w:rPr>
        <w:drawing>
          <wp:inline distT="0" distB="0" distL="0" distR="0" wp14:anchorId="7F00A8B6" wp14:editId="57553E95">
            <wp:extent cx="1181100" cy="428625"/>
            <wp:effectExtent l="0" t="0" r="0" b="9525"/>
            <wp:docPr id="2091636071" name="Picture 2091636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1181100" cy="428625"/>
                    </a:xfrm>
                    <a:prstGeom prst="rect">
                      <a:avLst/>
                    </a:prstGeom>
                    <a:noFill/>
                    <a:ln>
                      <a:noFill/>
                    </a:ln>
                  </pic:spPr>
                </pic:pic>
              </a:graphicData>
            </a:graphic>
          </wp:inline>
        </w:drawing>
      </w:r>
    </w:p>
    <w:p w:rsidR="00F13F53" w:rsidRPr="00E230CE" w:rsidRDefault="00F13F53" w:rsidP="00CF61A2">
      <w:pPr>
        <w:jc w:val="center"/>
      </w:pPr>
    </w:p>
    <w:p w:rsidR="00F13F53" w:rsidRPr="00E230CE" w:rsidRDefault="00F13F53" w:rsidP="00CF61A2">
      <w:r w:rsidRPr="00E230CE">
        <w:t>where</w:t>
      </w:r>
      <w:r w:rsidRPr="00E230CE">
        <w:rPr>
          <w:noProof/>
          <w:position w:val="-12"/>
        </w:rPr>
        <w:drawing>
          <wp:inline distT="0" distB="0" distL="0" distR="0" wp14:anchorId="7C4ECCB1" wp14:editId="760F9816">
            <wp:extent cx="485775" cy="228600"/>
            <wp:effectExtent l="0" t="0" r="9525" b="0"/>
            <wp:docPr id="894530176" name="Picture 894530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485775" cy="228600"/>
                    </a:xfrm>
                    <a:prstGeom prst="rect">
                      <a:avLst/>
                    </a:prstGeom>
                    <a:noFill/>
                    <a:ln>
                      <a:noFill/>
                    </a:ln>
                  </pic:spPr>
                </pic:pic>
              </a:graphicData>
            </a:graphic>
          </wp:inline>
        </w:drawing>
      </w:r>
      <w:r w:rsidRPr="00E230CE">
        <w:t xml:space="preserve">is a function that specifies the degradation from the optimal SNR.  Making the change of variable </w:t>
      </w:r>
      <w:r w:rsidRPr="00E230CE">
        <w:rPr>
          <w:noProof/>
          <w:position w:val="-10"/>
        </w:rPr>
        <w:drawing>
          <wp:inline distT="0" distB="0" distL="0" distR="0" wp14:anchorId="4F4A7283" wp14:editId="7617E26E">
            <wp:extent cx="457200" cy="200025"/>
            <wp:effectExtent l="0" t="0" r="0" b="9525"/>
            <wp:docPr id="151186056" name="Picture 151186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457200" cy="200025"/>
                    </a:xfrm>
                    <a:prstGeom prst="rect">
                      <a:avLst/>
                    </a:prstGeom>
                    <a:noFill/>
                    <a:ln>
                      <a:noFill/>
                    </a:ln>
                  </pic:spPr>
                </pic:pic>
              </a:graphicData>
            </a:graphic>
          </wp:inline>
        </w:drawing>
      </w:r>
      <w:r w:rsidRPr="00E230CE">
        <w:t>we arrive at the expression for the peak SNR in the desired form</w:t>
      </w:r>
    </w:p>
    <w:p w:rsidR="00F13F53" w:rsidRPr="00E230CE" w:rsidRDefault="00F13F53" w:rsidP="00CF61A2"/>
    <w:p w:rsidR="00F13F53" w:rsidRPr="00E230CE" w:rsidRDefault="00F13F53" w:rsidP="00CF61A2">
      <w:pPr>
        <w:jc w:val="center"/>
      </w:pPr>
      <w:r w:rsidRPr="00E230CE">
        <w:rPr>
          <w:noProof/>
          <w:position w:val="-70"/>
        </w:rPr>
        <w:drawing>
          <wp:inline distT="0" distB="0" distL="0" distR="0" wp14:anchorId="0D5683CF" wp14:editId="4B0B5A9D">
            <wp:extent cx="1905000" cy="962025"/>
            <wp:effectExtent l="0" t="0" r="0" b="9525"/>
            <wp:docPr id="1762005296" name="Picture 1762005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1905000" cy="962025"/>
                    </a:xfrm>
                    <a:prstGeom prst="rect">
                      <a:avLst/>
                    </a:prstGeom>
                    <a:noFill/>
                    <a:ln>
                      <a:noFill/>
                    </a:ln>
                  </pic:spPr>
                </pic:pic>
              </a:graphicData>
            </a:graphic>
          </wp:inline>
        </w:drawing>
      </w:r>
    </w:p>
    <w:p w:rsidR="00F13F53" w:rsidRPr="00E230CE" w:rsidRDefault="00F13F53" w:rsidP="00CF61A2">
      <w:pPr>
        <w:jc w:val="center"/>
      </w:pPr>
    </w:p>
    <w:p w:rsidR="00F13F53" w:rsidRPr="00E230CE" w:rsidRDefault="00F13F53" w:rsidP="00CF61A2">
      <w:r w:rsidRPr="00E230CE">
        <w:t xml:space="preserve">where </w:t>
      </w:r>
      <w:r w:rsidRPr="00E230CE">
        <w:rPr>
          <w:noProof/>
          <w:position w:val="-24"/>
        </w:rPr>
        <w:drawing>
          <wp:inline distT="0" distB="0" distL="0" distR="0" wp14:anchorId="0DA01EA4" wp14:editId="52C438BE">
            <wp:extent cx="2028825" cy="390525"/>
            <wp:effectExtent l="0" t="0" r="9525" b="9525"/>
            <wp:docPr id="1140649974" name="Picture 1140649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2028825" cy="390525"/>
                    </a:xfrm>
                    <a:prstGeom prst="rect">
                      <a:avLst/>
                    </a:prstGeom>
                    <a:noFill/>
                    <a:ln>
                      <a:noFill/>
                    </a:ln>
                  </pic:spPr>
                </pic:pic>
              </a:graphicData>
            </a:graphic>
          </wp:inline>
        </w:drawing>
      </w:r>
      <w:r w:rsidRPr="00E230CE">
        <w:t xml:space="preserve">. </w:t>
      </w:r>
    </w:p>
    <w:p w:rsidR="00F13F53" w:rsidRPr="00E230CE" w:rsidRDefault="00F13F53" w:rsidP="00CF61A2"/>
    <w:p w:rsidR="00F13F53" w:rsidRPr="00E230CE" w:rsidRDefault="00F13F53" w:rsidP="00CF61A2">
      <w:r w:rsidRPr="00E230CE">
        <w:t>For the purposes of comparison in what follows we assume that the parameters of the impulse response are such that the filter bandwidth is equal to</w:t>
      </w:r>
      <w:r w:rsidRPr="00E230CE">
        <w:rPr>
          <w:noProof/>
          <w:position w:val="-4"/>
        </w:rPr>
        <w:drawing>
          <wp:inline distT="0" distB="0" distL="0" distR="0" wp14:anchorId="4CC1AF95" wp14:editId="3D79C9CF">
            <wp:extent cx="152400" cy="161925"/>
            <wp:effectExtent l="0" t="0" r="0" b="9525"/>
            <wp:docPr id="930499526" name="Picture 930499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230CE">
        <w:t>, i.e.</w:t>
      </w:r>
    </w:p>
    <w:p w:rsidR="00F13F53" w:rsidRPr="00E230CE" w:rsidRDefault="00F13F53" w:rsidP="00CF61A2"/>
    <w:p w:rsidR="00F13F53" w:rsidRPr="00E230CE" w:rsidRDefault="00F13F53" w:rsidP="00CF61A2"/>
    <w:p w:rsidR="00F13F53" w:rsidRPr="00E230CE" w:rsidRDefault="00F13F53" w:rsidP="00CF61A2">
      <w:r w:rsidRPr="00E230CE">
        <w:t xml:space="preserve">(b) Two-sided exponential - </w:t>
      </w:r>
      <w:r w:rsidRPr="00E230CE">
        <w:rPr>
          <w:noProof/>
          <w:position w:val="-24"/>
        </w:rPr>
        <w:drawing>
          <wp:inline distT="0" distB="0" distL="0" distR="0" wp14:anchorId="043FEC82" wp14:editId="2360F6B1">
            <wp:extent cx="838200" cy="390525"/>
            <wp:effectExtent l="0" t="0" r="0" b="9525"/>
            <wp:docPr id="1370041014" name="Picture 137004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838200" cy="390525"/>
                    </a:xfrm>
                    <a:prstGeom prst="rect">
                      <a:avLst/>
                    </a:prstGeom>
                    <a:noFill/>
                    <a:ln>
                      <a:noFill/>
                    </a:ln>
                  </pic:spPr>
                </pic:pic>
              </a:graphicData>
            </a:graphic>
          </wp:inline>
        </w:drawing>
      </w:r>
      <w:r w:rsidRPr="00E230CE">
        <w:t>.</w:t>
      </w:r>
    </w:p>
    <w:p w:rsidR="00F13F53" w:rsidRPr="00E230CE" w:rsidRDefault="00F13F53" w:rsidP="00CF61A2"/>
    <w:p w:rsidR="00F13F53" w:rsidRPr="00E230CE" w:rsidRDefault="00F13F53" w:rsidP="00CF61A2">
      <w:r w:rsidRPr="00E230CE">
        <w:t xml:space="preserve">The SNR at the output of the filter is </w:t>
      </w:r>
    </w:p>
    <w:p w:rsidR="00F13F53" w:rsidRPr="00E230CE" w:rsidRDefault="00F13F53" w:rsidP="00CF61A2"/>
    <w:p w:rsidR="00F13F53" w:rsidRPr="00E230CE" w:rsidRDefault="00F13F53" w:rsidP="00CF61A2">
      <w:pPr>
        <w:jc w:val="center"/>
      </w:pPr>
      <w:bookmarkStart w:id="75" w:name="OLE_LINK54"/>
      <w:bookmarkStart w:id="76" w:name="OLE_LINK55"/>
      <w:r w:rsidRPr="00E230CE">
        <w:rPr>
          <w:noProof/>
          <w:position w:val="-30"/>
        </w:rPr>
        <w:drawing>
          <wp:inline distT="0" distB="0" distL="0" distR="0" wp14:anchorId="59E4B85E" wp14:editId="3681E6B5">
            <wp:extent cx="2085975" cy="733425"/>
            <wp:effectExtent l="0" t="0" r="9525" b="9525"/>
            <wp:docPr id="1497853522" name="Picture 1497853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2085975" cy="733425"/>
                    </a:xfrm>
                    <a:prstGeom prst="rect">
                      <a:avLst/>
                    </a:prstGeom>
                    <a:noFill/>
                    <a:ln>
                      <a:noFill/>
                    </a:ln>
                  </pic:spPr>
                </pic:pic>
              </a:graphicData>
            </a:graphic>
          </wp:inline>
        </w:drawing>
      </w:r>
      <w:bookmarkEnd w:id="75"/>
      <w:bookmarkEnd w:id="76"/>
    </w:p>
    <w:p w:rsidR="00F13F53" w:rsidRPr="00E230CE" w:rsidRDefault="00F13F53" w:rsidP="00CF61A2"/>
    <w:p w:rsidR="00F13F53" w:rsidRPr="00E230CE" w:rsidRDefault="00F13F53" w:rsidP="00CF61A2">
      <w:r w:rsidRPr="00E230CE">
        <w:t xml:space="preserve">which is maximized again at </w:t>
      </w:r>
      <w:r w:rsidRPr="00E230CE">
        <w:rPr>
          <w:noProof/>
          <w:position w:val="-12"/>
        </w:rPr>
        <w:drawing>
          <wp:inline distT="0" distB="0" distL="0" distR="0" wp14:anchorId="307C918F" wp14:editId="35E8F2B1">
            <wp:extent cx="571500" cy="228600"/>
            <wp:effectExtent l="0" t="0" r="0" b="0"/>
            <wp:docPr id="1309207104" name="Picture 1309207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Pr="00E230CE">
        <w:t xml:space="preserve">and where </w:t>
      </w:r>
    </w:p>
    <w:p w:rsidR="00F13F53" w:rsidRPr="00E230CE" w:rsidRDefault="00F13F53" w:rsidP="00CF61A2"/>
    <w:p w:rsidR="00F13F53" w:rsidRPr="00E230CE" w:rsidRDefault="00F13F53" w:rsidP="00CF61A2">
      <w:pPr>
        <w:jc w:val="center"/>
      </w:pPr>
      <w:r w:rsidRPr="00E230CE">
        <w:rPr>
          <w:noProof/>
          <w:position w:val="-32"/>
        </w:rPr>
        <w:drawing>
          <wp:inline distT="0" distB="0" distL="0" distR="0" wp14:anchorId="44B33EAD" wp14:editId="2B784C8A">
            <wp:extent cx="1981200" cy="466725"/>
            <wp:effectExtent l="0" t="0" r="0" b="9525"/>
            <wp:docPr id="1839078749" name="Picture 1839078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1981200" cy="466725"/>
                    </a:xfrm>
                    <a:prstGeom prst="rect">
                      <a:avLst/>
                    </a:prstGeom>
                    <a:noFill/>
                    <a:ln>
                      <a:noFill/>
                    </a:ln>
                  </pic:spPr>
                </pic:pic>
              </a:graphicData>
            </a:graphic>
          </wp:inline>
        </w:drawing>
      </w:r>
    </w:p>
    <w:p w:rsidR="00F13F53" w:rsidRPr="00E230CE" w:rsidRDefault="00F13F53" w:rsidP="00CF61A2">
      <w:pPr>
        <w:jc w:val="center"/>
      </w:pPr>
    </w:p>
    <w:p w:rsidR="00F13F53" w:rsidRPr="00E230CE" w:rsidRDefault="00F13F53" w:rsidP="00CF61A2">
      <w:r w:rsidRPr="00E230CE">
        <w:t xml:space="preserve">The peak SNR is then </w:t>
      </w:r>
    </w:p>
    <w:p w:rsidR="00F13F53" w:rsidRPr="00E230CE" w:rsidRDefault="00F13F53" w:rsidP="00CF61A2"/>
    <w:p w:rsidR="00F13F53" w:rsidRPr="00E230CE" w:rsidRDefault="00F13F53" w:rsidP="00CF61A2">
      <w:pPr>
        <w:jc w:val="center"/>
      </w:pPr>
      <w:r w:rsidRPr="00E230CE">
        <w:rPr>
          <w:noProof/>
          <w:position w:val="-66"/>
        </w:rPr>
        <w:drawing>
          <wp:inline distT="0" distB="0" distL="0" distR="0" wp14:anchorId="411D0DDE" wp14:editId="12A9DF48">
            <wp:extent cx="1419225" cy="914400"/>
            <wp:effectExtent l="0" t="0" r="9525" b="0"/>
            <wp:docPr id="1572379720" name="Picture 1572379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1419225" cy="914400"/>
                    </a:xfrm>
                    <a:prstGeom prst="rect">
                      <a:avLst/>
                    </a:prstGeom>
                    <a:noFill/>
                    <a:ln>
                      <a:noFill/>
                    </a:ln>
                  </pic:spPr>
                </pic:pic>
              </a:graphicData>
            </a:graphic>
          </wp:inline>
        </w:drawing>
      </w:r>
    </w:p>
    <w:p w:rsidR="00F13F53" w:rsidRPr="00E230CE" w:rsidRDefault="00F13F53" w:rsidP="00CF61A2">
      <w:pPr>
        <w:jc w:val="center"/>
      </w:pPr>
    </w:p>
    <w:p w:rsidR="00F13F53" w:rsidRPr="00E230CE" w:rsidRDefault="00F13F53" w:rsidP="00CF61A2">
      <w:r w:rsidRPr="00E230CE">
        <w:t xml:space="preserve">where </w:t>
      </w:r>
      <w:r w:rsidRPr="00E230CE">
        <w:rPr>
          <w:noProof/>
          <w:position w:val="-12"/>
        </w:rPr>
        <w:drawing>
          <wp:inline distT="0" distB="0" distL="0" distR="0" wp14:anchorId="19E79AA2" wp14:editId="65240BA5">
            <wp:extent cx="1666875" cy="238125"/>
            <wp:effectExtent l="0" t="0" r="9525" b="9525"/>
            <wp:docPr id="879219741" name="Picture 879219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1666875" cy="238125"/>
                    </a:xfrm>
                    <a:prstGeom prst="rect">
                      <a:avLst/>
                    </a:prstGeom>
                    <a:noFill/>
                    <a:ln>
                      <a:noFill/>
                    </a:ln>
                  </pic:spPr>
                </pic:pic>
              </a:graphicData>
            </a:graphic>
          </wp:inline>
        </w:drawing>
      </w:r>
      <w:r w:rsidRPr="00E230CE">
        <w:t>.</w:t>
      </w:r>
    </w:p>
    <w:p w:rsidR="00F13F53" w:rsidRPr="00E230CE" w:rsidRDefault="00F13F53" w:rsidP="00CF61A2"/>
    <w:p w:rsidR="00F13F53" w:rsidRPr="00E230CE" w:rsidRDefault="00F13F53" w:rsidP="00CF61A2">
      <w:r w:rsidRPr="00E230CE">
        <w:t>(c) Gaussian LP filter -</w:t>
      </w:r>
      <w:r w:rsidRPr="00E230CE">
        <w:rPr>
          <w:noProof/>
          <w:position w:val="-12"/>
        </w:rPr>
        <w:drawing>
          <wp:inline distT="0" distB="0" distL="0" distR="0" wp14:anchorId="32DFAE21" wp14:editId="4A280520">
            <wp:extent cx="1114425" cy="266700"/>
            <wp:effectExtent l="0" t="0" r="9525" b="0"/>
            <wp:docPr id="437391764" name="Picture 437391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1114425" cy="266700"/>
                    </a:xfrm>
                    <a:prstGeom prst="rect">
                      <a:avLst/>
                    </a:prstGeom>
                    <a:noFill/>
                    <a:ln>
                      <a:noFill/>
                    </a:ln>
                  </pic:spPr>
                </pic:pic>
              </a:graphicData>
            </a:graphic>
          </wp:inline>
        </w:drawing>
      </w:r>
    </w:p>
    <w:p w:rsidR="00F13F53" w:rsidRPr="00E230CE" w:rsidRDefault="00F13F53" w:rsidP="00CF61A2"/>
    <w:p w:rsidR="00F13F53" w:rsidRPr="00E230CE" w:rsidRDefault="00F13F53" w:rsidP="00CF61A2">
      <w:r w:rsidRPr="00E230CE">
        <w:t>We have</w:t>
      </w:r>
    </w:p>
    <w:p w:rsidR="00F13F53" w:rsidRPr="00E230CE" w:rsidRDefault="00F13F53" w:rsidP="00CF61A2"/>
    <w:p w:rsidR="00F13F53" w:rsidRPr="00E230CE" w:rsidRDefault="00F13F53" w:rsidP="00CF61A2">
      <w:pPr>
        <w:jc w:val="center"/>
      </w:pPr>
      <w:r w:rsidRPr="00E230CE">
        <w:rPr>
          <w:noProof/>
          <w:position w:val="-32"/>
        </w:rPr>
        <w:drawing>
          <wp:inline distT="0" distB="0" distL="0" distR="0" wp14:anchorId="7C596DFE" wp14:editId="0DDDB385">
            <wp:extent cx="2352675" cy="790575"/>
            <wp:effectExtent l="0" t="0" r="9525" b="9525"/>
            <wp:docPr id="112285019" name="Picture 11228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2352675" cy="790575"/>
                    </a:xfrm>
                    <a:prstGeom prst="rect">
                      <a:avLst/>
                    </a:prstGeom>
                    <a:noFill/>
                    <a:ln>
                      <a:noFill/>
                    </a:ln>
                  </pic:spPr>
                </pic:pic>
              </a:graphicData>
            </a:graphic>
          </wp:inline>
        </w:drawing>
      </w:r>
    </w:p>
    <w:p w:rsidR="00F13F53" w:rsidRPr="00E230CE" w:rsidRDefault="00F13F53" w:rsidP="00CF61A2"/>
    <w:p w:rsidR="00F13F53" w:rsidRPr="00E230CE" w:rsidRDefault="00F13F53" w:rsidP="00CF61A2">
      <w:r w:rsidRPr="00E230CE">
        <w:t xml:space="preserve">which is again maximized at </w:t>
      </w:r>
      <w:r w:rsidRPr="00E230CE">
        <w:rPr>
          <w:noProof/>
          <w:position w:val="-12"/>
        </w:rPr>
        <w:drawing>
          <wp:inline distT="0" distB="0" distL="0" distR="0" wp14:anchorId="0D3CADBE" wp14:editId="6BE1FCE1">
            <wp:extent cx="571500" cy="228600"/>
            <wp:effectExtent l="0" t="0" r="0" b="0"/>
            <wp:docPr id="1007695878" name="Picture 1007695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Pr="00E230CE">
        <w:t xml:space="preserve"> and where</w:t>
      </w:r>
    </w:p>
    <w:p w:rsidR="00F13F53" w:rsidRPr="00E230CE" w:rsidRDefault="00F13F53" w:rsidP="00CF61A2"/>
    <w:p w:rsidR="00F13F53" w:rsidRPr="00E230CE" w:rsidRDefault="00F13F53" w:rsidP="00CF61A2">
      <w:pPr>
        <w:jc w:val="center"/>
      </w:pPr>
      <w:r w:rsidRPr="00E230CE">
        <w:rPr>
          <w:noProof/>
          <w:position w:val="-46"/>
        </w:rPr>
        <w:drawing>
          <wp:inline distT="0" distB="0" distL="0" distR="0" wp14:anchorId="57AF400B" wp14:editId="7938CD05">
            <wp:extent cx="1171575" cy="657225"/>
            <wp:effectExtent l="0" t="0" r="9525" b="9525"/>
            <wp:docPr id="1349248460" name="Picture 1349248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1171575" cy="657225"/>
                    </a:xfrm>
                    <a:prstGeom prst="rect">
                      <a:avLst/>
                    </a:prstGeom>
                    <a:noFill/>
                    <a:ln>
                      <a:noFill/>
                    </a:ln>
                  </pic:spPr>
                </pic:pic>
              </a:graphicData>
            </a:graphic>
          </wp:inline>
        </w:drawing>
      </w:r>
    </w:p>
    <w:p w:rsidR="00F13F53" w:rsidRPr="00E230CE" w:rsidRDefault="00F13F53" w:rsidP="00CF61A2"/>
    <w:p w:rsidR="00F13F53" w:rsidRPr="00E230CE" w:rsidRDefault="00F13F53" w:rsidP="00CF61A2">
      <w:r w:rsidRPr="00E230CE">
        <w:t xml:space="preserve">By making the substitution </w:t>
      </w:r>
      <w:r w:rsidRPr="00E230CE">
        <w:rPr>
          <w:noProof/>
          <w:position w:val="-10"/>
        </w:rPr>
        <w:drawing>
          <wp:inline distT="0" distB="0" distL="0" distR="0" wp14:anchorId="131E2FA8" wp14:editId="0816F6A8">
            <wp:extent cx="876300" cy="238125"/>
            <wp:effectExtent l="0" t="0" r="0" b="9525"/>
            <wp:docPr id="1464576438" name="Picture 1464576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876300" cy="238125"/>
                    </a:xfrm>
                    <a:prstGeom prst="rect">
                      <a:avLst/>
                    </a:prstGeom>
                    <a:noFill/>
                    <a:ln>
                      <a:noFill/>
                    </a:ln>
                  </pic:spPr>
                </pic:pic>
              </a:graphicData>
            </a:graphic>
          </wp:inline>
        </w:drawing>
      </w:r>
      <w:r w:rsidRPr="00E230CE">
        <w:t>the SNR may then be written as</w:t>
      </w:r>
      <w:r w:rsidRPr="00E230CE">
        <w:rPr>
          <w:noProof/>
          <w:position w:val="-30"/>
        </w:rPr>
        <w:drawing>
          <wp:inline distT="0" distB="0" distL="0" distR="0" wp14:anchorId="74014E77" wp14:editId="712C1759">
            <wp:extent cx="1209675" cy="428625"/>
            <wp:effectExtent l="0" t="0" r="9525" b="9525"/>
            <wp:docPr id="33560969" name="Picture 3356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1209675" cy="428625"/>
                    </a:xfrm>
                    <a:prstGeom prst="rect">
                      <a:avLst/>
                    </a:prstGeom>
                    <a:noFill/>
                    <a:ln>
                      <a:noFill/>
                    </a:ln>
                  </pic:spPr>
                </pic:pic>
              </a:graphicData>
            </a:graphic>
          </wp:inline>
        </w:drawing>
      </w:r>
      <w:r w:rsidRPr="00E230CE">
        <w:t xml:space="preserve"> where </w:t>
      </w:r>
      <w:r w:rsidRPr="00E230CE">
        <w:rPr>
          <w:noProof/>
          <w:position w:val="-12"/>
        </w:rPr>
        <w:drawing>
          <wp:inline distT="0" distB="0" distL="0" distR="0" wp14:anchorId="4388B5BB" wp14:editId="6EB09F46">
            <wp:extent cx="2085975" cy="257175"/>
            <wp:effectExtent l="0" t="0" r="9525" b="9525"/>
            <wp:docPr id="1982495939" name="Picture 1982495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2085975" cy="257175"/>
                    </a:xfrm>
                    <a:prstGeom prst="rect">
                      <a:avLst/>
                    </a:prstGeom>
                    <a:noFill/>
                    <a:ln>
                      <a:noFill/>
                    </a:ln>
                  </pic:spPr>
                </pic:pic>
              </a:graphicData>
            </a:graphic>
          </wp:inline>
        </w:drawing>
      </w:r>
      <w:r w:rsidRPr="00E230CE">
        <w:t>.</w:t>
      </w:r>
    </w:p>
    <w:p w:rsidR="00F13F53" w:rsidRPr="00E230CE" w:rsidRDefault="00F13F53" w:rsidP="00CF61A2"/>
    <w:p w:rsidR="00F13F53" w:rsidRPr="00E230CE" w:rsidRDefault="00F13F53" w:rsidP="00CF61A2"/>
    <w:p w:rsidR="00F13F53" w:rsidRPr="00E230CE" w:rsidRDefault="00F13F53" w:rsidP="00CF61A2">
      <w:pPr>
        <w:jc w:val="center"/>
      </w:pPr>
      <w:r w:rsidRPr="00E230CE">
        <w:rPr>
          <w:noProof/>
        </w:rPr>
        <w:drawing>
          <wp:inline distT="0" distB="0" distL="0" distR="0" wp14:anchorId="08DB2031" wp14:editId="596EB085">
            <wp:extent cx="5486400" cy="4114800"/>
            <wp:effectExtent l="0" t="0" r="0" b="0"/>
            <wp:docPr id="399169335" name="Picture 399169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rsidR="00F13F53" w:rsidRPr="00E230CE" w:rsidRDefault="00F13F53" w:rsidP="00CF61A2">
      <w:r w:rsidRPr="00E230CE">
        <w:t>The normalized peak SNR vs. the time (signal extent)-bandwidth (equivalent bandwidth) product for each filter is plotted in Figure ().  These curves provide a loss measure for the degradation involved in using a “non-matched” filter.  Also note that the optimum time bandwidth products range from .2 to .8.</w:t>
      </w:r>
    </w:p>
    <w:p w:rsidR="00F13F53" w:rsidRPr="00E230CE" w:rsidRDefault="00F13F53" w:rsidP="00CF61A2"/>
    <w:p w:rsidR="00F13F53" w:rsidRPr="00E230CE" w:rsidRDefault="00F13F53" w:rsidP="006F60EF">
      <w:pPr>
        <w:pStyle w:val="Heading4"/>
      </w:pPr>
      <w:bookmarkStart w:id="77" w:name="_Toc46855953"/>
      <w:bookmarkStart w:id="78" w:name="_Toc280363814"/>
      <w:r w:rsidRPr="00E230CE">
        <w:t>Matched Filter in Colored Noise</w:t>
      </w:r>
      <w:bookmarkEnd w:id="77"/>
      <w:bookmarkEnd w:id="78"/>
    </w:p>
    <w:p w:rsidR="00F13F53" w:rsidRPr="00E230CE" w:rsidRDefault="00F13F53" w:rsidP="00CF61A2"/>
    <w:p w:rsidR="00F13F53" w:rsidRPr="00E230CE" w:rsidRDefault="00F13F53" w:rsidP="00CF61A2">
      <w:r w:rsidRPr="00E230CE">
        <w:t>For non-white noise the process of the optimum filter is to first whiten the noise and then correlate with a noise modified signal.  see Rihaczek.</w:t>
      </w:r>
    </w:p>
    <w:p w:rsidR="00F13F53" w:rsidRPr="00E230CE" w:rsidRDefault="00F13F53" w:rsidP="00CF61A2"/>
    <w:p w:rsidR="00F13F53" w:rsidRPr="00E230CE" w:rsidRDefault="00F13F53" w:rsidP="00CF61A2"/>
    <w:p w:rsidR="00F13F53" w:rsidRPr="00F47059" w:rsidRDefault="00F13F53" w:rsidP="00CF61A2">
      <w:pPr>
        <w:pStyle w:val="Heading2"/>
      </w:pPr>
      <w:bookmarkStart w:id="79" w:name="_Toc280363815"/>
      <w:bookmarkStart w:id="80" w:name="_Toc209787667"/>
      <w:bookmarkStart w:id="81" w:name="_Toc229857311"/>
      <w:bookmarkStart w:id="82" w:name="_Toc229926364"/>
      <w:r w:rsidRPr="00F47059">
        <w:t>Finite Expansion of Signals and White Gaussian Noise</w:t>
      </w:r>
      <w:bookmarkEnd w:id="79"/>
      <w:bookmarkEnd w:id="80"/>
      <w:bookmarkEnd w:id="81"/>
      <w:bookmarkEnd w:id="82"/>
    </w:p>
    <w:p w:rsidR="00F13F53" w:rsidRPr="00E230CE" w:rsidRDefault="00F13F53" w:rsidP="00CF61A2"/>
    <w:p w:rsidR="00F13F53" w:rsidRPr="00E230CE" w:rsidRDefault="00F13F53" w:rsidP="00CF61A2">
      <w:r w:rsidRPr="00E230CE">
        <w:t xml:space="preserve">In a communication or detection system the received signal is </w:t>
      </w:r>
    </w:p>
    <w:p w:rsidR="00F13F53" w:rsidRPr="00E230CE" w:rsidRDefault="00F13F53" w:rsidP="00CF61A2"/>
    <w:p w:rsidR="00F13F53" w:rsidRPr="00E230CE" w:rsidRDefault="00F13F53" w:rsidP="00CF61A2">
      <w:pPr>
        <w:jc w:val="center"/>
      </w:pPr>
      <w:r w:rsidRPr="00E230CE">
        <w:rPr>
          <w:noProof/>
          <w:position w:val="-10"/>
        </w:rPr>
        <w:drawing>
          <wp:inline distT="0" distB="0" distL="0" distR="0" wp14:anchorId="0676CB6A" wp14:editId="166666F8">
            <wp:extent cx="1133475" cy="190500"/>
            <wp:effectExtent l="0" t="0" r="9525" b="0"/>
            <wp:docPr id="1989816701" name="Picture 1989816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1133475" cy="190500"/>
                    </a:xfrm>
                    <a:prstGeom prst="rect">
                      <a:avLst/>
                    </a:prstGeom>
                    <a:noFill/>
                    <a:ln>
                      <a:noFill/>
                    </a:ln>
                  </pic:spPr>
                </pic:pic>
              </a:graphicData>
            </a:graphic>
          </wp:inline>
        </w:drawing>
      </w:r>
    </w:p>
    <w:p w:rsidR="00F13F53" w:rsidRPr="00E230CE" w:rsidRDefault="00F13F53" w:rsidP="00CF61A2"/>
    <w:p w:rsidR="00F13F53" w:rsidRPr="00E230CE" w:rsidRDefault="00F13F53" w:rsidP="00CF61A2">
      <w:r w:rsidRPr="00E230CE">
        <w:t>where X is a possible random distorted version of a deterministic transmitted signal s(t), and Z is a stationary white Gaussian noise process.  We assume the complex case for the sake of generality.</w:t>
      </w:r>
    </w:p>
    <w:p w:rsidR="00F13F53" w:rsidRPr="00E230CE" w:rsidRDefault="00F13F53" w:rsidP="00CF61A2"/>
    <w:p w:rsidR="00F13F53" w:rsidRPr="00E230CE" w:rsidRDefault="00F13F53" w:rsidP="00CF61A2"/>
    <w:p w:rsidR="00F13F53" w:rsidRPr="00E230CE" w:rsidRDefault="00F13F53" w:rsidP="00CF61A2">
      <w:r w:rsidRPr="00E230CE">
        <w:t>We know from chapter 5 that any function in L2 may be expanded in a generalized Fourier series to yield an infinite sequence in l2.  For signals processing one obviously cannot have infinite memory and hence finite dimensional signals are required.  A theorem by Landau-shannon-slepian states that a signal approximately bandlimited  W and T has approximately N=2WT dimensions for WT large.</w:t>
      </w:r>
    </w:p>
    <w:p w:rsidR="00F13F53" w:rsidRPr="00E230CE" w:rsidRDefault="00F13F53" w:rsidP="00CF61A2"/>
    <w:p w:rsidR="00F13F53" w:rsidRPr="00E230CE" w:rsidRDefault="00F13F53" w:rsidP="00CF61A2"/>
    <w:p w:rsidR="00F13F53" w:rsidRPr="00E230CE" w:rsidRDefault="00F13F53" w:rsidP="00CF61A2">
      <w:r w:rsidRPr="00E230CE">
        <w:t xml:space="preserve">For the noise process, the KL expansion converts the noise process to a set of independent Gaussian random variables </w:t>
      </w:r>
      <w:r w:rsidRPr="00E230CE">
        <w:rPr>
          <w:noProof/>
          <w:position w:val="-14"/>
        </w:rPr>
        <w:drawing>
          <wp:inline distT="0" distB="0" distL="0" distR="0" wp14:anchorId="7188FA2E" wp14:editId="2EF2987E">
            <wp:extent cx="1228725" cy="266700"/>
            <wp:effectExtent l="0" t="0" r="9525" b="0"/>
            <wp:docPr id="1410442432" name="Picture 141044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1228725" cy="266700"/>
                    </a:xfrm>
                    <a:prstGeom prst="rect">
                      <a:avLst/>
                    </a:prstGeom>
                    <a:noFill/>
                    <a:ln>
                      <a:noFill/>
                    </a:ln>
                  </pic:spPr>
                </pic:pic>
              </a:graphicData>
            </a:graphic>
          </wp:inline>
        </w:drawing>
      </w:r>
      <w:r w:rsidRPr="00E230CE">
        <w:t>.</w:t>
      </w:r>
    </w:p>
    <w:p w:rsidR="00F13F53" w:rsidRPr="00E230CE" w:rsidRDefault="00F13F53" w:rsidP="00CF61A2"/>
    <w:p w:rsidR="00F13F53" w:rsidRPr="00E230CE" w:rsidRDefault="00F13F53" w:rsidP="00CF61A2">
      <w:r w:rsidRPr="00E230CE">
        <w:t>Thus we have converted () to an N- vector relationship</w:t>
      </w:r>
    </w:p>
    <w:p w:rsidR="00F13F53" w:rsidRPr="00E230CE" w:rsidRDefault="00F13F53" w:rsidP="00CF61A2"/>
    <w:p w:rsidR="00F13F53" w:rsidRPr="00E230CE" w:rsidRDefault="00F13F53" w:rsidP="00CF61A2">
      <w:r w:rsidRPr="00E230CE">
        <w:tab/>
      </w:r>
      <w:r w:rsidRPr="00E230CE">
        <w:rPr>
          <w:noProof/>
          <w:position w:val="-4"/>
        </w:rPr>
        <w:drawing>
          <wp:inline distT="0" distB="0" distL="0" distR="0" wp14:anchorId="2BD0F543" wp14:editId="0A5DDCDE">
            <wp:extent cx="685800" cy="152400"/>
            <wp:effectExtent l="0" t="0" r="0" b="0"/>
            <wp:docPr id="636351492" name="Picture 636351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685800" cy="1524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53</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Note that any ON set of basis function may be employed as only the coefficients matter.  This makes analysis considerably easier.  Therefore, in what follows, for detection, estimation, and communications applications, we restrict our development to vectors, i.e. digital signals.</w:t>
      </w:r>
    </w:p>
    <w:p w:rsidR="00F13F53" w:rsidRPr="00E230CE" w:rsidRDefault="00F13F53" w:rsidP="00CF61A2"/>
    <w:p w:rsidR="00F13F53" w:rsidRPr="00E230CE" w:rsidRDefault="00F13F53" w:rsidP="00CF61A2">
      <w:pPr>
        <w:pStyle w:val="Heading3"/>
      </w:pPr>
      <w:bookmarkStart w:id="83" w:name="_Toc280363816"/>
      <w:bookmarkStart w:id="84" w:name="_Toc209787668"/>
      <w:bookmarkStart w:id="85" w:name="_Toc229857312"/>
      <w:bookmarkStart w:id="86" w:name="_Toc229926365"/>
      <w:r w:rsidRPr="00E230CE">
        <w:t>Dimensionality</w:t>
      </w:r>
      <w:bookmarkEnd w:id="83"/>
      <w:bookmarkEnd w:id="84"/>
      <w:bookmarkEnd w:id="85"/>
      <w:bookmarkEnd w:id="86"/>
    </w:p>
    <w:p w:rsidR="00F13F53" w:rsidRPr="00E230CE" w:rsidRDefault="00F13F53" w:rsidP="00CF61A2"/>
    <w:p w:rsidR="00F13F53" w:rsidRPr="00E230CE" w:rsidRDefault="00F13F53" w:rsidP="00CF61A2">
      <w:r w:rsidRPr="00E230CE">
        <w:t xml:space="preserve">Talk about Gallager text, wozencraft </w:t>
      </w:r>
    </w:p>
    <w:p w:rsidR="00F13F53" w:rsidRPr="00E230CE" w:rsidRDefault="00F13F53" w:rsidP="00CF61A2"/>
    <w:p w:rsidR="00F13F53" w:rsidRPr="00E230CE" w:rsidRDefault="00F13F53" w:rsidP="00CF61A2">
      <w:r w:rsidRPr="00E230CE">
        <w:t>Some examples of basis functions follow.</w:t>
      </w:r>
    </w:p>
    <w:p w:rsidR="00F13F53" w:rsidRPr="00E230CE" w:rsidRDefault="00F13F53" w:rsidP="00CF61A2">
      <w:pPr>
        <w:pStyle w:val="Heading3"/>
      </w:pPr>
      <w:bookmarkStart w:id="87" w:name="_Toc280363817"/>
      <w:bookmarkStart w:id="88" w:name="_Toc209787669"/>
      <w:bookmarkStart w:id="89" w:name="_Toc229857313"/>
      <w:bookmarkStart w:id="90" w:name="_Toc229926366"/>
      <w:r w:rsidRPr="00E230CE">
        <w:t>Sampling of Continuous Time Signals</w:t>
      </w:r>
      <w:bookmarkEnd w:id="87"/>
      <w:bookmarkEnd w:id="88"/>
      <w:bookmarkEnd w:id="89"/>
      <w:bookmarkEnd w:id="90"/>
    </w:p>
    <w:p w:rsidR="00F13F53" w:rsidRPr="00E230CE" w:rsidRDefault="00F13F53" w:rsidP="00CF61A2"/>
    <w:p w:rsidR="00F13F53" w:rsidRPr="00E230CE" w:rsidRDefault="00F13F53" w:rsidP="00CF61A2">
      <w:r w:rsidRPr="00E230CE">
        <w:t>Suppose a communicator system transmits one of M waveforms</w:t>
      </w:r>
      <w:r w:rsidRPr="00E230CE">
        <w:rPr>
          <w:noProof/>
          <w:position w:val="-10"/>
        </w:rPr>
        <w:drawing>
          <wp:inline distT="0" distB="0" distL="0" distR="0" wp14:anchorId="4DEED5BD" wp14:editId="5E8A8A20">
            <wp:extent cx="342900" cy="200025"/>
            <wp:effectExtent l="0" t="0" r="0" b="9525"/>
            <wp:docPr id="205152373" name="Picture 205152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342900" cy="200025"/>
                    </a:xfrm>
                    <a:prstGeom prst="rect">
                      <a:avLst/>
                    </a:prstGeom>
                    <a:noFill/>
                    <a:ln>
                      <a:noFill/>
                    </a:ln>
                  </pic:spPr>
                </pic:pic>
              </a:graphicData>
            </a:graphic>
          </wp:inline>
        </w:drawing>
      </w:r>
      <w:r w:rsidRPr="00E230CE">
        <w:t>with equal energy and equal apriori probability and receives the transmitted signal corrupted by an additive white Gaussian noise (AWGN) process as</w:t>
      </w:r>
    </w:p>
    <w:p w:rsidR="00F13F53" w:rsidRPr="00E230CE" w:rsidRDefault="00F13F53" w:rsidP="00CF61A2"/>
    <w:p w:rsidR="00F13F53" w:rsidRPr="00E230CE" w:rsidRDefault="00F13F53" w:rsidP="00CF61A2">
      <w:r w:rsidRPr="00E230CE">
        <w:tab/>
      </w:r>
      <w:r w:rsidRPr="00E230CE">
        <w:rPr>
          <w:noProof/>
          <w:position w:val="-10"/>
        </w:rPr>
        <w:drawing>
          <wp:inline distT="0" distB="0" distL="0" distR="0" wp14:anchorId="03E1DEFF" wp14:editId="0B34894C">
            <wp:extent cx="1143000" cy="200025"/>
            <wp:effectExtent l="0" t="0" r="0" b="9525"/>
            <wp:docPr id="530316760" name="Picture 53031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1143000" cy="20002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54</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 xml:space="preserve">Here we admit complex waveforms, which is the case for baseband transmission, and assume a signaling epoch of </w:t>
      </w:r>
      <w:r w:rsidRPr="00E230CE">
        <w:rPr>
          <w:noProof/>
          <w:position w:val="-4"/>
        </w:rPr>
        <w:drawing>
          <wp:inline distT="0" distB="0" distL="0" distR="0" wp14:anchorId="7983E5F9" wp14:editId="541A7898">
            <wp:extent cx="152400" cy="152400"/>
            <wp:effectExtent l="0" t="0" r="0" b="0"/>
            <wp:docPr id="601736134" name="Picture 601736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230CE">
        <w:t xml:space="preserve">seconds and a signal bandwidth of </w:t>
      </w:r>
      <w:r w:rsidRPr="00E230CE">
        <w:rPr>
          <w:noProof/>
          <w:position w:val="-4"/>
        </w:rPr>
        <w:drawing>
          <wp:inline distT="0" distB="0" distL="0" distR="0" wp14:anchorId="169131B8" wp14:editId="5B2D12CB">
            <wp:extent cx="190500" cy="152400"/>
            <wp:effectExtent l="0" t="0" r="0" b="0"/>
            <wp:docPr id="814213656" name="Picture 814213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r w:rsidRPr="00E230CE">
        <w:t xml:space="preserve">Hz.  Obviously, a waveform cannot be simultaneously both time and frequency limited, but many signals have most of their energy constrained to these regions, and it is in this sense that we use T and W.  It is convenient not only for digital processing, but for analysis as well, to convert these waveforms to finite vectors of some adequate dimension </w:t>
      </w:r>
      <w:r w:rsidRPr="00E230CE">
        <w:rPr>
          <w:noProof/>
          <w:position w:val="-4"/>
        </w:rPr>
        <w:drawing>
          <wp:inline distT="0" distB="0" distL="0" distR="0" wp14:anchorId="6B36E35D" wp14:editId="33BD5D06">
            <wp:extent cx="161925" cy="152400"/>
            <wp:effectExtent l="0" t="0" r="9525" b="0"/>
            <wp:docPr id="1079992557" name="Picture 1079992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E230CE">
        <w:t>which preserves the signal characteristics in such a way that sufficient information is not lost to permit a reconstruction of the time waveform in terms of its vector representation.  We do this by invoking the generalized Fourier series discussed in chapter 5.</w:t>
      </w:r>
    </w:p>
    <w:p w:rsidR="00F13F53" w:rsidRPr="00E230CE" w:rsidRDefault="00F13F53" w:rsidP="00CF61A2"/>
    <w:p w:rsidR="00F13F53" w:rsidRPr="00E230CE" w:rsidRDefault="00F13F53" w:rsidP="00CF61A2">
      <w:r w:rsidRPr="00E230CE">
        <w:t xml:space="preserve">One possible choice of basis functions are the so called </w:t>
      </w:r>
      <w:r w:rsidRPr="00E230CE">
        <w:rPr>
          <w:i/>
          <w:iCs/>
        </w:rPr>
        <w:t>sampling functions</w:t>
      </w:r>
      <w:r w:rsidRPr="00E230CE">
        <w:t xml:space="preserve"> </w:t>
      </w:r>
    </w:p>
    <w:p w:rsidR="00F13F53" w:rsidRPr="00E230CE" w:rsidRDefault="00F13F53" w:rsidP="00CF61A2"/>
    <w:p w:rsidR="00F13F53" w:rsidRPr="00E230CE" w:rsidRDefault="00F13F53" w:rsidP="00CF61A2">
      <w:r w:rsidRPr="00E230CE">
        <w:tab/>
      </w:r>
      <w:r w:rsidRPr="00E230CE">
        <w:rPr>
          <w:noProof/>
          <w:position w:val="-30"/>
        </w:rPr>
        <w:drawing>
          <wp:inline distT="0" distB="0" distL="0" distR="0" wp14:anchorId="02A67AC9" wp14:editId="47C12F0F">
            <wp:extent cx="3771900" cy="447675"/>
            <wp:effectExtent l="0" t="0" r="0" b="9525"/>
            <wp:docPr id="42230259" name="Picture 42230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0" y="0"/>
                      <a:ext cx="3771900" cy="44767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55</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 xml:space="preserve">which precisely constrain the bandwidth of the signal to </w:t>
      </w:r>
      <w:r w:rsidRPr="00E230CE">
        <w:rPr>
          <w:noProof/>
          <w:position w:val="-4"/>
        </w:rPr>
        <w:drawing>
          <wp:inline distT="0" distB="0" distL="0" distR="0" wp14:anchorId="59373B93" wp14:editId="36F5612D">
            <wp:extent cx="190500" cy="152400"/>
            <wp:effectExtent l="0" t="0" r="0" b="0"/>
            <wp:docPr id="629821409" name="Picture 62982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r w:rsidRPr="00E230CE">
        <w:t xml:space="preserve">and the time extent to approximately </w:t>
      </w:r>
      <w:r w:rsidRPr="00E230CE">
        <w:rPr>
          <w:noProof/>
          <w:position w:val="-4"/>
        </w:rPr>
        <w:drawing>
          <wp:inline distT="0" distB="0" distL="0" distR="0" wp14:anchorId="7E9DCEF7" wp14:editId="0719CED9">
            <wp:extent cx="152400" cy="152400"/>
            <wp:effectExtent l="0" t="0" r="0" b="0"/>
            <wp:docPr id="738110362" name="Picture 73811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230CE">
        <w:t xml:space="preserve">.  Waveforms capable of being expanded in a series of this type are the class with maximum frequency W or bandlimited to </w:t>
      </w:r>
      <w:r w:rsidRPr="00E230CE">
        <w:rPr>
          <w:noProof/>
          <w:position w:val="-12"/>
        </w:rPr>
        <w:drawing>
          <wp:inline distT="0" distB="0" distL="0" distR="0" wp14:anchorId="04210AB7" wp14:editId="02A4C495">
            <wp:extent cx="495300" cy="228600"/>
            <wp:effectExtent l="0" t="0" r="0" b="0"/>
            <wp:docPr id="271194440" name="Picture 271194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495300" cy="228600"/>
                    </a:xfrm>
                    <a:prstGeom prst="rect">
                      <a:avLst/>
                    </a:prstGeom>
                    <a:noFill/>
                    <a:ln>
                      <a:noFill/>
                    </a:ln>
                  </pic:spPr>
                </pic:pic>
              </a:graphicData>
            </a:graphic>
          </wp:inline>
        </w:drawing>
      </w:r>
      <w:r w:rsidRPr="00E230CE">
        <w:t xml:space="preserve">.  The sampling frequency is </w:t>
      </w:r>
      <w:r w:rsidRPr="00E230CE">
        <w:rPr>
          <w:noProof/>
          <w:position w:val="-4"/>
        </w:rPr>
        <w:drawing>
          <wp:inline distT="0" distB="0" distL="0" distR="0" wp14:anchorId="06164127" wp14:editId="1ECE316A">
            <wp:extent cx="266700" cy="152400"/>
            <wp:effectExtent l="0" t="0" r="0" b="0"/>
            <wp:docPr id="1496632450" name="Picture 149663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266700" cy="152400"/>
                    </a:xfrm>
                    <a:prstGeom prst="rect">
                      <a:avLst/>
                    </a:prstGeom>
                    <a:noFill/>
                    <a:ln>
                      <a:noFill/>
                    </a:ln>
                  </pic:spPr>
                </pic:pic>
              </a:graphicData>
            </a:graphic>
          </wp:inline>
        </w:drawing>
      </w:r>
      <w:r w:rsidRPr="00E230CE">
        <w:t>.</w:t>
      </w:r>
    </w:p>
    <w:p w:rsidR="00F13F53" w:rsidRPr="00E230CE" w:rsidRDefault="00F13F53" w:rsidP="00CF61A2"/>
    <w:p w:rsidR="00F13F53" w:rsidRPr="00E230CE" w:rsidRDefault="00F13F53" w:rsidP="00CF61A2">
      <w:r w:rsidRPr="00E230CE">
        <w:t>To see that these basis functions are indeed orthogonal we take its generalized Fourier transform and use Parseval’s relation.  Specifically,</w:t>
      </w:r>
    </w:p>
    <w:p w:rsidR="00F13F53" w:rsidRPr="00E230CE" w:rsidRDefault="00F13F53" w:rsidP="00CF61A2"/>
    <w:p w:rsidR="00F13F53" w:rsidRPr="00E230CE" w:rsidRDefault="00F13F53" w:rsidP="00CF61A2">
      <w:r w:rsidRPr="00E230CE">
        <w:tab/>
      </w:r>
      <w:r w:rsidRPr="00E230CE">
        <w:rPr>
          <w:noProof/>
          <w:position w:val="-26"/>
        </w:rPr>
        <w:drawing>
          <wp:inline distT="0" distB="0" distL="0" distR="0" wp14:anchorId="674A7B7A" wp14:editId="2F6FF6ED">
            <wp:extent cx="2400300" cy="409575"/>
            <wp:effectExtent l="0" t="0" r="0" b="9525"/>
            <wp:docPr id="1769439701" name="Picture 176943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0" y="0"/>
                      <a:ext cx="2400300" cy="40957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56</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and then by using Poisson’s formula we arrive at the orthogonality condition</w:t>
      </w:r>
    </w:p>
    <w:p w:rsidR="00F13F53" w:rsidRPr="00E230CE" w:rsidRDefault="00F13F53" w:rsidP="00CF61A2"/>
    <w:p w:rsidR="00F13F53" w:rsidRPr="00E230CE" w:rsidRDefault="00F13F53" w:rsidP="00CF61A2">
      <w:r w:rsidRPr="00E230CE">
        <w:tab/>
      </w:r>
      <w:r w:rsidRPr="00E230CE">
        <w:rPr>
          <w:noProof/>
          <w:position w:val="-30"/>
        </w:rPr>
        <w:drawing>
          <wp:inline distT="0" distB="0" distL="0" distR="0" wp14:anchorId="7560A262" wp14:editId="174283F6">
            <wp:extent cx="1447800" cy="466725"/>
            <wp:effectExtent l="0" t="0" r="0" b="9525"/>
            <wp:docPr id="1722324753" name="Picture 1722324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bwMode="auto">
                    <a:xfrm>
                      <a:off x="0" y="0"/>
                      <a:ext cx="1447800" cy="46672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57</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The Fourier series coefficients are the scaled waveform samples</w:t>
      </w:r>
    </w:p>
    <w:p w:rsidR="00F13F53" w:rsidRPr="00E230CE" w:rsidRDefault="00F13F53" w:rsidP="00CF61A2"/>
    <w:p w:rsidR="00F13F53" w:rsidRPr="00E230CE" w:rsidRDefault="00F13F53" w:rsidP="00CF61A2">
      <w:r w:rsidRPr="00E230CE">
        <w:tab/>
      </w:r>
      <w:r w:rsidRPr="00E230CE">
        <w:rPr>
          <w:noProof/>
          <w:position w:val="-106"/>
        </w:rPr>
        <w:drawing>
          <wp:inline distT="0" distB="0" distL="0" distR="0" wp14:anchorId="6DCD3FAB" wp14:editId="76107203">
            <wp:extent cx="1876425" cy="1438275"/>
            <wp:effectExtent l="0" t="0" r="9525" b="9525"/>
            <wp:docPr id="914800674" name="Picture 914800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68" cstate="print">
                      <a:extLst>
                        <a:ext uri="{28A0092B-C50C-407E-A947-70E740481C1C}">
                          <a14:useLocalDpi xmlns:a14="http://schemas.microsoft.com/office/drawing/2010/main" val="0"/>
                        </a:ext>
                      </a:extLst>
                    </a:blip>
                    <a:srcRect/>
                    <a:stretch>
                      <a:fillRect/>
                    </a:stretch>
                  </pic:blipFill>
                  <pic:spPr bwMode="auto">
                    <a:xfrm>
                      <a:off x="0" y="0"/>
                      <a:ext cx="1876425" cy="1438275"/>
                    </a:xfrm>
                    <a:prstGeom prst="rect">
                      <a:avLst/>
                    </a:prstGeom>
                    <a:noFill/>
                    <a:ln>
                      <a:noFill/>
                    </a:ln>
                  </pic:spPr>
                </pic:pic>
              </a:graphicData>
            </a:graphic>
          </wp:inline>
        </w:drawing>
      </w:r>
    </w:p>
    <w:p w:rsidR="00F13F53" w:rsidRPr="00E230CE" w:rsidRDefault="00F13F53" w:rsidP="00CF61A2"/>
    <w:p w:rsidR="00F13F53" w:rsidRPr="00E230CE" w:rsidRDefault="00F13F53" w:rsidP="00CF61A2">
      <w:r w:rsidRPr="00E230CE">
        <w:t>The ease with which the coefficients can be computed makes the sampling basis an attractive choice.  The world of digital signal processing has much to say about sampling.  Especially, since signals are always only approximately bandlimited.</w:t>
      </w:r>
    </w:p>
    <w:p w:rsidR="00F13F53" w:rsidRPr="00E230CE" w:rsidRDefault="00F13F53" w:rsidP="00CF61A2"/>
    <w:p w:rsidR="00F13F53" w:rsidRDefault="00F13F53" w:rsidP="00CF61A2">
      <w:r w:rsidRPr="00E230CE">
        <w:t>Another possible choice is the Fourier series basis which are the dual of the sampling functions.</w:t>
      </w:r>
    </w:p>
    <w:p w:rsidR="00F13F53" w:rsidRPr="00E230CE" w:rsidRDefault="00F13F53" w:rsidP="00CF61A2"/>
    <w:p w:rsidR="00F13F53" w:rsidRPr="00E230CE" w:rsidRDefault="00F13F53" w:rsidP="00CF61A2"/>
    <w:p w:rsidR="00F13F53" w:rsidRPr="00F47059" w:rsidRDefault="00F13F53" w:rsidP="00CF61A2">
      <w:pPr>
        <w:pStyle w:val="Heading2"/>
      </w:pPr>
      <w:bookmarkStart w:id="91" w:name="_Ref151297438"/>
      <w:bookmarkStart w:id="92" w:name="_Ref151297447"/>
      <w:bookmarkStart w:id="93" w:name="_Toc280363818"/>
      <w:bookmarkStart w:id="94" w:name="_Toc209787670"/>
      <w:bookmarkStart w:id="95" w:name="_Toc229857314"/>
      <w:bookmarkStart w:id="96" w:name="_Toc229926367"/>
      <w:r w:rsidRPr="00F47059">
        <w:t>Analog Modulation Techniques</w:t>
      </w:r>
      <w:bookmarkEnd w:id="91"/>
      <w:bookmarkEnd w:id="92"/>
      <w:bookmarkEnd w:id="93"/>
      <w:bookmarkEnd w:id="94"/>
      <w:bookmarkEnd w:id="95"/>
      <w:bookmarkEnd w:id="96"/>
    </w:p>
    <w:p w:rsidR="00F13F53" w:rsidRPr="00E230CE" w:rsidRDefault="00F13F53" w:rsidP="00CF61A2">
      <w:r w:rsidRPr="00E230CE">
        <w:fldChar w:fldCharType="begin"/>
      </w:r>
      <w:r w:rsidRPr="00E230CE">
        <w:instrText xml:space="preserve"> MACROBUTTON MTEditEquationSection2 Equation Section (Next)</w:instrText>
      </w:r>
      <w:r w:rsidRPr="00E230CE">
        <w:fldChar w:fldCharType="begin"/>
      </w:r>
      <w:r w:rsidRPr="00E230CE">
        <w:instrText xml:space="preserve"> SEQ MTEqn \r \h \* MERGEFORMAT </w:instrText>
      </w:r>
      <w:r w:rsidRPr="00E230CE">
        <w:fldChar w:fldCharType="end"/>
      </w:r>
      <w:r w:rsidRPr="00E230CE">
        <w:fldChar w:fldCharType="begin"/>
      </w:r>
      <w:r w:rsidRPr="00E230CE">
        <w:instrText xml:space="preserve"> SEQ MTSec \h \* MERGEFORMAT </w:instrText>
      </w:r>
      <w:r w:rsidRPr="00E230CE">
        <w:fldChar w:fldCharType="end"/>
      </w:r>
      <w:r w:rsidRPr="00E230CE">
        <w:fldChar w:fldCharType="end"/>
      </w:r>
    </w:p>
    <w:p w:rsidR="00F13F53" w:rsidRPr="00E230CE" w:rsidRDefault="00F13F53" w:rsidP="00CF61A2">
      <w:r w:rsidRPr="00E230CE">
        <w:t xml:space="preserve">Suppose you want to transmit a typical voice audio signal somewhere.  If it is not far perhaps you may use a wire that supports the 4kHz bandwidth.  What if you want to send it to multiple destinations that are very far away.  You could use cables as in cable television.  What if the users are moving?  Then certainly you cannot use wires.  The transmission over wireless channel to multiple possibly moving users is called the broadcast channel.  </w:t>
      </w:r>
    </w:p>
    <w:p w:rsidR="00F13F53" w:rsidRPr="00E230CE" w:rsidRDefault="00F13F53" w:rsidP="00CF61A2">
      <w:r w:rsidRPr="00E230CE">
        <w:t xml:space="preserve">why use a carrier? 1) reception is easier, audio signals are 4000 Hz which would require a quarter wavelength antenna </w:t>
      </w:r>
      <w:r w:rsidRPr="00E230CE">
        <w:rPr>
          <w:noProof/>
          <w:position w:val="-10"/>
        </w:rPr>
        <w:drawing>
          <wp:inline distT="0" distB="0" distL="0" distR="0" wp14:anchorId="6FF2D6B2" wp14:editId="5223635F">
            <wp:extent cx="3114675" cy="228600"/>
            <wp:effectExtent l="0" t="0" r="9525" b="0"/>
            <wp:docPr id="1010844121" name="Picture 101084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69" cstate="print">
                      <a:extLst>
                        <a:ext uri="{28A0092B-C50C-407E-A947-70E740481C1C}">
                          <a14:useLocalDpi xmlns:a14="http://schemas.microsoft.com/office/drawing/2010/main" val="0"/>
                        </a:ext>
                      </a:extLst>
                    </a:blip>
                    <a:srcRect/>
                    <a:stretch>
                      <a:fillRect/>
                    </a:stretch>
                  </pic:blipFill>
                  <pic:spPr bwMode="auto">
                    <a:xfrm>
                      <a:off x="0" y="0"/>
                      <a:ext cx="3114675" cy="228600"/>
                    </a:xfrm>
                    <a:prstGeom prst="rect">
                      <a:avLst/>
                    </a:prstGeom>
                    <a:noFill/>
                    <a:ln>
                      <a:noFill/>
                    </a:ln>
                  </pic:spPr>
                </pic:pic>
              </a:graphicData>
            </a:graphic>
          </wp:inline>
        </w:drawing>
      </w:r>
      <w:r w:rsidRPr="00E230CE">
        <w:t xml:space="preserve"> long.</w:t>
      </w:r>
    </w:p>
    <w:p w:rsidR="00F13F53" w:rsidRPr="00E230CE" w:rsidRDefault="00F13F53" w:rsidP="00CF61A2">
      <w:r w:rsidRPr="00E230CE">
        <w:t>2) if each carrier frequency is different, more signals can occupy the same time slot.  This is called FDMA.</w:t>
      </w:r>
    </w:p>
    <w:p w:rsidR="00F13F53" w:rsidRPr="00E230CE" w:rsidRDefault="00F13F53" w:rsidP="00CF61A2"/>
    <w:p w:rsidR="00F13F53" w:rsidRPr="00E230CE" w:rsidRDefault="00F13F53" w:rsidP="00CF61A2">
      <w:r w:rsidRPr="00E230CE">
        <w:t>1) carrier wave shifts baseband frequencies into the passband of the channel</w:t>
      </w:r>
    </w:p>
    <w:p w:rsidR="00F13F53" w:rsidRPr="00E230CE" w:rsidRDefault="00F13F53" w:rsidP="00CF61A2">
      <w:r w:rsidRPr="00E230CE">
        <w:t>2) reduces antenna size</w:t>
      </w:r>
    </w:p>
    <w:p w:rsidR="00F13F53" w:rsidRPr="00E230CE" w:rsidRDefault="00F13F53" w:rsidP="00CF61A2">
      <w:r w:rsidRPr="00E230CE">
        <w:t>3) allows transmission to multiple simultaneous users</w:t>
      </w:r>
    </w:p>
    <w:p w:rsidR="00F13F53" w:rsidRPr="00E230CE" w:rsidRDefault="00F13F53" w:rsidP="00CF61A2"/>
    <w:p w:rsidR="00F13F53" w:rsidRPr="00E230CE" w:rsidRDefault="00F13F53" w:rsidP="00CF61A2"/>
    <w:p w:rsidR="00F13F53" w:rsidRPr="00F47059" w:rsidRDefault="00F13F53" w:rsidP="00CF61A2">
      <w:pPr>
        <w:pStyle w:val="Heading2"/>
      </w:pPr>
      <w:bookmarkStart w:id="97" w:name="_Toc280363819"/>
      <w:bookmarkStart w:id="98" w:name="_Toc209787671"/>
      <w:bookmarkStart w:id="99" w:name="_Toc229857315"/>
      <w:bookmarkStart w:id="100" w:name="_Toc229926368"/>
      <w:r w:rsidRPr="00F47059">
        <w:t>Amplitude Modulation</w:t>
      </w:r>
      <w:bookmarkEnd w:id="97"/>
      <w:bookmarkEnd w:id="98"/>
      <w:bookmarkEnd w:id="99"/>
      <w:bookmarkEnd w:id="100"/>
    </w:p>
    <w:p w:rsidR="00F13F53" w:rsidRPr="00E230CE" w:rsidRDefault="00F13F53" w:rsidP="00CF61A2"/>
    <w:p w:rsidR="00F13F53" w:rsidRPr="00E230CE" w:rsidRDefault="00F13F53" w:rsidP="00CF61A2">
      <w:r w:rsidRPr="00E230CE">
        <w:tab/>
      </w:r>
      <w:r w:rsidRPr="00E230CE">
        <w:rPr>
          <w:noProof/>
          <w:position w:val="-12"/>
        </w:rPr>
        <w:drawing>
          <wp:inline distT="0" distB="0" distL="0" distR="0" wp14:anchorId="32A82554" wp14:editId="77ACDDFB">
            <wp:extent cx="1266825" cy="228600"/>
            <wp:effectExtent l="0" t="0" r="9525" b="0"/>
            <wp:docPr id="682225479" name="Picture 682225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70" cstate="print">
                      <a:extLst>
                        <a:ext uri="{28A0092B-C50C-407E-A947-70E740481C1C}">
                          <a14:useLocalDpi xmlns:a14="http://schemas.microsoft.com/office/drawing/2010/main" val="0"/>
                        </a:ext>
                      </a:extLst>
                    </a:blip>
                    <a:srcRect/>
                    <a:stretch>
                      <a:fillRect/>
                    </a:stretch>
                  </pic:blipFill>
                  <pic:spPr bwMode="auto">
                    <a:xfrm>
                      <a:off x="0" y="0"/>
                      <a:ext cx="1266825" cy="2286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bookmarkStart w:id="101" w:name="ZEqnNum477912"/>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18</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w:instrText>
      </w:r>
      <w:r w:rsidRPr="00E230CE">
        <w:rPr>
          <w:noProof/>
        </w:rPr>
        <w:fldChar w:fldCharType="end"/>
      </w:r>
      <w:r w:rsidRPr="00E230CE">
        <w:instrText>)</w:instrText>
      </w:r>
      <w:bookmarkEnd w:id="101"/>
      <w:r w:rsidRPr="00E230CE">
        <w:fldChar w:fldCharType="end"/>
      </w:r>
    </w:p>
    <w:p w:rsidR="00F13F53" w:rsidRPr="00E230CE" w:rsidRDefault="00F13F53" w:rsidP="00CF61A2"/>
    <w:p w:rsidR="00F13F53" w:rsidRPr="00E230CE" w:rsidRDefault="00F13F53" w:rsidP="00CF61A2">
      <w:r w:rsidRPr="00E230CE">
        <w:t xml:space="preserve">Let us assume that m(t) is a windowed sine wave with a very long window length and a frequency </w:t>
      </w:r>
      <w:r w:rsidRPr="00E230CE">
        <w:rPr>
          <w:noProof/>
          <w:position w:val="-12"/>
        </w:rPr>
        <w:drawing>
          <wp:inline distT="0" distB="0" distL="0" distR="0" wp14:anchorId="3DCCD78D" wp14:editId="76760F51">
            <wp:extent cx="523875" cy="228600"/>
            <wp:effectExtent l="0" t="0" r="9525" b="0"/>
            <wp:docPr id="688980235" name="Picture 68898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71" cstate="print">
                      <a:extLst>
                        <a:ext uri="{28A0092B-C50C-407E-A947-70E740481C1C}">
                          <a14:useLocalDpi xmlns:a14="http://schemas.microsoft.com/office/drawing/2010/main" val="0"/>
                        </a:ext>
                      </a:extLst>
                    </a:blip>
                    <a:srcRect/>
                    <a:stretch>
                      <a:fillRect/>
                    </a:stretch>
                  </pic:blipFill>
                  <pic:spPr bwMode="auto">
                    <a:xfrm>
                      <a:off x="0" y="0"/>
                      <a:ext cx="523875" cy="228600"/>
                    </a:xfrm>
                    <a:prstGeom prst="rect">
                      <a:avLst/>
                    </a:prstGeom>
                    <a:noFill/>
                    <a:ln>
                      <a:noFill/>
                    </a:ln>
                  </pic:spPr>
                </pic:pic>
              </a:graphicData>
            </a:graphic>
          </wp:inline>
        </w:drawing>
      </w:r>
      <w:r w:rsidRPr="00E230CE">
        <w:t xml:space="preserve">.  When m(t)&lt;0 a phase shift of 180 is incurred in the carrier, therefore we may write </w:t>
      </w:r>
      <w:r w:rsidRPr="00E230CE">
        <w:fldChar w:fldCharType="begin"/>
      </w:r>
      <w:r w:rsidRPr="00E230CE">
        <w:instrText xml:space="preserve"> GOTOBUTTON ZEqnNum477912  \* MERGEFORMAT </w:instrText>
      </w:r>
      <w:fldSimple w:instr=" REF ZEqnNum477912 \! \* MERGEFORMAT ">
        <w:r w:rsidRPr="00E230CE">
          <w:instrText>(</w:instrText>
        </w:r>
        <w:r>
          <w:instrText>18</w:instrText>
        </w:r>
        <w:r w:rsidRPr="00E230CE">
          <w:instrText>.</w:instrText>
        </w:r>
        <w:r>
          <w:instrText>1</w:instrText>
        </w:r>
        <w:r w:rsidRPr="00E230CE">
          <w:instrText>)</w:instrText>
        </w:r>
      </w:fldSimple>
      <w:r w:rsidRPr="00E230CE">
        <w:fldChar w:fldCharType="end"/>
      </w:r>
      <w:r w:rsidRPr="00E230CE">
        <w:t xml:space="preserve"> as</w:t>
      </w:r>
    </w:p>
    <w:p w:rsidR="00F13F53" w:rsidRPr="00E230CE" w:rsidRDefault="00F13F53" w:rsidP="00CF61A2"/>
    <w:p w:rsidR="00F13F53" w:rsidRPr="00E230CE" w:rsidRDefault="00F13F53" w:rsidP="00CF61A2">
      <w:r w:rsidRPr="00E230CE">
        <w:tab/>
      </w:r>
      <w:r w:rsidRPr="00E230CE">
        <w:rPr>
          <w:noProof/>
          <w:position w:val="-14"/>
        </w:rPr>
        <w:drawing>
          <wp:inline distT="0" distB="0" distL="0" distR="0" wp14:anchorId="2A368120" wp14:editId="08047548">
            <wp:extent cx="1800225" cy="257175"/>
            <wp:effectExtent l="0" t="0" r="9525" b="9525"/>
            <wp:docPr id="74571031" name="Picture 7457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bwMode="auto">
                    <a:xfrm>
                      <a:off x="0" y="0"/>
                      <a:ext cx="1800225" cy="25717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18</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2</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 xml:space="preserve">where </w:t>
      </w:r>
    </w:p>
    <w:p w:rsidR="00F13F53" w:rsidRPr="00E230CE" w:rsidRDefault="00F13F53" w:rsidP="00CF61A2"/>
    <w:p w:rsidR="00F13F53" w:rsidRPr="00E230CE" w:rsidRDefault="00F13F53" w:rsidP="00CF61A2">
      <w:r w:rsidRPr="00E230CE">
        <w:tab/>
      </w:r>
      <w:r w:rsidRPr="00E230CE">
        <w:rPr>
          <w:noProof/>
          <w:position w:val="-30"/>
        </w:rPr>
        <w:drawing>
          <wp:inline distT="0" distB="0" distL="0" distR="0" wp14:anchorId="2E13F7AA" wp14:editId="4F110A8D">
            <wp:extent cx="1209675" cy="457200"/>
            <wp:effectExtent l="0" t="0" r="9525" b="0"/>
            <wp:docPr id="1331774692" name="Picture 1331774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1209675" cy="4572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18</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3</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The spectrum of such a signal is, by the convolution property of Fourier transforms,</w:t>
      </w:r>
    </w:p>
    <w:p w:rsidR="00F13F53" w:rsidRPr="00E230CE" w:rsidRDefault="00F13F53" w:rsidP="00CF61A2"/>
    <w:p w:rsidR="00F13F53" w:rsidRPr="00E230CE" w:rsidRDefault="00F13F53" w:rsidP="00CF61A2">
      <w:r w:rsidRPr="00E230CE">
        <w:tab/>
      </w:r>
      <w:r w:rsidRPr="00E230CE">
        <w:rPr>
          <w:noProof/>
          <w:position w:val="-24"/>
        </w:rPr>
        <w:drawing>
          <wp:inline distT="0" distB="0" distL="0" distR="0" wp14:anchorId="5BCE9C3C" wp14:editId="204CA1E9">
            <wp:extent cx="2133600" cy="390525"/>
            <wp:effectExtent l="0" t="0" r="0" b="9525"/>
            <wp:docPr id="363977091" name="Picture 36397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74" cstate="print">
                      <a:extLst>
                        <a:ext uri="{28A0092B-C50C-407E-A947-70E740481C1C}">
                          <a14:useLocalDpi xmlns:a14="http://schemas.microsoft.com/office/drawing/2010/main" val="0"/>
                        </a:ext>
                      </a:extLst>
                    </a:blip>
                    <a:srcRect/>
                    <a:stretch>
                      <a:fillRect/>
                    </a:stretch>
                  </pic:blipFill>
                  <pic:spPr bwMode="auto">
                    <a:xfrm>
                      <a:off x="0" y="0"/>
                      <a:ext cx="2133600" cy="39052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18</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4</w:instrText>
      </w:r>
      <w:r w:rsidRPr="00E230CE">
        <w:rPr>
          <w:noProof/>
        </w:rPr>
        <w:fldChar w:fldCharType="end"/>
      </w:r>
      <w:r w:rsidRPr="00E230CE">
        <w:instrText>)</w:instrText>
      </w:r>
      <w:r w:rsidRPr="00E230CE">
        <w:fldChar w:fldCharType="end"/>
      </w:r>
    </w:p>
    <w:p w:rsidR="00F13F53" w:rsidRPr="00E230CE" w:rsidRDefault="00F13F53" w:rsidP="00CF61A2">
      <w:r>
        <w:rPr>
          <w:noProof/>
        </w:rPr>
        <mc:AlternateContent>
          <mc:Choice Requires="wpc">
            <w:drawing>
              <wp:inline distT="0" distB="0" distL="0" distR="0" wp14:anchorId="36EC21A4" wp14:editId="1BD35AAF">
                <wp:extent cx="5486400" cy="2716530"/>
                <wp:effectExtent l="0" t="0" r="0" b="1270"/>
                <wp:docPr id="468703488" name="Canvas 1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95497551" name="Line 17"/>
                        <wps:cNvCnPr>
                          <a:cxnSpLocks/>
                        </wps:cNvCnPr>
                        <wps:spPr bwMode="auto">
                          <a:xfrm>
                            <a:off x="2781300" y="169926"/>
                            <a:ext cx="762" cy="1676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1381925677" name="Group 18"/>
                        <wpg:cNvGrpSpPr>
                          <a:grpSpLocks/>
                        </wpg:cNvGrpSpPr>
                        <wpg:grpSpPr bwMode="auto">
                          <a:xfrm>
                            <a:off x="1466850" y="1091184"/>
                            <a:ext cx="514350" cy="1619250"/>
                            <a:chOff x="4818" y="8185"/>
                            <a:chExt cx="675" cy="1900"/>
                          </a:xfrm>
                        </wpg:grpSpPr>
                        <wps:wsp>
                          <wps:cNvPr id="902328897" name="Oval 19"/>
                          <wps:cNvSpPr>
                            <a:spLocks/>
                          </wps:cNvSpPr>
                          <wps:spPr bwMode="auto">
                            <a:xfrm>
                              <a:off x="4893" y="8185"/>
                              <a:ext cx="550" cy="189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4424244" name="Rectangle 20"/>
                          <wps:cNvSpPr>
                            <a:spLocks/>
                          </wps:cNvSpPr>
                          <wps:spPr bwMode="auto">
                            <a:xfrm>
                              <a:off x="4818" y="9068"/>
                              <a:ext cx="675" cy="101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wpg:wgp>
                        <wpg:cNvPr id="1622788254" name="Group 21"/>
                        <wpg:cNvGrpSpPr>
                          <a:grpSpLocks/>
                        </wpg:cNvGrpSpPr>
                        <wpg:grpSpPr bwMode="auto">
                          <a:xfrm>
                            <a:off x="3530346" y="1097280"/>
                            <a:ext cx="514350" cy="1619250"/>
                            <a:chOff x="4818" y="8185"/>
                            <a:chExt cx="675" cy="1900"/>
                          </a:xfrm>
                        </wpg:grpSpPr>
                        <wps:wsp>
                          <wps:cNvPr id="101840677" name="Oval 22"/>
                          <wps:cNvSpPr>
                            <a:spLocks/>
                          </wps:cNvSpPr>
                          <wps:spPr bwMode="auto">
                            <a:xfrm>
                              <a:off x="4893" y="8185"/>
                              <a:ext cx="550" cy="189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79297420" name="Rectangle 23"/>
                          <wps:cNvSpPr>
                            <a:spLocks/>
                          </wps:cNvSpPr>
                          <wps:spPr bwMode="auto">
                            <a:xfrm>
                              <a:off x="4818" y="9068"/>
                              <a:ext cx="675" cy="101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wps:wsp>
                        <wps:cNvPr id="1164776763" name="Line 24"/>
                        <wps:cNvCnPr>
                          <a:cxnSpLocks/>
                        </wps:cNvCnPr>
                        <wps:spPr bwMode="auto">
                          <a:xfrm>
                            <a:off x="844296" y="1846326"/>
                            <a:ext cx="41407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670208717" name="Group 25"/>
                        <wpg:cNvGrpSpPr>
                          <a:grpSpLocks/>
                        </wpg:cNvGrpSpPr>
                        <wpg:grpSpPr bwMode="auto">
                          <a:xfrm>
                            <a:off x="1504950" y="864870"/>
                            <a:ext cx="520446" cy="228600"/>
                            <a:chOff x="5135" y="8505"/>
                            <a:chExt cx="683" cy="300"/>
                          </a:xfrm>
                        </wpg:grpSpPr>
                        <wps:wsp>
                          <wps:cNvPr id="1639202447" name="Line 26"/>
                          <wps:cNvCnPr>
                            <a:cxnSpLocks/>
                          </wps:cNvCnPr>
                          <wps:spPr bwMode="auto">
                            <a:xfrm>
                              <a:off x="5135" y="8635"/>
                              <a:ext cx="683" cy="1"/>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130463793" name="Picture 27"/>
                            <pic:cNvPicPr>
                              <a:picLocks/>
                            </pic:cNvPicPr>
                          </pic:nvPicPr>
                          <pic:blipFill>
                            <a:blip r:embed="rId275" cstate="print">
                              <a:extLst>
                                <a:ext uri="{28A0092B-C50C-407E-A947-70E740481C1C}">
                                  <a14:useLocalDpi xmlns:a14="http://schemas.microsoft.com/office/drawing/2010/main" val="0"/>
                                </a:ext>
                              </a:extLst>
                            </a:blip>
                            <a:srcRect/>
                            <a:stretch>
                              <a:fillRect/>
                            </a:stretch>
                          </pic:blipFill>
                          <pic:spPr bwMode="auto">
                            <a:xfrm>
                              <a:off x="5288" y="8505"/>
                              <a:ext cx="384" cy="300"/>
                            </a:xfrm>
                            <a:prstGeom prst="rect">
                              <a:avLst/>
                            </a:prstGeom>
                            <a:solidFill>
                              <a:srgbClr val="FFFFFF"/>
                            </a:solidFill>
                          </pic:spPr>
                        </pic:pic>
                      </wpg:wgp>
                      <wpg:wgp>
                        <wpg:cNvPr id="1724087525" name="Group 28"/>
                        <wpg:cNvGrpSpPr>
                          <a:grpSpLocks/>
                        </wpg:cNvGrpSpPr>
                        <wpg:grpSpPr bwMode="auto">
                          <a:xfrm>
                            <a:off x="3549396" y="883920"/>
                            <a:ext cx="521208" cy="228600"/>
                            <a:chOff x="5135" y="8505"/>
                            <a:chExt cx="683" cy="300"/>
                          </a:xfrm>
                        </wpg:grpSpPr>
                        <wps:wsp>
                          <wps:cNvPr id="780694318" name="Line 29"/>
                          <wps:cNvCnPr>
                            <a:cxnSpLocks/>
                          </wps:cNvCnPr>
                          <wps:spPr bwMode="auto">
                            <a:xfrm>
                              <a:off x="5135" y="8635"/>
                              <a:ext cx="683" cy="1"/>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pic:pic xmlns:pic="http://schemas.openxmlformats.org/drawingml/2006/picture">
                          <pic:nvPicPr>
                            <pic:cNvPr id="452423549" name="Picture 30"/>
                            <pic:cNvPicPr>
                              <a:picLocks/>
                            </pic:cNvPicPr>
                          </pic:nvPicPr>
                          <pic:blipFill>
                            <a:blip r:embed="rId275">
                              <a:extLst>
                                <a:ext uri="{28A0092B-C50C-407E-A947-70E740481C1C}">
                                  <a14:useLocalDpi xmlns:a14="http://schemas.microsoft.com/office/drawing/2010/main" val="0"/>
                                </a:ext>
                              </a:extLst>
                            </a:blip>
                            <a:srcRect/>
                            <a:stretch>
                              <a:fillRect/>
                            </a:stretch>
                          </pic:blipFill>
                          <pic:spPr bwMode="auto">
                            <a:xfrm>
                              <a:off x="5288" y="8505"/>
                              <a:ext cx="384" cy="300"/>
                            </a:xfrm>
                            <a:prstGeom prst="rect">
                              <a:avLst/>
                            </a:prstGeom>
                            <a:solidFill>
                              <a:srgbClr val="FFFFFF"/>
                            </a:solidFill>
                          </pic:spPr>
                        </pic:pic>
                      </wpg:wgp>
                    </wpc:wpc>
                  </a:graphicData>
                </a:graphic>
              </wp:inline>
            </w:drawing>
          </mc:Choice>
          <mc:Fallback>
            <w:pict>
              <v:group w14:anchorId="328BC530" id="Canvas 15" o:spid="_x0000_s1026" editas="canvas" style="width:6in;height:213.9pt;mso-position-horizontal-relative:char;mso-position-vertical-relative:line" coordsize="54864,27165"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">
                <v:shape id="_x0000_s1027" type="#_x0000_t75" style="position:absolute;width:54864;height:27165;visibility:visible;mso-wrap-style:square">
                  <v:fill o:detectmouseclick="t"/>
                  <v:path o:connecttype="none"/>
                </v:shape>
                <v:line id="Line 17" o:spid="_x0000_s1028" style="position:absolute;visibility:visible;mso-wrap-style:square" from="27813,1699" to="27820,184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">
                  <o:lock v:ext="edit" shapetype="f"/>
                </v:line>
                <v:group id="Group 18" o:spid="_x0000_s1029" style="position:absolute;left:14668;top:10911;width:5144;height:16193" coordorigin="4818,8185" coordsize="675,1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">
                  <v:oval id="Oval 19" o:spid="_x0000_s1030" style="position:absolute;left:4893;top:8185;width:550;height:18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">
                    <v:path arrowok="t"/>
                  </v:oval>
                  <v:rect id="Rectangle 20" o:spid="_x0000_s1031" style="position:absolute;left:4818;top:9068;width:675;height:10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" stroked="f">
                    <v:path arrowok="t"/>
                  </v:rect>
                </v:group>
                <v:group id="Group 21" o:spid="_x0000_s1032" style="position:absolute;left:35303;top:10972;width:5143;height:16193" coordorigin="4818,8185" coordsize="675,1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">
                  <v:oval id="Oval 22" o:spid="_x0000_s1033" style="position:absolute;left:4893;top:8185;width:550;height:18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">
                    <v:path arrowok="t"/>
                  </v:oval>
                  <v:rect id="Rectangle 23" o:spid="_x0000_s1034" style="position:absolute;left:4818;top:9068;width:675;height:10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" stroked="f">
                    <v:path arrowok="t"/>
                  </v:rect>
                </v:group>
                <v:line id="Line 24" o:spid="_x0000_s1035" style="position:absolute;visibility:visible;mso-wrap-style:square" from="8442,18463" to="49850,184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">
                  <o:lock v:ext="edit" shapetype="f"/>
                </v:line>
                <v:group id="Group 25" o:spid="_x0000_s1036" style="position:absolute;left:15049;top:8648;width:5204;height:2286" coordorigin="5135,8505" coordsize="683,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">
                  <v:line id="Line 26" o:spid="_x0000_s1037" style="position:absolute;visibility:visible;mso-wrap-style:square" from="5135,8635" to="5818,86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">
                    <v:stroke startarrow="open" endarrow="open"/>
                    <o:lock v:ext="edit" shapetype="f"/>
                  </v:line>
                  <v:shape id="Picture 27" o:spid="_x0000_s1038" type="#_x0000_t75" style="position:absolute;left:5288;top:8505;width:384;height:3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" filled="t">
                    <v:imagedata r:id="rId276" o:title=""/>
                    <o:lock v:ext="edit" aspectratio="f"/>
                  </v:shape>
                </v:group>
                <v:group id="Group 28" o:spid="_x0000_s1039" style="position:absolute;left:35493;top:8839;width:5213;height:2286" coordorigin="5135,8505" coordsize="683,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">
                  <v:line id="Line 29" o:spid="_x0000_s1040" style="position:absolute;visibility:visible;mso-wrap-style:square" from="5135,8635" to="5818,86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">
                    <v:stroke startarrow="open" endarrow="open"/>
                    <o:lock v:ext="edit" shapetype="f"/>
                  </v:line>
                  <v:shape id="Picture 30" o:spid="_x0000_s1041" type="#_x0000_t75" style="position:absolute;left:5288;top:8505;width:384;height:3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" filled="t">
                    <v:imagedata r:id="rId276" o:title=""/>
                    <o:lock v:ext="edit" aspectratio="f"/>
                  </v:shape>
                </v:group>
                <w10:anchorlock/>
              </v:group>
            </w:pict>
          </mc:Fallback>
        </mc:AlternateContent>
      </w:r>
    </w:p>
    <w:p w:rsidR="00F13F53" w:rsidRPr="00E230CE" w:rsidRDefault="00F13F53" w:rsidP="00CF61A2">
      <w:r w:rsidRPr="00E230CE">
        <w:t xml:space="preserve">The above type of modulation is known as </w:t>
      </w:r>
      <w:r w:rsidRPr="00E230CE">
        <w:rPr>
          <w:i/>
          <w:iCs/>
        </w:rPr>
        <w:t>carrier suppressed AM</w:t>
      </w:r>
      <w:r w:rsidRPr="00E230CE">
        <w:t xml:space="preserve"> for reasons that will soon be apparent.  CS-AM is difficult to demodulate because a reference carrier is not available for coherent demodulation techniques and non-coherent methods that use an envelope detector work poorly when the modulated signal becomes negative.</w:t>
      </w:r>
    </w:p>
    <w:p w:rsidR="00F13F53" w:rsidRPr="00E230CE" w:rsidRDefault="00F13F53" w:rsidP="00CF61A2"/>
    <w:p w:rsidR="00F13F53" w:rsidRPr="00E230CE" w:rsidRDefault="00F13F53" w:rsidP="00CF61A2">
      <w:r w:rsidRPr="00E230CE">
        <w:t xml:space="preserve">To address this issue we insert a DC component to ensure that the amplitude factor never becomes less than zero.  This type of modulation is called </w:t>
      </w:r>
      <w:r w:rsidRPr="00E230CE">
        <w:rPr>
          <w:i/>
          <w:iCs/>
        </w:rPr>
        <w:t>standard AM</w:t>
      </w:r>
      <w:r w:rsidRPr="00E230CE">
        <w:t xml:space="preserve"> and has the form</w:t>
      </w:r>
    </w:p>
    <w:p w:rsidR="00F13F53" w:rsidRPr="00E230CE" w:rsidRDefault="00F13F53" w:rsidP="00CF61A2"/>
    <w:p w:rsidR="00F13F53" w:rsidRPr="00E230CE" w:rsidRDefault="00F13F53" w:rsidP="00CF61A2">
      <w:r w:rsidRPr="00E230CE">
        <w:tab/>
      </w:r>
      <w:r w:rsidRPr="00E230CE">
        <w:rPr>
          <w:noProof/>
          <w:position w:val="-14"/>
        </w:rPr>
        <w:drawing>
          <wp:inline distT="0" distB="0" distL="0" distR="0" wp14:anchorId="164AB7B4" wp14:editId="4B763CD9">
            <wp:extent cx="1743075" cy="257175"/>
            <wp:effectExtent l="0" t="0" r="9525" b="9525"/>
            <wp:docPr id="1596864265" name="Picture 1596864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77" cstate="print">
                      <a:extLst>
                        <a:ext uri="{28A0092B-C50C-407E-A947-70E740481C1C}">
                          <a14:useLocalDpi xmlns:a14="http://schemas.microsoft.com/office/drawing/2010/main" val="0"/>
                        </a:ext>
                      </a:extLst>
                    </a:blip>
                    <a:srcRect/>
                    <a:stretch>
                      <a:fillRect/>
                    </a:stretch>
                  </pic:blipFill>
                  <pic:spPr bwMode="auto">
                    <a:xfrm>
                      <a:off x="0" y="0"/>
                      <a:ext cx="1743075" cy="25717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18</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5</w:instrText>
      </w:r>
      <w:r w:rsidRPr="00E230CE">
        <w:rPr>
          <w:noProof/>
        </w:rPr>
        <w:fldChar w:fldCharType="end"/>
      </w:r>
      <w:r w:rsidRPr="00E230CE">
        <w:instrText>)</w:instrText>
      </w:r>
      <w:r w:rsidRPr="00E230CE">
        <w:fldChar w:fldCharType="end"/>
      </w:r>
    </w:p>
    <w:p w:rsidR="00F13F53" w:rsidRPr="00E230CE" w:rsidRDefault="00F13F53" w:rsidP="00CF61A2">
      <w:r w:rsidRPr="00E230CE">
        <w:t xml:space="preserve">where </w:t>
      </w:r>
      <w:r w:rsidRPr="00E230CE">
        <w:rPr>
          <w:noProof/>
          <w:position w:val="-30"/>
        </w:rPr>
        <w:drawing>
          <wp:inline distT="0" distB="0" distL="0" distR="0" wp14:anchorId="12091D1D" wp14:editId="02AE9191">
            <wp:extent cx="485775" cy="428625"/>
            <wp:effectExtent l="0" t="0" r="9525" b="9525"/>
            <wp:docPr id="1054260830" name="Picture 1054260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78" cstate="print">
                      <a:extLst>
                        <a:ext uri="{28A0092B-C50C-407E-A947-70E740481C1C}">
                          <a14:useLocalDpi xmlns:a14="http://schemas.microsoft.com/office/drawing/2010/main" val="0"/>
                        </a:ext>
                      </a:extLst>
                    </a:blip>
                    <a:srcRect/>
                    <a:stretch>
                      <a:fillRect/>
                    </a:stretch>
                  </pic:blipFill>
                  <pic:spPr bwMode="auto">
                    <a:xfrm>
                      <a:off x="0" y="0"/>
                      <a:ext cx="485775" cy="428625"/>
                    </a:xfrm>
                    <a:prstGeom prst="rect">
                      <a:avLst/>
                    </a:prstGeom>
                    <a:noFill/>
                    <a:ln>
                      <a:noFill/>
                    </a:ln>
                  </pic:spPr>
                </pic:pic>
              </a:graphicData>
            </a:graphic>
          </wp:inline>
        </w:drawing>
      </w:r>
      <w:r w:rsidRPr="00E230CE">
        <w:t xml:space="preserve">is the </w:t>
      </w:r>
      <w:r w:rsidRPr="00E230CE">
        <w:rPr>
          <w:i/>
          <w:iCs/>
        </w:rPr>
        <w:t xml:space="preserve">modulation index </w:t>
      </w:r>
      <w:r w:rsidRPr="00E230CE">
        <w:t xml:space="preserve">and </w:t>
      </w:r>
      <w:r w:rsidRPr="00E230CE">
        <w:rPr>
          <w:noProof/>
          <w:position w:val="-12"/>
        </w:rPr>
        <w:drawing>
          <wp:inline distT="0" distB="0" distL="0" distR="0" wp14:anchorId="7E132BB5" wp14:editId="4080BC43">
            <wp:extent cx="200025" cy="228600"/>
            <wp:effectExtent l="0" t="0" r="9525" b="0"/>
            <wp:docPr id="360973559" name="Picture 36097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Pr="00E230CE">
        <w:t xml:space="preserve">is the amplitude of m(t) .  If the m(t) has unit amplitude in the case of a sine wave, or has its most negative value equal 1, then a modulation index </w:t>
      </w:r>
      <w:r w:rsidRPr="00E230CE">
        <w:rPr>
          <w:noProof/>
          <w:position w:val="-6"/>
        </w:rPr>
        <w:drawing>
          <wp:inline distT="0" distB="0" distL="0" distR="0" wp14:anchorId="25C32A56" wp14:editId="4B3BF078">
            <wp:extent cx="333375" cy="180975"/>
            <wp:effectExtent l="0" t="0" r="9525" b="9525"/>
            <wp:docPr id="1304153091" name="Picture 130415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80" cstate="print">
                      <a:extLst>
                        <a:ext uri="{28A0092B-C50C-407E-A947-70E740481C1C}">
                          <a14:useLocalDpi xmlns:a14="http://schemas.microsoft.com/office/drawing/2010/main" val="0"/>
                        </a:ext>
                      </a:extLst>
                    </a:blip>
                    <a:srcRect/>
                    <a:stretch>
                      <a:fillRect/>
                    </a:stretch>
                  </pic:blipFill>
                  <pic:spPr bwMode="auto">
                    <a:xfrm>
                      <a:off x="0" y="0"/>
                      <a:ext cx="333375" cy="180975"/>
                    </a:xfrm>
                    <a:prstGeom prst="rect">
                      <a:avLst/>
                    </a:prstGeom>
                    <a:noFill/>
                    <a:ln>
                      <a:noFill/>
                    </a:ln>
                  </pic:spPr>
                </pic:pic>
              </a:graphicData>
            </a:graphic>
          </wp:inline>
        </w:drawing>
      </w:r>
      <w:r w:rsidRPr="00E230CE">
        <w:t>ensures positive amplitude for all time.</w:t>
      </w:r>
    </w:p>
    <w:p w:rsidR="00F13F53" w:rsidRPr="00E230CE" w:rsidRDefault="00F13F53" w:rsidP="00CF61A2"/>
    <w:p w:rsidR="00F13F53" w:rsidRPr="00E230CE" w:rsidRDefault="00F13F53" w:rsidP="00CF61A2">
      <w:r w:rsidRPr="00E230CE">
        <w:t>Demodulation</w:t>
      </w:r>
    </w:p>
    <w:p w:rsidR="00F13F53" w:rsidRPr="00E230CE" w:rsidRDefault="00F13F53" w:rsidP="00CF61A2"/>
    <w:p w:rsidR="00F13F53" w:rsidRPr="00E230CE" w:rsidRDefault="00F13F53" w:rsidP="00CF61A2">
      <w:r w:rsidRPr="00E230CE">
        <w:t xml:space="preserve">The incoming carrier frequency is mixed down to a lower frequency </w:t>
      </w:r>
      <w:r w:rsidRPr="00E230CE">
        <w:rPr>
          <w:noProof/>
          <w:position w:val="-12"/>
        </w:rPr>
        <w:drawing>
          <wp:inline distT="0" distB="0" distL="0" distR="0" wp14:anchorId="55851385" wp14:editId="6D4AACAE">
            <wp:extent cx="161925" cy="228600"/>
            <wp:effectExtent l="0" t="0" r="9525" b="0"/>
            <wp:docPr id="629741393" name="Picture 62974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81"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E230CE">
        <w:t xml:space="preserve">for ease of processing and bandpass filtered around this frequency.  For demodulation we assume narrowband white Gaussian noise expanded </w:t>
      </w:r>
      <w:r w:rsidRPr="00E230CE">
        <w:rPr>
          <w:noProof/>
          <w:position w:val="-12"/>
        </w:rPr>
        <w:drawing>
          <wp:inline distT="0" distB="0" distL="0" distR="0" wp14:anchorId="64CF8778" wp14:editId="088CF4F8">
            <wp:extent cx="161925" cy="228600"/>
            <wp:effectExtent l="0" t="0" r="9525" b="0"/>
            <wp:docPr id="638871288" name="Picture 63887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81"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E230CE">
        <w:t xml:space="preserve"> about of the form</w:t>
      </w:r>
    </w:p>
    <w:p w:rsidR="00F13F53" w:rsidRPr="00E230CE" w:rsidRDefault="00F13F53" w:rsidP="00CF61A2"/>
    <w:p w:rsidR="00F13F53" w:rsidRPr="00E230CE" w:rsidRDefault="00F13F53" w:rsidP="00CF61A2">
      <w:r w:rsidRPr="00E230CE">
        <w:tab/>
      </w:r>
      <w:r w:rsidRPr="00E230CE">
        <w:rPr>
          <w:noProof/>
          <w:position w:val="-12"/>
        </w:rPr>
        <w:drawing>
          <wp:inline distT="0" distB="0" distL="0" distR="0" wp14:anchorId="229E7090" wp14:editId="33510D12">
            <wp:extent cx="2295525" cy="228600"/>
            <wp:effectExtent l="0" t="0" r="9525" b="0"/>
            <wp:docPr id="1982760864" name="Picture 1982760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82" cstate="print">
                      <a:extLst>
                        <a:ext uri="{28A0092B-C50C-407E-A947-70E740481C1C}">
                          <a14:useLocalDpi xmlns:a14="http://schemas.microsoft.com/office/drawing/2010/main" val="0"/>
                        </a:ext>
                      </a:extLst>
                    </a:blip>
                    <a:srcRect/>
                    <a:stretch>
                      <a:fillRect/>
                    </a:stretch>
                  </pic:blipFill>
                  <pic:spPr bwMode="auto">
                    <a:xfrm>
                      <a:off x="0" y="0"/>
                      <a:ext cx="2295525" cy="2286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18</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6</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 xml:space="preserve">so that the total received signal </w:t>
      </w:r>
    </w:p>
    <w:p w:rsidR="00F13F53" w:rsidRPr="00E230CE" w:rsidRDefault="00F13F53" w:rsidP="00CF61A2"/>
    <w:p w:rsidR="00F13F53" w:rsidRPr="00E230CE" w:rsidRDefault="00F13F53" w:rsidP="00CF61A2">
      <w:r w:rsidRPr="00E230CE">
        <w:tab/>
      </w:r>
      <w:r w:rsidRPr="00E230CE">
        <w:rPr>
          <w:noProof/>
          <w:position w:val="-10"/>
        </w:rPr>
        <w:drawing>
          <wp:inline distT="0" distB="0" distL="0" distR="0" wp14:anchorId="476F2D53" wp14:editId="0F2AB56D">
            <wp:extent cx="1028700" cy="200025"/>
            <wp:effectExtent l="0" t="0" r="0" b="9525"/>
            <wp:docPr id="1389820765" name="Picture 1389820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1028700" cy="20002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18</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7</w:instrText>
      </w:r>
      <w:r w:rsidRPr="00E230CE">
        <w:rPr>
          <w:noProof/>
        </w:rPr>
        <w:fldChar w:fldCharType="end"/>
      </w:r>
      <w:r w:rsidRPr="00E230CE">
        <w:instrText>)</w:instrText>
      </w:r>
      <w:r w:rsidRPr="00E230CE">
        <w:fldChar w:fldCharType="end"/>
      </w:r>
    </w:p>
    <w:p w:rsidR="00F13F53" w:rsidRPr="00E230CE" w:rsidRDefault="00F13F53" w:rsidP="00CF61A2">
      <w:r w:rsidRPr="00E230CE">
        <w:t xml:space="preserve">is </w:t>
      </w:r>
    </w:p>
    <w:p w:rsidR="00F13F53" w:rsidRPr="00E230CE" w:rsidRDefault="00F13F53" w:rsidP="00CF61A2"/>
    <w:p w:rsidR="00F13F53" w:rsidRPr="00E230CE" w:rsidRDefault="00F13F53" w:rsidP="00CF61A2">
      <w:r w:rsidRPr="00E230CE">
        <w:tab/>
      </w:r>
      <w:r w:rsidRPr="00E230CE">
        <w:rPr>
          <w:noProof/>
          <w:position w:val="-14"/>
        </w:rPr>
        <w:drawing>
          <wp:inline distT="0" distB="0" distL="0" distR="0" wp14:anchorId="747EDC21" wp14:editId="41CFCD68">
            <wp:extent cx="1790700" cy="257175"/>
            <wp:effectExtent l="0" t="0" r="0" b="9525"/>
            <wp:docPr id="1845478234" name="Picture 1845478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bwMode="auto">
                    <a:xfrm>
                      <a:off x="0" y="0"/>
                      <a:ext cx="1790700" cy="25717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18</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8</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 xml:space="preserve">where </w:t>
      </w:r>
      <w:r w:rsidRPr="00E230CE">
        <w:rPr>
          <w:noProof/>
          <w:position w:val="-16"/>
        </w:rPr>
        <w:drawing>
          <wp:inline distT="0" distB="0" distL="0" distR="0" wp14:anchorId="5C07EC84" wp14:editId="370966B6">
            <wp:extent cx="2314575" cy="333375"/>
            <wp:effectExtent l="0" t="0" r="9525" b="9525"/>
            <wp:docPr id="618137046" name="Picture 618137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85" cstate="print">
                      <a:extLst>
                        <a:ext uri="{28A0092B-C50C-407E-A947-70E740481C1C}">
                          <a14:useLocalDpi xmlns:a14="http://schemas.microsoft.com/office/drawing/2010/main" val="0"/>
                        </a:ext>
                      </a:extLst>
                    </a:blip>
                    <a:srcRect/>
                    <a:stretch>
                      <a:fillRect/>
                    </a:stretch>
                  </pic:blipFill>
                  <pic:spPr bwMode="auto">
                    <a:xfrm>
                      <a:off x="0" y="0"/>
                      <a:ext cx="2314575" cy="333375"/>
                    </a:xfrm>
                    <a:prstGeom prst="rect">
                      <a:avLst/>
                    </a:prstGeom>
                    <a:noFill/>
                    <a:ln>
                      <a:noFill/>
                    </a:ln>
                  </pic:spPr>
                </pic:pic>
              </a:graphicData>
            </a:graphic>
          </wp:inline>
        </w:drawing>
      </w:r>
      <w:r w:rsidRPr="00E230CE">
        <w:t xml:space="preserve"> is the envelope extracted by an assumed ideal envelope detector and </w:t>
      </w:r>
      <w:r w:rsidRPr="00E230CE">
        <w:rPr>
          <w:noProof/>
          <w:position w:val="-30"/>
        </w:rPr>
        <w:drawing>
          <wp:inline distT="0" distB="0" distL="0" distR="0" wp14:anchorId="7EB61706" wp14:editId="2A9E4940">
            <wp:extent cx="1952625" cy="428625"/>
            <wp:effectExtent l="0" t="0" r="9525" b="9525"/>
            <wp:docPr id="1417243641" name="Picture 1417243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1952625" cy="428625"/>
                    </a:xfrm>
                    <a:prstGeom prst="rect">
                      <a:avLst/>
                    </a:prstGeom>
                    <a:noFill/>
                    <a:ln>
                      <a:noFill/>
                    </a:ln>
                  </pic:spPr>
                </pic:pic>
              </a:graphicData>
            </a:graphic>
          </wp:inline>
        </w:drawing>
      </w:r>
      <w:r w:rsidRPr="00E230CE">
        <w:t xml:space="preserve">is the phase.  The desired signal to be recovered is contained in the envelope.  If we assume that on average the signal quantity </w:t>
      </w:r>
      <w:r w:rsidRPr="00E230CE">
        <w:rPr>
          <w:noProof/>
          <w:position w:val="-20"/>
        </w:rPr>
        <w:drawing>
          <wp:inline distT="0" distB="0" distL="0" distR="0" wp14:anchorId="156CF0B2" wp14:editId="0F5AAB58">
            <wp:extent cx="2590800" cy="333375"/>
            <wp:effectExtent l="0" t="0" r="0" b="9525"/>
            <wp:docPr id="1506258316" name="Picture 1506258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87" cstate="print">
                      <a:extLst>
                        <a:ext uri="{28A0092B-C50C-407E-A947-70E740481C1C}">
                          <a14:useLocalDpi xmlns:a14="http://schemas.microsoft.com/office/drawing/2010/main" val="0"/>
                        </a:ext>
                      </a:extLst>
                    </a:blip>
                    <a:srcRect/>
                    <a:stretch>
                      <a:fillRect/>
                    </a:stretch>
                  </pic:blipFill>
                  <pic:spPr bwMode="auto">
                    <a:xfrm>
                      <a:off x="0" y="0"/>
                      <a:ext cx="2590800" cy="333375"/>
                    </a:xfrm>
                    <a:prstGeom prst="rect">
                      <a:avLst/>
                    </a:prstGeom>
                    <a:noFill/>
                    <a:ln>
                      <a:noFill/>
                    </a:ln>
                  </pic:spPr>
                </pic:pic>
              </a:graphicData>
            </a:graphic>
          </wp:inline>
        </w:drawing>
      </w:r>
      <w:r w:rsidRPr="00E230CE">
        <w:t xml:space="preserve"> then we may neglect the noise and approximate the envelope as</w:t>
      </w:r>
    </w:p>
    <w:p w:rsidR="00F13F53" w:rsidRPr="00E230CE" w:rsidRDefault="00F13F53" w:rsidP="00CF61A2"/>
    <w:p w:rsidR="00F13F53" w:rsidRPr="00E230CE" w:rsidRDefault="00F13F53" w:rsidP="00CF61A2">
      <w:r w:rsidRPr="00E230CE">
        <w:tab/>
      </w:r>
      <w:r w:rsidRPr="00E230CE">
        <w:rPr>
          <w:noProof/>
          <w:position w:val="-12"/>
        </w:rPr>
        <w:drawing>
          <wp:inline distT="0" distB="0" distL="0" distR="0" wp14:anchorId="246BF7CF" wp14:editId="5D0E7373">
            <wp:extent cx="1600200" cy="228600"/>
            <wp:effectExtent l="0" t="0" r="0" b="0"/>
            <wp:docPr id="1611404728" name="Picture 161140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88" cstate="print">
                      <a:extLst>
                        <a:ext uri="{28A0092B-C50C-407E-A947-70E740481C1C}">
                          <a14:useLocalDpi xmlns:a14="http://schemas.microsoft.com/office/drawing/2010/main" val="0"/>
                        </a:ext>
                      </a:extLst>
                    </a:blip>
                    <a:srcRect/>
                    <a:stretch>
                      <a:fillRect/>
                    </a:stretch>
                  </pic:blipFill>
                  <pic:spPr bwMode="auto">
                    <a:xfrm>
                      <a:off x="0" y="0"/>
                      <a:ext cx="1600200" cy="2286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18</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9</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 xml:space="preserve">The noise component is filtered by an ideal bandpass filter Hm with bandwidth equal to M(f), 2Bm.  The total noise power in the noise is then </w:t>
      </w:r>
    </w:p>
    <w:p w:rsidR="00F13F53" w:rsidRPr="00E230CE" w:rsidRDefault="00F13F53" w:rsidP="00CF61A2"/>
    <w:p w:rsidR="00F13F53" w:rsidRPr="00E230CE" w:rsidRDefault="00F13F53" w:rsidP="00CF61A2">
      <w:r w:rsidRPr="00E230CE">
        <w:tab/>
      </w:r>
      <w:r w:rsidRPr="00E230CE">
        <w:rPr>
          <w:noProof/>
          <w:position w:val="-24"/>
        </w:rPr>
        <w:drawing>
          <wp:inline distT="0" distB="0" distL="0" distR="0" wp14:anchorId="0E6FE5E9" wp14:editId="75D3DB08">
            <wp:extent cx="1400175" cy="390525"/>
            <wp:effectExtent l="0" t="0" r="9525" b="9525"/>
            <wp:docPr id="259062150" name="Picture 25906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89" cstate="print">
                      <a:extLst>
                        <a:ext uri="{28A0092B-C50C-407E-A947-70E740481C1C}">
                          <a14:useLocalDpi xmlns:a14="http://schemas.microsoft.com/office/drawing/2010/main" val="0"/>
                        </a:ext>
                      </a:extLst>
                    </a:blip>
                    <a:srcRect/>
                    <a:stretch>
                      <a:fillRect/>
                    </a:stretch>
                  </pic:blipFill>
                  <pic:spPr bwMode="auto">
                    <a:xfrm>
                      <a:off x="0" y="0"/>
                      <a:ext cx="1400175" cy="39052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18</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10</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 xml:space="preserve">The signal power for </w:t>
      </w:r>
      <w:r w:rsidRPr="00E230CE">
        <w:rPr>
          <w:noProof/>
          <w:position w:val="-12"/>
        </w:rPr>
        <w:drawing>
          <wp:inline distT="0" distB="0" distL="0" distR="0" wp14:anchorId="5B86B55F" wp14:editId="59E8D3E7">
            <wp:extent cx="1257300" cy="228600"/>
            <wp:effectExtent l="0" t="0" r="0" b="0"/>
            <wp:docPr id="1399561967" name="Picture 139956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1257300" cy="228600"/>
                    </a:xfrm>
                    <a:prstGeom prst="rect">
                      <a:avLst/>
                    </a:prstGeom>
                    <a:noFill/>
                    <a:ln>
                      <a:noFill/>
                    </a:ln>
                  </pic:spPr>
                </pic:pic>
              </a:graphicData>
            </a:graphic>
          </wp:inline>
        </w:drawing>
      </w:r>
      <w:r w:rsidRPr="00E230CE">
        <w:t xml:space="preserve"> is </w:t>
      </w:r>
      <w:r w:rsidRPr="00E230CE">
        <w:rPr>
          <w:noProof/>
          <w:position w:val="-12"/>
        </w:rPr>
        <w:drawing>
          <wp:inline distT="0" distB="0" distL="0" distR="0" wp14:anchorId="54162F51" wp14:editId="72220D91">
            <wp:extent cx="695325" cy="238125"/>
            <wp:effectExtent l="0" t="0" r="9525" b="9525"/>
            <wp:docPr id="76034841" name="Picture 76034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91" cstate="print">
                      <a:extLst>
                        <a:ext uri="{28A0092B-C50C-407E-A947-70E740481C1C}">
                          <a14:useLocalDpi xmlns:a14="http://schemas.microsoft.com/office/drawing/2010/main" val="0"/>
                        </a:ext>
                      </a:extLst>
                    </a:blip>
                    <a:srcRect/>
                    <a:stretch>
                      <a:fillRect/>
                    </a:stretch>
                  </pic:blipFill>
                  <pic:spPr bwMode="auto">
                    <a:xfrm>
                      <a:off x="0" y="0"/>
                      <a:ext cx="695325" cy="238125"/>
                    </a:xfrm>
                    <a:prstGeom prst="rect">
                      <a:avLst/>
                    </a:prstGeom>
                    <a:noFill/>
                    <a:ln>
                      <a:noFill/>
                    </a:ln>
                  </pic:spPr>
                </pic:pic>
              </a:graphicData>
            </a:graphic>
          </wp:inline>
        </w:drawing>
      </w:r>
    </w:p>
    <w:p w:rsidR="00F13F53" w:rsidRPr="00E230CE" w:rsidRDefault="00F13F53" w:rsidP="00CF61A2"/>
    <w:p w:rsidR="00F13F53" w:rsidRPr="00E230CE" w:rsidRDefault="00F13F53" w:rsidP="00CF61A2">
      <w:r w:rsidRPr="00E230CE">
        <w:tab/>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18</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11</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p w:rsidR="00F13F53" w:rsidRPr="00E230CE" w:rsidRDefault="00F13F53" w:rsidP="00CF61A2">
      <w:r w:rsidRPr="00E230CE">
        <w:t xml:space="preserve">so that the signal to noise ratio is </w:t>
      </w:r>
    </w:p>
    <w:p w:rsidR="00F13F53" w:rsidRPr="00E230CE" w:rsidRDefault="00F13F53" w:rsidP="00CF61A2"/>
    <w:p w:rsidR="00F13F53" w:rsidRPr="00E230CE" w:rsidRDefault="00F13F53" w:rsidP="00CF61A2">
      <w:r w:rsidRPr="00E230CE">
        <w:tab/>
      </w:r>
      <w:r w:rsidRPr="00E230CE">
        <w:rPr>
          <w:noProof/>
          <w:position w:val="-30"/>
        </w:rPr>
        <w:drawing>
          <wp:inline distT="0" distB="0" distL="0" distR="0" wp14:anchorId="1F6F5708" wp14:editId="0D6AA234">
            <wp:extent cx="838200" cy="428625"/>
            <wp:effectExtent l="0" t="0" r="0" b="9525"/>
            <wp:docPr id="962261995" name="Picture 96226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838200" cy="42862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18</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12</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p w:rsidR="00F13F53" w:rsidRPr="00E230CE" w:rsidRDefault="00F13F53" w:rsidP="00CF61A2">
      <w:r w:rsidRPr="00E230CE">
        <w:t>Phase modulation</w:t>
      </w:r>
    </w:p>
    <w:p w:rsidR="00F13F53" w:rsidRPr="00E230CE" w:rsidRDefault="00F13F53" w:rsidP="00CF61A2"/>
    <w:p w:rsidR="00F13F53" w:rsidRPr="00E230CE" w:rsidRDefault="00F13F53" w:rsidP="00CF61A2">
      <w:r w:rsidRPr="00E230CE">
        <w:t xml:space="preserve">In phase modulation </w:t>
      </w:r>
    </w:p>
    <w:p w:rsidR="00F13F53" w:rsidRPr="00E230CE" w:rsidRDefault="00F13F53" w:rsidP="00CF61A2"/>
    <w:p w:rsidR="00F13F53" w:rsidRPr="00E230CE" w:rsidRDefault="00F13F53" w:rsidP="00CF61A2">
      <w:r w:rsidRPr="00E230CE">
        <w:tab/>
      </w:r>
      <w:r w:rsidRPr="00E230CE">
        <w:rPr>
          <w:noProof/>
          <w:position w:val="-12"/>
        </w:rPr>
        <w:drawing>
          <wp:inline distT="0" distB="0" distL="0" distR="0" wp14:anchorId="4EDD65A1" wp14:editId="1E90A8EF">
            <wp:extent cx="1628775" cy="228600"/>
            <wp:effectExtent l="0" t="0" r="9525" b="0"/>
            <wp:docPr id="358337543" name="Picture 358337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93" cstate="print">
                      <a:extLst>
                        <a:ext uri="{28A0092B-C50C-407E-A947-70E740481C1C}">
                          <a14:useLocalDpi xmlns:a14="http://schemas.microsoft.com/office/drawing/2010/main" val="0"/>
                        </a:ext>
                      </a:extLst>
                    </a:blip>
                    <a:srcRect/>
                    <a:stretch>
                      <a:fillRect/>
                    </a:stretch>
                  </pic:blipFill>
                  <pic:spPr bwMode="auto">
                    <a:xfrm>
                      <a:off x="0" y="0"/>
                      <a:ext cx="1628775" cy="2286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18</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13</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pPr>
        <w:pStyle w:val="Heading3"/>
      </w:pPr>
      <w:bookmarkStart w:id="102" w:name="_Toc280363820"/>
      <w:bookmarkStart w:id="103" w:name="_Toc209787672"/>
      <w:bookmarkStart w:id="104" w:name="_Toc229857316"/>
      <w:bookmarkStart w:id="105" w:name="_Toc229926369"/>
      <w:r w:rsidRPr="00E230CE">
        <w:t>Performance</w:t>
      </w:r>
      <w:bookmarkEnd w:id="102"/>
      <w:bookmarkEnd w:id="103"/>
      <w:bookmarkEnd w:id="104"/>
      <w:bookmarkEnd w:id="105"/>
    </w:p>
    <w:p w:rsidR="00F13F53" w:rsidRPr="00E230CE" w:rsidRDefault="00F13F53" w:rsidP="00CF61A2"/>
    <w:p w:rsidR="00F13F53" w:rsidRPr="00E230CE" w:rsidRDefault="00F13F53" w:rsidP="00CF61A2">
      <w:pPr>
        <w:pStyle w:val="Heading3"/>
      </w:pPr>
      <w:bookmarkStart w:id="106" w:name="_Toc280363821"/>
      <w:bookmarkStart w:id="107" w:name="_Toc209787673"/>
      <w:bookmarkStart w:id="108" w:name="_Toc229857317"/>
      <w:bookmarkStart w:id="109" w:name="_Toc229926370"/>
      <w:r w:rsidRPr="00E230CE">
        <w:t>Coherent Detection</w:t>
      </w:r>
      <w:bookmarkEnd w:id="106"/>
      <w:bookmarkEnd w:id="107"/>
      <w:bookmarkEnd w:id="108"/>
      <w:bookmarkEnd w:id="109"/>
    </w:p>
    <w:p w:rsidR="00F13F53" w:rsidRPr="00E230CE" w:rsidRDefault="00F13F53" w:rsidP="00CF61A2"/>
    <w:p w:rsidR="00F13F53" w:rsidRPr="00E230CE" w:rsidRDefault="00F13F53" w:rsidP="00CF61A2">
      <w:r w:rsidRPr="00E230CE">
        <w:t>Coherent correlation detector</w:t>
      </w:r>
    </w:p>
    <w:p w:rsidR="00F13F53" w:rsidRPr="00E230CE" w:rsidRDefault="00F13F53" w:rsidP="00CF61A2">
      <w:r w:rsidRPr="00E230CE">
        <w:t xml:space="preserve">First we examine the synchronous demodulation of double side band suppressed carrier transmission were the local oscillator at the receive is exactly matched to the carrier frequency.  The received waveform at the input to the receiver is </w:t>
      </w:r>
    </w:p>
    <w:p w:rsidR="00F13F53" w:rsidRPr="00E230CE" w:rsidRDefault="00F13F53" w:rsidP="00CF61A2"/>
    <w:p w:rsidR="00F13F53" w:rsidRPr="00E230CE" w:rsidRDefault="00F13F53" w:rsidP="00CF61A2"/>
    <w:p w:rsidR="00F13F53" w:rsidRPr="00E230CE" w:rsidRDefault="00F13F53" w:rsidP="00CF61A2"/>
    <w:p w:rsidR="00F13F53" w:rsidRPr="00E230CE" w:rsidRDefault="00F13F53" w:rsidP="00CF61A2">
      <w:r w:rsidRPr="00E230CE">
        <w:rPr>
          <w:noProof/>
        </w:rPr>
        <mc:AlternateContent>
          <mc:Choice Requires="wpc">
            <w:drawing>
              <wp:inline distT="0" distB="0" distL="0" distR="0" wp14:anchorId="2EAD8B54" wp14:editId="52C6D953">
                <wp:extent cx="5486400" cy="3291840"/>
                <wp:effectExtent l="0" t="3175" r="0" b="635"/>
                <wp:docPr id="1405059082" name="Canvas 140505908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95497037" name="Line 33"/>
                        <wps:cNvCnPr/>
                        <wps:spPr bwMode="auto">
                          <a:xfrm>
                            <a:off x="768096" y="495300"/>
                            <a:ext cx="1670304" cy="76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8856865" name="Rectangle 34"/>
                        <wps:cNvSpPr>
                          <a:spLocks noChangeArrowheads="1"/>
                        </wps:cNvSpPr>
                        <wps:spPr bwMode="auto">
                          <a:xfrm>
                            <a:off x="939546" y="172974"/>
                            <a:ext cx="190500" cy="31699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55842109" name="Rectangle 35"/>
                        <wps:cNvSpPr>
                          <a:spLocks noChangeArrowheads="1"/>
                        </wps:cNvSpPr>
                        <wps:spPr bwMode="auto">
                          <a:xfrm>
                            <a:off x="1911096" y="172974"/>
                            <a:ext cx="190500" cy="31699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63046069" name="Line 36"/>
                        <wps:cNvCnPr/>
                        <wps:spPr bwMode="auto">
                          <a:xfrm>
                            <a:off x="1498854" y="77724"/>
                            <a:ext cx="762" cy="438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6057146" name="Line 37"/>
                        <wps:cNvCnPr/>
                        <wps:spPr bwMode="auto">
                          <a:xfrm>
                            <a:off x="672846" y="128016"/>
                            <a:ext cx="2019300" cy="76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9046476" name="AutoShape 38"/>
                        <wps:cNvSpPr>
                          <a:spLocks noChangeArrowheads="1"/>
                        </wps:cNvSpPr>
                        <wps:spPr bwMode="auto">
                          <a:xfrm>
                            <a:off x="927354" y="274320"/>
                            <a:ext cx="209550" cy="222504"/>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91901829" name="AutoShape 39"/>
                        <wps:cNvSpPr>
                          <a:spLocks noChangeArrowheads="1"/>
                        </wps:cNvSpPr>
                        <wps:spPr bwMode="auto">
                          <a:xfrm>
                            <a:off x="1905000" y="274320"/>
                            <a:ext cx="209550" cy="222504"/>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53518565" name="Line 40"/>
                        <wps:cNvCnPr/>
                        <wps:spPr bwMode="auto">
                          <a:xfrm>
                            <a:off x="393954" y="2535174"/>
                            <a:ext cx="46939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540779" name="Rectangle 41"/>
                        <wps:cNvSpPr>
                          <a:spLocks noChangeArrowheads="1"/>
                        </wps:cNvSpPr>
                        <wps:spPr bwMode="auto">
                          <a:xfrm>
                            <a:off x="857250" y="2394966"/>
                            <a:ext cx="546354" cy="2857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7730972" name="Line 42"/>
                        <wps:cNvCnPr/>
                        <wps:spPr bwMode="auto">
                          <a:xfrm>
                            <a:off x="1396746" y="2547366"/>
                            <a:ext cx="609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571714" name="Oval 43"/>
                        <wps:cNvSpPr>
                          <a:spLocks noChangeArrowheads="1"/>
                        </wps:cNvSpPr>
                        <wps:spPr bwMode="auto">
                          <a:xfrm>
                            <a:off x="2006346" y="2458974"/>
                            <a:ext cx="266700" cy="2667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055110" name="Line 44"/>
                        <wps:cNvCnPr/>
                        <wps:spPr bwMode="auto">
                          <a:xfrm>
                            <a:off x="2260854" y="2585466"/>
                            <a:ext cx="66675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2374044" name="Rectangle 45"/>
                        <wps:cNvSpPr>
                          <a:spLocks noChangeArrowheads="1"/>
                        </wps:cNvSpPr>
                        <wps:spPr bwMode="auto">
                          <a:xfrm>
                            <a:off x="2908554" y="2471166"/>
                            <a:ext cx="431292" cy="27965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00945557" name="Line 46"/>
                        <wps:cNvCnPr/>
                        <wps:spPr bwMode="auto">
                          <a:xfrm>
                            <a:off x="3339846" y="2617470"/>
                            <a:ext cx="66675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1333408" name="Rectangle 47"/>
                        <wps:cNvSpPr>
                          <a:spLocks noChangeArrowheads="1"/>
                        </wps:cNvSpPr>
                        <wps:spPr bwMode="auto">
                          <a:xfrm>
                            <a:off x="539496" y="2166366"/>
                            <a:ext cx="1111758" cy="774954"/>
                          </a:xfrm>
                          <a:prstGeom prst="rect">
                            <a:avLst/>
                          </a:prstGeom>
                          <a:noFill/>
                          <a:ln w="9525">
                            <a:solidFill>
                              <a:srgbClr val="000000"/>
                            </a:solidFill>
                            <a:prstDash val="dash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9758290" name="Rectangle 48"/>
                        <wps:cNvSpPr>
                          <a:spLocks noChangeArrowheads="1"/>
                        </wps:cNvSpPr>
                        <wps:spPr bwMode="auto">
                          <a:xfrm>
                            <a:off x="1898904" y="2160270"/>
                            <a:ext cx="1676400" cy="774954"/>
                          </a:xfrm>
                          <a:prstGeom prst="rect">
                            <a:avLst/>
                          </a:prstGeom>
                          <a:noFill/>
                          <a:ln w="9525">
                            <a:solidFill>
                              <a:srgbClr val="000000"/>
                            </a:solidFill>
                            <a:prstDash val="dash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0294842" name="Oval 49"/>
                        <wps:cNvSpPr>
                          <a:spLocks noChangeArrowheads="1"/>
                        </wps:cNvSpPr>
                        <wps:spPr bwMode="auto">
                          <a:xfrm>
                            <a:off x="1371600" y="1163574"/>
                            <a:ext cx="279654" cy="2667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63726107" name="Line 50"/>
                        <wps:cNvCnPr/>
                        <wps:spPr bwMode="auto">
                          <a:xfrm>
                            <a:off x="838200" y="1271016"/>
                            <a:ext cx="520446" cy="7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90719388" name="Line 51"/>
                        <wps:cNvCnPr/>
                        <wps:spPr bwMode="auto">
                          <a:xfrm>
                            <a:off x="1651254" y="1283970"/>
                            <a:ext cx="8763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29864199" name="Rectangle 52"/>
                        <wps:cNvSpPr>
                          <a:spLocks noChangeArrowheads="1"/>
                        </wps:cNvSpPr>
                        <wps:spPr bwMode="auto">
                          <a:xfrm>
                            <a:off x="984504" y="909066"/>
                            <a:ext cx="1110996" cy="774954"/>
                          </a:xfrm>
                          <a:prstGeom prst="rect">
                            <a:avLst/>
                          </a:prstGeom>
                          <a:noFill/>
                          <a:ln w="9525">
                            <a:solidFill>
                              <a:srgbClr val="000000"/>
                            </a:solidFill>
                            <a:prstDash val="dash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w14:anchorId="1EA4DA2F" id="Canvas 1405059082" o:spid="_x0000_s1026" editas="canvas" style="width:6in;height:259.2pt;mso-position-horizontal-relative:char;mso-position-vertical-relative:line" coordsize="54864,329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">
                <v:shape id="_x0000_s1027" type="#_x0000_t75" style="position:absolute;width:54864;height:32918;visibility:visible;mso-wrap-style:square">
                  <v:fill o:detectmouseclick="t"/>
                  <v:path o:connecttype="none"/>
                </v:shape>
                <v:line id="Line 33" o:spid="_x0000_s1028" style="position:absolute;visibility:visible;mso-wrap-style:square" from="7680,4953" to="24384,49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"/>
                <v:rect id="Rectangle 34" o:spid="_x0000_s1029" style="position:absolute;left:9395;top:1729;width:1905;height:3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"/>
                <v:rect id="Rectangle 35" o:spid="_x0000_s1030" style="position:absolute;left:19110;top:1729;width:1905;height:3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"/>
                <v:line id="Line 36" o:spid="_x0000_s1031" style="position:absolute;visibility:visible;mso-wrap-style:square" from="14988,777" to="14996,51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"/>
                <v:line id="Line 37" o:spid="_x0000_s1032" style="position:absolute;visibility:visible;mso-wrap-style:square" from="6728,1280" to="26921,12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&#13;&#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38" o:spid="_x0000_s1033" type="#_x0000_t5" style="position:absolute;left:9273;top:2743;width:2096;height:22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"/>
                <v:shape id="AutoShape 39" o:spid="_x0000_s1034" type="#_x0000_t5" style="position:absolute;left:19050;top:2743;width:2095;height:22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"/>
                <v:line id="Line 40" o:spid="_x0000_s1035" style="position:absolute;visibility:visible;mso-wrap-style:square" from="3939,25351" to="8633,2535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">
                  <v:stroke endarrow="block"/>
                </v:line>
                <v:rect id="Rectangle 41" o:spid="_x0000_s1036" style="position:absolute;left:8572;top:23949;width:5464;height:28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"/>
                <v:line id="Line 42" o:spid="_x0000_s1037" style="position:absolute;visibility:visible;mso-wrap-style:square" from="13967,25473" to="20063,254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">
                  <v:stroke endarrow="block"/>
                </v:line>
                <v:oval id="Oval 43" o:spid="_x0000_s1038" style="position:absolute;left:20063;top:24589;width:2667;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"/>
                <v:line id="Line 44" o:spid="_x0000_s1039" style="position:absolute;visibility:visible;mso-wrap-style:square" from="22608,25854" to="29276,25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">
                  <v:stroke endarrow="block"/>
                </v:line>
                <v:rect id="Rectangle 45" o:spid="_x0000_s1040" style="position:absolute;left:29085;top:24711;width:4313;height:27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"/>
                <v:line id="Line 46" o:spid="_x0000_s1041" style="position:absolute;visibility:visible;mso-wrap-style:square" from="33398,26174" to="40065,261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">
                  <v:stroke endarrow="block"/>
                </v:line>
                <v:rect id="Rectangle 47" o:spid="_x0000_s1042" style="position:absolute;left:5394;top:21663;width:11118;height:77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" filled="f">
                  <v:stroke dashstyle="dashDot"/>
                </v:rect>
                <v:rect id="Rectangle 48" o:spid="_x0000_s1043" style="position:absolute;left:18989;top:21602;width:16764;height:77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" filled="f">
                  <v:stroke dashstyle="dashDot"/>
                </v:rect>
                <v:oval id="Oval 49" o:spid="_x0000_s1044" style="position:absolute;left:13716;top:11635;width:2796;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"/>
                <v:line id="Line 50" o:spid="_x0000_s1045" style="position:absolute;visibility:visible;mso-wrap-style:square" from="8382,12710" to="13586,1271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">
                  <v:stroke endarrow="block"/>
                </v:line>
                <v:line id="Line 51" o:spid="_x0000_s1046" style="position:absolute;visibility:visible;mso-wrap-style:square" from="16512,12839" to="25275,128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">
                  <v:stroke endarrow="block"/>
                </v:line>
                <v:rect id="Rectangle 52" o:spid="_x0000_s1047" style="position:absolute;left:9845;top:9090;width:11110;height:77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" filled="f">
                  <v:stroke dashstyle="dashDot"/>
                </v:rect>
                <w10:anchorlock/>
              </v:group>
            </w:pict>
          </mc:Fallback>
        </mc:AlternateContent>
      </w:r>
    </w:p>
    <w:p w:rsidR="00F13F53" w:rsidRPr="00E230CE" w:rsidRDefault="00F13F53" w:rsidP="00CF61A2">
      <w:r w:rsidRPr="00E230CE">
        <w:t>Single sideband detection</w:t>
      </w:r>
    </w:p>
    <w:p w:rsidR="00F13F53" w:rsidRPr="00E230CE" w:rsidRDefault="00F13F53" w:rsidP="00CF61A2"/>
    <w:p w:rsidR="00F13F53" w:rsidRPr="00E230CE" w:rsidRDefault="00F13F53" w:rsidP="00CF61A2">
      <w:pPr>
        <w:pStyle w:val="Heading3"/>
      </w:pPr>
      <w:bookmarkStart w:id="110" w:name="_Toc280363822"/>
      <w:bookmarkStart w:id="111" w:name="_Toc209787674"/>
      <w:bookmarkStart w:id="112" w:name="_Toc229857318"/>
      <w:bookmarkStart w:id="113" w:name="_Toc229926371"/>
      <w:r w:rsidRPr="00E230CE">
        <w:t>Incoherent Detection</w:t>
      </w:r>
      <w:bookmarkEnd w:id="110"/>
      <w:bookmarkEnd w:id="111"/>
      <w:bookmarkEnd w:id="112"/>
      <w:bookmarkEnd w:id="113"/>
    </w:p>
    <w:p w:rsidR="00F13F53" w:rsidRPr="00E230CE" w:rsidRDefault="00F13F53" w:rsidP="00CF61A2"/>
    <w:p w:rsidR="00F13F53" w:rsidRPr="00E230CE" w:rsidRDefault="00F13F53" w:rsidP="00CF61A2">
      <w:bookmarkStart w:id="114" w:name="_Toc280363823"/>
      <w:r w:rsidRPr="00E230CE">
        <w:t>Double Side Band transmitted carrier</w:t>
      </w:r>
      <w:bookmarkEnd w:id="114"/>
      <w:r w:rsidRPr="00E230CE">
        <w:t>:</w:t>
      </w:r>
    </w:p>
    <w:p w:rsidR="00F13F53" w:rsidRPr="00E230CE" w:rsidRDefault="00F13F53" w:rsidP="00CF61A2"/>
    <w:p w:rsidR="00F13F53" w:rsidRPr="00E230CE" w:rsidRDefault="00F13F53" w:rsidP="00CF61A2">
      <w:r w:rsidRPr="00E230CE">
        <w:t>Amplitude is large enough to permit envelope detection, i.e. envelope absolute value is always positive, mod index &gt;1.</w:t>
      </w:r>
    </w:p>
    <w:p w:rsidR="00F13F53" w:rsidRPr="00F47059" w:rsidRDefault="00F13F53" w:rsidP="00CF61A2">
      <w:pPr>
        <w:pStyle w:val="Heading2"/>
      </w:pPr>
      <w:bookmarkStart w:id="115" w:name="_Toc280363824"/>
      <w:bookmarkStart w:id="116" w:name="_Toc209787675"/>
      <w:bookmarkStart w:id="117" w:name="_Toc229857319"/>
      <w:bookmarkStart w:id="118" w:name="_Toc229926372"/>
      <w:r w:rsidRPr="00F47059">
        <w:t>F</w:t>
      </w:r>
      <w:r>
        <w:t>requency</w:t>
      </w:r>
      <w:r w:rsidRPr="00F47059">
        <w:t xml:space="preserve"> Modulation</w:t>
      </w:r>
      <w:bookmarkEnd w:id="115"/>
      <w:bookmarkEnd w:id="116"/>
      <w:bookmarkEnd w:id="117"/>
      <w:bookmarkEnd w:id="118"/>
    </w:p>
    <w:p w:rsidR="00F13F53" w:rsidRPr="00E230CE" w:rsidRDefault="00F13F53" w:rsidP="00CF61A2"/>
    <w:p w:rsidR="00F13F53" w:rsidRPr="00E230CE" w:rsidRDefault="00F13F53" w:rsidP="00CF61A2">
      <w:r w:rsidRPr="00E230CE">
        <w:t>In frequency modulation (FM), the message signal is contained in the frequency variation of the carrier.  The instantaneous carrier frequency is proportional to the message signal and has the form</w:t>
      </w:r>
    </w:p>
    <w:p w:rsidR="00F13F53" w:rsidRPr="00E230CE" w:rsidRDefault="00F13F53" w:rsidP="00CF61A2"/>
    <w:p w:rsidR="00F13F53" w:rsidRPr="00E230CE" w:rsidRDefault="00F13F53" w:rsidP="00CF61A2">
      <w:r w:rsidRPr="00E230CE">
        <w:tab/>
      </w:r>
      <w:r w:rsidRPr="00E230CE">
        <w:rPr>
          <w:noProof/>
          <w:position w:val="-12"/>
        </w:rPr>
        <w:drawing>
          <wp:inline distT="0" distB="0" distL="0" distR="0" wp14:anchorId="318C2DC1" wp14:editId="69C40E77">
            <wp:extent cx="1095375" cy="228600"/>
            <wp:effectExtent l="0" t="0" r="9525" b="0"/>
            <wp:docPr id="1447699436" name="Picture 1447699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94" cstate="print">
                      <a:extLst>
                        <a:ext uri="{28A0092B-C50C-407E-A947-70E740481C1C}">
                          <a14:useLocalDpi xmlns:a14="http://schemas.microsoft.com/office/drawing/2010/main" val="0"/>
                        </a:ext>
                      </a:extLst>
                    </a:blip>
                    <a:srcRect/>
                    <a:stretch>
                      <a:fillRect/>
                    </a:stretch>
                  </pic:blipFill>
                  <pic:spPr bwMode="auto">
                    <a:xfrm>
                      <a:off x="0" y="0"/>
                      <a:ext cx="1095375" cy="2286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18</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14</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 xml:space="preserve">where again we assume m(t) is unit amplitude.  The parameter </w:t>
      </w:r>
      <w:r w:rsidRPr="00E230CE">
        <w:rPr>
          <w:noProof/>
          <w:position w:val="-4"/>
        </w:rPr>
        <w:drawing>
          <wp:inline distT="0" distB="0" distL="0" distR="0" wp14:anchorId="216BE4C4" wp14:editId="4333FE82">
            <wp:extent cx="142875" cy="161925"/>
            <wp:effectExtent l="0" t="0" r="9525" b="9525"/>
            <wp:docPr id="2088669714" name="Picture 2088669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95"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E230CE">
        <w:t xml:space="preserve">then is the maximum deviation in carrier frequency and is known as the </w:t>
      </w:r>
      <w:r w:rsidRPr="00E230CE">
        <w:rPr>
          <w:i/>
          <w:iCs/>
        </w:rPr>
        <w:t>frequency deviation coefficient</w:t>
      </w:r>
      <w:r w:rsidRPr="00E230CE">
        <w:t>.  Because frequency is the derivative of phase, the modulated carrier is</w:t>
      </w:r>
    </w:p>
    <w:p w:rsidR="00F13F53" w:rsidRPr="00E230CE" w:rsidRDefault="00F13F53" w:rsidP="00CF61A2"/>
    <w:p w:rsidR="00F13F53" w:rsidRPr="00E230CE" w:rsidRDefault="00F13F53" w:rsidP="00CF61A2">
      <w:r w:rsidRPr="00E230CE">
        <w:tab/>
      </w:r>
      <w:r w:rsidRPr="00E230CE">
        <w:rPr>
          <w:noProof/>
          <w:position w:val="-18"/>
        </w:rPr>
        <w:drawing>
          <wp:inline distT="0" distB="0" distL="0" distR="0" wp14:anchorId="3CB789C2" wp14:editId="682CAAB8">
            <wp:extent cx="1990725" cy="304800"/>
            <wp:effectExtent l="0" t="0" r="9525" b="0"/>
            <wp:docPr id="302381975" name="Picture 30238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96" cstate="print">
                      <a:extLst>
                        <a:ext uri="{28A0092B-C50C-407E-A947-70E740481C1C}">
                          <a14:useLocalDpi xmlns:a14="http://schemas.microsoft.com/office/drawing/2010/main" val="0"/>
                        </a:ext>
                      </a:extLst>
                    </a:blip>
                    <a:srcRect/>
                    <a:stretch>
                      <a:fillRect/>
                    </a:stretch>
                  </pic:blipFill>
                  <pic:spPr bwMode="auto">
                    <a:xfrm>
                      <a:off x="0" y="0"/>
                      <a:ext cx="1990725" cy="3048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bookmarkStart w:id="119" w:name="ZEqnNum350975"/>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18</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15</w:instrText>
      </w:r>
      <w:r w:rsidRPr="00E230CE">
        <w:rPr>
          <w:noProof/>
        </w:rPr>
        <w:fldChar w:fldCharType="end"/>
      </w:r>
      <w:r w:rsidRPr="00E230CE">
        <w:instrText>)</w:instrText>
      </w:r>
      <w:bookmarkEnd w:id="119"/>
      <w:r w:rsidRPr="00E230CE">
        <w:fldChar w:fldCharType="end"/>
      </w:r>
    </w:p>
    <w:p w:rsidR="00F13F53" w:rsidRPr="00E230CE" w:rsidRDefault="00F13F53" w:rsidP="00CF61A2"/>
    <w:p w:rsidR="00F13F53" w:rsidRPr="00E230CE" w:rsidRDefault="00F13F53" w:rsidP="00CF61A2">
      <w:r w:rsidRPr="00E230CE">
        <w:t xml:space="preserve">so that FM is a special case of PM where </w:t>
      </w:r>
      <w:r w:rsidRPr="00E230CE">
        <w:rPr>
          <w:noProof/>
          <w:position w:val="-16"/>
        </w:rPr>
        <w:drawing>
          <wp:inline distT="0" distB="0" distL="0" distR="0" wp14:anchorId="149E4D7B" wp14:editId="180F2C19">
            <wp:extent cx="1028700" cy="276225"/>
            <wp:effectExtent l="0" t="0" r="0" b="9525"/>
            <wp:docPr id="1658085281" name="Picture 1658085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bwMode="auto">
                    <a:xfrm>
                      <a:off x="0" y="0"/>
                      <a:ext cx="1028700" cy="276225"/>
                    </a:xfrm>
                    <a:prstGeom prst="rect">
                      <a:avLst/>
                    </a:prstGeom>
                    <a:noFill/>
                    <a:ln>
                      <a:noFill/>
                    </a:ln>
                  </pic:spPr>
                </pic:pic>
              </a:graphicData>
            </a:graphic>
          </wp:inline>
        </w:drawing>
      </w:r>
      <w:r w:rsidRPr="00E230CE">
        <w:t xml:space="preserve">.  In what follows we assume for tractability purposes that </w:t>
      </w:r>
      <w:r w:rsidRPr="00E230CE">
        <w:rPr>
          <w:noProof/>
          <w:position w:val="-12"/>
        </w:rPr>
        <w:drawing>
          <wp:inline distT="0" distB="0" distL="0" distR="0" wp14:anchorId="191B6857" wp14:editId="4B7EA05B">
            <wp:extent cx="1057275" cy="228600"/>
            <wp:effectExtent l="0" t="0" r="9525" b="0"/>
            <wp:docPr id="1120453179" name="Picture 1120453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bwMode="auto">
                    <a:xfrm>
                      <a:off x="0" y="0"/>
                      <a:ext cx="1057275" cy="228600"/>
                    </a:xfrm>
                    <a:prstGeom prst="rect">
                      <a:avLst/>
                    </a:prstGeom>
                    <a:noFill/>
                    <a:ln>
                      <a:noFill/>
                    </a:ln>
                  </pic:spPr>
                </pic:pic>
              </a:graphicData>
            </a:graphic>
          </wp:inline>
        </w:drawing>
      </w:r>
      <w:r w:rsidRPr="00E230CE">
        <w:t xml:space="preserve"> so that </w:t>
      </w:r>
      <w:r w:rsidRPr="00E230CE">
        <w:fldChar w:fldCharType="begin"/>
      </w:r>
      <w:r w:rsidRPr="00E230CE">
        <w:instrText xml:space="preserve"> GOTOBUTTON ZEqnNum350975  \* MERGEFORMAT </w:instrText>
      </w:r>
      <w:fldSimple w:instr=" REF ZEqnNum350975 \! \* MERGEFORMAT ">
        <w:r w:rsidRPr="00E230CE">
          <w:instrText>(</w:instrText>
        </w:r>
        <w:r>
          <w:instrText>18</w:instrText>
        </w:r>
        <w:r w:rsidRPr="00E230CE">
          <w:instrText>.</w:instrText>
        </w:r>
        <w:r>
          <w:instrText>15</w:instrText>
        </w:r>
        <w:r w:rsidRPr="00E230CE">
          <w:instrText>)</w:instrText>
        </w:r>
      </w:fldSimple>
      <w:r w:rsidRPr="00E230CE">
        <w:fldChar w:fldCharType="end"/>
      </w:r>
      <w:r w:rsidRPr="00E230CE">
        <w:t xml:space="preserve"> takes the form</w:t>
      </w:r>
    </w:p>
    <w:p w:rsidR="00F13F53" w:rsidRPr="00E230CE" w:rsidRDefault="00F13F53" w:rsidP="00CF61A2"/>
    <w:p w:rsidR="00F13F53" w:rsidRPr="00E230CE" w:rsidRDefault="00F13F53" w:rsidP="00CF61A2">
      <w:r w:rsidRPr="00E230CE">
        <w:tab/>
      </w:r>
      <w:r w:rsidRPr="00E230CE">
        <w:rPr>
          <w:noProof/>
          <w:position w:val="-14"/>
        </w:rPr>
        <w:drawing>
          <wp:inline distT="0" distB="0" distL="0" distR="0" wp14:anchorId="53DA993A" wp14:editId="04351B91">
            <wp:extent cx="2105025" cy="257175"/>
            <wp:effectExtent l="0" t="0" r="9525" b="9525"/>
            <wp:docPr id="88226097" name="Picture 88226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99" cstate="print">
                      <a:extLst>
                        <a:ext uri="{28A0092B-C50C-407E-A947-70E740481C1C}">
                          <a14:useLocalDpi xmlns:a14="http://schemas.microsoft.com/office/drawing/2010/main" val="0"/>
                        </a:ext>
                      </a:extLst>
                    </a:blip>
                    <a:srcRect/>
                    <a:stretch>
                      <a:fillRect/>
                    </a:stretch>
                  </pic:blipFill>
                  <pic:spPr bwMode="auto">
                    <a:xfrm>
                      <a:off x="0" y="0"/>
                      <a:ext cx="2105025" cy="25717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18</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16</w:instrText>
      </w:r>
      <w:r w:rsidRPr="00E230CE">
        <w:rPr>
          <w:noProof/>
        </w:rPr>
        <w:fldChar w:fldCharType="end"/>
      </w:r>
      <w:r w:rsidRPr="00E230CE">
        <w:instrText>)</w:instrText>
      </w:r>
      <w:r w:rsidRPr="00E230CE">
        <w:fldChar w:fldCharType="end"/>
      </w:r>
    </w:p>
    <w:p w:rsidR="00F13F53" w:rsidRPr="00E230CE" w:rsidRDefault="00F13F53" w:rsidP="00CF61A2">
      <w:r w:rsidRPr="00E230CE">
        <w:t xml:space="preserve">where </w:t>
      </w:r>
      <w:r w:rsidRPr="00E230CE">
        <w:rPr>
          <w:noProof/>
          <w:position w:val="-30"/>
        </w:rPr>
        <w:drawing>
          <wp:inline distT="0" distB="0" distL="0" distR="0" wp14:anchorId="046F46D2" wp14:editId="3BFCA228">
            <wp:extent cx="657225" cy="428625"/>
            <wp:effectExtent l="0" t="0" r="9525" b="9525"/>
            <wp:docPr id="1030088334" name="Picture 1030088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300" cstate="print">
                      <a:extLst>
                        <a:ext uri="{28A0092B-C50C-407E-A947-70E740481C1C}">
                          <a14:useLocalDpi xmlns:a14="http://schemas.microsoft.com/office/drawing/2010/main" val="0"/>
                        </a:ext>
                      </a:extLst>
                    </a:blip>
                    <a:srcRect/>
                    <a:stretch>
                      <a:fillRect/>
                    </a:stretch>
                  </pic:blipFill>
                  <pic:spPr bwMode="auto">
                    <a:xfrm>
                      <a:off x="0" y="0"/>
                      <a:ext cx="657225" cy="428625"/>
                    </a:xfrm>
                    <a:prstGeom prst="rect">
                      <a:avLst/>
                    </a:prstGeom>
                    <a:noFill/>
                    <a:ln>
                      <a:noFill/>
                    </a:ln>
                  </pic:spPr>
                </pic:pic>
              </a:graphicData>
            </a:graphic>
          </wp:inline>
        </w:drawing>
      </w:r>
      <w:r w:rsidRPr="00E230CE">
        <w:t xml:space="preserve">is the ratio of maximum deviation to modulation frequency and is known as the </w:t>
      </w:r>
      <w:r w:rsidRPr="00E230CE">
        <w:rPr>
          <w:i/>
          <w:iCs/>
        </w:rPr>
        <w:t>modulation index</w:t>
      </w:r>
      <w:r w:rsidRPr="00E230CE">
        <w:t>.</w:t>
      </w:r>
    </w:p>
    <w:p w:rsidR="00F13F53" w:rsidRPr="00E230CE" w:rsidRDefault="00F13F53" w:rsidP="00CF61A2"/>
    <w:p w:rsidR="00F13F53" w:rsidRPr="00E230CE" w:rsidRDefault="00F13F53" w:rsidP="00CF61A2">
      <w:r w:rsidRPr="00E230CE">
        <w:t>The input to the demodulator is the signal plus noise waveform</w:t>
      </w:r>
    </w:p>
    <w:p w:rsidR="00F13F53" w:rsidRPr="00E230CE" w:rsidRDefault="00F13F53" w:rsidP="00CF61A2"/>
    <w:p w:rsidR="00F13F53" w:rsidRPr="00E230CE" w:rsidRDefault="00F13F53" w:rsidP="00CF61A2">
      <w:r w:rsidRPr="00E230CE">
        <w:tab/>
      </w:r>
      <w:r w:rsidRPr="00E230CE">
        <w:rPr>
          <w:noProof/>
          <w:position w:val="-12"/>
        </w:rPr>
        <w:drawing>
          <wp:inline distT="0" distB="0" distL="0" distR="0" wp14:anchorId="65E5B763" wp14:editId="38B94F85">
            <wp:extent cx="2133600" cy="228600"/>
            <wp:effectExtent l="0" t="0" r="0" b="0"/>
            <wp:docPr id="477585257" name="Picture 477585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bwMode="auto">
                    <a:xfrm>
                      <a:off x="0" y="0"/>
                      <a:ext cx="2133600" cy="228600"/>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18</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17</w:instrText>
      </w:r>
      <w:r w:rsidRPr="00E230CE">
        <w:rPr>
          <w:noProof/>
        </w:rPr>
        <w:fldChar w:fldCharType="end"/>
      </w:r>
      <w:r w:rsidRPr="00E230CE">
        <w:instrText>)</w:instrText>
      </w:r>
      <w:r w:rsidRPr="00E230CE">
        <w:fldChar w:fldCharType="end"/>
      </w:r>
    </w:p>
    <w:p w:rsidR="00F13F53" w:rsidRPr="00E230CE" w:rsidRDefault="00F13F53" w:rsidP="00CF61A2">
      <w:r w:rsidRPr="00E230CE">
        <w:t xml:space="preserve">where </w:t>
      </w:r>
    </w:p>
    <w:p w:rsidR="00F13F53" w:rsidRPr="00E230CE" w:rsidRDefault="00F13F53" w:rsidP="00CF61A2"/>
    <w:p w:rsidR="00F13F53" w:rsidRPr="00E230CE" w:rsidRDefault="00F13F53" w:rsidP="00CF61A2">
      <w:r w:rsidRPr="00E230CE">
        <w:tab/>
      </w:r>
      <w:r w:rsidRPr="00E230CE">
        <w:rPr>
          <w:noProof/>
          <w:position w:val="-14"/>
        </w:rPr>
        <w:drawing>
          <wp:inline distT="0" distB="0" distL="0" distR="0" wp14:anchorId="382C7324" wp14:editId="1C49ED0B">
            <wp:extent cx="1704975" cy="295275"/>
            <wp:effectExtent l="0" t="0" r="9525" b="9525"/>
            <wp:docPr id="1761161120" name="Picture 176116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0" y="0"/>
                      <a:ext cx="1704975" cy="29527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18</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18</w:instrText>
      </w:r>
      <w:r w:rsidRPr="00E230CE">
        <w:rPr>
          <w:noProof/>
        </w:rPr>
        <w:fldChar w:fldCharType="end"/>
      </w:r>
      <w:r w:rsidRPr="00E230CE">
        <w:instrText>)</w:instrText>
      </w:r>
      <w:r w:rsidRPr="00E230CE">
        <w:fldChar w:fldCharType="end"/>
      </w:r>
    </w:p>
    <w:p w:rsidR="00F13F53" w:rsidRPr="00E230CE" w:rsidRDefault="00F13F53" w:rsidP="00CF61A2"/>
    <w:p w:rsidR="00F13F53" w:rsidRPr="00E230CE" w:rsidRDefault="00F13F53" w:rsidP="00CF61A2">
      <w:r w:rsidRPr="00E230CE">
        <w:t xml:space="preserve">and </w:t>
      </w:r>
    </w:p>
    <w:p w:rsidR="00F13F53" w:rsidRPr="00E230CE" w:rsidRDefault="00F13F53" w:rsidP="00CF61A2"/>
    <w:p w:rsidR="00F13F53" w:rsidRPr="00E230CE" w:rsidRDefault="00F13F53" w:rsidP="00CF61A2"/>
    <w:p w:rsidR="00F13F53" w:rsidRPr="00E230CE" w:rsidRDefault="00F13F53" w:rsidP="00CF61A2">
      <w:r w:rsidRPr="00E230CE">
        <w:t xml:space="preserve">Demodulation is performed by a frequency detector whose output is </w:t>
      </w:r>
    </w:p>
    <w:p w:rsidR="00F13F53" w:rsidRPr="00E230CE" w:rsidRDefault="00F13F53" w:rsidP="00CF61A2"/>
    <w:p w:rsidR="00F13F53" w:rsidRPr="00E230CE" w:rsidRDefault="00F13F53" w:rsidP="00CF61A2">
      <w:r w:rsidRPr="00E230CE">
        <w:tab/>
      </w:r>
      <w:r w:rsidRPr="00E230CE">
        <w:rPr>
          <w:noProof/>
          <w:position w:val="-10"/>
        </w:rPr>
        <w:drawing>
          <wp:inline distT="0" distB="0" distL="0" distR="0" wp14:anchorId="5B1784FA" wp14:editId="30555DB0">
            <wp:extent cx="1181100" cy="200025"/>
            <wp:effectExtent l="0" t="0" r="0" b="9525"/>
            <wp:docPr id="1948532446" name="Picture 194853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303" cstate="print">
                      <a:extLst>
                        <a:ext uri="{28A0092B-C50C-407E-A947-70E740481C1C}">
                          <a14:useLocalDpi xmlns:a14="http://schemas.microsoft.com/office/drawing/2010/main" val="0"/>
                        </a:ext>
                      </a:extLst>
                    </a:blip>
                    <a:srcRect/>
                    <a:stretch>
                      <a:fillRect/>
                    </a:stretch>
                  </pic:blipFill>
                  <pic:spPr bwMode="auto">
                    <a:xfrm>
                      <a:off x="0" y="0"/>
                      <a:ext cx="1181100" cy="200025"/>
                    </a:xfrm>
                    <a:prstGeom prst="rect">
                      <a:avLst/>
                    </a:prstGeom>
                    <a:noFill/>
                    <a:ln>
                      <a:noFill/>
                    </a:ln>
                  </pic:spPr>
                </pic:pic>
              </a:graphicData>
            </a:graphic>
          </wp:inline>
        </w:drawing>
      </w:r>
      <w:r w:rsidRPr="00E230CE">
        <w:tab/>
      </w:r>
      <w:r w:rsidRPr="00E230CE">
        <w:fldChar w:fldCharType="begin"/>
      </w:r>
      <w:r w:rsidRPr="00E230CE">
        <w:instrText xml:space="preserve"> MACROBUTTON MTPlaceRef \* MERGEFORMAT </w:instrText>
      </w:r>
      <w:r w:rsidRPr="00E230CE">
        <w:fldChar w:fldCharType="begin"/>
      </w:r>
      <w:r w:rsidRPr="00E230CE">
        <w:instrText xml:space="preserve"> SEQ MTEqn \h \* MERGEFORMAT </w:instrText>
      </w:r>
      <w:r w:rsidRPr="00E230CE">
        <w:fldChar w:fldCharType="end"/>
      </w:r>
      <w:r w:rsidRPr="00E230CE">
        <w:instrText>(</w:instrText>
      </w:r>
      <w:r w:rsidRPr="00E230CE">
        <w:rPr>
          <w:noProof/>
        </w:rPr>
        <w:fldChar w:fldCharType="begin"/>
      </w:r>
      <w:r w:rsidRPr="00E230CE">
        <w:rPr>
          <w:noProof/>
        </w:rPr>
        <w:instrText xml:space="preserve"> SEQ MTSec \c \* Arabic \* MERGEFORMAT </w:instrText>
      </w:r>
      <w:r w:rsidRPr="00E230CE">
        <w:rPr>
          <w:noProof/>
        </w:rPr>
        <w:fldChar w:fldCharType="separate"/>
      </w:r>
      <w:r>
        <w:rPr>
          <w:noProof/>
        </w:rPr>
        <w:instrText>18</w:instrText>
      </w:r>
      <w:r w:rsidRPr="00E230CE">
        <w:rPr>
          <w:noProof/>
        </w:rPr>
        <w:fldChar w:fldCharType="end"/>
      </w:r>
      <w:r w:rsidRPr="00E230CE">
        <w:instrText>.</w:instrText>
      </w:r>
      <w:r w:rsidRPr="00E230CE">
        <w:rPr>
          <w:noProof/>
        </w:rPr>
        <w:fldChar w:fldCharType="begin"/>
      </w:r>
      <w:r w:rsidRPr="00E230CE">
        <w:rPr>
          <w:noProof/>
        </w:rPr>
        <w:instrText xml:space="preserve"> SEQ MTEqn \c \* Arabic \* MERGEFORMAT </w:instrText>
      </w:r>
      <w:r w:rsidRPr="00E230CE">
        <w:rPr>
          <w:noProof/>
        </w:rPr>
        <w:fldChar w:fldCharType="separate"/>
      </w:r>
      <w:r>
        <w:rPr>
          <w:noProof/>
        </w:rPr>
        <w:instrText>19</w:instrText>
      </w:r>
      <w:r w:rsidRPr="00E230CE">
        <w:rPr>
          <w:noProof/>
        </w:rPr>
        <w:fldChar w:fldCharType="end"/>
      </w:r>
      <w:r w:rsidRPr="00E230CE">
        <w:instrText>)</w:instrText>
      </w:r>
      <w:r w:rsidRPr="00E230CE">
        <w:fldChar w:fldCharType="end"/>
      </w:r>
    </w:p>
    <w:p w:rsidR="00F13F53" w:rsidRPr="00E230CE" w:rsidRDefault="00F13F53" w:rsidP="00CF61A2">
      <w:pPr>
        <w:pStyle w:val="Heading3"/>
      </w:pPr>
      <w:bookmarkStart w:id="120" w:name="_Toc280363825"/>
      <w:bookmarkStart w:id="121" w:name="_Toc209787676"/>
      <w:bookmarkStart w:id="122" w:name="_Toc229857320"/>
      <w:bookmarkStart w:id="123" w:name="_Toc229926373"/>
      <w:r w:rsidRPr="00E230CE">
        <w:t>Performance</w:t>
      </w:r>
      <w:bookmarkEnd w:id="120"/>
      <w:bookmarkEnd w:id="121"/>
      <w:bookmarkEnd w:id="122"/>
      <w:bookmarkEnd w:id="123"/>
    </w:p>
    <w:p w:rsidR="00F13F53" w:rsidRPr="00E230CE" w:rsidRDefault="00F13F53" w:rsidP="00CF61A2"/>
    <w:p w:rsidR="00F13F53" w:rsidRPr="00E230CE" w:rsidRDefault="00F13F53" w:rsidP="00CF61A2">
      <w:pPr>
        <w:pStyle w:val="Heading3"/>
      </w:pPr>
      <w:bookmarkStart w:id="124" w:name="_Toc280363826"/>
      <w:bookmarkStart w:id="125" w:name="_Toc209787677"/>
      <w:bookmarkStart w:id="126" w:name="_Toc229857321"/>
      <w:bookmarkStart w:id="127" w:name="_Toc229926374"/>
      <w:r w:rsidRPr="00E230CE">
        <w:t>Discriminator detector</w:t>
      </w:r>
      <w:bookmarkEnd w:id="124"/>
      <w:bookmarkEnd w:id="125"/>
      <w:bookmarkEnd w:id="126"/>
      <w:bookmarkEnd w:id="127"/>
    </w:p>
    <w:p w:rsidR="00F13F53" w:rsidRPr="00E230CE" w:rsidRDefault="00F13F53" w:rsidP="00CF61A2"/>
    <w:p w:rsidR="00F13F53" w:rsidRPr="00E230CE" w:rsidRDefault="00F13F53" w:rsidP="00CF61A2">
      <w:r w:rsidRPr="00E230CE">
        <w:t>Derivative followed by envelope detector</w:t>
      </w:r>
    </w:p>
    <w:p w:rsidR="00F13F53" w:rsidRDefault="00F13F53" w:rsidP="00CF61A2"/>
    <w:p w:rsidR="00F13F53" w:rsidRDefault="00F13F53" w:rsidP="00CF61A2">
      <w:pPr>
        <w:sectPr w:rsidR="00F13F53">
          <w:headerReference w:type="default" r:id="rId304"/>
          <w:pgSz w:w="12240" w:h="15840"/>
          <w:pgMar w:top="1440" w:right="1440" w:bottom="1440" w:left="1440" w:header="720" w:footer="720" w:gutter="0"/>
          <w:cols w:space="720"/>
          <w:docGrid w:linePitch="360"/>
        </w:sectPr>
      </w:pPr>
    </w:p>
    <w:p w:rsidR="00830E97" w:rsidRPr="00E230CE" w:rsidRDefault="00830E97" w:rsidP="00CF61A2"/>
    <w:sectPr w:rsidR="00830E97" w:rsidRPr="00E230CE">
      <w:headerReference w:type="default" r:id="rId3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F61A2" w:rsidRDefault="00CF61A2" w:rsidP="00CF61A2">
      <w:r>
        <w:separator/>
      </w:r>
    </w:p>
  </w:endnote>
  <w:endnote w:type="continuationSeparator" w:id="0">
    <w:p w:rsidR="00CF61A2" w:rsidRDefault="00CF61A2" w:rsidP="00CF6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F61A2" w:rsidRDefault="00CF61A2" w:rsidP="00CF61A2">
      <w:r>
        <w:separator/>
      </w:r>
    </w:p>
  </w:footnote>
  <w:footnote w:type="continuationSeparator" w:id="0">
    <w:p w:rsidR="00CF61A2" w:rsidRDefault="00CF61A2" w:rsidP="00CF61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aps/>
        <w:smallCaps/>
      </w:rPr>
      <w:id w:val="-1410382118"/>
      <w:docPartObj>
        <w:docPartGallery w:val="Page Numbers (Top of Page)"/>
        <w:docPartUnique/>
      </w:docPartObj>
    </w:sdtPr>
    <w:sdtEndPr>
      <w:rPr>
        <w:noProof/>
      </w:rPr>
    </w:sdtEndPr>
    <w:sdtContent>
      <w:p w:rsidR="00F13F53" w:rsidRPr="00A6619B" w:rsidRDefault="00F13F53" w:rsidP="00594344">
        <w:pPr>
          <w:pBdr>
            <w:bottom w:val="single" w:sz="4" w:space="1" w:color="auto"/>
          </w:pBdr>
          <w:rPr>
            <w:caps/>
            <w:smallCaps/>
          </w:rPr>
        </w:pPr>
        <w:r w:rsidRPr="00A6619B">
          <w:rPr>
            <w:caps/>
            <w:smallCaps/>
          </w:rPr>
          <w:fldChar w:fldCharType="begin"/>
        </w:r>
        <w:r w:rsidRPr="00A6619B">
          <w:rPr>
            <w:smallCaps/>
          </w:rPr>
          <w:instrText xml:space="preserve"> REF _Ref151459513 \r \h </w:instrText>
        </w:r>
        <w:r>
          <w:rPr>
            <w:smallCaps/>
          </w:rPr>
          <w:instrText xml:space="preserve"> \* MERGEFORMAT </w:instrText>
        </w:r>
        <w:r w:rsidRPr="00A6619B">
          <w:rPr>
            <w:caps/>
            <w:smallCaps/>
          </w:rPr>
        </w:r>
        <w:r w:rsidRPr="00A6619B">
          <w:rPr>
            <w:caps/>
            <w:smallCaps/>
          </w:rPr>
          <w:fldChar w:fldCharType="separate"/>
        </w:r>
        <w:r>
          <w:rPr>
            <w:smallCaps/>
          </w:rPr>
          <w:t>16.0</w:t>
        </w:r>
        <w:r w:rsidRPr="00A6619B">
          <w:rPr>
            <w:caps/>
            <w:smallCaps/>
          </w:rPr>
          <w:fldChar w:fldCharType="end"/>
        </w:r>
        <w:r>
          <w:rPr>
            <w:smallCaps/>
          </w:rPr>
          <w:t xml:space="preserve"> </w:t>
        </w:r>
        <w:r w:rsidRPr="00A6619B">
          <w:rPr>
            <w:caps/>
            <w:smallCaps/>
          </w:rPr>
          <w:fldChar w:fldCharType="begin"/>
        </w:r>
        <w:r w:rsidRPr="00A6619B">
          <w:rPr>
            <w:smallCaps/>
          </w:rPr>
          <w:instrText xml:space="preserve"> REF _Ref151459513 \h </w:instrText>
        </w:r>
        <w:r>
          <w:rPr>
            <w:smallCaps/>
          </w:rPr>
          <w:instrText xml:space="preserve"> \* MERGEFORMAT </w:instrText>
        </w:r>
        <w:r w:rsidRPr="00A6619B">
          <w:rPr>
            <w:caps/>
            <w:smallCaps/>
          </w:rPr>
        </w:r>
        <w:r w:rsidRPr="00A6619B">
          <w:rPr>
            <w:caps/>
            <w:smallCaps/>
          </w:rPr>
          <w:fldChar w:fldCharType="separate"/>
        </w:r>
        <w:r w:rsidRPr="00862CD0">
          <w:rPr>
            <w:smallCaps/>
          </w:rPr>
          <w:t>Principles of Signal Analysis</w:t>
        </w:r>
        <w:r w:rsidRPr="00A6619B">
          <w:rPr>
            <w:caps/>
            <w:smallCaps/>
          </w:rPr>
          <w:fldChar w:fldCharType="end"/>
        </w:r>
        <w:r>
          <w:rPr>
            <w:smallCaps/>
          </w:rPr>
          <w:t xml:space="preserve">                                                                                                               </w:t>
        </w:r>
        <w:r w:rsidRPr="00A6619B">
          <w:rPr>
            <w:caps/>
            <w:smallCaps/>
          </w:rPr>
          <w:fldChar w:fldCharType="begin"/>
        </w:r>
        <w:r w:rsidRPr="00A6619B">
          <w:rPr>
            <w:smallCaps/>
          </w:rPr>
          <w:instrText xml:space="preserve"> PAGE   \* MERGEFORMAT </w:instrText>
        </w:r>
        <w:r w:rsidRPr="00A6619B">
          <w:rPr>
            <w:caps/>
            <w:smallCaps/>
          </w:rPr>
          <w:fldChar w:fldCharType="separate"/>
        </w:r>
        <w:r w:rsidRPr="00A6619B">
          <w:rPr>
            <w:smallCaps/>
            <w:noProof/>
          </w:rPr>
          <w:t>2</w:t>
        </w:r>
        <w:r w:rsidRPr="00A6619B">
          <w:rPr>
            <w:caps/>
            <w:smallCaps/>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F61A2" w:rsidRPr="00A6619B" w:rsidRDefault="00CF61A2" w:rsidP="00A6619B">
    <w:pPr>
      <w:rPr>
        <w:caps/>
        <w:smallCap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B1AF6A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C121D7"/>
    <w:multiLevelType w:val="multilevel"/>
    <w:tmpl w:val="E07699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16C445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249635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40B3E36"/>
    <w:multiLevelType w:val="multilevel"/>
    <w:tmpl w:val="B67AFC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4206B3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50C5A97"/>
    <w:multiLevelType w:val="multilevel"/>
    <w:tmpl w:val="45DC96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0659386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6C42FDF"/>
    <w:multiLevelType w:val="hybridMultilevel"/>
    <w:tmpl w:val="63181D62"/>
    <w:lvl w:ilvl="0" w:tplc="04090011">
      <w:start w:val="1"/>
      <w:numFmt w:val="decimal"/>
      <w:lvlText w:val="%1)"/>
      <w:lvlJc w:val="left"/>
      <w:pPr>
        <w:tabs>
          <w:tab w:val="num" w:pos="720"/>
        </w:tabs>
        <w:ind w:left="720" w:hanging="360"/>
      </w:pPr>
      <w:rPr>
        <w:rFonts w:hint="default"/>
      </w:rPr>
    </w:lvl>
    <w:lvl w:ilvl="1" w:tplc="70A6EB52">
      <w:start w:val="1"/>
      <w:numFmt w:val="decimal"/>
      <w:lvlText w:val="%2)"/>
      <w:lvlJc w:val="left"/>
      <w:pPr>
        <w:tabs>
          <w:tab w:val="num" w:pos="360"/>
        </w:tabs>
        <w:ind w:left="-1080" w:firstLine="108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07700FAC"/>
    <w:multiLevelType w:val="multilevel"/>
    <w:tmpl w:val="EF8203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09022FBA"/>
    <w:multiLevelType w:val="hybridMultilevel"/>
    <w:tmpl w:val="51DCDEB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9606AF1"/>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09A40883"/>
    <w:multiLevelType w:val="multilevel"/>
    <w:tmpl w:val="7B7832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09B768B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0A602BC8"/>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0B3F10AC"/>
    <w:multiLevelType w:val="multilevel"/>
    <w:tmpl w:val="88B037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0C7771E1"/>
    <w:multiLevelType w:val="multilevel"/>
    <w:tmpl w:val="357A0C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0C9E2A91"/>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0CC809A0"/>
    <w:multiLevelType w:val="hybridMultilevel"/>
    <w:tmpl w:val="EE387A66"/>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9" w15:restartNumberingAfterBreak="0">
    <w:nsid w:val="0D05285B"/>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0D2D385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0D326C70"/>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0D4F35E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0DC85A35"/>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0DC903D4"/>
    <w:multiLevelType w:val="multilevel"/>
    <w:tmpl w:val="0A4089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0E4B72E4"/>
    <w:multiLevelType w:val="multilevel"/>
    <w:tmpl w:val="C778DD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0E71334A"/>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0E934A7C"/>
    <w:multiLevelType w:val="multilevel"/>
    <w:tmpl w:val="5E4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CA741E"/>
    <w:multiLevelType w:val="hybridMultilevel"/>
    <w:tmpl w:val="F0B2A154"/>
    <w:lvl w:ilvl="0" w:tplc="8F5AE59C">
      <w:start w:val="1"/>
      <w:numFmt w:val="lowerLetter"/>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100B2C38"/>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100B3A4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10C21851"/>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11354556"/>
    <w:multiLevelType w:val="multilevel"/>
    <w:tmpl w:val="8E168E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120B740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12AA25C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13142D6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136F2B40"/>
    <w:multiLevelType w:val="multilevel"/>
    <w:tmpl w:val="FB7A15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13932F5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14176C4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143A2EC2"/>
    <w:multiLevelType w:val="multilevel"/>
    <w:tmpl w:val="F77C06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15075B21"/>
    <w:multiLevelType w:val="hybridMultilevel"/>
    <w:tmpl w:val="2D7447D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16EA488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181472B9"/>
    <w:multiLevelType w:val="multilevel"/>
    <w:tmpl w:val="C4D0FDE4"/>
    <w:styleLink w:val="CurrentList2"/>
    <w:lvl w:ilvl="0">
      <w:start w:val="4"/>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3" w15:restartNumberingAfterBreak="0">
    <w:nsid w:val="18453431"/>
    <w:multiLevelType w:val="multilevel"/>
    <w:tmpl w:val="F3E676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4" w15:restartNumberingAfterBreak="0">
    <w:nsid w:val="190A43D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5" w15:restartNumberingAfterBreak="0">
    <w:nsid w:val="198C5137"/>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6" w15:restartNumberingAfterBreak="0">
    <w:nsid w:val="1AC7023F"/>
    <w:multiLevelType w:val="multilevel"/>
    <w:tmpl w:val="BA2CC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7" w15:restartNumberingAfterBreak="0">
    <w:nsid w:val="1BD320B8"/>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8" w15:restartNumberingAfterBreak="0">
    <w:nsid w:val="1BE37774"/>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9" w15:restartNumberingAfterBreak="0">
    <w:nsid w:val="1C466892"/>
    <w:multiLevelType w:val="multilevel"/>
    <w:tmpl w:val="11C61C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0" w15:restartNumberingAfterBreak="0">
    <w:nsid w:val="1C7F67C0"/>
    <w:multiLevelType w:val="hybridMultilevel"/>
    <w:tmpl w:val="1CCE6BBA"/>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51" w15:restartNumberingAfterBreak="0">
    <w:nsid w:val="1CB041C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2" w15:restartNumberingAfterBreak="0">
    <w:nsid w:val="1CE061DB"/>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3" w15:restartNumberingAfterBreak="0">
    <w:nsid w:val="1D4D4CA5"/>
    <w:multiLevelType w:val="hybridMultilevel"/>
    <w:tmpl w:val="F1166598"/>
    <w:lvl w:ilvl="0" w:tplc="AD62B052">
      <w:start w:val="1"/>
      <w:numFmt w:val="decimal"/>
      <w:lvlText w:val="%1."/>
      <w:lvlJc w:val="left"/>
      <w:pPr>
        <w:tabs>
          <w:tab w:val="num" w:pos="720"/>
        </w:tabs>
        <w:ind w:left="720" w:hanging="360"/>
      </w:pPr>
      <w:rPr>
        <w:b w:val="0"/>
        <w:bCs w:val="0"/>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54" w15:restartNumberingAfterBreak="0">
    <w:nsid w:val="1D98187A"/>
    <w:multiLevelType w:val="multilevel"/>
    <w:tmpl w:val="8E1C5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FB6049"/>
    <w:multiLevelType w:val="multilevel"/>
    <w:tmpl w:val="36CA5E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6" w15:restartNumberingAfterBreak="0">
    <w:nsid w:val="1E5D09AC"/>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7" w15:restartNumberingAfterBreak="0">
    <w:nsid w:val="1EB71BFB"/>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8" w15:restartNumberingAfterBreak="0">
    <w:nsid w:val="1F564F0A"/>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9" w15:restartNumberingAfterBreak="0">
    <w:nsid w:val="20384600"/>
    <w:multiLevelType w:val="multilevel"/>
    <w:tmpl w:val="56DE00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0" w15:restartNumberingAfterBreak="0">
    <w:nsid w:val="21711359"/>
    <w:multiLevelType w:val="multilevel"/>
    <w:tmpl w:val="C89815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1" w15:restartNumberingAfterBreak="0">
    <w:nsid w:val="225C4E0F"/>
    <w:multiLevelType w:val="multilevel"/>
    <w:tmpl w:val="C70A3D48"/>
    <w:lvl w:ilvl="0">
      <w:start w:val="1"/>
      <w:numFmt w:val="upperLetter"/>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23147FAC"/>
    <w:multiLevelType w:val="multilevel"/>
    <w:tmpl w:val="7C6E1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3" w15:restartNumberingAfterBreak="0">
    <w:nsid w:val="23B22C2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4" w15:restartNumberingAfterBreak="0">
    <w:nsid w:val="23C73CE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5" w15:restartNumberingAfterBreak="0">
    <w:nsid w:val="23E122B4"/>
    <w:multiLevelType w:val="multilevel"/>
    <w:tmpl w:val="27F8A0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6" w15:restartNumberingAfterBreak="0">
    <w:nsid w:val="23FB1EE9"/>
    <w:multiLevelType w:val="multilevel"/>
    <w:tmpl w:val="281042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7" w15:restartNumberingAfterBreak="0">
    <w:nsid w:val="24614A3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8" w15:restartNumberingAfterBreak="0">
    <w:nsid w:val="247B2CA0"/>
    <w:multiLevelType w:val="multilevel"/>
    <w:tmpl w:val="619059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9" w15:restartNumberingAfterBreak="0">
    <w:nsid w:val="24F20A7F"/>
    <w:multiLevelType w:val="multilevel"/>
    <w:tmpl w:val="DCCAB0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0" w15:restartNumberingAfterBreak="0">
    <w:nsid w:val="252B25F9"/>
    <w:multiLevelType w:val="multilevel"/>
    <w:tmpl w:val="E2F43C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1" w15:restartNumberingAfterBreak="0">
    <w:nsid w:val="25AE32D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2" w15:restartNumberingAfterBreak="0">
    <w:nsid w:val="265960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268040B8"/>
    <w:multiLevelType w:val="multilevel"/>
    <w:tmpl w:val="06CE60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4" w15:restartNumberingAfterBreak="0">
    <w:nsid w:val="273F5D8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5" w15:restartNumberingAfterBreak="0">
    <w:nsid w:val="27AE7A68"/>
    <w:multiLevelType w:val="multilevel"/>
    <w:tmpl w:val="463E3C26"/>
    <w:lvl w:ilvl="0">
      <w:start w:val="1"/>
      <w:numFmt w:val="decimal"/>
      <w:lvlText w:val="%1"/>
      <w:lvlJc w:val="left"/>
      <w:pPr>
        <w:tabs>
          <w:tab w:val="num" w:pos="720"/>
        </w:tabs>
        <w:ind w:left="720" w:hanging="432"/>
      </w:pPr>
      <w:rPr>
        <w:rFonts w:hint="default"/>
      </w:rPr>
    </w:lvl>
    <w:lvl w:ilvl="1">
      <w:start w:val="1"/>
      <w:numFmt w:val="decimal"/>
      <w:lvlText w:val="%1.%2"/>
      <w:lvlJc w:val="left"/>
      <w:pPr>
        <w:tabs>
          <w:tab w:val="num" w:pos="864"/>
        </w:tabs>
        <w:ind w:left="864" w:hanging="576"/>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864"/>
      </w:pPr>
      <w:rPr>
        <w:rFonts w:hint="default"/>
      </w:rPr>
    </w:lvl>
    <w:lvl w:ilvl="4">
      <w:start w:val="1"/>
      <w:numFmt w:val="decimal"/>
      <w:lvlText w:val="%1.%2.%3.%4.%5"/>
      <w:lvlJc w:val="left"/>
      <w:pPr>
        <w:tabs>
          <w:tab w:val="num" w:pos="1296"/>
        </w:tabs>
        <w:ind w:left="1296" w:hanging="1008"/>
      </w:pPr>
      <w:rPr>
        <w:rFonts w:hint="default"/>
      </w:rPr>
    </w:lvl>
    <w:lvl w:ilvl="5">
      <w:start w:val="1"/>
      <w:numFmt w:val="decimal"/>
      <w:lvlText w:val="%1.%2.%3.%4.%5.%6"/>
      <w:lvlJc w:val="left"/>
      <w:pPr>
        <w:tabs>
          <w:tab w:val="num" w:pos="1440"/>
        </w:tabs>
        <w:ind w:left="1440" w:hanging="1152"/>
      </w:pPr>
      <w:rPr>
        <w:rFonts w:hint="default"/>
      </w:rPr>
    </w:lvl>
    <w:lvl w:ilvl="6">
      <w:start w:val="1"/>
      <w:numFmt w:val="decimal"/>
      <w:lvlText w:val="%1.%2.%3.%4.%5.%6.%7"/>
      <w:lvlJc w:val="left"/>
      <w:pPr>
        <w:tabs>
          <w:tab w:val="num" w:pos="1584"/>
        </w:tabs>
        <w:ind w:left="1584" w:hanging="1296"/>
      </w:pPr>
      <w:rPr>
        <w:rFonts w:hint="default"/>
      </w:rPr>
    </w:lvl>
    <w:lvl w:ilvl="7">
      <w:start w:val="1"/>
      <w:numFmt w:val="decimal"/>
      <w:lvlText w:val="%1.%2.%3.%4.%5.%6.%7.%8"/>
      <w:lvlJc w:val="left"/>
      <w:pPr>
        <w:tabs>
          <w:tab w:val="num" w:pos="1728"/>
        </w:tabs>
        <w:ind w:left="1728" w:hanging="1440"/>
      </w:pPr>
      <w:rPr>
        <w:rFonts w:hint="default"/>
      </w:rPr>
    </w:lvl>
    <w:lvl w:ilvl="8">
      <w:start w:val="1"/>
      <w:numFmt w:val="decimal"/>
      <w:lvlText w:val="%1.%2.%3.%4.%5.%6.%7.%8.%9"/>
      <w:lvlJc w:val="left"/>
      <w:pPr>
        <w:tabs>
          <w:tab w:val="num" w:pos="1872"/>
        </w:tabs>
        <w:ind w:left="1872" w:hanging="1584"/>
      </w:pPr>
      <w:rPr>
        <w:rFonts w:hint="default"/>
      </w:rPr>
    </w:lvl>
  </w:abstractNum>
  <w:abstractNum w:abstractNumId="76" w15:restartNumberingAfterBreak="0">
    <w:nsid w:val="280923E8"/>
    <w:multiLevelType w:val="multilevel"/>
    <w:tmpl w:val="F2FC2F82"/>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7" w15:restartNumberingAfterBreak="0">
    <w:nsid w:val="282B29D0"/>
    <w:multiLevelType w:val="multilevel"/>
    <w:tmpl w:val="AEAEC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8" w15:restartNumberingAfterBreak="0">
    <w:nsid w:val="28C3768F"/>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9" w15:restartNumberingAfterBreak="0">
    <w:nsid w:val="28D10D3D"/>
    <w:multiLevelType w:val="multilevel"/>
    <w:tmpl w:val="3D9A8D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0" w15:restartNumberingAfterBreak="0">
    <w:nsid w:val="29376BA0"/>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1" w15:restartNumberingAfterBreak="0">
    <w:nsid w:val="2A3B505A"/>
    <w:multiLevelType w:val="multilevel"/>
    <w:tmpl w:val="88AEE7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2" w15:restartNumberingAfterBreak="0">
    <w:nsid w:val="2B2D1FB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3" w15:restartNumberingAfterBreak="0">
    <w:nsid w:val="2B6E5E35"/>
    <w:multiLevelType w:val="multilevel"/>
    <w:tmpl w:val="E68AC4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4" w15:restartNumberingAfterBreak="0">
    <w:nsid w:val="2B9B225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5" w15:restartNumberingAfterBreak="0">
    <w:nsid w:val="2BB031C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6" w15:restartNumberingAfterBreak="0">
    <w:nsid w:val="2D794512"/>
    <w:multiLevelType w:val="multilevel"/>
    <w:tmpl w:val="10328A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7" w15:restartNumberingAfterBreak="0">
    <w:nsid w:val="2DBE0AA7"/>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2E470921"/>
    <w:multiLevelType w:val="hybridMultilevel"/>
    <w:tmpl w:val="F16EC78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9" w15:restartNumberingAfterBreak="0">
    <w:nsid w:val="2EF0703E"/>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0" w15:restartNumberingAfterBreak="0">
    <w:nsid w:val="2F6162C1"/>
    <w:multiLevelType w:val="hybridMultilevel"/>
    <w:tmpl w:val="6B8C67EE"/>
    <w:lvl w:ilvl="0" w:tplc="2BAE2F2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1315D8E"/>
    <w:multiLevelType w:val="multilevel"/>
    <w:tmpl w:val="AD66C7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2" w15:restartNumberingAfterBreak="0">
    <w:nsid w:val="318048E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3" w15:restartNumberingAfterBreak="0">
    <w:nsid w:val="31B11DF8"/>
    <w:multiLevelType w:val="multilevel"/>
    <w:tmpl w:val="E8EADC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4" w15:restartNumberingAfterBreak="0">
    <w:nsid w:val="330B62FC"/>
    <w:multiLevelType w:val="multilevel"/>
    <w:tmpl w:val="63D2D340"/>
    <w:lvl w:ilvl="0">
      <w:start w:val="2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5" w15:restartNumberingAfterBreak="0">
    <w:nsid w:val="331208CE"/>
    <w:multiLevelType w:val="multilevel"/>
    <w:tmpl w:val="08367E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6" w15:restartNumberingAfterBreak="0">
    <w:nsid w:val="33EA56E2"/>
    <w:multiLevelType w:val="multilevel"/>
    <w:tmpl w:val="C52243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7" w15:restartNumberingAfterBreak="0">
    <w:nsid w:val="348053EC"/>
    <w:multiLevelType w:val="multilevel"/>
    <w:tmpl w:val="A56482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8" w15:restartNumberingAfterBreak="0">
    <w:nsid w:val="352642D3"/>
    <w:multiLevelType w:val="multilevel"/>
    <w:tmpl w:val="CFD81F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9" w15:restartNumberingAfterBreak="0">
    <w:nsid w:val="355B270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0" w15:restartNumberingAfterBreak="0">
    <w:nsid w:val="35680A9F"/>
    <w:multiLevelType w:val="multilevel"/>
    <w:tmpl w:val="53AC62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1" w15:restartNumberingAfterBreak="0">
    <w:nsid w:val="35E553E3"/>
    <w:multiLevelType w:val="multilevel"/>
    <w:tmpl w:val="FCC6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453657"/>
    <w:multiLevelType w:val="multilevel"/>
    <w:tmpl w:val="CE1213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3" w15:restartNumberingAfterBreak="0">
    <w:nsid w:val="36BE565B"/>
    <w:multiLevelType w:val="multilevel"/>
    <w:tmpl w:val="FF002BF4"/>
    <w:lvl w:ilvl="0">
      <w:start w:val="1"/>
      <w:numFmt w:val="decimal"/>
      <w:lvlText w:val="%1."/>
      <w:lvlJc w:val="left"/>
      <w:pPr>
        <w:ind w:left="360" w:hanging="36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04" w15:restartNumberingAfterBreak="0">
    <w:nsid w:val="37061A2B"/>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5" w15:restartNumberingAfterBreak="0">
    <w:nsid w:val="379E572F"/>
    <w:multiLevelType w:val="multilevel"/>
    <w:tmpl w:val="F38C0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6" w15:restartNumberingAfterBreak="0">
    <w:nsid w:val="381C492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7" w15:restartNumberingAfterBreak="0">
    <w:nsid w:val="38CA603E"/>
    <w:multiLevelType w:val="multilevel"/>
    <w:tmpl w:val="ECEEEC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8" w15:restartNumberingAfterBreak="0">
    <w:nsid w:val="39150B82"/>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9" w15:restartNumberingAfterBreak="0">
    <w:nsid w:val="3923342C"/>
    <w:multiLevelType w:val="multilevel"/>
    <w:tmpl w:val="785272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3A93572B"/>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1" w15:restartNumberingAfterBreak="0">
    <w:nsid w:val="3AC00E7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2" w15:restartNumberingAfterBreak="0">
    <w:nsid w:val="3B056521"/>
    <w:multiLevelType w:val="multilevel"/>
    <w:tmpl w:val="CDA02A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3" w15:restartNumberingAfterBreak="0">
    <w:nsid w:val="3B1A0F23"/>
    <w:multiLevelType w:val="multilevel"/>
    <w:tmpl w:val="50E27248"/>
    <w:styleLink w:val="CurrentList11"/>
    <w:lvl w:ilvl="0">
      <w:start w:val="8"/>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4" w15:restartNumberingAfterBreak="0">
    <w:nsid w:val="3B415D6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5" w15:restartNumberingAfterBreak="0">
    <w:nsid w:val="3CDB6CBB"/>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6" w15:restartNumberingAfterBreak="0">
    <w:nsid w:val="3D494915"/>
    <w:multiLevelType w:val="multilevel"/>
    <w:tmpl w:val="C11020C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7" w15:restartNumberingAfterBreak="0">
    <w:nsid w:val="3D604894"/>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8" w15:restartNumberingAfterBreak="0">
    <w:nsid w:val="3F6A0F37"/>
    <w:multiLevelType w:val="multilevel"/>
    <w:tmpl w:val="C792E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3FB53FB1"/>
    <w:multiLevelType w:val="hybridMultilevel"/>
    <w:tmpl w:val="FC46D2C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20" w15:restartNumberingAfterBreak="0">
    <w:nsid w:val="3FDC2076"/>
    <w:multiLevelType w:val="multilevel"/>
    <w:tmpl w:val="E75A2F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1" w15:restartNumberingAfterBreak="0">
    <w:nsid w:val="400004F0"/>
    <w:multiLevelType w:val="hybridMultilevel"/>
    <w:tmpl w:val="107475B6"/>
    <w:lvl w:ilvl="0" w:tplc="12B067E0">
      <w:start w:val="1"/>
      <w:numFmt w:val="upperLetter"/>
      <w:lvlText w:val="Appendix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1441920"/>
    <w:multiLevelType w:val="multilevel"/>
    <w:tmpl w:val="21E4A3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3" w15:restartNumberingAfterBreak="0">
    <w:nsid w:val="427E27D9"/>
    <w:multiLevelType w:val="multilevel"/>
    <w:tmpl w:val="CEDED4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4" w15:restartNumberingAfterBreak="0">
    <w:nsid w:val="42B26604"/>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5" w15:restartNumberingAfterBreak="0">
    <w:nsid w:val="44633DCB"/>
    <w:multiLevelType w:val="multilevel"/>
    <w:tmpl w:val="B4CEAF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6" w15:restartNumberingAfterBreak="0">
    <w:nsid w:val="458538DE"/>
    <w:multiLevelType w:val="multilevel"/>
    <w:tmpl w:val="93E8C8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7" w15:restartNumberingAfterBreak="0">
    <w:nsid w:val="45B73B4B"/>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8" w15:restartNumberingAfterBreak="0">
    <w:nsid w:val="465F7C60"/>
    <w:multiLevelType w:val="multilevel"/>
    <w:tmpl w:val="8BEAFF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9" w15:restartNumberingAfterBreak="0">
    <w:nsid w:val="47D74FE0"/>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0" w15:restartNumberingAfterBreak="0">
    <w:nsid w:val="47E72FFA"/>
    <w:multiLevelType w:val="hybridMultilevel"/>
    <w:tmpl w:val="82FC7BBA"/>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31" w15:restartNumberingAfterBreak="0">
    <w:nsid w:val="483717DC"/>
    <w:multiLevelType w:val="multilevel"/>
    <w:tmpl w:val="05BE8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2" w15:restartNumberingAfterBreak="0">
    <w:nsid w:val="4878556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3" w15:restartNumberingAfterBreak="0">
    <w:nsid w:val="490A3C52"/>
    <w:multiLevelType w:val="multilevel"/>
    <w:tmpl w:val="D1F895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4" w15:restartNumberingAfterBreak="0">
    <w:nsid w:val="491D2154"/>
    <w:multiLevelType w:val="hybridMultilevel"/>
    <w:tmpl w:val="77848766"/>
    <w:lvl w:ilvl="0" w:tplc="0409000F">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35" w15:restartNumberingAfterBreak="0">
    <w:nsid w:val="4922677C"/>
    <w:multiLevelType w:val="multilevel"/>
    <w:tmpl w:val="77767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6" w15:restartNumberingAfterBreak="0">
    <w:nsid w:val="49307D5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7" w15:restartNumberingAfterBreak="0">
    <w:nsid w:val="49795CB4"/>
    <w:multiLevelType w:val="multilevel"/>
    <w:tmpl w:val="46AC97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8" w15:restartNumberingAfterBreak="0">
    <w:nsid w:val="49B97D2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9" w15:restartNumberingAfterBreak="0">
    <w:nsid w:val="4A36331E"/>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0" w15:restartNumberingAfterBreak="0">
    <w:nsid w:val="4A3C1E5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1" w15:restartNumberingAfterBreak="0">
    <w:nsid w:val="4AA13F73"/>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2" w15:restartNumberingAfterBreak="0">
    <w:nsid w:val="4AD62E24"/>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3" w15:restartNumberingAfterBreak="0">
    <w:nsid w:val="4BCD363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4" w15:restartNumberingAfterBreak="0">
    <w:nsid w:val="4C911B7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5" w15:restartNumberingAfterBreak="0">
    <w:nsid w:val="4D4F1B81"/>
    <w:multiLevelType w:val="hybridMultilevel"/>
    <w:tmpl w:val="0E7C2AA0"/>
    <w:lvl w:ilvl="0" w:tplc="07F6ABB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15:restartNumberingAfterBreak="0">
    <w:nsid w:val="4D615407"/>
    <w:multiLevelType w:val="multilevel"/>
    <w:tmpl w:val="949A46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7" w15:restartNumberingAfterBreak="0">
    <w:nsid w:val="4DBF6CFD"/>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8" w15:restartNumberingAfterBreak="0">
    <w:nsid w:val="4DEC2163"/>
    <w:multiLevelType w:val="multilevel"/>
    <w:tmpl w:val="255C7D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9" w15:restartNumberingAfterBreak="0">
    <w:nsid w:val="4DED53F4"/>
    <w:multiLevelType w:val="hybridMultilevel"/>
    <w:tmpl w:val="0C4E8084"/>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150" w15:restartNumberingAfterBreak="0">
    <w:nsid w:val="4F74686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1" w15:restartNumberingAfterBreak="0">
    <w:nsid w:val="4F8B4B4D"/>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2" w15:restartNumberingAfterBreak="0">
    <w:nsid w:val="4FCE618B"/>
    <w:multiLevelType w:val="multilevel"/>
    <w:tmpl w:val="DEE215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3" w15:restartNumberingAfterBreak="0">
    <w:nsid w:val="4FDF595E"/>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4" w15:restartNumberingAfterBreak="0">
    <w:nsid w:val="50493F7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5" w15:restartNumberingAfterBreak="0">
    <w:nsid w:val="510314F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6" w15:restartNumberingAfterBreak="0">
    <w:nsid w:val="51560C75"/>
    <w:multiLevelType w:val="hybridMultilevel"/>
    <w:tmpl w:val="1662317E"/>
    <w:lvl w:ilvl="0" w:tplc="0409000F">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57" w15:restartNumberingAfterBreak="0">
    <w:nsid w:val="521D5AF7"/>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8" w15:restartNumberingAfterBreak="0">
    <w:nsid w:val="522643A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9" w15:restartNumberingAfterBreak="0">
    <w:nsid w:val="52A4336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0" w15:restartNumberingAfterBreak="0">
    <w:nsid w:val="52B64942"/>
    <w:multiLevelType w:val="hybridMultilevel"/>
    <w:tmpl w:val="618C8B5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52FB1D11"/>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2" w15:restartNumberingAfterBreak="0">
    <w:nsid w:val="545D3A0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3" w15:restartNumberingAfterBreak="0">
    <w:nsid w:val="54D959A0"/>
    <w:multiLevelType w:val="multilevel"/>
    <w:tmpl w:val="19BEE5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4" w15:restartNumberingAfterBreak="0">
    <w:nsid w:val="55197701"/>
    <w:multiLevelType w:val="multilevel"/>
    <w:tmpl w:val="6FF0B8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5" w15:restartNumberingAfterBreak="0">
    <w:nsid w:val="55A97EF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6" w15:restartNumberingAfterBreak="0">
    <w:nsid w:val="55F31C19"/>
    <w:multiLevelType w:val="multilevel"/>
    <w:tmpl w:val="238056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7" w15:restartNumberingAfterBreak="0">
    <w:nsid w:val="55F42859"/>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8" w15:restartNumberingAfterBreak="0">
    <w:nsid w:val="566B218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9" w15:restartNumberingAfterBreak="0">
    <w:nsid w:val="567B644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0" w15:restartNumberingAfterBreak="0">
    <w:nsid w:val="56C802B8"/>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1" w15:restartNumberingAfterBreak="0">
    <w:nsid w:val="575773BC"/>
    <w:multiLevelType w:val="multilevel"/>
    <w:tmpl w:val="7E6467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2" w15:restartNumberingAfterBreak="0">
    <w:nsid w:val="58143DAD"/>
    <w:multiLevelType w:val="multilevel"/>
    <w:tmpl w:val="CA022F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3" w15:restartNumberingAfterBreak="0">
    <w:nsid w:val="581B3B06"/>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4" w15:restartNumberingAfterBreak="0">
    <w:nsid w:val="5856253F"/>
    <w:multiLevelType w:val="multilevel"/>
    <w:tmpl w:val="27B806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5" w15:restartNumberingAfterBreak="0">
    <w:nsid w:val="58AE4F72"/>
    <w:multiLevelType w:val="multilevel"/>
    <w:tmpl w:val="605C0A0C"/>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6" w15:restartNumberingAfterBreak="0">
    <w:nsid w:val="58EE62FC"/>
    <w:multiLevelType w:val="multilevel"/>
    <w:tmpl w:val="64688A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7" w15:restartNumberingAfterBreak="0">
    <w:nsid w:val="59640D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8" w15:restartNumberingAfterBreak="0">
    <w:nsid w:val="59A300DC"/>
    <w:multiLevelType w:val="multilevel"/>
    <w:tmpl w:val="3FCCC8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9" w15:restartNumberingAfterBreak="0">
    <w:nsid w:val="5A647347"/>
    <w:multiLevelType w:val="multilevel"/>
    <w:tmpl w:val="36F4BCC8"/>
    <w:lvl w:ilvl="0">
      <w:start w:val="16"/>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0" w15:restartNumberingAfterBreak="0">
    <w:nsid w:val="5A7B78D1"/>
    <w:multiLevelType w:val="multilevel"/>
    <w:tmpl w:val="369E98B4"/>
    <w:lvl w:ilvl="0">
      <w:start w:val="1"/>
      <w:numFmt w:val="decimal"/>
      <w:lvlText w:val="%1.0"/>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1" w15:restartNumberingAfterBreak="0">
    <w:nsid w:val="5A8F704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2" w15:restartNumberingAfterBreak="0">
    <w:nsid w:val="5A9259B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3" w15:restartNumberingAfterBreak="0">
    <w:nsid w:val="5C5F011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4" w15:restartNumberingAfterBreak="0">
    <w:nsid w:val="5CD23343"/>
    <w:multiLevelType w:val="multilevel"/>
    <w:tmpl w:val="81C629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5" w15:restartNumberingAfterBreak="0">
    <w:nsid w:val="5CFD2EF4"/>
    <w:multiLevelType w:val="hybridMultilevel"/>
    <w:tmpl w:val="2780A2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D3044DC"/>
    <w:multiLevelType w:val="hybridMultilevel"/>
    <w:tmpl w:val="B298E30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7" w15:restartNumberingAfterBreak="0">
    <w:nsid w:val="5D927DCB"/>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8" w15:restartNumberingAfterBreak="0">
    <w:nsid w:val="5DFD77D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9" w15:restartNumberingAfterBreak="0">
    <w:nsid w:val="5E3B54B7"/>
    <w:multiLevelType w:val="hybridMultilevel"/>
    <w:tmpl w:val="F296E38C"/>
    <w:lvl w:ilvl="0" w:tplc="000F0409">
      <w:start w:val="1"/>
      <w:numFmt w:val="decimal"/>
      <w:lvlText w:val="%1."/>
      <w:lvlJc w:val="left"/>
      <w:pPr>
        <w:tabs>
          <w:tab w:val="num" w:pos="360"/>
        </w:tabs>
        <w:ind w:left="360" w:hanging="360"/>
      </w:pPr>
      <w:rPr>
        <w:rFonts w:hint="default"/>
      </w:rPr>
    </w:lvl>
    <w:lvl w:ilvl="1" w:tplc="00190409">
      <w:start w:val="1"/>
      <w:numFmt w:val="lowerLetter"/>
      <w:lvlText w:val="%2."/>
      <w:lvlJc w:val="left"/>
      <w:pPr>
        <w:tabs>
          <w:tab w:val="num" w:pos="1080"/>
        </w:tabs>
        <w:ind w:left="1080" w:hanging="360"/>
      </w:pPr>
    </w:lvl>
    <w:lvl w:ilvl="2" w:tplc="001B0409">
      <w:start w:val="1"/>
      <w:numFmt w:val="lowerRoman"/>
      <w:lvlText w:val="%3."/>
      <w:lvlJc w:val="right"/>
      <w:pPr>
        <w:tabs>
          <w:tab w:val="num" w:pos="1800"/>
        </w:tabs>
        <w:ind w:left="1800" w:hanging="180"/>
      </w:pPr>
    </w:lvl>
    <w:lvl w:ilvl="3" w:tplc="000F0409">
      <w:start w:val="1"/>
      <w:numFmt w:val="decimal"/>
      <w:lvlText w:val="%4."/>
      <w:lvlJc w:val="left"/>
      <w:pPr>
        <w:tabs>
          <w:tab w:val="num" w:pos="2520"/>
        </w:tabs>
        <w:ind w:left="2520" w:hanging="360"/>
      </w:pPr>
    </w:lvl>
    <w:lvl w:ilvl="4" w:tplc="00190409">
      <w:start w:val="1"/>
      <w:numFmt w:val="lowerLetter"/>
      <w:lvlText w:val="%5."/>
      <w:lvlJc w:val="left"/>
      <w:pPr>
        <w:tabs>
          <w:tab w:val="num" w:pos="3240"/>
        </w:tabs>
        <w:ind w:left="3240" w:hanging="360"/>
      </w:pPr>
    </w:lvl>
    <w:lvl w:ilvl="5" w:tplc="001B0409">
      <w:start w:val="1"/>
      <w:numFmt w:val="lowerRoman"/>
      <w:lvlText w:val="%6."/>
      <w:lvlJc w:val="right"/>
      <w:pPr>
        <w:tabs>
          <w:tab w:val="num" w:pos="3960"/>
        </w:tabs>
        <w:ind w:left="3960" w:hanging="180"/>
      </w:pPr>
    </w:lvl>
    <w:lvl w:ilvl="6" w:tplc="000F0409">
      <w:start w:val="1"/>
      <w:numFmt w:val="decimal"/>
      <w:lvlText w:val="%7."/>
      <w:lvlJc w:val="left"/>
      <w:pPr>
        <w:tabs>
          <w:tab w:val="num" w:pos="4680"/>
        </w:tabs>
        <w:ind w:left="4680" w:hanging="360"/>
      </w:pPr>
    </w:lvl>
    <w:lvl w:ilvl="7" w:tplc="00190409">
      <w:start w:val="1"/>
      <w:numFmt w:val="lowerLetter"/>
      <w:lvlText w:val="%8."/>
      <w:lvlJc w:val="left"/>
      <w:pPr>
        <w:tabs>
          <w:tab w:val="num" w:pos="5400"/>
        </w:tabs>
        <w:ind w:left="5400" w:hanging="360"/>
      </w:pPr>
    </w:lvl>
    <w:lvl w:ilvl="8" w:tplc="001B0409">
      <w:start w:val="1"/>
      <w:numFmt w:val="lowerRoman"/>
      <w:lvlText w:val="%9."/>
      <w:lvlJc w:val="right"/>
      <w:pPr>
        <w:tabs>
          <w:tab w:val="num" w:pos="6120"/>
        </w:tabs>
        <w:ind w:left="6120" w:hanging="180"/>
      </w:pPr>
    </w:lvl>
  </w:abstractNum>
  <w:abstractNum w:abstractNumId="190" w15:restartNumberingAfterBreak="0">
    <w:nsid w:val="5E46011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1" w15:restartNumberingAfterBreak="0">
    <w:nsid w:val="5E4D0C57"/>
    <w:multiLevelType w:val="multilevel"/>
    <w:tmpl w:val="2140DF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2" w15:restartNumberingAfterBreak="0">
    <w:nsid w:val="5E56410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3" w15:restartNumberingAfterBreak="0">
    <w:nsid w:val="5F1B499F"/>
    <w:multiLevelType w:val="multilevel"/>
    <w:tmpl w:val="438A86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4" w15:restartNumberingAfterBreak="0">
    <w:nsid w:val="5F341C93"/>
    <w:multiLevelType w:val="multilevel"/>
    <w:tmpl w:val="B414FA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5" w15:restartNumberingAfterBreak="0">
    <w:nsid w:val="5F3545AB"/>
    <w:multiLevelType w:val="multilevel"/>
    <w:tmpl w:val="0750F6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6" w15:restartNumberingAfterBreak="0">
    <w:nsid w:val="5FC376CD"/>
    <w:multiLevelType w:val="multilevel"/>
    <w:tmpl w:val="E9FE3B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7" w15:restartNumberingAfterBreak="0">
    <w:nsid w:val="6037775C"/>
    <w:multiLevelType w:val="multilevel"/>
    <w:tmpl w:val="04090023"/>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8" w15:restartNumberingAfterBreak="0">
    <w:nsid w:val="605F5F9B"/>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9" w15:restartNumberingAfterBreak="0">
    <w:nsid w:val="61221627"/>
    <w:multiLevelType w:val="hybridMultilevel"/>
    <w:tmpl w:val="8EFAA5B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00" w15:restartNumberingAfterBreak="0">
    <w:nsid w:val="614A26AC"/>
    <w:multiLevelType w:val="multilevel"/>
    <w:tmpl w:val="9F74AC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1" w15:restartNumberingAfterBreak="0">
    <w:nsid w:val="61CC1533"/>
    <w:multiLevelType w:val="hybridMultilevel"/>
    <w:tmpl w:val="A9A6B6C4"/>
    <w:lvl w:ilvl="0" w:tplc="47A0212A">
      <w:start w:val="1"/>
      <w:numFmt w:val="decimal"/>
      <w:lvlText w:val="[%1]"/>
      <w:lvlJc w:val="left"/>
      <w:pPr>
        <w:tabs>
          <w:tab w:val="num" w:pos="720"/>
        </w:tabs>
        <w:ind w:left="720" w:hanging="360"/>
      </w:pPr>
      <w:rPr>
        <w:rFonts w:hint="default"/>
      </w:rPr>
    </w:lvl>
    <w:lvl w:ilvl="1" w:tplc="182837F2">
      <w:start w:val="1"/>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15:restartNumberingAfterBreak="0">
    <w:nsid w:val="62465925"/>
    <w:multiLevelType w:val="multilevel"/>
    <w:tmpl w:val="4232F2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3" w15:restartNumberingAfterBreak="0">
    <w:nsid w:val="627024B0"/>
    <w:multiLevelType w:val="multilevel"/>
    <w:tmpl w:val="5B844C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4" w15:restartNumberingAfterBreak="0">
    <w:nsid w:val="63586E2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5" w15:restartNumberingAfterBreak="0">
    <w:nsid w:val="63592A00"/>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6" w15:restartNumberingAfterBreak="0">
    <w:nsid w:val="63645085"/>
    <w:multiLevelType w:val="multilevel"/>
    <w:tmpl w:val="8FC858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7" w15:restartNumberingAfterBreak="0">
    <w:nsid w:val="63724882"/>
    <w:multiLevelType w:val="hybridMultilevel"/>
    <w:tmpl w:val="84F42E6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15:restartNumberingAfterBreak="0">
    <w:nsid w:val="637C692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9" w15:restartNumberingAfterBreak="0">
    <w:nsid w:val="63D82EC8"/>
    <w:multiLevelType w:val="multilevel"/>
    <w:tmpl w:val="E6F6FE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0" w15:restartNumberingAfterBreak="0">
    <w:nsid w:val="63E9350A"/>
    <w:multiLevelType w:val="multilevel"/>
    <w:tmpl w:val="FED25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1" w15:restartNumberingAfterBreak="0">
    <w:nsid w:val="64513C53"/>
    <w:multiLevelType w:val="multilevel"/>
    <w:tmpl w:val="F47038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2" w15:restartNumberingAfterBreak="0">
    <w:nsid w:val="649D1FCB"/>
    <w:multiLevelType w:val="multilevel"/>
    <w:tmpl w:val="E2CEA2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3" w15:restartNumberingAfterBreak="0">
    <w:nsid w:val="64CC206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4" w15:restartNumberingAfterBreak="0">
    <w:nsid w:val="6515337D"/>
    <w:multiLevelType w:val="multilevel"/>
    <w:tmpl w:val="0C1839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5" w15:restartNumberingAfterBreak="0">
    <w:nsid w:val="653B4C8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6" w15:restartNumberingAfterBreak="0">
    <w:nsid w:val="664D68EB"/>
    <w:multiLevelType w:val="multilevel"/>
    <w:tmpl w:val="9AE83E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7" w15:restartNumberingAfterBreak="0">
    <w:nsid w:val="66865E5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8" w15:restartNumberingAfterBreak="0">
    <w:nsid w:val="68001204"/>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9" w15:restartNumberingAfterBreak="0">
    <w:nsid w:val="686A7532"/>
    <w:multiLevelType w:val="hybridMultilevel"/>
    <w:tmpl w:val="A1B0444C"/>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220" w15:restartNumberingAfterBreak="0">
    <w:nsid w:val="68AD730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1" w15:restartNumberingAfterBreak="0">
    <w:nsid w:val="68EE2F49"/>
    <w:multiLevelType w:val="multilevel"/>
    <w:tmpl w:val="9AF64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2" w15:restartNumberingAfterBreak="0">
    <w:nsid w:val="68F53C8F"/>
    <w:multiLevelType w:val="multilevel"/>
    <w:tmpl w:val="006C9E0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3" w15:restartNumberingAfterBreak="0">
    <w:nsid w:val="68F666BF"/>
    <w:multiLevelType w:val="multilevel"/>
    <w:tmpl w:val="15CC7E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4" w15:restartNumberingAfterBreak="0">
    <w:nsid w:val="69727D52"/>
    <w:multiLevelType w:val="multilevel"/>
    <w:tmpl w:val="F2FC2F82"/>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5" w15:restartNumberingAfterBreak="0">
    <w:nsid w:val="6A3B24AF"/>
    <w:multiLevelType w:val="hybridMultilevel"/>
    <w:tmpl w:val="ED94F3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6" w15:restartNumberingAfterBreak="0">
    <w:nsid w:val="6A9E7B87"/>
    <w:multiLevelType w:val="hybridMultilevel"/>
    <w:tmpl w:val="E25EB5F0"/>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27" w15:restartNumberingAfterBreak="0">
    <w:nsid w:val="6AF928F5"/>
    <w:multiLevelType w:val="multilevel"/>
    <w:tmpl w:val="26F02E48"/>
    <w:lvl w:ilvl="0">
      <w:start w:val="2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8" w15:restartNumberingAfterBreak="0">
    <w:nsid w:val="6B200747"/>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9" w15:restartNumberingAfterBreak="0">
    <w:nsid w:val="6B3C30AB"/>
    <w:multiLevelType w:val="multilevel"/>
    <w:tmpl w:val="B1AA78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0" w15:restartNumberingAfterBreak="0">
    <w:nsid w:val="6C320EBB"/>
    <w:multiLevelType w:val="multilevel"/>
    <w:tmpl w:val="9954B4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1" w15:restartNumberingAfterBreak="0">
    <w:nsid w:val="6C5966B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2" w15:restartNumberingAfterBreak="0">
    <w:nsid w:val="6C7924CB"/>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3" w15:restartNumberingAfterBreak="0">
    <w:nsid w:val="6EBF6F8E"/>
    <w:multiLevelType w:val="multilevel"/>
    <w:tmpl w:val="DF0ECE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4" w15:restartNumberingAfterBreak="0">
    <w:nsid w:val="710B15AE"/>
    <w:multiLevelType w:val="multilevel"/>
    <w:tmpl w:val="EB20C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5" w15:restartNumberingAfterBreak="0">
    <w:nsid w:val="723D6DBD"/>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6" w15:restartNumberingAfterBreak="0">
    <w:nsid w:val="72D6432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7" w15:restartNumberingAfterBreak="0">
    <w:nsid w:val="72F609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8" w15:restartNumberingAfterBreak="0">
    <w:nsid w:val="730A1CEF"/>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9" w15:restartNumberingAfterBreak="0">
    <w:nsid w:val="73CB1183"/>
    <w:multiLevelType w:val="multilevel"/>
    <w:tmpl w:val="F662C5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0" w15:restartNumberingAfterBreak="0">
    <w:nsid w:val="75DC5604"/>
    <w:multiLevelType w:val="multilevel"/>
    <w:tmpl w:val="4760B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1" w15:restartNumberingAfterBreak="0">
    <w:nsid w:val="761D021E"/>
    <w:multiLevelType w:val="hybridMultilevel"/>
    <w:tmpl w:val="E22AF47C"/>
    <w:lvl w:ilvl="0" w:tplc="FFFFFFFF">
      <w:start w:val="1"/>
      <w:numFmt w:val="lowerRoman"/>
      <w:lvlText w:val="%1."/>
      <w:lvlJc w:val="right"/>
      <w:pPr>
        <w:tabs>
          <w:tab w:val="num" w:pos="1800"/>
        </w:tabs>
        <w:ind w:left="1800" w:hanging="360"/>
      </w:pPr>
    </w:lvl>
    <w:lvl w:ilvl="1" w:tplc="FFFFFFFF">
      <w:start w:val="1"/>
      <w:numFmt w:val="lowerLetter"/>
      <w:lvlText w:val="%2."/>
      <w:lvlJc w:val="left"/>
      <w:pPr>
        <w:tabs>
          <w:tab w:val="num" w:pos="2520"/>
        </w:tabs>
        <w:ind w:left="2520" w:hanging="360"/>
      </w:pPr>
    </w:lvl>
    <w:lvl w:ilvl="2" w:tplc="FFFFFFFF">
      <w:start w:val="1"/>
      <w:numFmt w:val="lowerRoman"/>
      <w:lvlText w:val="%3."/>
      <w:lvlJc w:val="right"/>
      <w:pPr>
        <w:tabs>
          <w:tab w:val="num" w:pos="3240"/>
        </w:tabs>
        <w:ind w:left="3240" w:hanging="180"/>
      </w:pPr>
    </w:lvl>
    <w:lvl w:ilvl="3" w:tplc="FFFFFFFF">
      <w:start w:val="1"/>
      <w:numFmt w:val="decimal"/>
      <w:lvlText w:val="%4."/>
      <w:lvlJc w:val="left"/>
      <w:pPr>
        <w:tabs>
          <w:tab w:val="num" w:pos="3960"/>
        </w:tabs>
        <w:ind w:left="3960" w:hanging="360"/>
      </w:pPr>
    </w:lvl>
    <w:lvl w:ilvl="4" w:tplc="FFFFFFFF">
      <w:start w:val="1"/>
      <w:numFmt w:val="lowerLetter"/>
      <w:lvlText w:val="%5."/>
      <w:lvlJc w:val="left"/>
      <w:pPr>
        <w:tabs>
          <w:tab w:val="num" w:pos="4680"/>
        </w:tabs>
        <w:ind w:left="4680" w:hanging="360"/>
      </w:pPr>
    </w:lvl>
    <w:lvl w:ilvl="5" w:tplc="FFFFFFFF">
      <w:start w:val="1"/>
      <w:numFmt w:val="lowerRoman"/>
      <w:lvlText w:val="%6."/>
      <w:lvlJc w:val="right"/>
      <w:pPr>
        <w:tabs>
          <w:tab w:val="num" w:pos="5400"/>
        </w:tabs>
        <w:ind w:left="5400" w:hanging="180"/>
      </w:pPr>
    </w:lvl>
    <w:lvl w:ilvl="6" w:tplc="FFFFFFFF">
      <w:start w:val="1"/>
      <w:numFmt w:val="decimal"/>
      <w:lvlText w:val="%7."/>
      <w:lvlJc w:val="left"/>
      <w:pPr>
        <w:tabs>
          <w:tab w:val="num" w:pos="6120"/>
        </w:tabs>
        <w:ind w:left="6120" w:hanging="360"/>
      </w:pPr>
    </w:lvl>
    <w:lvl w:ilvl="7" w:tplc="FFFFFFFF">
      <w:start w:val="1"/>
      <w:numFmt w:val="lowerLetter"/>
      <w:lvlText w:val="%8."/>
      <w:lvlJc w:val="left"/>
      <w:pPr>
        <w:tabs>
          <w:tab w:val="num" w:pos="6840"/>
        </w:tabs>
        <w:ind w:left="6840" w:hanging="360"/>
      </w:pPr>
    </w:lvl>
    <w:lvl w:ilvl="8" w:tplc="FFFFFFFF">
      <w:start w:val="1"/>
      <w:numFmt w:val="lowerRoman"/>
      <w:lvlText w:val="%9."/>
      <w:lvlJc w:val="right"/>
      <w:pPr>
        <w:tabs>
          <w:tab w:val="num" w:pos="7560"/>
        </w:tabs>
        <w:ind w:left="7560" w:hanging="180"/>
      </w:pPr>
    </w:lvl>
  </w:abstractNum>
  <w:abstractNum w:abstractNumId="242" w15:restartNumberingAfterBreak="0">
    <w:nsid w:val="76917004"/>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3" w15:restartNumberingAfterBreak="0">
    <w:nsid w:val="76A15DC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4" w15:restartNumberingAfterBreak="0">
    <w:nsid w:val="76B3092B"/>
    <w:multiLevelType w:val="hybridMultilevel"/>
    <w:tmpl w:val="C11020C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5" w15:restartNumberingAfterBreak="0">
    <w:nsid w:val="77AE2128"/>
    <w:multiLevelType w:val="multilevel"/>
    <w:tmpl w:val="5F442A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6" w15:restartNumberingAfterBreak="0">
    <w:nsid w:val="781A5BED"/>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7" w15:restartNumberingAfterBreak="0">
    <w:nsid w:val="7904670A"/>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8" w15:restartNumberingAfterBreak="0">
    <w:nsid w:val="79421E9C"/>
    <w:multiLevelType w:val="multilevel"/>
    <w:tmpl w:val="F51833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9" w15:restartNumberingAfterBreak="0">
    <w:nsid w:val="7A920C06"/>
    <w:multiLevelType w:val="hybridMultilevel"/>
    <w:tmpl w:val="AE44E398"/>
    <w:lvl w:ilvl="0" w:tplc="08E6C966">
      <w:start w:val="1"/>
      <w:numFmt w:val="decimal"/>
      <w:lvlText w:val="%1)"/>
      <w:lvlJc w:val="left"/>
      <w:pPr>
        <w:tabs>
          <w:tab w:val="num" w:pos="1080"/>
        </w:tabs>
        <w:ind w:left="1080" w:hanging="360"/>
      </w:pPr>
      <w:rPr>
        <w:rFonts w:hint="default"/>
      </w:rPr>
    </w:lvl>
    <w:lvl w:ilvl="1" w:tplc="00190409">
      <w:start w:val="1"/>
      <w:numFmt w:val="lowerLetter"/>
      <w:lvlText w:val="%2."/>
      <w:lvlJc w:val="left"/>
      <w:pPr>
        <w:tabs>
          <w:tab w:val="num" w:pos="1800"/>
        </w:tabs>
        <w:ind w:left="1800" w:hanging="360"/>
      </w:pPr>
    </w:lvl>
    <w:lvl w:ilvl="2" w:tplc="001B0409">
      <w:start w:val="1"/>
      <w:numFmt w:val="lowerRoman"/>
      <w:lvlText w:val="%3."/>
      <w:lvlJc w:val="right"/>
      <w:pPr>
        <w:tabs>
          <w:tab w:val="num" w:pos="2520"/>
        </w:tabs>
        <w:ind w:left="2520" w:hanging="180"/>
      </w:pPr>
    </w:lvl>
    <w:lvl w:ilvl="3" w:tplc="000F0409">
      <w:start w:val="1"/>
      <w:numFmt w:val="decimal"/>
      <w:lvlText w:val="%4."/>
      <w:lvlJc w:val="left"/>
      <w:pPr>
        <w:tabs>
          <w:tab w:val="num" w:pos="3240"/>
        </w:tabs>
        <w:ind w:left="3240" w:hanging="360"/>
      </w:pPr>
    </w:lvl>
    <w:lvl w:ilvl="4" w:tplc="00190409">
      <w:start w:val="1"/>
      <w:numFmt w:val="lowerLetter"/>
      <w:lvlText w:val="%5."/>
      <w:lvlJc w:val="left"/>
      <w:pPr>
        <w:tabs>
          <w:tab w:val="num" w:pos="3960"/>
        </w:tabs>
        <w:ind w:left="3960" w:hanging="360"/>
      </w:pPr>
    </w:lvl>
    <w:lvl w:ilvl="5" w:tplc="001B0409">
      <w:start w:val="1"/>
      <w:numFmt w:val="lowerRoman"/>
      <w:lvlText w:val="%6."/>
      <w:lvlJc w:val="right"/>
      <w:pPr>
        <w:tabs>
          <w:tab w:val="num" w:pos="4680"/>
        </w:tabs>
        <w:ind w:left="4680" w:hanging="180"/>
      </w:pPr>
    </w:lvl>
    <w:lvl w:ilvl="6" w:tplc="000F0409">
      <w:start w:val="1"/>
      <w:numFmt w:val="decimal"/>
      <w:lvlText w:val="%7."/>
      <w:lvlJc w:val="left"/>
      <w:pPr>
        <w:tabs>
          <w:tab w:val="num" w:pos="5400"/>
        </w:tabs>
        <w:ind w:left="5400" w:hanging="360"/>
      </w:pPr>
    </w:lvl>
    <w:lvl w:ilvl="7" w:tplc="00190409">
      <w:start w:val="1"/>
      <w:numFmt w:val="lowerLetter"/>
      <w:lvlText w:val="%8."/>
      <w:lvlJc w:val="left"/>
      <w:pPr>
        <w:tabs>
          <w:tab w:val="num" w:pos="6120"/>
        </w:tabs>
        <w:ind w:left="6120" w:hanging="360"/>
      </w:pPr>
    </w:lvl>
    <w:lvl w:ilvl="8" w:tplc="001B0409">
      <w:start w:val="1"/>
      <w:numFmt w:val="lowerRoman"/>
      <w:lvlText w:val="%9."/>
      <w:lvlJc w:val="right"/>
      <w:pPr>
        <w:tabs>
          <w:tab w:val="num" w:pos="6840"/>
        </w:tabs>
        <w:ind w:left="6840" w:hanging="180"/>
      </w:pPr>
    </w:lvl>
  </w:abstractNum>
  <w:abstractNum w:abstractNumId="250" w15:restartNumberingAfterBreak="0">
    <w:nsid w:val="7ACC41FD"/>
    <w:multiLevelType w:val="multilevel"/>
    <w:tmpl w:val="A7F014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1" w15:restartNumberingAfterBreak="0">
    <w:nsid w:val="7B6238D4"/>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2" w15:restartNumberingAfterBreak="0">
    <w:nsid w:val="7B646D3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3" w15:restartNumberingAfterBreak="0">
    <w:nsid w:val="7BC4732D"/>
    <w:multiLevelType w:val="multilevel"/>
    <w:tmpl w:val="04090023"/>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54" w15:restartNumberingAfterBreak="0">
    <w:nsid w:val="7BD622D0"/>
    <w:multiLevelType w:val="multilevel"/>
    <w:tmpl w:val="574A2E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5" w15:restartNumberingAfterBreak="0">
    <w:nsid w:val="7C7B54C0"/>
    <w:multiLevelType w:val="multilevel"/>
    <w:tmpl w:val="3E6621CA"/>
    <w:styleLink w:val="CurrentList1"/>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6" w15:restartNumberingAfterBreak="0">
    <w:nsid w:val="7D6C772D"/>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7" w15:restartNumberingAfterBreak="0">
    <w:nsid w:val="7DD779F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8" w15:restartNumberingAfterBreak="0">
    <w:nsid w:val="7E1415D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9" w15:restartNumberingAfterBreak="0">
    <w:nsid w:val="7E3C1359"/>
    <w:multiLevelType w:val="multilevel"/>
    <w:tmpl w:val="CC16FD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0" w15:restartNumberingAfterBreak="0">
    <w:nsid w:val="7E96019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1" w15:restartNumberingAfterBreak="0">
    <w:nsid w:val="7EFF4667"/>
    <w:multiLevelType w:val="multilevel"/>
    <w:tmpl w:val="4DA8B0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20471023">
    <w:abstractNumId w:val="179"/>
  </w:num>
  <w:num w:numId="2" w16cid:durableId="663627047">
    <w:abstractNumId w:val="75"/>
  </w:num>
  <w:num w:numId="3" w16cid:durableId="1623685539">
    <w:abstractNumId w:val="0"/>
  </w:num>
  <w:num w:numId="4" w16cid:durableId="1651399747">
    <w:abstractNumId w:val="159"/>
  </w:num>
  <w:num w:numId="5" w16cid:durableId="2096894447">
    <w:abstractNumId w:val="87"/>
  </w:num>
  <w:num w:numId="6" w16cid:durableId="1548373877">
    <w:abstractNumId w:val="52"/>
  </w:num>
  <w:num w:numId="7" w16cid:durableId="868371201">
    <w:abstractNumId w:val="204"/>
  </w:num>
  <w:num w:numId="8" w16cid:durableId="1084497500">
    <w:abstractNumId w:val="63"/>
  </w:num>
  <w:num w:numId="9" w16cid:durableId="32272989">
    <w:abstractNumId w:val="224"/>
  </w:num>
  <w:num w:numId="10" w16cid:durableId="970598225">
    <w:abstractNumId w:val="7"/>
  </w:num>
  <w:num w:numId="11" w16cid:durableId="1372924079">
    <w:abstractNumId w:val="38"/>
  </w:num>
  <w:num w:numId="12" w16cid:durableId="1750804930">
    <w:abstractNumId w:val="192"/>
  </w:num>
  <w:num w:numId="13" w16cid:durableId="916598728">
    <w:abstractNumId w:val="127"/>
  </w:num>
  <w:num w:numId="14" w16cid:durableId="1297025900">
    <w:abstractNumId w:val="14"/>
  </w:num>
  <w:num w:numId="15" w16cid:durableId="47149617">
    <w:abstractNumId w:val="80"/>
  </w:num>
  <w:num w:numId="16" w16cid:durableId="1872452209">
    <w:abstractNumId w:val="56"/>
  </w:num>
  <w:num w:numId="17" w16cid:durableId="187453684">
    <w:abstractNumId w:val="82"/>
  </w:num>
  <w:num w:numId="18" w16cid:durableId="1692947538">
    <w:abstractNumId w:val="30"/>
  </w:num>
  <w:num w:numId="19" w16cid:durableId="982540083">
    <w:abstractNumId w:val="231"/>
  </w:num>
  <w:num w:numId="20" w16cid:durableId="455566536">
    <w:abstractNumId w:val="236"/>
  </w:num>
  <w:num w:numId="21" w16cid:durableId="558563648">
    <w:abstractNumId w:val="29"/>
  </w:num>
  <w:num w:numId="22" w16cid:durableId="198665103">
    <w:abstractNumId w:val="129"/>
  </w:num>
  <w:num w:numId="23" w16cid:durableId="831986427">
    <w:abstractNumId w:val="47"/>
  </w:num>
  <w:num w:numId="24" w16cid:durableId="222833928">
    <w:abstractNumId w:val="110"/>
  </w:num>
  <w:num w:numId="25" w16cid:durableId="1399940711">
    <w:abstractNumId w:val="190"/>
  </w:num>
  <w:num w:numId="26" w16cid:durableId="1538154018">
    <w:abstractNumId w:val="253"/>
  </w:num>
  <w:num w:numId="27" w16cid:durableId="1955862381">
    <w:abstractNumId w:val="198"/>
  </w:num>
  <w:num w:numId="28" w16cid:durableId="1822503126">
    <w:abstractNumId w:val="44"/>
  </w:num>
  <w:num w:numId="29" w16cid:durableId="2098478614">
    <w:abstractNumId w:val="151"/>
  </w:num>
  <w:num w:numId="30" w16cid:durableId="1303344958">
    <w:abstractNumId w:val="71"/>
  </w:num>
  <w:num w:numId="31" w16cid:durableId="675115516">
    <w:abstractNumId w:val="205"/>
  </w:num>
  <w:num w:numId="32" w16cid:durableId="1339888375">
    <w:abstractNumId w:val="35"/>
  </w:num>
  <w:num w:numId="33" w16cid:durableId="1026367735">
    <w:abstractNumId w:val="252"/>
  </w:num>
  <w:num w:numId="34" w16cid:durableId="2118479688">
    <w:abstractNumId w:val="117"/>
  </w:num>
  <w:num w:numId="35" w16cid:durableId="1110705193">
    <w:abstractNumId w:val="45"/>
  </w:num>
  <w:num w:numId="36" w16cid:durableId="802429492">
    <w:abstractNumId w:val="5"/>
  </w:num>
  <w:num w:numId="37" w16cid:durableId="321660658">
    <w:abstractNumId w:val="218"/>
  </w:num>
  <w:num w:numId="38" w16cid:durableId="871186791">
    <w:abstractNumId w:val="260"/>
  </w:num>
  <w:num w:numId="39" w16cid:durableId="185875692">
    <w:abstractNumId w:val="187"/>
  </w:num>
  <w:num w:numId="40" w16cid:durableId="1662466569">
    <w:abstractNumId w:val="34"/>
  </w:num>
  <w:num w:numId="41" w16cid:durableId="717818954">
    <w:abstractNumId w:val="170"/>
  </w:num>
  <w:num w:numId="42" w16cid:durableId="1291059894">
    <w:abstractNumId w:val="85"/>
  </w:num>
  <w:num w:numId="43" w16cid:durableId="259148011">
    <w:abstractNumId w:val="165"/>
  </w:num>
  <w:num w:numId="44" w16cid:durableId="2081292510">
    <w:abstractNumId w:val="235"/>
  </w:num>
  <w:num w:numId="45" w16cid:durableId="53821126">
    <w:abstractNumId w:val="57"/>
  </w:num>
  <w:num w:numId="46" w16cid:durableId="1138572339">
    <w:abstractNumId w:val="78"/>
  </w:num>
  <w:num w:numId="47" w16cid:durableId="6761839">
    <w:abstractNumId w:val="251"/>
  </w:num>
  <w:num w:numId="48" w16cid:durableId="332031517">
    <w:abstractNumId w:val="11"/>
  </w:num>
  <w:num w:numId="49" w16cid:durableId="841965825">
    <w:abstractNumId w:val="37"/>
  </w:num>
  <w:num w:numId="50" w16cid:durableId="767195830">
    <w:abstractNumId w:val="158"/>
  </w:num>
  <w:num w:numId="51" w16cid:durableId="921765328">
    <w:abstractNumId w:val="21"/>
  </w:num>
  <w:num w:numId="52" w16cid:durableId="332952220">
    <w:abstractNumId w:val="124"/>
  </w:num>
  <w:num w:numId="53" w16cid:durableId="797798770">
    <w:abstractNumId w:val="181"/>
  </w:num>
  <w:num w:numId="54" w16cid:durableId="448668485">
    <w:abstractNumId w:val="142"/>
  </w:num>
  <w:num w:numId="55" w16cid:durableId="406000794">
    <w:abstractNumId w:val="228"/>
  </w:num>
  <w:num w:numId="56" w16cid:durableId="803960214">
    <w:abstractNumId w:val="121"/>
  </w:num>
  <w:num w:numId="57" w16cid:durableId="505366066">
    <w:abstractNumId w:val="243"/>
  </w:num>
  <w:num w:numId="58" w16cid:durableId="937981696">
    <w:abstractNumId w:val="153"/>
  </w:num>
  <w:num w:numId="59" w16cid:durableId="1315837815">
    <w:abstractNumId w:val="188"/>
  </w:num>
  <w:num w:numId="60" w16cid:durableId="7489169">
    <w:abstractNumId w:val="89"/>
  </w:num>
  <w:num w:numId="61" w16cid:durableId="833763975">
    <w:abstractNumId w:val="84"/>
  </w:num>
  <w:num w:numId="62" w16cid:durableId="2055427959">
    <w:abstractNumId w:val="48"/>
  </w:num>
  <w:num w:numId="63" w16cid:durableId="511338785">
    <w:abstractNumId w:val="147"/>
  </w:num>
  <w:num w:numId="64" w16cid:durableId="141898182">
    <w:abstractNumId w:val="119"/>
  </w:num>
  <w:num w:numId="65" w16cid:durableId="1081178594">
    <w:abstractNumId w:val="241"/>
  </w:num>
  <w:num w:numId="66" w16cid:durableId="1889147153">
    <w:abstractNumId w:val="226"/>
  </w:num>
  <w:num w:numId="67" w16cid:durableId="1224022300">
    <w:abstractNumId w:val="149"/>
  </w:num>
  <w:num w:numId="68" w16cid:durableId="1375690466">
    <w:abstractNumId w:val="219"/>
  </w:num>
  <w:num w:numId="69" w16cid:durableId="879434072">
    <w:abstractNumId w:val="50"/>
  </w:num>
  <w:num w:numId="70" w16cid:durableId="624241700">
    <w:abstractNumId w:val="130"/>
  </w:num>
  <w:num w:numId="71" w16cid:durableId="386609455">
    <w:abstractNumId w:val="249"/>
  </w:num>
  <w:num w:numId="72" w16cid:durableId="1786315541">
    <w:abstractNumId w:val="8"/>
  </w:num>
  <w:num w:numId="73" w16cid:durableId="387612182">
    <w:abstractNumId w:val="40"/>
  </w:num>
  <w:num w:numId="74" w16cid:durableId="1982541947">
    <w:abstractNumId w:val="199"/>
  </w:num>
  <w:num w:numId="75" w16cid:durableId="240912528">
    <w:abstractNumId w:val="186"/>
  </w:num>
  <w:num w:numId="76" w16cid:durableId="1156261291">
    <w:abstractNumId w:val="88"/>
  </w:num>
  <w:num w:numId="77" w16cid:durableId="64035360">
    <w:abstractNumId w:val="134"/>
  </w:num>
  <w:num w:numId="78" w16cid:durableId="1181697770">
    <w:abstractNumId w:val="156"/>
  </w:num>
  <w:num w:numId="79" w16cid:durableId="1487867219">
    <w:abstractNumId w:val="53"/>
  </w:num>
  <w:num w:numId="80" w16cid:durableId="1129594575">
    <w:abstractNumId w:val="189"/>
  </w:num>
  <w:num w:numId="81" w16cid:durableId="1584798591">
    <w:abstractNumId w:val="18"/>
  </w:num>
  <w:num w:numId="82" w16cid:durableId="1661228007">
    <w:abstractNumId w:val="27"/>
  </w:num>
  <w:num w:numId="83" w16cid:durableId="890310909">
    <w:abstractNumId w:val="101"/>
  </w:num>
  <w:num w:numId="84" w16cid:durableId="1040469964">
    <w:abstractNumId w:val="225"/>
  </w:num>
  <w:num w:numId="85" w16cid:durableId="229390882">
    <w:abstractNumId w:val="28"/>
  </w:num>
  <w:num w:numId="86" w16cid:durableId="66077179">
    <w:abstractNumId w:val="207"/>
  </w:num>
  <w:num w:numId="87" w16cid:durableId="1764643200">
    <w:abstractNumId w:val="180"/>
  </w:num>
  <w:num w:numId="88" w16cid:durableId="1409498764">
    <w:abstractNumId w:val="185"/>
  </w:num>
  <w:num w:numId="89" w16cid:durableId="423918210">
    <w:abstractNumId w:val="179"/>
    <w:lvlOverride w:ilvl="0">
      <w:lvl w:ilvl="0">
        <w:start w:val="2"/>
        <w:numFmt w:val="decimal"/>
        <w:pStyle w:val="Heading1"/>
        <w:lvlText w:val="%1.0"/>
        <w:lvlJc w:val="left"/>
        <w:pPr>
          <w:ind w:left="432" w:hanging="432"/>
        </w:pPr>
        <w:rPr>
          <w:rFonts w:hint="default"/>
        </w:rPr>
      </w:lvl>
    </w:lvlOverride>
    <w:lvlOverride w:ilvl="1">
      <w:lvl w:ilvl="1">
        <w:start w:val="1"/>
        <w:numFmt w:val="decimal"/>
        <w:pStyle w:val="Heading2"/>
        <w:lvlText w:val="%1.%2"/>
        <w:lvlJc w:val="left"/>
        <w:pPr>
          <w:tabs>
            <w:tab w:val="num" w:pos="576"/>
          </w:tabs>
          <w:ind w:left="576" w:hanging="576"/>
        </w:pPr>
        <w:rPr>
          <w:rFonts w:ascii="Helvetica" w:hAnsi="Helvetica" w:hint="default"/>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864"/>
          </w:tabs>
          <w:ind w:left="864" w:hanging="864"/>
        </w:pPr>
        <w:rPr>
          <w:rFonts w:hint="default"/>
        </w:rPr>
      </w:lvl>
    </w:lvlOverride>
    <w:lvlOverride w:ilvl="4">
      <w:lvl w:ilvl="4">
        <w:start w:val="1"/>
        <w:numFmt w:val="decimal"/>
        <w:pStyle w:val="Heading5"/>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90" w16cid:durableId="496195455">
    <w:abstractNumId w:val="175"/>
  </w:num>
  <w:num w:numId="91" w16cid:durableId="525680821">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336347500">
    <w:abstractNumId w:val="97"/>
  </w:num>
  <w:num w:numId="93" w16cid:durableId="1616062737">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32868281">
    <w:abstractNumId w:val="120"/>
  </w:num>
  <w:num w:numId="95" w16cid:durableId="1556623570">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336735812">
    <w:abstractNumId w:val="216"/>
  </w:num>
  <w:num w:numId="97" w16cid:durableId="325473824">
    <w:abstractNumId w:val="2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21908221">
    <w:abstractNumId w:val="66"/>
  </w:num>
  <w:num w:numId="99" w16cid:durableId="1815491776">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2001928682">
    <w:abstractNumId w:val="96"/>
  </w:num>
  <w:num w:numId="101" w16cid:durableId="471406359">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928995145">
    <w:abstractNumId w:val="193"/>
  </w:num>
  <w:num w:numId="103" w16cid:durableId="418908250">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2085755057">
    <w:abstractNumId w:val="100"/>
  </w:num>
  <w:num w:numId="105" w16cid:durableId="201399283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466315286">
    <w:abstractNumId w:val="146"/>
  </w:num>
  <w:num w:numId="107" w16cid:durableId="1955020103">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881283106">
    <w:abstractNumId w:val="49"/>
  </w:num>
  <w:num w:numId="109" w16cid:durableId="110107052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724134383">
    <w:abstractNumId w:val="196"/>
  </w:num>
  <w:num w:numId="111" w16cid:durableId="107282450">
    <w:abstractNumId w:val="1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509299035">
    <w:abstractNumId w:val="43"/>
  </w:num>
  <w:num w:numId="113" w16cid:durableId="203746495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4135772">
    <w:abstractNumId w:val="55"/>
  </w:num>
  <w:num w:numId="115" w16cid:durableId="106575825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10982878">
    <w:abstractNumId w:val="39"/>
  </w:num>
  <w:num w:numId="117" w16cid:durableId="174741857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624508438">
    <w:abstractNumId w:val="105"/>
  </w:num>
  <w:num w:numId="119" w16cid:durableId="216087356">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44989512">
    <w:abstractNumId w:val="70"/>
  </w:num>
  <w:num w:numId="121" w16cid:durableId="905606675">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687565283">
    <w:abstractNumId w:val="176"/>
  </w:num>
  <w:num w:numId="123" w16cid:durableId="1878663932">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760057518">
    <w:abstractNumId w:val="46"/>
  </w:num>
  <w:num w:numId="125" w16cid:durableId="133637364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86337539">
    <w:abstractNumId w:val="81"/>
  </w:num>
  <w:num w:numId="127" w16cid:durableId="1174106926">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103265402">
    <w:abstractNumId w:val="79"/>
  </w:num>
  <w:num w:numId="129" w16cid:durableId="1899975214">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418675514">
    <w:abstractNumId w:val="174"/>
  </w:num>
  <w:num w:numId="131" w16cid:durableId="393701154">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706834859">
    <w:abstractNumId w:val="184"/>
  </w:num>
  <w:num w:numId="133" w16cid:durableId="1576864629">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752240119">
    <w:abstractNumId w:val="91"/>
  </w:num>
  <w:num w:numId="135" w16cid:durableId="1510169634">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74746482">
    <w:abstractNumId w:val="16"/>
  </w:num>
  <w:num w:numId="137" w16cid:durableId="4201042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831721938">
    <w:abstractNumId w:val="261"/>
  </w:num>
  <w:num w:numId="139" w16cid:durableId="1515680730">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019089187">
    <w:abstractNumId w:val="12"/>
  </w:num>
  <w:num w:numId="141" w16cid:durableId="7834223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669409672">
    <w:abstractNumId w:val="214"/>
  </w:num>
  <w:num w:numId="143" w16cid:durableId="1922988021">
    <w:abstractNumId w:val="2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510685238">
    <w:abstractNumId w:val="62"/>
  </w:num>
  <w:num w:numId="145" w16cid:durableId="25424309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330983213">
    <w:abstractNumId w:val="194"/>
  </w:num>
  <w:num w:numId="147" w16cid:durableId="1243687404">
    <w:abstractNumId w:val="1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401713414">
    <w:abstractNumId w:val="125"/>
  </w:num>
  <w:num w:numId="149" w16cid:durableId="1906909996">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877737517">
    <w:abstractNumId w:val="122"/>
  </w:num>
  <w:num w:numId="151" w16cid:durableId="1857112924">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328316202">
    <w:abstractNumId w:val="254"/>
  </w:num>
  <w:num w:numId="153" w16cid:durableId="1034690506">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164511733">
    <w:abstractNumId w:val="223"/>
  </w:num>
  <w:num w:numId="155" w16cid:durableId="876701860">
    <w:abstractNumId w:val="2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155099936">
    <w:abstractNumId w:val="209"/>
  </w:num>
  <w:num w:numId="157" w16cid:durableId="955871165">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944847308">
    <w:abstractNumId w:val="118"/>
  </w:num>
  <w:num w:numId="159" w16cid:durableId="37052921">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564638942">
    <w:abstractNumId w:val="210"/>
  </w:num>
  <w:num w:numId="161" w16cid:durableId="1796168405">
    <w:abstractNumId w:val="2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99317382">
    <w:abstractNumId w:val="128"/>
  </w:num>
  <w:num w:numId="163" w16cid:durableId="2073037479">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69163806">
    <w:abstractNumId w:val="60"/>
  </w:num>
  <w:num w:numId="165" w16cid:durableId="118725498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89943865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2089301658">
    <w:abstractNumId w:val="131"/>
  </w:num>
  <w:num w:numId="168" w16cid:durableId="40400249">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710149864">
    <w:abstractNumId w:val="24"/>
  </w:num>
  <w:num w:numId="170" w16cid:durableId="3297921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125394823">
    <w:abstractNumId w:val="4"/>
  </w:num>
  <w:num w:numId="172" w16cid:durableId="15214284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970935175">
    <w:abstractNumId w:val="259"/>
  </w:num>
  <w:num w:numId="174" w16cid:durableId="319233827">
    <w:abstractNumId w:val="2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499008904">
    <w:abstractNumId w:val="248"/>
  </w:num>
  <w:num w:numId="176" w16cid:durableId="1117456251">
    <w:abstractNumId w:val="2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795491624">
    <w:abstractNumId w:val="2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726173275">
    <w:abstractNumId w:val="93"/>
  </w:num>
  <w:num w:numId="179" w16cid:durableId="1770463378">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384253803">
    <w:abstractNumId w:val="245"/>
  </w:num>
  <w:num w:numId="181" w16cid:durableId="916136926">
    <w:abstractNumId w:val="2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106075242">
    <w:abstractNumId w:val="65"/>
  </w:num>
  <w:num w:numId="183" w16cid:durableId="1483886805">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335883138">
    <w:abstractNumId w:val="221"/>
  </w:num>
  <w:num w:numId="185" w16cid:durableId="1126973537">
    <w:abstractNumId w:val="2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2135323453">
    <w:abstractNumId w:val="32"/>
  </w:num>
  <w:num w:numId="187" w16cid:durableId="122417245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972856956">
    <w:abstractNumId w:val="77"/>
  </w:num>
  <w:num w:numId="189" w16cid:durableId="618269435">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959100202">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540484092">
    <w:abstractNumId w:val="250"/>
  </w:num>
  <w:num w:numId="192" w16cid:durableId="1770197663">
    <w:abstractNumId w:val="2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1547328036">
    <w:abstractNumId w:val="6"/>
  </w:num>
  <w:num w:numId="194" w16cid:durableId="1707369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11431586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090665728">
    <w:abstractNumId w:val="54"/>
  </w:num>
  <w:num w:numId="197" w16cid:durableId="563302366">
    <w:abstractNumId w:val="145"/>
  </w:num>
  <w:num w:numId="198" w16cid:durableId="426779480">
    <w:abstractNumId w:val="201"/>
  </w:num>
  <w:num w:numId="199" w16cid:durableId="1938950410">
    <w:abstractNumId w:val="177"/>
  </w:num>
  <w:num w:numId="200" w16cid:durableId="1014578713">
    <w:abstractNumId w:val="90"/>
  </w:num>
  <w:num w:numId="201" w16cid:durableId="1552693992">
    <w:abstractNumId w:val="182"/>
  </w:num>
  <w:num w:numId="202" w16cid:durableId="901448924">
    <w:abstractNumId w:val="94"/>
  </w:num>
  <w:num w:numId="203" w16cid:durableId="1902716963">
    <w:abstractNumId w:val="160"/>
  </w:num>
  <w:num w:numId="204" w16cid:durableId="913707850">
    <w:abstractNumId w:val="10"/>
  </w:num>
  <w:num w:numId="205" w16cid:durableId="335117404">
    <w:abstractNumId w:val="244"/>
  </w:num>
  <w:num w:numId="206" w16cid:durableId="653026906">
    <w:abstractNumId w:val="116"/>
  </w:num>
  <w:num w:numId="207" w16cid:durableId="2138529070">
    <w:abstractNumId w:val="61"/>
  </w:num>
  <w:num w:numId="208" w16cid:durableId="315426265">
    <w:abstractNumId w:val="36"/>
  </w:num>
  <w:num w:numId="209" w16cid:durableId="16725449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27430993">
    <w:abstractNumId w:val="200"/>
  </w:num>
  <w:num w:numId="211" w16cid:durableId="626011043">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734548265">
    <w:abstractNumId w:val="234"/>
  </w:num>
  <w:num w:numId="213" w16cid:durableId="1755667944">
    <w:abstractNumId w:val="2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298345737">
    <w:abstractNumId w:val="239"/>
  </w:num>
  <w:num w:numId="215" w16cid:durableId="1193572743">
    <w:abstractNumId w:val="2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261577190">
    <w:abstractNumId w:val="95"/>
  </w:num>
  <w:num w:numId="217" w16cid:durableId="563756344">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53225084">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90188166">
    <w:abstractNumId w:val="152"/>
  </w:num>
  <w:num w:numId="220" w16cid:durableId="1710647295">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1840651989">
    <w:abstractNumId w:val="107"/>
  </w:num>
  <w:num w:numId="222" w16cid:durableId="2090272994">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2110539222">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543835738">
    <w:abstractNumId w:val="25"/>
  </w:num>
  <w:num w:numId="225" w16cid:durableId="63499096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53807730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986660731">
    <w:abstractNumId w:val="103"/>
  </w:num>
  <w:num w:numId="228" w16cid:durableId="106392338">
    <w:abstractNumId w:val="135"/>
  </w:num>
  <w:num w:numId="229" w16cid:durableId="651563111">
    <w:abstractNumId w:val="172"/>
  </w:num>
  <w:num w:numId="230" w16cid:durableId="12998554">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368452816">
    <w:abstractNumId w:val="212"/>
  </w:num>
  <w:num w:numId="232" w16cid:durableId="2071489843">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445389171">
    <w:abstractNumId w:val="211"/>
  </w:num>
  <w:num w:numId="234" w16cid:durableId="327710199">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866598661">
    <w:abstractNumId w:val="137"/>
  </w:num>
  <w:num w:numId="236" w16cid:durableId="1581058462">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907809652">
    <w:abstractNumId w:val="86"/>
  </w:num>
  <w:num w:numId="238" w16cid:durableId="1932277000">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583338380">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838228271">
    <w:abstractNumId w:val="123"/>
  </w:num>
  <w:num w:numId="241" w16cid:durableId="1751416727">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434741408">
    <w:abstractNumId w:val="230"/>
  </w:num>
  <w:num w:numId="243" w16cid:durableId="110692138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59686216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577056086">
    <w:abstractNumId w:val="171"/>
  </w:num>
  <w:num w:numId="246" w16cid:durableId="2100440222">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1468549708">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58620243">
    <w:abstractNumId w:val="164"/>
  </w:num>
  <w:num w:numId="249" w16cid:durableId="1623880392">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026752925">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6297316">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432503916">
    <w:abstractNumId w:val="202"/>
  </w:num>
  <w:num w:numId="253" w16cid:durableId="1451823359">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58948488">
    <w:abstractNumId w:val="166"/>
  </w:num>
  <w:num w:numId="255" w16cid:durableId="399444339">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820535496">
    <w:abstractNumId w:val="148"/>
  </w:num>
  <w:num w:numId="257" w16cid:durableId="375784667">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458258377">
    <w:abstractNumId w:val="83"/>
  </w:num>
  <w:num w:numId="259" w16cid:durableId="509370573">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1677611290">
    <w:abstractNumId w:val="133"/>
  </w:num>
  <w:num w:numId="261" w16cid:durableId="737049821">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99566994">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2112429357">
    <w:abstractNumId w:val="1"/>
  </w:num>
  <w:num w:numId="264" w16cid:durableId="187568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1202858037">
    <w:abstractNumId w:val="9"/>
  </w:num>
  <w:num w:numId="266" w16cid:durableId="6466676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16cid:durableId="865385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77218965">
    <w:abstractNumId w:val="126"/>
  </w:num>
  <w:num w:numId="269" w16cid:durableId="1018892952">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270938029">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868181136">
    <w:abstractNumId w:val="233"/>
  </w:num>
  <w:num w:numId="272" w16cid:durableId="807165147">
    <w:abstractNumId w:val="2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248656020">
    <w:abstractNumId w:val="2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1708795131">
    <w:abstractNumId w:val="2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1202668316">
    <w:abstractNumId w:val="15"/>
  </w:num>
  <w:num w:numId="276" w16cid:durableId="9488551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1275676918">
    <w:abstractNumId w:val="191"/>
  </w:num>
  <w:num w:numId="278" w16cid:durableId="1104350584">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1279411783">
    <w:abstractNumId w:val="206"/>
  </w:num>
  <w:num w:numId="280" w16cid:durableId="1388603437">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974599169">
    <w:abstractNumId w:val="109"/>
  </w:num>
  <w:num w:numId="282" w16cid:durableId="1254238172">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85088493">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1259562366">
    <w:abstractNumId w:val="163"/>
  </w:num>
  <w:num w:numId="285" w16cid:durableId="1471702937">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2115324756">
    <w:abstractNumId w:val="69"/>
  </w:num>
  <w:num w:numId="287" w16cid:durableId="14852626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158081293">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1394768921">
    <w:abstractNumId w:val="59"/>
  </w:num>
  <w:num w:numId="290" w16cid:durableId="413935179">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955527340">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893930691">
    <w:abstractNumId w:val="102"/>
  </w:num>
  <w:num w:numId="293" w16cid:durableId="429202847">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535237879">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1961835537">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957028993">
    <w:abstractNumId w:val="240"/>
  </w:num>
  <w:num w:numId="297" w16cid:durableId="1846240804">
    <w:abstractNumId w:val="2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551117272">
    <w:abstractNumId w:val="73"/>
  </w:num>
  <w:num w:numId="299" w16cid:durableId="177277350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190529177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912537960">
    <w:abstractNumId w:val="68"/>
  </w:num>
  <w:num w:numId="302" w16cid:durableId="177629153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810489354">
    <w:abstractNumId w:val="98"/>
  </w:num>
  <w:num w:numId="304" w16cid:durableId="979113251">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16cid:durableId="187374699">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960839209">
    <w:abstractNumId w:val="178"/>
  </w:num>
  <w:num w:numId="307" w16cid:durableId="2064132890">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16cid:durableId="1178618117">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1049376464">
    <w:abstractNumId w:val="203"/>
  </w:num>
  <w:num w:numId="310" w16cid:durableId="219444326">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16cid:durableId="885024593">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1361516337">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769620011">
    <w:abstractNumId w:val="229"/>
  </w:num>
  <w:num w:numId="314" w16cid:durableId="1274047994">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16cid:durableId="1751265860">
    <w:abstractNumId w:val="112"/>
  </w:num>
  <w:num w:numId="316" w16cid:durableId="616066509">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474882950">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16cid:durableId="1958947889">
    <w:abstractNumId w:val="227"/>
  </w:num>
  <w:num w:numId="319" w16cid:durableId="902060384">
    <w:abstractNumId w:val="237"/>
  </w:num>
  <w:num w:numId="320" w16cid:durableId="997031869">
    <w:abstractNumId w:val="179"/>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96751614">
    <w:abstractNumId w:val="255"/>
  </w:num>
  <w:num w:numId="322" w16cid:durableId="1718316617">
    <w:abstractNumId w:val="42"/>
  </w:num>
  <w:num w:numId="323" w16cid:durableId="1190801711">
    <w:abstractNumId w:val="144"/>
  </w:num>
  <w:num w:numId="324" w16cid:durableId="725880603">
    <w:abstractNumId w:val="222"/>
  </w:num>
  <w:num w:numId="325" w16cid:durableId="355742332">
    <w:abstractNumId w:val="17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819835845">
    <w:abstractNumId w:val="113"/>
  </w:num>
  <w:num w:numId="327" w16cid:durableId="1295797965">
    <w:abstractNumId w:val="72"/>
  </w:num>
  <w:num w:numId="328" w16cid:durableId="809328759">
    <w:abstractNumId w:val="19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1A2"/>
    <w:rsid w:val="00014249"/>
    <w:rsid w:val="00045264"/>
    <w:rsid w:val="001715D9"/>
    <w:rsid w:val="001F1FA1"/>
    <w:rsid w:val="00256608"/>
    <w:rsid w:val="003E7622"/>
    <w:rsid w:val="00444C56"/>
    <w:rsid w:val="005120A1"/>
    <w:rsid w:val="00594344"/>
    <w:rsid w:val="005A22E6"/>
    <w:rsid w:val="006F60EF"/>
    <w:rsid w:val="00830E97"/>
    <w:rsid w:val="00916553"/>
    <w:rsid w:val="00B026FE"/>
    <w:rsid w:val="00C20D7C"/>
    <w:rsid w:val="00CA6FDA"/>
    <w:rsid w:val="00CF61A2"/>
    <w:rsid w:val="00D410E4"/>
    <w:rsid w:val="00D82234"/>
    <w:rsid w:val="00D825DF"/>
    <w:rsid w:val="00E7251C"/>
    <w:rsid w:val="00EA2A52"/>
    <w:rsid w:val="00EE496F"/>
    <w:rsid w:val="00EE4D6F"/>
    <w:rsid w:val="00F13F53"/>
    <w:rsid w:val="00F46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5:chartTrackingRefBased/>
  <w15:docId w15:val="{F3141B9A-5D71-0849-AB64-C052141D3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1A2"/>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C20D7C"/>
    <w:pPr>
      <w:keepNext/>
      <w:numPr>
        <w:numId w:val="1"/>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C20D7C"/>
    <w:pPr>
      <w:keepNext/>
      <w:numPr>
        <w:ilvl w:val="1"/>
        <w:numId w:val="1"/>
      </w:numPr>
      <w:spacing w:before="240" w:after="60"/>
      <w:outlineLvl w:val="1"/>
    </w:pPr>
    <w:rPr>
      <w:rFonts w:cs="Arial"/>
      <w:b/>
      <w:bCs/>
      <w:sz w:val="26"/>
      <w:szCs w:val="26"/>
    </w:rPr>
  </w:style>
  <w:style w:type="paragraph" w:styleId="Heading3">
    <w:name w:val="heading 3"/>
    <w:basedOn w:val="Normal"/>
    <w:next w:val="Normal"/>
    <w:link w:val="Heading3Char"/>
    <w:qFormat/>
    <w:rsid w:val="00C20D7C"/>
    <w:pPr>
      <w:keepNext/>
      <w:numPr>
        <w:ilvl w:val="2"/>
        <w:numId w:val="1"/>
      </w:numPr>
      <w:spacing w:before="240" w:after="60"/>
      <w:outlineLvl w:val="2"/>
    </w:pPr>
    <w:rPr>
      <w:rFonts w:cs="Arial"/>
      <w:b/>
      <w:bCs/>
    </w:rPr>
  </w:style>
  <w:style w:type="paragraph" w:styleId="Heading4">
    <w:name w:val="heading 4"/>
    <w:basedOn w:val="Normal"/>
    <w:next w:val="Normal"/>
    <w:link w:val="Heading4Char"/>
    <w:qFormat/>
    <w:rsid w:val="00C20D7C"/>
    <w:pPr>
      <w:keepNext/>
      <w:numPr>
        <w:ilvl w:val="3"/>
        <w:numId w:val="1"/>
      </w:numPr>
      <w:spacing w:before="240" w:after="60"/>
      <w:outlineLvl w:val="3"/>
    </w:pPr>
    <w:rPr>
      <w:b/>
      <w:bCs/>
    </w:rPr>
  </w:style>
  <w:style w:type="paragraph" w:styleId="Heading5">
    <w:name w:val="heading 5"/>
    <w:basedOn w:val="Normal"/>
    <w:next w:val="Normal"/>
    <w:link w:val="Heading5Char"/>
    <w:qFormat/>
    <w:rsid w:val="00C20D7C"/>
    <w:pPr>
      <w:numPr>
        <w:ilvl w:val="4"/>
        <w:numId w:val="1"/>
      </w:numPr>
      <w:spacing w:before="240" w:after="60"/>
      <w:outlineLvl w:val="4"/>
    </w:pPr>
    <w:rPr>
      <w:rFonts w:ascii="Helvetica" w:hAnsi="Helvetica"/>
      <w:b/>
      <w:bCs/>
      <w:sz w:val="20"/>
      <w:szCs w:val="20"/>
    </w:rPr>
  </w:style>
  <w:style w:type="paragraph" w:styleId="Heading6">
    <w:name w:val="heading 6"/>
    <w:basedOn w:val="Normal"/>
    <w:next w:val="Normal"/>
    <w:link w:val="Heading6Char"/>
    <w:autoRedefine/>
    <w:qFormat/>
    <w:rsid w:val="00CF61A2"/>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autoRedefine/>
    <w:qFormat/>
    <w:rsid w:val="00CF61A2"/>
    <w:pPr>
      <w:tabs>
        <w:tab w:val="num" w:pos="1296"/>
      </w:tabs>
      <w:spacing w:before="240" w:after="60"/>
      <w:ind w:left="1296" w:hanging="1296"/>
      <w:outlineLvl w:val="6"/>
    </w:pPr>
  </w:style>
  <w:style w:type="paragraph" w:styleId="Heading8">
    <w:name w:val="heading 8"/>
    <w:basedOn w:val="Normal"/>
    <w:next w:val="Normal"/>
    <w:link w:val="Heading8Char"/>
    <w:qFormat/>
    <w:rsid w:val="00CF61A2"/>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CF61A2"/>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D7C"/>
    <w:rPr>
      <w:rFonts w:ascii="Helvetica" w:eastAsia="Times New Roman" w:hAnsi="Helvetica" w:cs="Arial"/>
      <w:b/>
      <w:bCs/>
      <w:kern w:val="32"/>
      <w:sz w:val="28"/>
      <w:szCs w:val="28"/>
      <w14:ligatures w14:val="none"/>
    </w:rPr>
  </w:style>
  <w:style w:type="character" w:customStyle="1" w:styleId="Heading2Char">
    <w:name w:val="Heading 2 Char"/>
    <w:basedOn w:val="DefaultParagraphFont"/>
    <w:link w:val="Heading2"/>
    <w:rsid w:val="00C20D7C"/>
    <w:rPr>
      <w:rFonts w:ascii="Times New Roman" w:eastAsia="Times New Roman" w:hAnsi="Times New Roman" w:cs="Arial"/>
      <w:b/>
      <w:bCs/>
      <w:kern w:val="0"/>
      <w:sz w:val="26"/>
      <w:szCs w:val="26"/>
      <w14:ligatures w14:val="none"/>
    </w:rPr>
  </w:style>
  <w:style w:type="character" w:customStyle="1" w:styleId="Heading5Char">
    <w:name w:val="Heading 5 Char"/>
    <w:basedOn w:val="DefaultParagraphFont"/>
    <w:link w:val="Heading5"/>
    <w:rsid w:val="00C20D7C"/>
    <w:rPr>
      <w:rFonts w:ascii="Helvetica" w:eastAsia="Times New Roman" w:hAnsi="Helvetica" w:cs="Times New Roman"/>
      <w:b/>
      <w:bCs/>
      <w:kern w:val="0"/>
      <w:sz w:val="20"/>
      <w:szCs w:val="20"/>
      <w14:ligatures w14:val="none"/>
    </w:rPr>
  </w:style>
  <w:style w:type="character" w:customStyle="1" w:styleId="Heading3Char">
    <w:name w:val="Heading 3 Char"/>
    <w:basedOn w:val="DefaultParagraphFont"/>
    <w:link w:val="Heading3"/>
    <w:rsid w:val="00C20D7C"/>
    <w:rPr>
      <w:rFonts w:ascii="Times New Roman" w:eastAsia="Times New Roman" w:hAnsi="Times New Roman" w:cs="Arial"/>
      <w:b/>
      <w:bCs/>
      <w:kern w:val="0"/>
      <w14:ligatures w14:val="none"/>
    </w:rPr>
  </w:style>
  <w:style w:type="character" w:customStyle="1" w:styleId="Heading4Char">
    <w:name w:val="Heading 4 Char"/>
    <w:basedOn w:val="DefaultParagraphFont"/>
    <w:link w:val="Heading4"/>
    <w:rsid w:val="00C20D7C"/>
    <w:rPr>
      <w:rFonts w:ascii="Times New Roman" w:eastAsia="Times New Roman" w:hAnsi="Times New Roman" w:cs="Times New Roman"/>
      <w:b/>
      <w:bCs/>
      <w:kern w:val="0"/>
      <w14:ligatures w14:val="none"/>
    </w:rPr>
  </w:style>
  <w:style w:type="character" w:customStyle="1" w:styleId="Heading6Char">
    <w:name w:val="Heading 6 Char"/>
    <w:basedOn w:val="DefaultParagraphFont"/>
    <w:link w:val="Heading6"/>
    <w:rsid w:val="00CF61A2"/>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CF61A2"/>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CF61A2"/>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CF61A2"/>
    <w:rPr>
      <w:rFonts w:ascii="Arial" w:eastAsia="Times New Roman" w:hAnsi="Arial" w:cs="Arial"/>
      <w:kern w:val="0"/>
      <w:sz w:val="22"/>
      <w:szCs w:val="22"/>
      <w14:ligatures w14:val="none"/>
    </w:rPr>
  </w:style>
  <w:style w:type="paragraph" w:styleId="Header">
    <w:name w:val="header"/>
    <w:basedOn w:val="Normal"/>
    <w:link w:val="HeaderChar"/>
    <w:unhideWhenUsed/>
    <w:rsid w:val="00594344"/>
    <w:pPr>
      <w:tabs>
        <w:tab w:val="center" w:pos="4680"/>
        <w:tab w:val="right" w:pos="9360"/>
      </w:tabs>
    </w:pPr>
  </w:style>
  <w:style w:type="character" w:customStyle="1" w:styleId="HeaderChar">
    <w:name w:val="Header Char"/>
    <w:basedOn w:val="DefaultParagraphFont"/>
    <w:link w:val="Header"/>
    <w:rsid w:val="00594344"/>
    <w:rPr>
      <w:rFonts w:ascii="Times New Roman" w:eastAsia="Times New Roman" w:hAnsi="Times New Roman" w:cs="Times New Roman"/>
      <w:kern w:val="0"/>
      <w14:ligatures w14:val="none"/>
    </w:rPr>
  </w:style>
  <w:style w:type="paragraph" w:styleId="Footer">
    <w:name w:val="footer"/>
    <w:basedOn w:val="Normal"/>
    <w:link w:val="FooterChar"/>
    <w:unhideWhenUsed/>
    <w:rsid w:val="00594344"/>
    <w:pPr>
      <w:tabs>
        <w:tab w:val="center" w:pos="4680"/>
        <w:tab w:val="right" w:pos="9360"/>
      </w:tabs>
    </w:pPr>
  </w:style>
  <w:style w:type="character" w:customStyle="1" w:styleId="FooterChar">
    <w:name w:val="Footer Char"/>
    <w:basedOn w:val="DefaultParagraphFont"/>
    <w:link w:val="Footer"/>
    <w:rsid w:val="00594344"/>
    <w:rPr>
      <w:rFonts w:ascii="Times New Roman" w:eastAsia="Times New Roman" w:hAnsi="Times New Roman" w:cs="Times New Roman"/>
      <w:kern w:val="0"/>
      <w14:ligatures w14:val="none"/>
    </w:rPr>
  </w:style>
  <w:style w:type="paragraph" w:styleId="Title">
    <w:name w:val="Title"/>
    <w:basedOn w:val="Normal"/>
    <w:next w:val="Normal"/>
    <w:link w:val="TitleChar"/>
    <w:uiPriority w:val="10"/>
    <w:qFormat/>
    <w:rsid w:val="00D410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0E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D41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0E4"/>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D410E4"/>
    <w:pPr>
      <w:spacing w:before="160"/>
      <w:jc w:val="center"/>
    </w:pPr>
    <w:rPr>
      <w:i/>
      <w:iCs/>
      <w:color w:val="404040" w:themeColor="text1" w:themeTint="BF"/>
    </w:rPr>
  </w:style>
  <w:style w:type="character" w:customStyle="1" w:styleId="QuoteChar">
    <w:name w:val="Quote Char"/>
    <w:basedOn w:val="DefaultParagraphFont"/>
    <w:link w:val="Quote"/>
    <w:uiPriority w:val="29"/>
    <w:rsid w:val="00D410E4"/>
    <w:rPr>
      <w:rFonts w:ascii="Times New Roman" w:eastAsia="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D410E4"/>
    <w:pPr>
      <w:ind w:left="720"/>
      <w:contextualSpacing/>
    </w:pPr>
  </w:style>
  <w:style w:type="character" w:styleId="IntenseEmphasis">
    <w:name w:val="Intense Emphasis"/>
    <w:basedOn w:val="DefaultParagraphFont"/>
    <w:uiPriority w:val="21"/>
    <w:qFormat/>
    <w:rsid w:val="00D410E4"/>
    <w:rPr>
      <w:i/>
      <w:iCs/>
      <w:color w:val="2F5496" w:themeColor="accent1" w:themeShade="BF"/>
    </w:rPr>
  </w:style>
  <w:style w:type="paragraph" w:styleId="IntenseQuote">
    <w:name w:val="Intense Quote"/>
    <w:basedOn w:val="Normal"/>
    <w:next w:val="Normal"/>
    <w:link w:val="IntenseQuoteChar"/>
    <w:uiPriority w:val="30"/>
    <w:qFormat/>
    <w:rsid w:val="00D410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0E4"/>
    <w:rPr>
      <w:rFonts w:ascii="Times New Roman" w:eastAsia="Times New Roman" w:hAnsi="Times New Roman" w:cs="Times New Roman"/>
      <w:i/>
      <w:iCs/>
      <w:color w:val="2F5496" w:themeColor="accent1" w:themeShade="BF"/>
      <w:kern w:val="0"/>
      <w14:ligatures w14:val="none"/>
    </w:rPr>
  </w:style>
  <w:style w:type="character" w:styleId="IntenseReference">
    <w:name w:val="Intense Reference"/>
    <w:basedOn w:val="DefaultParagraphFont"/>
    <w:uiPriority w:val="32"/>
    <w:qFormat/>
    <w:rsid w:val="00D410E4"/>
    <w:rPr>
      <w:b/>
      <w:bCs/>
      <w:smallCaps/>
      <w:color w:val="2F5496" w:themeColor="accent1" w:themeShade="BF"/>
      <w:spacing w:val="5"/>
    </w:rPr>
  </w:style>
  <w:style w:type="paragraph" w:styleId="FootnoteText">
    <w:name w:val="footnote text"/>
    <w:basedOn w:val="Normal"/>
    <w:link w:val="FootnoteTextChar"/>
    <w:semiHidden/>
    <w:rsid w:val="00D410E4"/>
    <w:rPr>
      <w:sz w:val="20"/>
      <w:szCs w:val="20"/>
    </w:rPr>
  </w:style>
  <w:style w:type="character" w:customStyle="1" w:styleId="FootnoteTextChar">
    <w:name w:val="Footnote Text Char"/>
    <w:basedOn w:val="DefaultParagraphFont"/>
    <w:link w:val="FootnoteText"/>
    <w:semiHidden/>
    <w:rsid w:val="00D410E4"/>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semiHidden/>
    <w:rsid w:val="00D410E4"/>
    <w:rPr>
      <w:vertAlign w:val="superscript"/>
    </w:rPr>
  </w:style>
  <w:style w:type="table" w:styleId="TableGrid">
    <w:name w:val="Table Grid"/>
    <w:basedOn w:val="TableNormal"/>
    <w:uiPriority w:val="59"/>
    <w:rsid w:val="00D410E4"/>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D410E4"/>
  </w:style>
  <w:style w:type="table" w:styleId="TableContemporary">
    <w:name w:val="Table Contemporary"/>
    <w:basedOn w:val="TableNormal"/>
    <w:rsid w:val="00D410E4"/>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OC1">
    <w:name w:val="toc 1"/>
    <w:basedOn w:val="Normal"/>
    <w:next w:val="Normal"/>
    <w:autoRedefine/>
    <w:uiPriority w:val="39"/>
    <w:unhideWhenUsed/>
    <w:rsid w:val="00D410E4"/>
    <w:pPr>
      <w:spacing w:before="360" w:after="360"/>
    </w:pPr>
    <w:rPr>
      <w:rFonts w:asciiTheme="minorHAnsi" w:hAnsiTheme="minorHAnsi"/>
      <w:b/>
      <w:bCs/>
      <w:caps/>
      <w:sz w:val="22"/>
      <w:szCs w:val="22"/>
      <w:u w:val="single"/>
    </w:rPr>
  </w:style>
  <w:style w:type="numbering" w:customStyle="1" w:styleId="CurrentList1">
    <w:name w:val="Current List1"/>
    <w:uiPriority w:val="99"/>
    <w:rsid w:val="00D410E4"/>
    <w:pPr>
      <w:numPr>
        <w:numId w:val="321"/>
      </w:numPr>
    </w:pPr>
  </w:style>
  <w:style w:type="numbering" w:customStyle="1" w:styleId="CurrentList2">
    <w:name w:val="Current List2"/>
    <w:uiPriority w:val="99"/>
    <w:rsid w:val="00D410E4"/>
    <w:pPr>
      <w:numPr>
        <w:numId w:val="322"/>
      </w:numPr>
    </w:pPr>
  </w:style>
  <w:style w:type="character" w:customStyle="1" w:styleId="Heading1Char1">
    <w:name w:val="Heading 1 Char1"/>
    <w:basedOn w:val="DefaultParagraphFont"/>
    <w:rsid w:val="00D410E4"/>
    <w:rPr>
      <w:rFonts w:ascii="Helvetica" w:eastAsia="Times New Roman" w:hAnsi="Helvetica" w:cs="Arial"/>
      <w:b/>
      <w:bCs/>
      <w:kern w:val="32"/>
      <w:sz w:val="28"/>
      <w:szCs w:val="28"/>
      <w14:ligatures w14:val="none"/>
    </w:rPr>
  </w:style>
  <w:style w:type="character" w:customStyle="1" w:styleId="Heading1Char2">
    <w:name w:val="Heading 1 Char2"/>
    <w:basedOn w:val="DefaultParagraphFont"/>
    <w:rsid w:val="00D410E4"/>
    <w:rPr>
      <w:rFonts w:ascii="Helvetica" w:eastAsia="Times New Roman" w:hAnsi="Helvetica" w:cs="Arial"/>
      <w:b/>
      <w:bCs/>
      <w:kern w:val="32"/>
      <w:sz w:val="28"/>
      <w:szCs w:val="28"/>
      <w14:ligatures w14:val="none"/>
    </w:rPr>
  </w:style>
  <w:style w:type="character" w:customStyle="1" w:styleId="Heading2Char1">
    <w:name w:val="Heading 2 Char1"/>
    <w:basedOn w:val="DefaultParagraphFont"/>
    <w:rsid w:val="00D410E4"/>
    <w:rPr>
      <w:rFonts w:ascii="Times New Roman" w:eastAsia="Times New Roman" w:hAnsi="Times New Roman" w:cs="Arial"/>
      <w:b/>
      <w:bCs/>
      <w:kern w:val="0"/>
      <w:sz w:val="26"/>
      <w:szCs w:val="26"/>
      <w14:ligatures w14:val="none"/>
    </w:rPr>
  </w:style>
  <w:style w:type="character" w:customStyle="1" w:styleId="Heading5Char1">
    <w:name w:val="Heading 5 Char1"/>
    <w:basedOn w:val="DefaultParagraphFont"/>
    <w:rsid w:val="00D410E4"/>
    <w:rPr>
      <w:rFonts w:ascii="Helvetica" w:eastAsia="Times New Roman" w:hAnsi="Helvetica" w:cs="Times New Roman"/>
      <w:b/>
      <w:bCs/>
      <w:kern w:val="0"/>
      <w:sz w:val="20"/>
      <w:szCs w:val="20"/>
      <w14:ligatures w14:val="none"/>
    </w:rPr>
  </w:style>
  <w:style w:type="character" w:customStyle="1" w:styleId="Heading3Char1">
    <w:name w:val="Heading 3 Char1"/>
    <w:basedOn w:val="DefaultParagraphFont"/>
    <w:rsid w:val="00D410E4"/>
    <w:rPr>
      <w:rFonts w:ascii="Times New Roman" w:eastAsia="Times New Roman" w:hAnsi="Times New Roman" w:cs="Arial"/>
      <w:b/>
      <w:bCs/>
      <w:kern w:val="0"/>
      <w14:ligatures w14:val="none"/>
    </w:rPr>
  </w:style>
  <w:style w:type="character" w:customStyle="1" w:styleId="Heading4Char1">
    <w:name w:val="Heading 4 Char1"/>
    <w:basedOn w:val="DefaultParagraphFont"/>
    <w:rsid w:val="00D410E4"/>
    <w:rPr>
      <w:rFonts w:ascii="Times New Roman" w:eastAsia="Times New Roman" w:hAnsi="Times New Roman" w:cs="Times New Roman"/>
      <w:b/>
      <w:bCs/>
      <w:kern w:val="0"/>
      <w14:ligatures w14:val="none"/>
    </w:rPr>
  </w:style>
  <w:style w:type="character" w:customStyle="1" w:styleId="Heading6Char1">
    <w:name w:val="Heading 6 Char1"/>
    <w:basedOn w:val="DefaultParagraphFont"/>
    <w:rsid w:val="00D410E4"/>
    <w:rPr>
      <w:rFonts w:asciiTheme="majorHAnsi" w:eastAsia="Times New Roman" w:hAnsiTheme="majorHAnsi" w:cs="Times New Roman"/>
      <w:b/>
      <w:bCs/>
      <w:kern w:val="0"/>
      <w:sz w:val="22"/>
      <w:szCs w:val="22"/>
      <w14:ligatures w14:val="none"/>
    </w:rPr>
  </w:style>
  <w:style w:type="character" w:customStyle="1" w:styleId="Heading7Char1">
    <w:name w:val="Heading 7 Char1"/>
    <w:basedOn w:val="DefaultParagraphFont"/>
    <w:rsid w:val="00D410E4"/>
    <w:rPr>
      <w:rFonts w:ascii="Times New Roman" w:eastAsia="Times New Roman" w:hAnsi="Times New Roman" w:cs="Times New Roman"/>
      <w:kern w:val="0"/>
      <w14:ligatures w14:val="none"/>
    </w:rPr>
  </w:style>
  <w:style w:type="character" w:customStyle="1" w:styleId="Heading8Char1">
    <w:name w:val="Heading 8 Char1"/>
    <w:basedOn w:val="DefaultParagraphFont"/>
    <w:rsid w:val="00D410E4"/>
    <w:rPr>
      <w:rFonts w:ascii="Times New Roman" w:eastAsia="Times New Roman" w:hAnsi="Times New Roman" w:cs="Times New Roman"/>
      <w:i/>
      <w:iCs/>
      <w:kern w:val="0"/>
      <w14:ligatures w14:val="none"/>
    </w:rPr>
  </w:style>
  <w:style w:type="character" w:customStyle="1" w:styleId="Heading9Char1">
    <w:name w:val="Heading 9 Char1"/>
    <w:basedOn w:val="DefaultParagraphFont"/>
    <w:rsid w:val="00D410E4"/>
    <w:rPr>
      <w:rFonts w:ascii="Arial" w:eastAsia="Times New Roman" w:hAnsi="Arial" w:cs="Arial"/>
      <w:kern w:val="0"/>
      <w:sz w:val="22"/>
      <w:szCs w:val="22"/>
      <w14:ligatures w14:val="none"/>
    </w:rPr>
  </w:style>
  <w:style w:type="numbering" w:styleId="111111">
    <w:name w:val="Outline List 2"/>
    <w:basedOn w:val="NoList"/>
    <w:uiPriority w:val="99"/>
    <w:semiHidden/>
    <w:unhideWhenUsed/>
    <w:rsid w:val="00D410E4"/>
    <w:pPr>
      <w:numPr>
        <w:numId w:val="5"/>
      </w:numPr>
    </w:pPr>
  </w:style>
  <w:style w:type="character" w:customStyle="1" w:styleId="Heading1Char3">
    <w:name w:val="Heading 1 Char3"/>
    <w:basedOn w:val="DefaultParagraphFont"/>
    <w:rsid w:val="00D410E4"/>
    <w:rPr>
      <w:rFonts w:ascii="Helvetica" w:eastAsia="Times New Roman" w:hAnsi="Helvetica" w:cs="Arial"/>
      <w:b/>
      <w:bCs/>
      <w:kern w:val="32"/>
      <w:sz w:val="28"/>
      <w:szCs w:val="28"/>
    </w:rPr>
  </w:style>
  <w:style w:type="character" w:customStyle="1" w:styleId="Heading2Char2">
    <w:name w:val="Heading 2 Char2"/>
    <w:basedOn w:val="DefaultParagraphFont"/>
    <w:rsid w:val="00D410E4"/>
    <w:rPr>
      <w:rFonts w:eastAsia="Times New Roman" w:cs="Arial"/>
      <w:b/>
      <w:bCs/>
      <w:sz w:val="26"/>
      <w:szCs w:val="26"/>
    </w:rPr>
  </w:style>
  <w:style w:type="character" w:customStyle="1" w:styleId="Heading3Char2">
    <w:name w:val="Heading 3 Char2"/>
    <w:basedOn w:val="DefaultParagraphFont"/>
    <w:rsid w:val="00D410E4"/>
    <w:rPr>
      <w:rFonts w:eastAsia="Times New Roman" w:cs="Arial"/>
      <w:b/>
      <w:bCs/>
    </w:rPr>
  </w:style>
  <w:style w:type="character" w:customStyle="1" w:styleId="HeaderChar1">
    <w:name w:val="Header Char1"/>
    <w:basedOn w:val="DefaultParagraphFont"/>
    <w:rsid w:val="00D410E4"/>
    <w:rPr>
      <w:rFonts w:ascii="Times New Roman" w:eastAsia="Times New Roman" w:hAnsi="Times New Roman" w:cs="Times New Roman"/>
      <w:kern w:val="0"/>
      <w14:ligatures w14:val="none"/>
    </w:rPr>
  </w:style>
  <w:style w:type="character" w:customStyle="1" w:styleId="FooterChar1">
    <w:name w:val="Footer Char1"/>
    <w:basedOn w:val="DefaultParagraphFont"/>
    <w:uiPriority w:val="99"/>
    <w:rsid w:val="00D410E4"/>
    <w:rPr>
      <w:rFonts w:ascii="Times New Roman" w:eastAsia="Times New Roman" w:hAnsi="Times New Roman" w:cs="Times New Roman"/>
      <w:kern w:val="0"/>
      <w14:ligatures w14:val="none"/>
    </w:rPr>
  </w:style>
  <w:style w:type="character" w:customStyle="1" w:styleId="Heading1Char4">
    <w:name w:val="Heading 1 Char4"/>
    <w:basedOn w:val="DefaultParagraphFont"/>
    <w:rsid w:val="00D410E4"/>
    <w:rPr>
      <w:rFonts w:ascii="Helvetica" w:eastAsia="Times New Roman" w:hAnsi="Helvetica" w:cs="Arial"/>
      <w:b/>
      <w:bCs/>
      <w:kern w:val="32"/>
      <w:sz w:val="28"/>
      <w:szCs w:val="28"/>
      <w14:ligatures w14:val="none"/>
    </w:rPr>
  </w:style>
  <w:style w:type="character" w:customStyle="1" w:styleId="Heading2Char3">
    <w:name w:val="Heading 2 Char3"/>
    <w:basedOn w:val="DefaultParagraphFont"/>
    <w:rsid w:val="00D410E4"/>
    <w:rPr>
      <w:rFonts w:ascii="Times New Roman" w:eastAsia="Times New Roman" w:hAnsi="Times New Roman" w:cs="Arial"/>
      <w:b/>
      <w:bCs/>
      <w:kern w:val="0"/>
      <w:sz w:val="26"/>
      <w:szCs w:val="26"/>
      <w14:ligatures w14:val="none"/>
    </w:rPr>
  </w:style>
  <w:style w:type="character" w:customStyle="1" w:styleId="Heading5Char2">
    <w:name w:val="Heading 5 Char2"/>
    <w:basedOn w:val="DefaultParagraphFont"/>
    <w:rsid w:val="00D410E4"/>
    <w:rPr>
      <w:rFonts w:ascii="Helvetica" w:eastAsia="Times New Roman" w:hAnsi="Helvetica" w:cs="Times New Roman"/>
      <w:b/>
      <w:bCs/>
      <w:kern w:val="0"/>
      <w:sz w:val="20"/>
      <w:szCs w:val="20"/>
      <w14:ligatures w14:val="none"/>
    </w:rPr>
  </w:style>
  <w:style w:type="character" w:customStyle="1" w:styleId="Heading3Char3">
    <w:name w:val="Heading 3 Char3"/>
    <w:basedOn w:val="DefaultParagraphFont"/>
    <w:rsid w:val="00D410E4"/>
    <w:rPr>
      <w:rFonts w:ascii="Times New Roman" w:eastAsia="Times New Roman" w:hAnsi="Times New Roman" w:cs="Arial"/>
      <w:b/>
      <w:bCs/>
      <w:kern w:val="0"/>
      <w14:ligatures w14:val="none"/>
    </w:rPr>
  </w:style>
  <w:style w:type="character" w:customStyle="1" w:styleId="Heading4Char2">
    <w:name w:val="Heading 4 Char2"/>
    <w:basedOn w:val="DefaultParagraphFont"/>
    <w:rsid w:val="00D410E4"/>
    <w:rPr>
      <w:rFonts w:ascii="Times New Roman" w:eastAsia="Times New Roman" w:hAnsi="Times New Roman" w:cs="Times New Roman"/>
      <w:b/>
      <w:bCs/>
      <w:kern w:val="0"/>
      <w14:ligatures w14:val="none"/>
    </w:rPr>
  </w:style>
  <w:style w:type="character" w:customStyle="1" w:styleId="Heading6Char2">
    <w:name w:val="Heading 6 Char2"/>
    <w:basedOn w:val="DefaultParagraphFont"/>
    <w:rsid w:val="00D410E4"/>
    <w:rPr>
      <w:rFonts w:asciiTheme="majorHAnsi" w:eastAsia="Times New Roman" w:hAnsiTheme="majorHAnsi" w:cs="Times New Roman"/>
      <w:b/>
      <w:bCs/>
      <w:kern w:val="0"/>
      <w:sz w:val="22"/>
      <w:szCs w:val="22"/>
      <w14:ligatures w14:val="none"/>
    </w:rPr>
  </w:style>
  <w:style w:type="character" w:customStyle="1" w:styleId="Heading7Char2">
    <w:name w:val="Heading 7 Char2"/>
    <w:basedOn w:val="DefaultParagraphFont"/>
    <w:rsid w:val="00D410E4"/>
    <w:rPr>
      <w:rFonts w:ascii="Times New Roman" w:eastAsia="Times New Roman" w:hAnsi="Times New Roman" w:cs="Times New Roman"/>
      <w:kern w:val="0"/>
      <w14:ligatures w14:val="none"/>
    </w:rPr>
  </w:style>
  <w:style w:type="character" w:customStyle="1" w:styleId="Heading8Char2">
    <w:name w:val="Heading 8 Char2"/>
    <w:basedOn w:val="DefaultParagraphFont"/>
    <w:rsid w:val="00D410E4"/>
    <w:rPr>
      <w:rFonts w:ascii="Times New Roman" w:eastAsia="Times New Roman" w:hAnsi="Times New Roman" w:cs="Times New Roman"/>
      <w:i/>
      <w:iCs/>
      <w:kern w:val="0"/>
      <w14:ligatures w14:val="none"/>
    </w:rPr>
  </w:style>
  <w:style w:type="character" w:customStyle="1" w:styleId="Heading9Char2">
    <w:name w:val="Heading 9 Char2"/>
    <w:basedOn w:val="DefaultParagraphFont"/>
    <w:rsid w:val="00D410E4"/>
    <w:rPr>
      <w:rFonts w:ascii="Arial" w:eastAsia="Times New Roman" w:hAnsi="Arial" w:cs="Arial"/>
      <w:kern w:val="0"/>
      <w:sz w:val="22"/>
      <w:szCs w:val="22"/>
      <w14:ligatures w14:val="none"/>
    </w:rPr>
  </w:style>
  <w:style w:type="character" w:customStyle="1" w:styleId="HeaderChar2">
    <w:name w:val="Header Char2"/>
    <w:basedOn w:val="DefaultParagraphFont"/>
    <w:rsid w:val="00D410E4"/>
    <w:rPr>
      <w:rFonts w:ascii="Times New Roman" w:eastAsia="Times New Roman" w:hAnsi="Times New Roman" w:cs="Times New Roman"/>
      <w:kern w:val="0"/>
      <w14:ligatures w14:val="none"/>
    </w:rPr>
  </w:style>
  <w:style w:type="character" w:customStyle="1" w:styleId="FooterChar2">
    <w:name w:val="Footer Char2"/>
    <w:basedOn w:val="DefaultParagraphFont"/>
    <w:rsid w:val="00D410E4"/>
    <w:rPr>
      <w:rFonts w:ascii="Times New Roman" w:eastAsia="Times New Roman" w:hAnsi="Times New Roman" w:cs="Times New Roman"/>
      <w:kern w:val="0"/>
      <w14:ligatures w14:val="none"/>
    </w:rPr>
  </w:style>
  <w:style w:type="character" w:customStyle="1" w:styleId="Heading1Char5">
    <w:name w:val="Heading 1 Char5"/>
    <w:basedOn w:val="DefaultParagraphFont"/>
    <w:rsid w:val="00D410E4"/>
    <w:rPr>
      <w:rFonts w:ascii="Helvetica" w:eastAsia="Times New Roman" w:hAnsi="Helvetica" w:cs="Arial"/>
      <w:b/>
      <w:bCs/>
      <w:kern w:val="32"/>
      <w:sz w:val="28"/>
      <w:szCs w:val="28"/>
    </w:rPr>
  </w:style>
  <w:style w:type="character" w:customStyle="1" w:styleId="Heading2Char4">
    <w:name w:val="Heading 2 Char4"/>
    <w:basedOn w:val="DefaultParagraphFont"/>
    <w:rsid w:val="00D410E4"/>
    <w:rPr>
      <w:rFonts w:eastAsia="Times New Roman" w:cs="Arial"/>
      <w:b/>
      <w:bCs/>
      <w:sz w:val="26"/>
      <w:szCs w:val="26"/>
    </w:rPr>
  </w:style>
  <w:style w:type="character" w:customStyle="1" w:styleId="Heading3Char4">
    <w:name w:val="Heading 3 Char4"/>
    <w:basedOn w:val="DefaultParagraphFont"/>
    <w:rsid w:val="00D410E4"/>
    <w:rPr>
      <w:rFonts w:eastAsia="Times New Roman" w:cs="Arial"/>
      <w:b/>
      <w:bCs/>
    </w:rPr>
  </w:style>
  <w:style w:type="character" w:customStyle="1" w:styleId="Heading1Char6">
    <w:name w:val="Heading 1 Char6"/>
    <w:basedOn w:val="DefaultParagraphFont"/>
    <w:rsid w:val="00D410E4"/>
    <w:rPr>
      <w:rFonts w:ascii="Helvetica" w:eastAsia="Times New Roman" w:hAnsi="Helvetica" w:cs="Arial"/>
      <w:b/>
      <w:bCs/>
      <w:kern w:val="32"/>
      <w:sz w:val="28"/>
      <w:szCs w:val="28"/>
      <w14:ligatures w14:val="none"/>
    </w:rPr>
  </w:style>
  <w:style w:type="character" w:customStyle="1" w:styleId="Heading2Char5">
    <w:name w:val="Heading 2 Char5"/>
    <w:basedOn w:val="DefaultParagraphFont"/>
    <w:rsid w:val="00D410E4"/>
    <w:rPr>
      <w:rFonts w:ascii="Times New Roman" w:eastAsia="Times New Roman" w:hAnsi="Times New Roman" w:cs="Arial"/>
      <w:b/>
      <w:bCs/>
      <w:kern w:val="0"/>
      <w:sz w:val="26"/>
      <w:szCs w:val="26"/>
      <w14:ligatures w14:val="none"/>
    </w:rPr>
  </w:style>
  <w:style w:type="character" w:customStyle="1" w:styleId="Heading5Char3">
    <w:name w:val="Heading 5 Char3"/>
    <w:basedOn w:val="DefaultParagraphFont"/>
    <w:rsid w:val="00D410E4"/>
    <w:rPr>
      <w:rFonts w:ascii="Helvetica" w:eastAsia="Times New Roman" w:hAnsi="Helvetica" w:cs="Times New Roman"/>
      <w:b/>
      <w:bCs/>
      <w:kern w:val="0"/>
      <w:sz w:val="20"/>
      <w:szCs w:val="20"/>
      <w14:ligatures w14:val="none"/>
    </w:rPr>
  </w:style>
  <w:style w:type="character" w:customStyle="1" w:styleId="Heading3Char5">
    <w:name w:val="Heading 3 Char5"/>
    <w:basedOn w:val="DefaultParagraphFont"/>
    <w:rsid w:val="00D410E4"/>
    <w:rPr>
      <w:rFonts w:ascii="Times New Roman" w:eastAsia="Times New Roman" w:hAnsi="Times New Roman" w:cs="Arial"/>
      <w:b/>
      <w:bCs/>
      <w:kern w:val="0"/>
      <w14:ligatures w14:val="none"/>
    </w:rPr>
  </w:style>
  <w:style w:type="character" w:customStyle="1" w:styleId="Heading4Char3">
    <w:name w:val="Heading 4 Char3"/>
    <w:basedOn w:val="DefaultParagraphFont"/>
    <w:rsid w:val="00D410E4"/>
    <w:rPr>
      <w:rFonts w:ascii="Times New Roman" w:eastAsia="Times New Roman" w:hAnsi="Times New Roman" w:cs="Times New Roman"/>
      <w:b/>
      <w:bCs/>
      <w:kern w:val="0"/>
      <w14:ligatures w14:val="none"/>
    </w:rPr>
  </w:style>
  <w:style w:type="character" w:customStyle="1" w:styleId="Heading6Char3">
    <w:name w:val="Heading 6 Char3"/>
    <w:basedOn w:val="DefaultParagraphFont"/>
    <w:rsid w:val="00D410E4"/>
    <w:rPr>
      <w:rFonts w:asciiTheme="majorHAnsi" w:eastAsia="Times New Roman" w:hAnsiTheme="majorHAnsi" w:cs="Times New Roman"/>
      <w:b/>
      <w:bCs/>
      <w:kern w:val="0"/>
      <w:sz w:val="22"/>
      <w:szCs w:val="22"/>
      <w14:ligatures w14:val="none"/>
    </w:rPr>
  </w:style>
  <w:style w:type="character" w:customStyle="1" w:styleId="Heading7Char3">
    <w:name w:val="Heading 7 Char3"/>
    <w:basedOn w:val="DefaultParagraphFont"/>
    <w:rsid w:val="00D410E4"/>
    <w:rPr>
      <w:rFonts w:ascii="Times New Roman" w:eastAsia="Times New Roman" w:hAnsi="Times New Roman" w:cs="Times New Roman"/>
      <w:kern w:val="0"/>
      <w14:ligatures w14:val="none"/>
    </w:rPr>
  </w:style>
  <w:style w:type="character" w:customStyle="1" w:styleId="Heading8Char3">
    <w:name w:val="Heading 8 Char3"/>
    <w:basedOn w:val="DefaultParagraphFont"/>
    <w:rsid w:val="00D410E4"/>
    <w:rPr>
      <w:rFonts w:ascii="Times New Roman" w:eastAsia="Times New Roman" w:hAnsi="Times New Roman" w:cs="Times New Roman"/>
      <w:i/>
      <w:iCs/>
      <w:kern w:val="0"/>
      <w14:ligatures w14:val="none"/>
    </w:rPr>
  </w:style>
  <w:style w:type="character" w:customStyle="1" w:styleId="Heading9Char3">
    <w:name w:val="Heading 9 Char3"/>
    <w:basedOn w:val="DefaultParagraphFont"/>
    <w:rsid w:val="00D410E4"/>
    <w:rPr>
      <w:rFonts w:ascii="Arial" w:eastAsia="Times New Roman" w:hAnsi="Arial" w:cs="Arial"/>
      <w:kern w:val="0"/>
      <w:sz w:val="22"/>
      <w:szCs w:val="22"/>
      <w14:ligatures w14:val="none"/>
    </w:rPr>
  </w:style>
  <w:style w:type="character" w:customStyle="1" w:styleId="HeaderChar3">
    <w:name w:val="Header Char3"/>
    <w:basedOn w:val="DefaultParagraphFont"/>
    <w:rsid w:val="00D410E4"/>
    <w:rPr>
      <w:rFonts w:ascii="Times New Roman" w:eastAsia="Times New Roman" w:hAnsi="Times New Roman" w:cs="Times New Roman"/>
      <w:kern w:val="0"/>
      <w14:ligatures w14:val="none"/>
    </w:rPr>
  </w:style>
  <w:style w:type="character" w:customStyle="1" w:styleId="FooterChar3">
    <w:name w:val="Footer Char3"/>
    <w:basedOn w:val="DefaultParagraphFont"/>
    <w:rsid w:val="00D410E4"/>
    <w:rPr>
      <w:rFonts w:ascii="Times New Roman" w:eastAsia="Times New Roman" w:hAnsi="Times New Roman" w:cs="Times New Roman"/>
      <w:kern w:val="0"/>
      <w14:ligatures w14:val="none"/>
    </w:rPr>
  </w:style>
  <w:style w:type="character" w:customStyle="1" w:styleId="Heading1Char7">
    <w:name w:val="Heading 1 Char7"/>
    <w:basedOn w:val="DefaultParagraphFont"/>
    <w:rsid w:val="00D410E4"/>
    <w:rPr>
      <w:rFonts w:ascii="Helvetica" w:eastAsia="Times New Roman" w:hAnsi="Helvetica" w:cs="Arial"/>
      <w:b/>
      <w:bCs/>
      <w:kern w:val="32"/>
      <w:sz w:val="28"/>
      <w:szCs w:val="28"/>
    </w:rPr>
  </w:style>
  <w:style w:type="character" w:customStyle="1" w:styleId="Heading2Char6">
    <w:name w:val="Heading 2 Char6"/>
    <w:basedOn w:val="DefaultParagraphFont"/>
    <w:rsid w:val="00D410E4"/>
    <w:rPr>
      <w:rFonts w:eastAsia="Times New Roman" w:cs="Arial"/>
      <w:b/>
      <w:bCs/>
      <w:sz w:val="26"/>
      <w:szCs w:val="26"/>
    </w:rPr>
  </w:style>
  <w:style w:type="character" w:customStyle="1" w:styleId="Heading3Char6">
    <w:name w:val="Heading 3 Char6"/>
    <w:basedOn w:val="DefaultParagraphFont"/>
    <w:rsid w:val="00D410E4"/>
    <w:rPr>
      <w:rFonts w:eastAsia="Times New Roman" w:cs="Arial"/>
      <w:b/>
      <w:bCs/>
    </w:rPr>
  </w:style>
  <w:style w:type="paragraph" w:styleId="Caption">
    <w:name w:val="caption"/>
    <w:basedOn w:val="Normal"/>
    <w:next w:val="Normal"/>
    <w:autoRedefine/>
    <w:uiPriority w:val="35"/>
    <w:qFormat/>
    <w:rsid w:val="00D410E4"/>
    <w:rPr>
      <w:b/>
      <w:bCs/>
      <w:smallCaps/>
    </w:rPr>
  </w:style>
  <w:style w:type="character" w:customStyle="1" w:styleId="HeaderChar4">
    <w:name w:val="Header Char4"/>
    <w:basedOn w:val="DefaultParagraphFont"/>
    <w:rsid w:val="00D410E4"/>
    <w:rPr>
      <w:rFonts w:ascii="Times New Roman" w:eastAsia="Times New Roman" w:hAnsi="Times New Roman" w:cs="Times New Roman"/>
      <w:kern w:val="0"/>
      <w14:ligatures w14:val="none"/>
    </w:rPr>
  </w:style>
  <w:style w:type="character" w:customStyle="1" w:styleId="FooterChar4">
    <w:name w:val="Footer Char4"/>
    <w:basedOn w:val="DefaultParagraphFont"/>
    <w:uiPriority w:val="99"/>
    <w:rsid w:val="00D410E4"/>
    <w:rPr>
      <w:rFonts w:ascii="Times New Roman" w:eastAsia="Times New Roman" w:hAnsi="Times New Roman" w:cs="Times New Roman"/>
      <w:kern w:val="0"/>
      <w14:ligatures w14:val="none"/>
    </w:rPr>
  </w:style>
  <w:style w:type="character" w:customStyle="1" w:styleId="Heading1Char8">
    <w:name w:val="Heading 1 Char8"/>
    <w:basedOn w:val="DefaultParagraphFont"/>
    <w:rsid w:val="00D410E4"/>
    <w:rPr>
      <w:rFonts w:ascii="Helvetica" w:eastAsia="Times New Roman" w:hAnsi="Helvetica" w:cs="Arial"/>
      <w:b/>
      <w:bCs/>
      <w:kern w:val="32"/>
      <w:sz w:val="28"/>
      <w:szCs w:val="28"/>
      <w14:ligatures w14:val="none"/>
    </w:rPr>
  </w:style>
  <w:style w:type="character" w:customStyle="1" w:styleId="Heading2Char7">
    <w:name w:val="Heading 2 Char7"/>
    <w:basedOn w:val="DefaultParagraphFont"/>
    <w:rsid w:val="00D410E4"/>
    <w:rPr>
      <w:rFonts w:ascii="Times New Roman" w:eastAsia="Times New Roman" w:hAnsi="Times New Roman" w:cs="Arial"/>
      <w:b/>
      <w:bCs/>
      <w:kern w:val="0"/>
      <w:sz w:val="26"/>
      <w:szCs w:val="26"/>
      <w14:ligatures w14:val="none"/>
    </w:rPr>
  </w:style>
  <w:style w:type="character" w:customStyle="1" w:styleId="Heading5Char4">
    <w:name w:val="Heading 5 Char4"/>
    <w:basedOn w:val="DefaultParagraphFont"/>
    <w:rsid w:val="00D410E4"/>
    <w:rPr>
      <w:rFonts w:ascii="Helvetica" w:eastAsia="Times New Roman" w:hAnsi="Helvetica" w:cs="Times New Roman"/>
      <w:b/>
      <w:bCs/>
      <w:kern w:val="0"/>
      <w:sz w:val="20"/>
      <w:szCs w:val="20"/>
      <w14:ligatures w14:val="none"/>
    </w:rPr>
  </w:style>
  <w:style w:type="character" w:customStyle="1" w:styleId="Heading3Char7">
    <w:name w:val="Heading 3 Char7"/>
    <w:basedOn w:val="DefaultParagraphFont"/>
    <w:rsid w:val="00D410E4"/>
    <w:rPr>
      <w:rFonts w:ascii="Times New Roman" w:eastAsia="Times New Roman" w:hAnsi="Times New Roman" w:cs="Arial"/>
      <w:b/>
      <w:bCs/>
      <w:kern w:val="0"/>
      <w14:ligatures w14:val="none"/>
    </w:rPr>
  </w:style>
  <w:style w:type="character" w:customStyle="1" w:styleId="Heading4Char4">
    <w:name w:val="Heading 4 Char4"/>
    <w:basedOn w:val="DefaultParagraphFont"/>
    <w:rsid w:val="00D410E4"/>
    <w:rPr>
      <w:rFonts w:ascii="Times New Roman" w:eastAsia="Times New Roman" w:hAnsi="Times New Roman" w:cs="Times New Roman"/>
      <w:b/>
      <w:bCs/>
      <w:kern w:val="0"/>
      <w14:ligatures w14:val="none"/>
    </w:rPr>
  </w:style>
  <w:style w:type="character" w:customStyle="1" w:styleId="Heading6Char4">
    <w:name w:val="Heading 6 Char4"/>
    <w:basedOn w:val="DefaultParagraphFont"/>
    <w:rsid w:val="00D410E4"/>
    <w:rPr>
      <w:rFonts w:asciiTheme="majorHAnsi" w:eastAsia="Times New Roman" w:hAnsiTheme="majorHAnsi" w:cs="Times New Roman"/>
      <w:b/>
      <w:bCs/>
      <w:kern w:val="0"/>
      <w:sz w:val="22"/>
      <w:szCs w:val="22"/>
      <w14:ligatures w14:val="none"/>
    </w:rPr>
  </w:style>
  <w:style w:type="character" w:customStyle="1" w:styleId="Heading7Char4">
    <w:name w:val="Heading 7 Char4"/>
    <w:basedOn w:val="DefaultParagraphFont"/>
    <w:rsid w:val="00D410E4"/>
    <w:rPr>
      <w:rFonts w:ascii="Times New Roman" w:eastAsia="Times New Roman" w:hAnsi="Times New Roman" w:cs="Times New Roman"/>
      <w:kern w:val="0"/>
      <w14:ligatures w14:val="none"/>
    </w:rPr>
  </w:style>
  <w:style w:type="character" w:customStyle="1" w:styleId="Heading8Char4">
    <w:name w:val="Heading 8 Char4"/>
    <w:basedOn w:val="DefaultParagraphFont"/>
    <w:rsid w:val="00D410E4"/>
    <w:rPr>
      <w:rFonts w:ascii="Times New Roman" w:eastAsia="Times New Roman" w:hAnsi="Times New Roman" w:cs="Times New Roman"/>
      <w:i/>
      <w:iCs/>
      <w:kern w:val="0"/>
      <w14:ligatures w14:val="none"/>
    </w:rPr>
  </w:style>
  <w:style w:type="character" w:customStyle="1" w:styleId="Heading9Char4">
    <w:name w:val="Heading 9 Char4"/>
    <w:basedOn w:val="DefaultParagraphFont"/>
    <w:rsid w:val="00D410E4"/>
    <w:rPr>
      <w:rFonts w:ascii="Arial" w:eastAsia="Times New Roman" w:hAnsi="Arial" w:cs="Arial"/>
      <w:kern w:val="0"/>
      <w:sz w:val="22"/>
      <w:szCs w:val="22"/>
      <w14:ligatures w14:val="none"/>
    </w:rPr>
  </w:style>
  <w:style w:type="numbering" w:customStyle="1" w:styleId="CurrentList11">
    <w:name w:val="Current List11"/>
    <w:uiPriority w:val="99"/>
    <w:rsid w:val="00D410E4"/>
    <w:pPr>
      <w:numPr>
        <w:numId w:val="326"/>
      </w:numPr>
    </w:pPr>
  </w:style>
  <w:style w:type="character" w:customStyle="1" w:styleId="Heading1Char9">
    <w:name w:val="Heading 1 Char9"/>
    <w:basedOn w:val="DefaultParagraphFont"/>
    <w:rsid w:val="00D410E4"/>
    <w:rPr>
      <w:rFonts w:ascii="Helvetica" w:eastAsia="Times New Roman" w:hAnsi="Helvetica" w:cs="Arial"/>
      <w:b/>
      <w:bCs/>
      <w:kern w:val="32"/>
      <w:sz w:val="28"/>
      <w:szCs w:val="28"/>
      <w14:ligatures w14:val="none"/>
    </w:rPr>
  </w:style>
  <w:style w:type="character" w:customStyle="1" w:styleId="Heading2Char8">
    <w:name w:val="Heading 2 Char8"/>
    <w:basedOn w:val="DefaultParagraphFont"/>
    <w:rsid w:val="00D410E4"/>
    <w:rPr>
      <w:rFonts w:ascii="Times New Roman" w:eastAsia="Times New Roman" w:hAnsi="Times New Roman" w:cs="Arial"/>
      <w:b/>
      <w:bCs/>
      <w:kern w:val="0"/>
      <w:sz w:val="26"/>
      <w:szCs w:val="26"/>
      <w14:ligatures w14:val="none"/>
    </w:rPr>
  </w:style>
  <w:style w:type="character" w:customStyle="1" w:styleId="Heading5Char5">
    <w:name w:val="Heading 5 Char5"/>
    <w:basedOn w:val="DefaultParagraphFont"/>
    <w:rsid w:val="00D410E4"/>
    <w:rPr>
      <w:rFonts w:ascii="Helvetica" w:eastAsia="Times New Roman" w:hAnsi="Helvetica" w:cs="Times New Roman"/>
      <w:b/>
      <w:bCs/>
      <w:kern w:val="0"/>
      <w:sz w:val="20"/>
      <w:szCs w:val="20"/>
      <w14:ligatures w14:val="none"/>
    </w:rPr>
  </w:style>
  <w:style w:type="character" w:customStyle="1" w:styleId="Heading3Char8">
    <w:name w:val="Heading 3 Char8"/>
    <w:basedOn w:val="DefaultParagraphFont"/>
    <w:rsid w:val="00D410E4"/>
    <w:rPr>
      <w:rFonts w:ascii="Times New Roman" w:eastAsia="Times New Roman" w:hAnsi="Times New Roman" w:cs="Arial"/>
      <w:b/>
      <w:bCs/>
      <w:kern w:val="0"/>
      <w14:ligatures w14:val="none"/>
    </w:rPr>
  </w:style>
  <w:style w:type="character" w:customStyle="1" w:styleId="Heading4Char5">
    <w:name w:val="Heading 4 Char5"/>
    <w:basedOn w:val="DefaultParagraphFont"/>
    <w:rsid w:val="00D410E4"/>
    <w:rPr>
      <w:rFonts w:ascii="Times New Roman" w:eastAsia="Times New Roman" w:hAnsi="Times New Roman" w:cs="Times New Roman"/>
      <w:b/>
      <w:bCs/>
      <w:kern w:val="0"/>
      <w14:ligatures w14:val="none"/>
    </w:rPr>
  </w:style>
  <w:style w:type="character" w:customStyle="1" w:styleId="Heading6Char5">
    <w:name w:val="Heading 6 Char5"/>
    <w:basedOn w:val="DefaultParagraphFont"/>
    <w:rsid w:val="00D410E4"/>
    <w:rPr>
      <w:rFonts w:asciiTheme="majorHAnsi" w:eastAsia="Times New Roman" w:hAnsiTheme="majorHAnsi" w:cs="Times New Roman"/>
      <w:b/>
      <w:bCs/>
      <w:kern w:val="0"/>
      <w:sz w:val="22"/>
      <w:szCs w:val="22"/>
      <w14:ligatures w14:val="none"/>
    </w:rPr>
  </w:style>
  <w:style w:type="character" w:customStyle="1" w:styleId="Heading7Char5">
    <w:name w:val="Heading 7 Char5"/>
    <w:basedOn w:val="DefaultParagraphFont"/>
    <w:rsid w:val="00D410E4"/>
    <w:rPr>
      <w:rFonts w:ascii="Times New Roman" w:eastAsia="Times New Roman" w:hAnsi="Times New Roman" w:cs="Times New Roman"/>
      <w:kern w:val="0"/>
      <w14:ligatures w14:val="none"/>
    </w:rPr>
  </w:style>
  <w:style w:type="character" w:customStyle="1" w:styleId="Heading8Char5">
    <w:name w:val="Heading 8 Char5"/>
    <w:basedOn w:val="DefaultParagraphFont"/>
    <w:rsid w:val="00D410E4"/>
    <w:rPr>
      <w:rFonts w:ascii="Times New Roman" w:eastAsia="Times New Roman" w:hAnsi="Times New Roman" w:cs="Times New Roman"/>
      <w:i/>
      <w:iCs/>
      <w:kern w:val="0"/>
      <w14:ligatures w14:val="none"/>
    </w:rPr>
  </w:style>
  <w:style w:type="character" w:customStyle="1" w:styleId="Heading9Char5">
    <w:name w:val="Heading 9 Char5"/>
    <w:basedOn w:val="DefaultParagraphFont"/>
    <w:rsid w:val="00D410E4"/>
    <w:rPr>
      <w:rFonts w:ascii="Arial" w:eastAsia="Times New Roman" w:hAnsi="Arial" w:cs="Arial"/>
      <w:kern w:val="0"/>
      <w:sz w:val="22"/>
      <w:szCs w:val="22"/>
      <w14:ligatures w14:val="none"/>
    </w:rPr>
  </w:style>
  <w:style w:type="character" w:customStyle="1" w:styleId="Heading1Char10">
    <w:name w:val="Heading 1 Char10"/>
    <w:basedOn w:val="DefaultParagraphFont"/>
    <w:rsid w:val="00D410E4"/>
    <w:rPr>
      <w:rFonts w:ascii="Helvetica" w:eastAsia="Times New Roman" w:hAnsi="Helvetica" w:cs="Arial"/>
      <w:b/>
      <w:bCs/>
      <w:kern w:val="32"/>
      <w:sz w:val="28"/>
      <w:szCs w:val="28"/>
      <w14:ligatures w14:val="none"/>
    </w:rPr>
  </w:style>
  <w:style w:type="character" w:customStyle="1" w:styleId="Heading2Char9">
    <w:name w:val="Heading 2 Char9"/>
    <w:basedOn w:val="DefaultParagraphFont"/>
    <w:rsid w:val="00D410E4"/>
    <w:rPr>
      <w:rFonts w:ascii="Times New Roman" w:eastAsia="Times New Roman" w:hAnsi="Times New Roman" w:cs="Arial"/>
      <w:b/>
      <w:bCs/>
      <w:kern w:val="0"/>
      <w:sz w:val="26"/>
      <w:szCs w:val="26"/>
      <w14:ligatures w14:val="none"/>
    </w:rPr>
  </w:style>
  <w:style w:type="character" w:customStyle="1" w:styleId="Heading5Char6">
    <w:name w:val="Heading 5 Char6"/>
    <w:basedOn w:val="DefaultParagraphFont"/>
    <w:rsid w:val="00D410E4"/>
    <w:rPr>
      <w:rFonts w:ascii="Helvetica" w:eastAsia="Times New Roman" w:hAnsi="Helvetica" w:cs="Times New Roman"/>
      <w:b/>
      <w:bCs/>
      <w:kern w:val="0"/>
      <w:sz w:val="20"/>
      <w:szCs w:val="20"/>
      <w14:ligatures w14:val="none"/>
    </w:rPr>
  </w:style>
  <w:style w:type="character" w:customStyle="1" w:styleId="Heading3Char9">
    <w:name w:val="Heading 3 Char9"/>
    <w:basedOn w:val="DefaultParagraphFont"/>
    <w:rsid w:val="00D410E4"/>
    <w:rPr>
      <w:rFonts w:ascii="Times New Roman" w:eastAsia="Times New Roman" w:hAnsi="Times New Roman" w:cs="Arial"/>
      <w:b/>
      <w:bCs/>
      <w:kern w:val="0"/>
      <w14:ligatures w14:val="none"/>
    </w:rPr>
  </w:style>
  <w:style w:type="character" w:customStyle="1" w:styleId="Heading4Char6">
    <w:name w:val="Heading 4 Char6"/>
    <w:basedOn w:val="DefaultParagraphFont"/>
    <w:rsid w:val="00D410E4"/>
    <w:rPr>
      <w:rFonts w:ascii="Times New Roman" w:eastAsia="Times New Roman" w:hAnsi="Times New Roman" w:cs="Times New Roman"/>
      <w:b/>
      <w:bCs/>
      <w:kern w:val="0"/>
      <w14:ligatures w14:val="none"/>
    </w:rPr>
  </w:style>
  <w:style w:type="character" w:customStyle="1" w:styleId="Heading6Char6">
    <w:name w:val="Heading 6 Char6"/>
    <w:basedOn w:val="DefaultParagraphFont"/>
    <w:rsid w:val="00D410E4"/>
    <w:rPr>
      <w:rFonts w:asciiTheme="majorHAnsi" w:eastAsia="Times New Roman" w:hAnsiTheme="majorHAnsi" w:cs="Times New Roman"/>
      <w:b/>
      <w:bCs/>
      <w:kern w:val="0"/>
      <w:sz w:val="22"/>
      <w:szCs w:val="22"/>
      <w14:ligatures w14:val="none"/>
    </w:rPr>
  </w:style>
  <w:style w:type="character" w:customStyle="1" w:styleId="Heading7Char6">
    <w:name w:val="Heading 7 Char6"/>
    <w:basedOn w:val="DefaultParagraphFont"/>
    <w:rsid w:val="00D410E4"/>
    <w:rPr>
      <w:rFonts w:ascii="Times New Roman" w:eastAsia="Times New Roman" w:hAnsi="Times New Roman" w:cs="Times New Roman"/>
      <w:kern w:val="0"/>
      <w14:ligatures w14:val="none"/>
    </w:rPr>
  </w:style>
  <w:style w:type="character" w:customStyle="1" w:styleId="Heading8Char6">
    <w:name w:val="Heading 8 Char6"/>
    <w:basedOn w:val="DefaultParagraphFont"/>
    <w:rsid w:val="00D410E4"/>
    <w:rPr>
      <w:rFonts w:ascii="Times New Roman" w:eastAsia="Times New Roman" w:hAnsi="Times New Roman" w:cs="Times New Roman"/>
      <w:i/>
      <w:iCs/>
      <w:kern w:val="0"/>
      <w14:ligatures w14:val="none"/>
    </w:rPr>
  </w:style>
  <w:style w:type="character" w:customStyle="1" w:styleId="Heading9Char6">
    <w:name w:val="Heading 9 Char6"/>
    <w:basedOn w:val="DefaultParagraphFont"/>
    <w:rsid w:val="00D410E4"/>
    <w:rPr>
      <w:rFonts w:ascii="Arial" w:eastAsia="Times New Roman" w:hAnsi="Arial" w:cs="Arial"/>
      <w:kern w:val="0"/>
      <w:sz w:val="22"/>
      <w:szCs w:val="22"/>
      <w14:ligatures w14:val="none"/>
    </w:rPr>
  </w:style>
  <w:style w:type="character" w:customStyle="1" w:styleId="HeaderChar5">
    <w:name w:val="Header Char5"/>
    <w:basedOn w:val="DefaultParagraphFont"/>
    <w:rsid w:val="00D410E4"/>
    <w:rPr>
      <w:rFonts w:ascii="Times New Roman" w:eastAsia="Times New Roman" w:hAnsi="Times New Roman" w:cs="Times New Roman"/>
      <w:kern w:val="0"/>
      <w14:ligatures w14:val="none"/>
    </w:rPr>
  </w:style>
  <w:style w:type="character" w:customStyle="1" w:styleId="FooterChar5">
    <w:name w:val="Footer Char5"/>
    <w:basedOn w:val="DefaultParagraphFont"/>
    <w:rsid w:val="00D410E4"/>
    <w:rPr>
      <w:rFonts w:ascii="Times New Roman" w:eastAsia="Times New Roman" w:hAnsi="Times New Roman" w:cs="Times New Roman"/>
      <w:kern w:val="0"/>
      <w14:ligatures w14:val="none"/>
    </w:rPr>
  </w:style>
  <w:style w:type="character" w:customStyle="1" w:styleId="Heading1Char11">
    <w:name w:val="Heading 1 Char11"/>
    <w:basedOn w:val="DefaultParagraphFont"/>
    <w:rsid w:val="00D410E4"/>
    <w:rPr>
      <w:rFonts w:ascii="Helvetica" w:eastAsia="Times New Roman" w:hAnsi="Helvetica" w:cs="Arial"/>
      <w:b/>
      <w:bCs/>
      <w:kern w:val="32"/>
      <w:sz w:val="28"/>
      <w:szCs w:val="28"/>
    </w:rPr>
  </w:style>
  <w:style w:type="character" w:customStyle="1" w:styleId="Heading2Char10">
    <w:name w:val="Heading 2 Char10"/>
    <w:basedOn w:val="DefaultParagraphFont"/>
    <w:rsid w:val="00D410E4"/>
    <w:rPr>
      <w:rFonts w:eastAsia="Times New Roman" w:cs="Arial"/>
      <w:b/>
      <w:bCs/>
      <w:sz w:val="26"/>
      <w:szCs w:val="26"/>
    </w:rPr>
  </w:style>
  <w:style w:type="character" w:customStyle="1" w:styleId="Heading3Char10">
    <w:name w:val="Heading 3 Char10"/>
    <w:basedOn w:val="DefaultParagraphFont"/>
    <w:rsid w:val="00D410E4"/>
    <w:rPr>
      <w:rFonts w:eastAsia="Times New Roman" w:cs="Arial"/>
      <w:b/>
      <w:bCs/>
    </w:rPr>
  </w:style>
  <w:style w:type="character" w:customStyle="1" w:styleId="Heading4Char7">
    <w:name w:val="Heading 4 Char7"/>
    <w:basedOn w:val="DefaultParagraphFont"/>
    <w:rsid w:val="00D410E4"/>
    <w:rPr>
      <w:rFonts w:eastAsia="Times New Roman" w:cs="Times New Roman"/>
      <w:b/>
      <w:bCs/>
    </w:rPr>
  </w:style>
  <w:style w:type="character" w:customStyle="1" w:styleId="Heading1Char12">
    <w:name w:val="Heading 1 Char12"/>
    <w:basedOn w:val="DefaultParagraphFont"/>
    <w:rsid w:val="00D410E4"/>
    <w:rPr>
      <w:rFonts w:ascii="Helvetica" w:eastAsia="Times New Roman" w:hAnsi="Helvetica" w:cs="Arial"/>
      <w:b/>
      <w:bCs/>
      <w:kern w:val="32"/>
      <w:sz w:val="28"/>
      <w:szCs w:val="28"/>
      <w14:ligatures w14:val="none"/>
    </w:rPr>
  </w:style>
  <w:style w:type="character" w:customStyle="1" w:styleId="Heading2Char11">
    <w:name w:val="Heading 2 Char11"/>
    <w:basedOn w:val="DefaultParagraphFont"/>
    <w:rsid w:val="00D410E4"/>
    <w:rPr>
      <w:rFonts w:ascii="Times New Roman" w:eastAsia="Times New Roman" w:hAnsi="Times New Roman" w:cs="Arial"/>
      <w:b/>
      <w:bCs/>
      <w:kern w:val="0"/>
      <w:sz w:val="26"/>
      <w:szCs w:val="26"/>
      <w14:ligatures w14:val="none"/>
    </w:rPr>
  </w:style>
  <w:style w:type="character" w:customStyle="1" w:styleId="Heading5Char7">
    <w:name w:val="Heading 5 Char7"/>
    <w:basedOn w:val="DefaultParagraphFont"/>
    <w:rsid w:val="00D410E4"/>
    <w:rPr>
      <w:rFonts w:ascii="Helvetica" w:eastAsia="Times New Roman" w:hAnsi="Helvetica" w:cs="Times New Roman"/>
      <w:b/>
      <w:bCs/>
      <w:kern w:val="0"/>
      <w:sz w:val="20"/>
      <w:szCs w:val="20"/>
      <w14:ligatures w14:val="none"/>
    </w:rPr>
  </w:style>
  <w:style w:type="character" w:customStyle="1" w:styleId="Heading3Char11">
    <w:name w:val="Heading 3 Char11"/>
    <w:basedOn w:val="DefaultParagraphFont"/>
    <w:rsid w:val="00D410E4"/>
    <w:rPr>
      <w:rFonts w:ascii="Times New Roman" w:eastAsia="Times New Roman" w:hAnsi="Times New Roman" w:cs="Arial"/>
      <w:b/>
      <w:bCs/>
      <w:kern w:val="0"/>
      <w14:ligatures w14:val="none"/>
    </w:rPr>
  </w:style>
  <w:style w:type="character" w:customStyle="1" w:styleId="Heading4Char8">
    <w:name w:val="Heading 4 Char8"/>
    <w:basedOn w:val="DefaultParagraphFont"/>
    <w:rsid w:val="00D410E4"/>
    <w:rPr>
      <w:rFonts w:ascii="Times New Roman" w:eastAsia="Times New Roman" w:hAnsi="Times New Roman" w:cs="Times New Roman"/>
      <w:b/>
      <w:bCs/>
      <w:kern w:val="0"/>
      <w14:ligatures w14:val="none"/>
    </w:rPr>
  </w:style>
  <w:style w:type="character" w:customStyle="1" w:styleId="Heading6Char7">
    <w:name w:val="Heading 6 Char7"/>
    <w:basedOn w:val="DefaultParagraphFont"/>
    <w:rsid w:val="00D410E4"/>
    <w:rPr>
      <w:rFonts w:asciiTheme="majorHAnsi" w:eastAsia="Times New Roman" w:hAnsiTheme="majorHAnsi" w:cs="Times New Roman"/>
      <w:b/>
      <w:bCs/>
      <w:kern w:val="0"/>
      <w:sz w:val="22"/>
      <w:szCs w:val="22"/>
      <w14:ligatures w14:val="none"/>
    </w:rPr>
  </w:style>
  <w:style w:type="character" w:customStyle="1" w:styleId="Heading7Char7">
    <w:name w:val="Heading 7 Char7"/>
    <w:basedOn w:val="DefaultParagraphFont"/>
    <w:rsid w:val="00D410E4"/>
    <w:rPr>
      <w:rFonts w:ascii="Times New Roman" w:eastAsia="Times New Roman" w:hAnsi="Times New Roman" w:cs="Times New Roman"/>
      <w:kern w:val="0"/>
      <w14:ligatures w14:val="none"/>
    </w:rPr>
  </w:style>
  <w:style w:type="character" w:customStyle="1" w:styleId="Heading8Char7">
    <w:name w:val="Heading 8 Char7"/>
    <w:basedOn w:val="DefaultParagraphFont"/>
    <w:rsid w:val="00D410E4"/>
    <w:rPr>
      <w:rFonts w:ascii="Times New Roman" w:eastAsia="Times New Roman" w:hAnsi="Times New Roman" w:cs="Times New Roman"/>
      <w:i/>
      <w:iCs/>
      <w:kern w:val="0"/>
      <w14:ligatures w14:val="none"/>
    </w:rPr>
  </w:style>
  <w:style w:type="character" w:customStyle="1" w:styleId="Heading9Char7">
    <w:name w:val="Heading 9 Char7"/>
    <w:basedOn w:val="DefaultParagraphFont"/>
    <w:rsid w:val="00D410E4"/>
    <w:rPr>
      <w:rFonts w:ascii="Arial" w:eastAsia="Times New Roman" w:hAnsi="Arial" w:cs="Arial"/>
      <w:kern w:val="0"/>
      <w:sz w:val="22"/>
      <w:szCs w:val="22"/>
      <w14:ligatures w14:val="none"/>
    </w:rPr>
  </w:style>
  <w:style w:type="character" w:customStyle="1" w:styleId="Heading1Char13">
    <w:name w:val="Heading 1 Char13"/>
    <w:basedOn w:val="DefaultParagraphFont"/>
    <w:rsid w:val="00D410E4"/>
    <w:rPr>
      <w:rFonts w:ascii="Helvetica" w:eastAsia="Times New Roman" w:hAnsi="Helvetica" w:cs="Arial"/>
      <w:b/>
      <w:bCs/>
      <w:kern w:val="32"/>
      <w:sz w:val="28"/>
      <w:szCs w:val="28"/>
      <w14:ligatures w14:val="none"/>
    </w:rPr>
  </w:style>
  <w:style w:type="character" w:customStyle="1" w:styleId="Heading2Char12">
    <w:name w:val="Heading 2 Char12"/>
    <w:basedOn w:val="DefaultParagraphFont"/>
    <w:rsid w:val="00D410E4"/>
    <w:rPr>
      <w:rFonts w:ascii="Times New Roman" w:eastAsia="Times New Roman" w:hAnsi="Times New Roman" w:cs="Arial"/>
      <w:b/>
      <w:bCs/>
      <w:kern w:val="0"/>
      <w:sz w:val="26"/>
      <w:szCs w:val="26"/>
      <w14:ligatures w14:val="none"/>
    </w:rPr>
  </w:style>
  <w:style w:type="character" w:customStyle="1" w:styleId="Heading5Char8">
    <w:name w:val="Heading 5 Char8"/>
    <w:basedOn w:val="DefaultParagraphFont"/>
    <w:rsid w:val="00D410E4"/>
    <w:rPr>
      <w:rFonts w:ascii="Helvetica" w:eastAsia="Times New Roman" w:hAnsi="Helvetica" w:cs="Times New Roman"/>
      <w:b/>
      <w:bCs/>
      <w:kern w:val="0"/>
      <w:sz w:val="20"/>
      <w:szCs w:val="20"/>
      <w14:ligatures w14:val="none"/>
    </w:rPr>
  </w:style>
  <w:style w:type="character" w:customStyle="1" w:styleId="Heading3Char12">
    <w:name w:val="Heading 3 Char12"/>
    <w:basedOn w:val="DefaultParagraphFont"/>
    <w:rsid w:val="00D410E4"/>
    <w:rPr>
      <w:rFonts w:ascii="Times New Roman" w:eastAsia="Times New Roman" w:hAnsi="Times New Roman" w:cs="Arial"/>
      <w:b/>
      <w:bCs/>
      <w:kern w:val="0"/>
      <w14:ligatures w14:val="none"/>
    </w:rPr>
  </w:style>
  <w:style w:type="character" w:customStyle="1" w:styleId="Heading4Char9">
    <w:name w:val="Heading 4 Char9"/>
    <w:basedOn w:val="DefaultParagraphFont"/>
    <w:rsid w:val="00D410E4"/>
    <w:rPr>
      <w:rFonts w:ascii="Times New Roman" w:eastAsia="Times New Roman" w:hAnsi="Times New Roman" w:cs="Times New Roman"/>
      <w:b/>
      <w:bCs/>
      <w:kern w:val="0"/>
      <w14:ligatures w14:val="none"/>
    </w:rPr>
  </w:style>
  <w:style w:type="character" w:customStyle="1" w:styleId="Heading6Char8">
    <w:name w:val="Heading 6 Char8"/>
    <w:basedOn w:val="DefaultParagraphFont"/>
    <w:rsid w:val="00D410E4"/>
    <w:rPr>
      <w:rFonts w:asciiTheme="majorHAnsi" w:eastAsia="Times New Roman" w:hAnsiTheme="majorHAnsi" w:cs="Times New Roman"/>
      <w:b/>
      <w:bCs/>
      <w:kern w:val="0"/>
      <w:sz w:val="22"/>
      <w:szCs w:val="22"/>
      <w14:ligatures w14:val="none"/>
    </w:rPr>
  </w:style>
  <w:style w:type="character" w:customStyle="1" w:styleId="Heading7Char8">
    <w:name w:val="Heading 7 Char8"/>
    <w:basedOn w:val="DefaultParagraphFont"/>
    <w:rsid w:val="00D410E4"/>
    <w:rPr>
      <w:rFonts w:ascii="Times New Roman" w:eastAsia="Times New Roman" w:hAnsi="Times New Roman" w:cs="Times New Roman"/>
      <w:kern w:val="0"/>
      <w14:ligatures w14:val="none"/>
    </w:rPr>
  </w:style>
  <w:style w:type="character" w:customStyle="1" w:styleId="Heading8Char8">
    <w:name w:val="Heading 8 Char8"/>
    <w:basedOn w:val="DefaultParagraphFont"/>
    <w:rsid w:val="00D410E4"/>
    <w:rPr>
      <w:rFonts w:ascii="Times New Roman" w:eastAsia="Times New Roman" w:hAnsi="Times New Roman" w:cs="Times New Roman"/>
      <w:i/>
      <w:iCs/>
      <w:kern w:val="0"/>
      <w14:ligatures w14:val="none"/>
    </w:rPr>
  </w:style>
  <w:style w:type="character" w:customStyle="1" w:styleId="Heading9Char8">
    <w:name w:val="Heading 9 Char8"/>
    <w:basedOn w:val="DefaultParagraphFont"/>
    <w:rsid w:val="00D410E4"/>
    <w:rPr>
      <w:rFonts w:ascii="Arial" w:eastAsia="Times New Roman" w:hAnsi="Arial" w:cs="Arial"/>
      <w:kern w:val="0"/>
      <w:sz w:val="22"/>
      <w:szCs w:val="22"/>
      <w14:ligatures w14:val="none"/>
    </w:rPr>
  </w:style>
  <w:style w:type="character" w:customStyle="1" w:styleId="HeaderChar6">
    <w:name w:val="Header Char6"/>
    <w:basedOn w:val="DefaultParagraphFont"/>
    <w:rsid w:val="00D410E4"/>
    <w:rPr>
      <w:rFonts w:ascii="Times New Roman" w:eastAsia="Times New Roman" w:hAnsi="Times New Roman" w:cs="Times New Roman"/>
      <w:kern w:val="0"/>
      <w14:ligatures w14:val="none"/>
    </w:rPr>
  </w:style>
  <w:style w:type="character" w:customStyle="1" w:styleId="FooterChar6">
    <w:name w:val="Footer Char6"/>
    <w:basedOn w:val="DefaultParagraphFont"/>
    <w:rsid w:val="00D410E4"/>
    <w:rPr>
      <w:rFonts w:ascii="Times New Roman" w:eastAsia="Times New Roman" w:hAnsi="Times New Roman" w:cs="Times New Roman"/>
      <w:kern w:val="0"/>
      <w14:ligatures w14:val="none"/>
    </w:rPr>
  </w:style>
  <w:style w:type="character" w:customStyle="1" w:styleId="Heading1Char14">
    <w:name w:val="Heading 1 Char14"/>
    <w:basedOn w:val="DefaultParagraphFont"/>
    <w:rsid w:val="00D410E4"/>
    <w:rPr>
      <w:rFonts w:ascii="Helvetica" w:eastAsia="Times New Roman" w:hAnsi="Helvetica" w:cs="Arial"/>
      <w:b/>
      <w:bCs/>
      <w:kern w:val="32"/>
      <w:sz w:val="28"/>
      <w:szCs w:val="28"/>
      <w14:ligatures w14:val="none"/>
    </w:rPr>
  </w:style>
  <w:style w:type="character" w:customStyle="1" w:styleId="Heading2Char13">
    <w:name w:val="Heading 2 Char13"/>
    <w:basedOn w:val="DefaultParagraphFont"/>
    <w:rsid w:val="00D410E4"/>
    <w:rPr>
      <w:rFonts w:ascii="Times New Roman" w:eastAsia="Times New Roman" w:hAnsi="Times New Roman" w:cs="Arial"/>
      <w:b/>
      <w:bCs/>
      <w:kern w:val="0"/>
      <w:sz w:val="26"/>
      <w:szCs w:val="26"/>
      <w14:ligatures w14:val="none"/>
    </w:rPr>
  </w:style>
  <w:style w:type="character" w:customStyle="1" w:styleId="Heading5Char9">
    <w:name w:val="Heading 5 Char9"/>
    <w:basedOn w:val="DefaultParagraphFont"/>
    <w:rsid w:val="00D410E4"/>
    <w:rPr>
      <w:rFonts w:ascii="Helvetica" w:eastAsia="Times New Roman" w:hAnsi="Helvetica" w:cs="Times New Roman"/>
      <w:b/>
      <w:bCs/>
      <w:kern w:val="0"/>
      <w:sz w:val="20"/>
      <w:szCs w:val="20"/>
      <w14:ligatures w14:val="none"/>
    </w:rPr>
  </w:style>
  <w:style w:type="character" w:customStyle="1" w:styleId="Heading3Char13">
    <w:name w:val="Heading 3 Char13"/>
    <w:basedOn w:val="DefaultParagraphFont"/>
    <w:rsid w:val="00D410E4"/>
    <w:rPr>
      <w:rFonts w:ascii="Times New Roman" w:eastAsia="Times New Roman" w:hAnsi="Times New Roman" w:cs="Arial"/>
      <w:b/>
      <w:bCs/>
      <w:kern w:val="0"/>
      <w14:ligatures w14:val="none"/>
    </w:rPr>
  </w:style>
  <w:style w:type="character" w:customStyle="1" w:styleId="Heading4Char10">
    <w:name w:val="Heading 4 Char10"/>
    <w:basedOn w:val="DefaultParagraphFont"/>
    <w:rsid w:val="00D410E4"/>
    <w:rPr>
      <w:rFonts w:ascii="Times New Roman" w:eastAsia="Times New Roman" w:hAnsi="Times New Roman" w:cs="Times New Roman"/>
      <w:b/>
      <w:bCs/>
      <w:kern w:val="0"/>
      <w14:ligatures w14:val="none"/>
    </w:rPr>
  </w:style>
  <w:style w:type="character" w:customStyle="1" w:styleId="Heading6Char9">
    <w:name w:val="Heading 6 Char9"/>
    <w:basedOn w:val="DefaultParagraphFont"/>
    <w:rsid w:val="00D410E4"/>
    <w:rPr>
      <w:rFonts w:asciiTheme="majorHAnsi" w:eastAsia="Times New Roman" w:hAnsiTheme="majorHAnsi" w:cs="Times New Roman"/>
      <w:b/>
      <w:bCs/>
      <w:kern w:val="0"/>
      <w:sz w:val="22"/>
      <w:szCs w:val="22"/>
      <w14:ligatures w14:val="none"/>
    </w:rPr>
  </w:style>
  <w:style w:type="character" w:customStyle="1" w:styleId="Heading7Char9">
    <w:name w:val="Heading 7 Char9"/>
    <w:basedOn w:val="DefaultParagraphFont"/>
    <w:rsid w:val="00D410E4"/>
    <w:rPr>
      <w:rFonts w:ascii="Times New Roman" w:eastAsia="Times New Roman" w:hAnsi="Times New Roman" w:cs="Times New Roman"/>
      <w:kern w:val="0"/>
      <w14:ligatures w14:val="none"/>
    </w:rPr>
  </w:style>
  <w:style w:type="character" w:customStyle="1" w:styleId="Heading8Char9">
    <w:name w:val="Heading 8 Char9"/>
    <w:basedOn w:val="DefaultParagraphFont"/>
    <w:rsid w:val="00D410E4"/>
    <w:rPr>
      <w:rFonts w:ascii="Times New Roman" w:eastAsia="Times New Roman" w:hAnsi="Times New Roman" w:cs="Times New Roman"/>
      <w:i/>
      <w:iCs/>
      <w:kern w:val="0"/>
      <w14:ligatures w14:val="none"/>
    </w:rPr>
  </w:style>
  <w:style w:type="character" w:customStyle="1" w:styleId="Heading9Char9">
    <w:name w:val="Heading 9 Char9"/>
    <w:basedOn w:val="DefaultParagraphFont"/>
    <w:rsid w:val="00D410E4"/>
    <w:rPr>
      <w:rFonts w:ascii="Arial" w:eastAsia="Times New Roman" w:hAnsi="Arial" w:cs="Arial"/>
      <w:kern w:val="0"/>
      <w:sz w:val="22"/>
      <w:szCs w:val="22"/>
      <w14:ligatures w14:val="none"/>
    </w:rPr>
  </w:style>
  <w:style w:type="character" w:customStyle="1" w:styleId="HeaderChar7">
    <w:name w:val="Header Char7"/>
    <w:basedOn w:val="DefaultParagraphFont"/>
    <w:rsid w:val="00D410E4"/>
    <w:rPr>
      <w:rFonts w:ascii="Times New Roman" w:eastAsia="Times New Roman" w:hAnsi="Times New Roman" w:cs="Times New Roman"/>
      <w:kern w:val="0"/>
      <w14:ligatures w14:val="none"/>
    </w:rPr>
  </w:style>
  <w:style w:type="character" w:customStyle="1" w:styleId="FooterChar7">
    <w:name w:val="Footer Char7"/>
    <w:basedOn w:val="DefaultParagraphFont"/>
    <w:rsid w:val="00D410E4"/>
    <w:rPr>
      <w:rFonts w:ascii="Times New Roman" w:eastAsia="Times New Roman" w:hAnsi="Times New Roman" w:cs="Times New Roman"/>
      <w:kern w:val="0"/>
      <w14:ligatures w14:val="none"/>
    </w:rPr>
  </w:style>
  <w:style w:type="character" w:customStyle="1" w:styleId="Heading1Char15">
    <w:name w:val="Heading 1 Char15"/>
    <w:basedOn w:val="DefaultParagraphFont"/>
    <w:rsid w:val="00D410E4"/>
    <w:rPr>
      <w:rFonts w:ascii="Helvetica" w:eastAsia="Times New Roman" w:hAnsi="Helvetica" w:cs="Arial"/>
      <w:b/>
      <w:bCs/>
      <w:kern w:val="32"/>
      <w:sz w:val="28"/>
      <w:szCs w:val="28"/>
      <w14:ligatures w14:val="none"/>
    </w:rPr>
  </w:style>
  <w:style w:type="character" w:customStyle="1" w:styleId="Heading2Char14">
    <w:name w:val="Heading 2 Char14"/>
    <w:basedOn w:val="DefaultParagraphFont"/>
    <w:rsid w:val="00D410E4"/>
    <w:rPr>
      <w:rFonts w:ascii="Times New Roman" w:eastAsia="Times New Roman" w:hAnsi="Times New Roman" w:cs="Arial"/>
      <w:b/>
      <w:bCs/>
      <w:kern w:val="0"/>
      <w:sz w:val="26"/>
      <w:szCs w:val="26"/>
      <w14:ligatures w14:val="none"/>
    </w:rPr>
  </w:style>
  <w:style w:type="character" w:customStyle="1" w:styleId="Heading5Char10">
    <w:name w:val="Heading 5 Char10"/>
    <w:basedOn w:val="DefaultParagraphFont"/>
    <w:rsid w:val="00D410E4"/>
    <w:rPr>
      <w:rFonts w:ascii="Helvetica" w:eastAsia="Times New Roman" w:hAnsi="Helvetica" w:cs="Times New Roman"/>
      <w:b/>
      <w:bCs/>
      <w:kern w:val="0"/>
      <w:sz w:val="20"/>
      <w:szCs w:val="20"/>
      <w14:ligatures w14:val="none"/>
    </w:rPr>
  </w:style>
  <w:style w:type="character" w:customStyle="1" w:styleId="Heading3Char14">
    <w:name w:val="Heading 3 Char14"/>
    <w:basedOn w:val="DefaultParagraphFont"/>
    <w:rsid w:val="00D410E4"/>
    <w:rPr>
      <w:rFonts w:ascii="Times New Roman" w:eastAsia="Times New Roman" w:hAnsi="Times New Roman" w:cs="Arial"/>
      <w:b/>
      <w:bCs/>
      <w:kern w:val="0"/>
      <w14:ligatures w14:val="none"/>
    </w:rPr>
  </w:style>
  <w:style w:type="character" w:customStyle="1" w:styleId="Heading4Char11">
    <w:name w:val="Heading 4 Char11"/>
    <w:basedOn w:val="DefaultParagraphFont"/>
    <w:rsid w:val="00D410E4"/>
    <w:rPr>
      <w:rFonts w:ascii="Times New Roman" w:eastAsia="Times New Roman" w:hAnsi="Times New Roman" w:cs="Times New Roman"/>
      <w:b/>
      <w:bCs/>
      <w:kern w:val="0"/>
      <w14:ligatures w14:val="none"/>
    </w:rPr>
  </w:style>
  <w:style w:type="character" w:customStyle="1" w:styleId="Heading6Char10">
    <w:name w:val="Heading 6 Char10"/>
    <w:basedOn w:val="DefaultParagraphFont"/>
    <w:rsid w:val="00D410E4"/>
    <w:rPr>
      <w:rFonts w:asciiTheme="majorHAnsi" w:eastAsia="Times New Roman" w:hAnsiTheme="majorHAnsi" w:cs="Times New Roman"/>
      <w:b/>
      <w:bCs/>
      <w:kern w:val="0"/>
      <w:sz w:val="22"/>
      <w:szCs w:val="22"/>
      <w14:ligatures w14:val="none"/>
    </w:rPr>
  </w:style>
  <w:style w:type="character" w:customStyle="1" w:styleId="Heading7Char10">
    <w:name w:val="Heading 7 Char10"/>
    <w:basedOn w:val="DefaultParagraphFont"/>
    <w:rsid w:val="00D410E4"/>
    <w:rPr>
      <w:rFonts w:ascii="Times New Roman" w:eastAsia="Times New Roman" w:hAnsi="Times New Roman" w:cs="Times New Roman"/>
      <w:kern w:val="0"/>
      <w14:ligatures w14:val="none"/>
    </w:rPr>
  </w:style>
  <w:style w:type="character" w:customStyle="1" w:styleId="Heading8Char10">
    <w:name w:val="Heading 8 Char10"/>
    <w:basedOn w:val="DefaultParagraphFont"/>
    <w:rsid w:val="00D410E4"/>
    <w:rPr>
      <w:rFonts w:ascii="Times New Roman" w:eastAsia="Times New Roman" w:hAnsi="Times New Roman" w:cs="Times New Roman"/>
      <w:i/>
      <w:iCs/>
      <w:kern w:val="0"/>
      <w14:ligatures w14:val="none"/>
    </w:rPr>
  </w:style>
  <w:style w:type="character" w:customStyle="1" w:styleId="Heading9Char10">
    <w:name w:val="Heading 9 Char10"/>
    <w:basedOn w:val="DefaultParagraphFont"/>
    <w:rsid w:val="00D410E4"/>
    <w:rPr>
      <w:rFonts w:ascii="Arial" w:eastAsia="Times New Roman" w:hAnsi="Arial" w:cs="Arial"/>
      <w:kern w:val="0"/>
      <w:sz w:val="22"/>
      <w:szCs w:val="22"/>
      <w14:ligatures w14:val="none"/>
    </w:rPr>
  </w:style>
  <w:style w:type="character" w:customStyle="1" w:styleId="HeaderChar8">
    <w:name w:val="Header Char8"/>
    <w:basedOn w:val="DefaultParagraphFont"/>
    <w:rsid w:val="00D410E4"/>
    <w:rPr>
      <w:rFonts w:ascii="Times New Roman" w:eastAsia="Times New Roman" w:hAnsi="Times New Roman" w:cs="Times New Roman"/>
      <w:kern w:val="0"/>
      <w14:ligatures w14:val="none"/>
    </w:rPr>
  </w:style>
  <w:style w:type="character" w:customStyle="1" w:styleId="FooterChar8">
    <w:name w:val="Footer Char8"/>
    <w:basedOn w:val="DefaultParagraphFont"/>
    <w:rsid w:val="00D410E4"/>
    <w:rPr>
      <w:rFonts w:ascii="Times New Roman" w:eastAsia="Times New Roman" w:hAnsi="Times New Roman" w:cs="Times New Roman"/>
      <w:kern w:val="0"/>
      <w14:ligatures w14:val="none"/>
    </w:rPr>
  </w:style>
  <w:style w:type="character" w:customStyle="1" w:styleId="Heading1Char16">
    <w:name w:val="Heading 1 Char16"/>
    <w:basedOn w:val="DefaultParagraphFont"/>
    <w:rsid w:val="00D410E4"/>
    <w:rPr>
      <w:rFonts w:ascii="Helvetica" w:eastAsia="Times New Roman" w:hAnsi="Helvetica" w:cs="Arial"/>
      <w:b/>
      <w:bCs/>
      <w:kern w:val="32"/>
      <w:sz w:val="28"/>
      <w:szCs w:val="28"/>
      <w14:ligatures w14:val="none"/>
    </w:rPr>
  </w:style>
  <w:style w:type="character" w:customStyle="1" w:styleId="Heading2Char15">
    <w:name w:val="Heading 2 Char15"/>
    <w:basedOn w:val="DefaultParagraphFont"/>
    <w:rsid w:val="00D410E4"/>
    <w:rPr>
      <w:rFonts w:ascii="Times New Roman" w:eastAsia="Times New Roman" w:hAnsi="Times New Roman" w:cs="Arial"/>
      <w:b/>
      <w:bCs/>
      <w:kern w:val="0"/>
      <w:sz w:val="26"/>
      <w:szCs w:val="26"/>
      <w14:ligatures w14:val="none"/>
    </w:rPr>
  </w:style>
  <w:style w:type="character" w:customStyle="1" w:styleId="Heading5Char11">
    <w:name w:val="Heading 5 Char11"/>
    <w:basedOn w:val="DefaultParagraphFont"/>
    <w:rsid w:val="00D410E4"/>
    <w:rPr>
      <w:rFonts w:ascii="Helvetica" w:eastAsia="Times New Roman" w:hAnsi="Helvetica" w:cs="Times New Roman"/>
      <w:b/>
      <w:bCs/>
      <w:kern w:val="0"/>
      <w:sz w:val="20"/>
      <w:szCs w:val="20"/>
      <w14:ligatures w14:val="none"/>
    </w:rPr>
  </w:style>
  <w:style w:type="character" w:customStyle="1" w:styleId="Heading3Char15">
    <w:name w:val="Heading 3 Char15"/>
    <w:basedOn w:val="DefaultParagraphFont"/>
    <w:rsid w:val="00D410E4"/>
    <w:rPr>
      <w:rFonts w:ascii="Times New Roman" w:eastAsia="Times New Roman" w:hAnsi="Times New Roman" w:cs="Arial"/>
      <w:b/>
      <w:bCs/>
      <w:kern w:val="0"/>
      <w14:ligatures w14:val="none"/>
    </w:rPr>
  </w:style>
  <w:style w:type="character" w:customStyle="1" w:styleId="Heading4Char12">
    <w:name w:val="Heading 4 Char12"/>
    <w:basedOn w:val="DefaultParagraphFont"/>
    <w:rsid w:val="00D410E4"/>
    <w:rPr>
      <w:rFonts w:ascii="Times New Roman" w:eastAsia="Times New Roman" w:hAnsi="Times New Roman" w:cs="Times New Roman"/>
      <w:b/>
      <w:bCs/>
      <w:kern w:val="0"/>
      <w14:ligatures w14:val="none"/>
    </w:rPr>
  </w:style>
  <w:style w:type="character" w:customStyle="1" w:styleId="Heading6Char11">
    <w:name w:val="Heading 6 Char11"/>
    <w:basedOn w:val="DefaultParagraphFont"/>
    <w:rsid w:val="00D410E4"/>
    <w:rPr>
      <w:rFonts w:asciiTheme="majorHAnsi" w:eastAsia="Times New Roman" w:hAnsiTheme="majorHAnsi" w:cs="Times New Roman"/>
      <w:b/>
      <w:bCs/>
      <w:kern w:val="0"/>
      <w:sz w:val="22"/>
      <w:szCs w:val="22"/>
      <w14:ligatures w14:val="none"/>
    </w:rPr>
  </w:style>
  <w:style w:type="character" w:customStyle="1" w:styleId="Heading7Char11">
    <w:name w:val="Heading 7 Char11"/>
    <w:basedOn w:val="DefaultParagraphFont"/>
    <w:rsid w:val="00D410E4"/>
    <w:rPr>
      <w:rFonts w:ascii="Times New Roman" w:eastAsia="Times New Roman" w:hAnsi="Times New Roman" w:cs="Times New Roman"/>
      <w:kern w:val="0"/>
      <w14:ligatures w14:val="none"/>
    </w:rPr>
  </w:style>
  <w:style w:type="character" w:customStyle="1" w:styleId="Heading8Char11">
    <w:name w:val="Heading 8 Char11"/>
    <w:basedOn w:val="DefaultParagraphFont"/>
    <w:rsid w:val="00D410E4"/>
    <w:rPr>
      <w:rFonts w:ascii="Times New Roman" w:eastAsia="Times New Roman" w:hAnsi="Times New Roman" w:cs="Times New Roman"/>
      <w:i/>
      <w:iCs/>
      <w:kern w:val="0"/>
      <w14:ligatures w14:val="none"/>
    </w:rPr>
  </w:style>
  <w:style w:type="character" w:customStyle="1" w:styleId="Heading9Char11">
    <w:name w:val="Heading 9 Char11"/>
    <w:basedOn w:val="DefaultParagraphFont"/>
    <w:rsid w:val="00D410E4"/>
    <w:rPr>
      <w:rFonts w:ascii="Arial" w:eastAsia="Times New Roman" w:hAnsi="Arial" w:cs="Arial"/>
      <w:kern w:val="0"/>
      <w:sz w:val="22"/>
      <w:szCs w:val="22"/>
      <w14:ligatures w14:val="none"/>
    </w:rPr>
  </w:style>
  <w:style w:type="character" w:customStyle="1" w:styleId="Heading1Char17">
    <w:name w:val="Heading 1 Char17"/>
    <w:basedOn w:val="DefaultParagraphFont"/>
    <w:rsid w:val="00D410E4"/>
    <w:rPr>
      <w:rFonts w:ascii="Helvetica" w:eastAsia="Times New Roman" w:hAnsi="Helvetica" w:cs="Arial"/>
      <w:b/>
      <w:bCs/>
      <w:kern w:val="32"/>
      <w:sz w:val="28"/>
      <w:szCs w:val="28"/>
    </w:rPr>
  </w:style>
  <w:style w:type="character" w:customStyle="1" w:styleId="Heading2Char16">
    <w:name w:val="Heading 2 Char16"/>
    <w:basedOn w:val="DefaultParagraphFont"/>
    <w:rsid w:val="00D410E4"/>
    <w:rPr>
      <w:rFonts w:eastAsia="Times New Roman" w:cs="Arial"/>
      <w:b/>
      <w:bCs/>
      <w:sz w:val="26"/>
      <w:szCs w:val="26"/>
    </w:rPr>
  </w:style>
  <w:style w:type="character" w:customStyle="1" w:styleId="Heading5Char12">
    <w:name w:val="Heading 5 Char12"/>
    <w:basedOn w:val="DefaultParagraphFont"/>
    <w:rsid w:val="00D410E4"/>
    <w:rPr>
      <w:rFonts w:ascii="Helvetica" w:eastAsia="Times New Roman" w:hAnsi="Helvetica" w:cs="Times New Roman"/>
      <w:b/>
      <w:bCs/>
      <w:sz w:val="20"/>
      <w:szCs w:val="20"/>
    </w:rPr>
  </w:style>
  <w:style w:type="character" w:customStyle="1" w:styleId="Heading3Char16">
    <w:name w:val="Heading 3 Char16"/>
    <w:basedOn w:val="DefaultParagraphFont"/>
    <w:rsid w:val="00D410E4"/>
    <w:rPr>
      <w:rFonts w:eastAsia="Times New Roman" w:cs="Arial"/>
      <w:b/>
      <w:bCs/>
    </w:rPr>
  </w:style>
  <w:style w:type="character" w:customStyle="1" w:styleId="Heading1Char18">
    <w:name w:val="Heading 1 Char18"/>
    <w:basedOn w:val="DefaultParagraphFont"/>
    <w:rsid w:val="00D410E4"/>
    <w:rPr>
      <w:rFonts w:ascii="Helvetica" w:eastAsia="Times New Roman" w:hAnsi="Helvetica" w:cs="Arial"/>
      <w:b/>
      <w:bCs/>
      <w:kern w:val="32"/>
      <w:sz w:val="28"/>
      <w:szCs w:val="28"/>
      <w14:ligatures w14:val="none"/>
    </w:rPr>
  </w:style>
  <w:style w:type="character" w:customStyle="1" w:styleId="Heading2Char17">
    <w:name w:val="Heading 2 Char17"/>
    <w:basedOn w:val="DefaultParagraphFont"/>
    <w:rsid w:val="00D410E4"/>
    <w:rPr>
      <w:rFonts w:ascii="Times New Roman" w:eastAsia="Times New Roman" w:hAnsi="Times New Roman" w:cs="Arial"/>
      <w:b/>
      <w:bCs/>
      <w:kern w:val="0"/>
      <w:sz w:val="26"/>
      <w:szCs w:val="26"/>
      <w14:ligatures w14:val="none"/>
    </w:rPr>
  </w:style>
  <w:style w:type="character" w:customStyle="1" w:styleId="Heading5Char13">
    <w:name w:val="Heading 5 Char13"/>
    <w:basedOn w:val="DefaultParagraphFont"/>
    <w:rsid w:val="00D410E4"/>
    <w:rPr>
      <w:rFonts w:ascii="Helvetica" w:eastAsia="Times New Roman" w:hAnsi="Helvetica" w:cs="Times New Roman"/>
      <w:b/>
      <w:bCs/>
      <w:kern w:val="0"/>
      <w:sz w:val="20"/>
      <w:szCs w:val="20"/>
      <w14:ligatures w14:val="none"/>
    </w:rPr>
  </w:style>
  <w:style w:type="character" w:customStyle="1" w:styleId="Heading3Char17">
    <w:name w:val="Heading 3 Char17"/>
    <w:basedOn w:val="DefaultParagraphFont"/>
    <w:rsid w:val="00D410E4"/>
    <w:rPr>
      <w:rFonts w:ascii="Times New Roman" w:eastAsia="Times New Roman" w:hAnsi="Times New Roman" w:cs="Arial"/>
      <w:b/>
      <w:bCs/>
      <w:kern w:val="0"/>
      <w14:ligatures w14:val="none"/>
    </w:rPr>
  </w:style>
  <w:style w:type="character" w:customStyle="1" w:styleId="Heading4Char13">
    <w:name w:val="Heading 4 Char13"/>
    <w:basedOn w:val="DefaultParagraphFont"/>
    <w:rsid w:val="00D410E4"/>
    <w:rPr>
      <w:rFonts w:ascii="Times New Roman" w:eastAsia="Times New Roman" w:hAnsi="Times New Roman" w:cs="Times New Roman"/>
      <w:b/>
      <w:bCs/>
      <w:kern w:val="0"/>
      <w14:ligatures w14:val="none"/>
    </w:rPr>
  </w:style>
  <w:style w:type="character" w:customStyle="1" w:styleId="Heading6Char12">
    <w:name w:val="Heading 6 Char12"/>
    <w:basedOn w:val="DefaultParagraphFont"/>
    <w:rsid w:val="00D410E4"/>
    <w:rPr>
      <w:rFonts w:asciiTheme="majorHAnsi" w:eastAsia="Times New Roman" w:hAnsiTheme="majorHAnsi" w:cs="Times New Roman"/>
      <w:b/>
      <w:bCs/>
      <w:kern w:val="0"/>
      <w:sz w:val="22"/>
      <w:szCs w:val="22"/>
      <w14:ligatures w14:val="none"/>
    </w:rPr>
  </w:style>
  <w:style w:type="character" w:customStyle="1" w:styleId="Heading7Char12">
    <w:name w:val="Heading 7 Char12"/>
    <w:basedOn w:val="DefaultParagraphFont"/>
    <w:rsid w:val="00D410E4"/>
    <w:rPr>
      <w:rFonts w:ascii="Times New Roman" w:eastAsia="Times New Roman" w:hAnsi="Times New Roman" w:cs="Times New Roman"/>
      <w:kern w:val="0"/>
      <w14:ligatures w14:val="none"/>
    </w:rPr>
  </w:style>
  <w:style w:type="character" w:customStyle="1" w:styleId="Heading8Char12">
    <w:name w:val="Heading 8 Char12"/>
    <w:basedOn w:val="DefaultParagraphFont"/>
    <w:rsid w:val="00D410E4"/>
    <w:rPr>
      <w:rFonts w:ascii="Times New Roman" w:eastAsia="Times New Roman" w:hAnsi="Times New Roman" w:cs="Times New Roman"/>
      <w:i/>
      <w:iCs/>
      <w:kern w:val="0"/>
      <w14:ligatures w14:val="none"/>
    </w:rPr>
  </w:style>
  <w:style w:type="character" w:customStyle="1" w:styleId="Heading9Char12">
    <w:name w:val="Heading 9 Char12"/>
    <w:basedOn w:val="DefaultParagraphFont"/>
    <w:rsid w:val="00D410E4"/>
    <w:rPr>
      <w:rFonts w:ascii="Arial" w:eastAsia="Times New Roman" w:hAnsi="Arial" w:cs="Arial"/>
      <w:kern w:val="0"/>
      <w:sz w:val="22"/>
      <w:szCs w:val="22"/>
      <w14:ligatures w14:val="none"/>
    </w:rPr>
  </w:style>
  <w:style w:type="character" w:customStyle="1" w:styleId="HeaderChar9">
    <w:name w:val="Header Char9"/>
    <w:basedOn w:val="DefaultParagraphFont"/>
    <w:rsid w:val="00D410E4"/>
    <w:rPr>
      <w:rFonts w:ascii="Times New Roman" w:eastAsia="Times New Roman" w:hAnsi="Times New Roman" w:cs="Times New Roman"/>
      <w:kern w:val="0"/>
      <w14:ligatures w14:val="none"/>
    </w:rPr>
  </w:style>
  <w:style w:type="character" w:customStyle="1" w:styleId="FooterChar9">
    <w:name w:val="Footer Char9"/>
    <w:basedOn w:val="DefaultParagraphFont"/>
    <w:rsid w:val="00D410E4"/>
    <w:rPr>
      <w:rFonts w:ascii="Times New Roman" w:eastAsia="Times New Roman" w:hAnsi="Times New Roman" w:cs="Times New Roman"/>
      <w:kern w:val="0"/>
      <w14:ligatures w14:val="none"/>
    </w:rPr>
  </w:style>
  <w:style w:type="character" w:customStyle="1" w:styleId="Heading1Char19">
    <w:name w:val="Heading 1 Char19"/>
    <w:basedOn w:val="DefaultParagraphFont"/>
    <w:rsid w:val="00D410E4"/>
    <w:rPr>
      <w:rFonts w:ascii="Helvetica" w:eastAsia="Times New Roman" w:hAnsi="Helvetica" w:cs="Arial"/>
      <w:b/>
      <w:bCs/>
      <w:kern w:val="32"/>
      <w:sz w:val="28"/>
      <w:szCs w:val="28"/>
      <w14:ligatures w14:val="none"/>
    </w:rPr>
  </w:style>
  <w:style w:type="character" w:customStyle="1" w:styleId="Heading2Char18">
    <w:name w:val="Heading 2 Char18"/>
    <w:basedOn w:val="DefaultParagraphFont"/>
    <w:rsid w:val="00D410E4"/>
    <w:rPr>
      <w:rFonts w:ascii="Times New Roman" w:eastAsia="Times New Roman" w:hAnsi="Times New Roman" w:cs="Arial"/>
      <w:b/>
      <w:bCs/>
      <w:kern w:val="0"/>
      <w:sz w:val="26"/>
      <w:szCs w:val="26"/>
      <w14:ligatures w14:val="none"/>
    </w:rPr>
  </w:style>
  <w:style w:type="character" w:customStyle="1" w:styleId="Heading5Char14">
    <w:name w:val="Heading 5 Char14"/>
    <w:basedOn w:val="DefaultParagraphFont"/>
    <w:rsid w:val="00D410E4"/>
    <w:rPr>
      <w:rFonts w:ascii="Helvetica" w:eastAsia="Times New Roman" w:hAnsi="Helvetica" w:cs="Times New Roman"/>
      <w:b/>
      <w:bCs/>
      <w:kern w:val="0"/>
      <w:sz w:val="20"/>
      <w:szCs w:val="20"/>
      <w14:ligatures w14:val="none"/>
    </w:rPr>
  </w:style>
  <w:style w:type="character" w:customStyle="1" w:styleId="Heading3Char18">
    <w:name w:val="Heading 3 Char18"/>
    <w:basedOn w:val="DefaultParagraphFont"/>
    <w:rsid w:val="00D410E4"/>
    <w:rPr>
      <w:rFonts w:ascii="Times New Roman" w:eastAsia="Times New Roman" w:hAnsi="Times New Roman" w:cs="Arial"/>
      <w:b/>
      <w:bCs/>
      <w:kern w:val="0"/>
      <w14:ligatures w14:val="none"/>
    </w:rPr>
  </w:style>
  <w:style w:type="character" w:customStyle="1" w:styleId="Heading4Char14">
    <w:name w:val="Heading 4 Char14"/>
    <w:basedOn w:val="DefaultParagraphFont"/>
    <w:rsid w:val="00D410E4"/>
    <w:rPr>
      <w:rFonts w:ascii="Times New Roman" w:eastAsia="Times New Roman" w:hAnsi="Times New Roman" w:cs="Times New Roman"/>
      <w:b/>
      <w:bCs/>
      <w:kern w:val="0"/>
      <w14:ligatures w14:val="none"/>
    </w:rPr>
  </w:style>
  <w:style w:type="character" w:customStyle="1" w:styleId="Heading6Char13">
    <w:name w:val="Heading 6 Char13"/>
    <w:basedOn w:val="DefaultParagraphFont"/>
    <w:rsid w:val="00D410E4"/>
    <w:rPr>
      <w:rFonts w:asciiTheme="majorHAnsi" w:eastAsia="Times New Roman" w:hAnsiTheme="majorHAnsi" w:cs="Times New Roman"/>
      <w:b/>
      <w:bCs/>
      <w:kern w:val="0"/>
      <w:sz w:val="22"/>
      <w:szCs w:val="22"/>
      <w14:ligatures w14:val="none"/>
    </w:rPr>
  </w:style>
  <w:style w:type="character" w:customStyle="1" w:styleId="Heading7Char13">
    <w:name w:val="Heading 7 Char13"/>
    <w:basedOn w:val="DefaultParagraphFont"/>
    <w:rsid w:val="00D410E4"/>
    <w:rPr>
      <w:rFonts w:ascii="Times New Roman" w:eastAsia="Times New Roman" w:hAnsi="Times New Roman" w:cs="Times New Roman"/>
      <w:kern w:val="0"/>
      <w14:ligatures w14:val="none"/>
    </w:rPr>
  </w:style>
  <w:style w:type="character" w:customStyle="1" w:styleId="Heading8Char13">
    <w:name w:val="Heading 8 Char13"/>
    <w:basedOn w:val="DefaultParagraphFont"/>
    <w:rsid w:val="00D410E4"/>
    <w:rPr>
      <w:rFonts w:ascii="Times New Roman" w:eastAsia="Times New Roman" w:hAnsi="Times New Roman" w:cs="Times New Roman"/>
      <w:i/>
      <w:iCs/>
      <w:kern w:val="0"/>
      <w14:ligatures w14:val="none"/>
    </w:rPr>
  </w:style>
  <w:style w:type="character" w:customStyle="1" w:styleId="Heading9Char13">
    <w:name w:val="Heading 9 Char13"/>
    <w:basedOn w:val="DefaultParagraphFont"/>
    <w:rsid w:val="00D410E4"/>
    <w:rPr>
      <w:rFonts w:ascii="Arial" w:eastAsia="Times New Roman" w:hAnsi="Arial" w:cs="Arial"/>
      <w:kern w:val="0"/>
      <w:sz w:val="22"/>
      <w:szCs w:val="22"/>
      <w14:ligatures w14:val="none"/>
    </w:rPr>
  </w:style>
  <w:style w:type="character" w:customStyle="1" w:styleId="HeaderChar10">
    <w:name w:val="Header Char10"/>
    <w:basedOn w:val="DefaultParagraphFont"/>
    <w:rsid w:val="00D410E4"/>
    <w:rPr>
      <w:rFonts w:ascii="Times New Roman" w:eastAsia="Times New Roman" w:hAnsi="Times New Roman" w:cs="Times New Roman"/>
      <w:kern w:val="0"/>
      <w14:ligatures w14:val="none"/>
    </w:rPr>
  </w:style>
  <w:style w:type="character" w:customStyle="1" w:styleId="FooterChar10">
    <w:name w:val="Footer Char10"/>
    <w:basedOn w:val="DefaultParagraphFont"/>
    <w:rsid w:val="00D410E4"/>
    <w:rPr>
      <w:rFonts w:ascii="Times New Roman" w:eastAsia="Times New Roman" w:hAnsi="Times New Roman" w:cs="Times New Roman"/>
      <w:kern w:val="0"/>
      <w14:ligatures w14:val="none"/>
    </w:rPr>
  </w:style>
  <w:style w:type="character" w:customStyle="1" w:styleId="Heading1Char20">
    <w:name w:val="Heading 1 Char20"/>
    <w:basedOn w:val="DefaultParagraphFont"/>
    <w:rsid w:val="00D410E4"/>
    <w:rPr>
      <w:rFonts w:ascii="Helvetica" w:eastAsia="Times New Roman" w:hAnsi="Helvetica" w:cs="Arial"/>
      <w:b/>
      <w:bCs/>
      <w:kern w:val="32"/>
      <w:sz w:val="28"/>
      <w:szCs w:val="28"/>
    </w:rPr>
  </w:style>
  <w:style w:type="character" w:customStyle="1" w:styleId="Heading2Char19">
    <w:name w:val="Heading 2 Char19"/>
    <w:basedOn w:val="DefaultParagraphFont"/>
    <w:rsid w:val="00D410E4"/>
    <w:rPr>
      <w:rFonts w:eastAsia="Times New Roman" w:cs="Arial"/>
      <w:b/>
      <w:bCs/>
      <w:sz w:val="26"/>
      <w:szCs w:val="26"/>
    </w:rPr>
  </w:style>
  <w:style w:type="character" w:customStyle="1" w:styleId="Heading5Char15">
    <w:name w:val="Heading 5 Char15"/>
    <w:basedOn w:val="DefaultParagraphFont"/>
    <w:rsid w:val="00D410E4"/>
    <w:rPr>
      <w:rFonts w:ascii="Helvetica" w:eastAsia="Times New Roman" w:hAnsi="Helvetica" w:cs="Times New Roman"/>
      <w:b/>
      <w:bCs/>
      <w:sz w:val="20"/>
      <w:szCs w:val="20"/>
    </w:rPr>
  </w:style>
  <w:style w:type="character" w:customStyle="1" w:styleId="Heading3Char19">
    <w:name w:val="Heading 3 Char19"/>
    <w:basedOn w:val="DefaultParagraphFont"/>
    <w:rsid w:val="00D410E4"/>
    <w:rPr>
      <w:rFonts w:eastAsia="Times New Roman" w:cs="Arial"/>
      <w:b/>
      <w:bCs/>
    </w:rPr>
  </w:style>
  <w:style w:type="character" w:customStyle="1" w:styleId="Heading4Char15">
    <w:name w:val="Heading 4 Char15"/>
    <w:basedOn w:val="DefaultParagraphFont"/>
    <w:rsid w:val="00D410E4"/>
    <w:rPr>
      <w:rFonts w:eastAsia="Times New Roman" w:cs="Times New Roman"/>
      <w:b/>
      <w:bCs/>
    </w:rPr>
  </w:style>
  <w:style w:type="character" w:customStyle="1" w:styleId="Heading6Char14">
    <w:name w:val="Heading 6 Char14"/>
    <w:basedOn w:val="DefaultParagraphFont"/>
    <w:rsid w:val="00D410E4"/>
    <w:rPr>
      <w:rFonts w:asciiTheme="majorHAnsi" w:eastAsia="Times New Roman" w:hAnsiTheme="majorHAnsi" w:cs="Times New Roman"/>
      <w:b/>
      <w:bCs/>
      <w:kern w:val="0"/>
      <w:sz w:val="22"/>
      <w:szCs w:val="22"/>
      <w14:ligatures w14:val="none"/>
    </w:rPr>
  </w:style>
  <w:style w:type="character" w:customStyle="1" w:styleId="Heading7Char14">
    <w:name w:val="Heading 7 Char14"/>
    <w:basedOn w:val="DefaultParagraphFont"/>
    <w:rsid w:val="00D410E4"/>
    <w:rPr>
      <w:rFonts w:ascii="Times New Roman" w:eastAsia="Times New Roman" w:hAnsi="Times New Roman" w:cs="Times New Roman"/>
      <w:kern w:val="0"/>
      <w14:ligatures w14:val="none"/>
    </w:rPr>
  </w:style>
  <w:style w:type="character" w:customStyle="1" w:styleId="Heading8Char14">
    <w:name w:val="Heading 8 Char14"/>
    <w:basedOn w:val="DefaultParagraphFont"/>
    <w:rsid w:val="00D410E4"/>
    <w:rPr>
      <w:rFonts w:ascii="Times New Roman" w:eastAsia="Times New Roman" w:hAnsi="Times New Roman" w:cs="Times New Roman"/>
      <w:i/>
      <w:iCs/>
      <w:kern w:val="0"/>
      <w14:ligatures w14:val="none"/>
    </w:rPr>
  </w:style>
  <w:style w:type="character" w:customStyle="1" w:styleId="Heading9Char14">
    <w:name w:val="Heading 9 Char14"/>
    <w:basedOn w:val="DefaultParagraphFont"/>
    <w:rsid w:val="00D410E4"/>
    <w:rPr>
      <w:rFonts w:ascii="Arial" w:eastAsia="Times New Roman" w:hAnsi="Arial" w:cs="Arial"/>
      <w:kern w:val="0"/>
      <w:sz w:val="22"/>
      <w:szCs w:val="22"/>
      <w14:ligatures w14:val="none"/>
    </w:rPr>
  </w:style>
  <w:style w:type="character" w:customStyle="1" w:styleId="HeaderChar11">
    <w:name w:val="Header Char11"/>
    <w:basedOn w:val="DefaultParagraphFont"/>
    <w:rsid w:val="00D410E4"/>
    <w:rPr>
      <w:rFonts w:ascii="Times New Roman" w:eastAsia="Times New Roman" w:hAnsi="Times New Roman" w:cs="Times New Roman"/>
      <w:kern w:val="0"/>
      <w14:ligatures w14:val="none"/>
    </w:rPr>
  </w:style>
  <w:style w:type="character" w:customStyle="1" w:styleId="FooterChar11">
    <w:name w:val="Footer Char11"/>
    <w:basedOn w:val="DefaultParagraphFont"/>
    <w:rsid w:val="00D410E4"/>
    <w:rPr>
      <w:rFonts w:ascii="Times New Roman" w:eastAsia="Times New Roman" w:hAnsi="Times New Roman" w:cs="Times New Roman"/>
      <w:kern w:val="0"/>
      <w14:ligatures w14:val="none"/>
    </w:rPr>
  </w:style>
  <w:style w:type="character" w:customStyle="1" w:styleId="Heading1Char21">
    <w:name w:val="Heading 1 Char21"/>
    <w:basedOn w:val="DefaultParagraphFont"/>
    <w:rsid w:val="00D410E4"/>
    <w:rPr>
      <w:rFonts w:ascii="Helvetica" w:eastAsia="Times New Roman" w:hAnsi="Helvetica" w:cs="Arial"/>
      <w:b/>
      <w:bCs/>
      <w:kern w:val="32"/>
      <w:sz w:val="28"/>
      <w:szCs w:val="28"/>
      <w14:ligatures w14:val="none"/>
    </w:rPr>
  </w:style>
  <w:style w:type="character" w:customStyle="1" w:styleId="Heading2Char20">
    <w:name w:val="Heading 2 Char20"/>
    <w:basedOn w:val="DefaultParagraphFont"/>
    <w:rsid w:val="00D410E4"/>
    <w:rPr>
      <w:rFonts w:ascii="Times New Roman" w:eastAsia="Times New Roman" w:hAnsi="Times New Roman" w:cs="Arial"/>
      <w:b/>
      <w:bCs/>
      <w:kern w:val="0"/>
      <w:sz w:val="26"/>
      <w:szCs w:val="26"/>
      <w14:ligatures w14:val="none"/>
    </w:rPr>
  </w:style>
  <w:style w:type="character" w:customStyle="1" w:styleId="Heading5Char16">
    <w:name w:val="Heading 5 Char16"/>
    <w:basedOn w:val="DefaultParagraphFont"/>
    <w:rsid w:val="00D410E4"/>
    <w:rPr>
      <w:rFonts w:ascii="Helvetica" w:eastAsia="Times New Roman" w:hAnsi="Helvetica" w:cs="Times New Roman"/>
      <w:b/>
      <w:bCs/>
      <w:kern w:val="0"/>
      <w:sz w:val="20"/>
      <w:szCs w:val="20"/>
      <w14:ligatures w14:val="none"/>
    </w:rPr>
  </w:style>
  <w:style w:type="character" w:customStyle="1" w:styleId="Heading3Char20">
    <w:name w:val="Heading 3 Char20"/>
    <w:basedOn w:val="DefaultParagraphFont"/>
    <w:rsid w:val="00D410E4"/>
    <w:rPr>
      <w:rFonts w:ascii="Times New Roman" w:eastAsia="Times New Roman" w:hAnsi="Times New Roman" w:cs="Arial"/>
      <w:b/>
      <w:bCs/>
      <w:kern w:val="0"/>
      <w14:ligatures w14:val="none"/>
    </w:rPr>
  </w:style>
  <w:style w:type="character" w:customStyle="1" w:styleId="Heading4Char16">
    <w:name w:val="Heading 4 Char16"/>
    <w:basedOn w:val="DefaultParagraphFont"/>
    <w:rsid w:val="00D410E4"/>
    <w:rPr>
      <w:rFonts w:ascii="Times New Roman" w:eastAsia="Times New Roman" w:hAnsi="Times New Roman" w:cs="Times New Roman"/>
      <w:b/>
      <w:bCs/>
      <w:kern w:val="0"/>
      <w14:ligatures w14:val="none"/>
    </w:rPr>
  </w:style>
  <w:style w:type="character" w:customStyle="1" w:styleId="Heading6Char15">
    <w:name w:val="Heading 6 Char15"/>
    <w:basedOn w:val="DefaultParagraphFont"/>
    <w:rsid w:val="00D410E4"/>
    <w:rPr>
      <w:rFonts w:asciiTheme="majorHAnsi" w:eastAsia="Times New Roman" w:hAnsiTheme="majorHAnsi" w:cs="Times New Roman"/>
      <w:b/>
      <w:bCs/>
      <w:kern w:val="0"/>
      <w:sz w:val="22"/>
      <w:szCs w:val="22"/>
      <w14:ligatures w14:val="none"/>
    </w:rPr>
  </w:style>
  <w:style w:type="character" w:customStyle="1" w:styleId="Heading7Char15">
    <w:name w:val="Heading 7 Char15"/>
    <w:basedOn w:val="DefaultParagraphFont"/>
    <w:rsid w:val="00D410E4"/>
    <w:rPr>
      <w:rFonts w:ascii="Times New Roman" w:eastAsia="Times New Roman" w:hAnsi="Times New Roman" w:cs="Times New Roman"/>
      <w:kern w:val="0"/>
      <w14:ligatures w14:val="none"/>
    </w:rPr>
  </w:style>
  <w:style w:type="character" w:customStyle="1" w:styleId="Heading8Char15">
    <w:name w:val="Heading 8 Char15"/>
    <w:basedOn w:val="DefaultParagraphFont"/>
    <w:rsid w:val="00D410E4"/>
    <w:rPr>
      <w:rFonts w:ascii="Times New Roman" w:eastAsia="Times New Roman" w:hAnsi="Times New Roman" w:cs="Times New Roman"/>
      <w:i/>
      <w:iCs/>
      <w:kern w:val="0"/>
      <w14:ligatures w14:val="none"/>
    </w:rPr>
  </w:style>
  <w:style w:type="character" w:customStyle="1" w:styleId="Heading9Char15">
    <w:name w:val="Heading 9 Char15"/>
    <w:basedOn w:val="DefaultParagraphFont"/>
    <w:rsid w:val="00D410E4"/>
    <w:rPr>
      <w:rFonts w:ascii="Arial" w:eastAsia="Times New Roman" w:hAnsi="Arial" w:cs="Arial"/>
      <w:kern w:val="0"/>
      <w:sz w:val="22"/>
      <w:szCs w:val="22"/>
      <w14:ligatures w14:val="none"/>
    </w:rPr>
  </w:style>
  <w:style w:type="character" w:customStyle="1" w:styleId="HeaderChar12">
    <w:name w:val="Header Char12"/>
    <w:basedOn w:val="DefaultParagraphFont"/>
    <w:rsid w:val="00D410E4"/>
    <w:rPr>
      <w:rFonts w:ascii="Times New Roman" w:eastAsia="Times New Roman" w:hAnsi="Times New Roman" w:cs="Times New Roman"/>
      <w:kern w:val="0"/>
      <w14:ligatures w14:val="none"/>
    </w:rPr>
  </w:style>
  <w:style w:type="character" w:customStyle="1" w:styleId="FooterChar12">
    <w:name w:val="Footer Char12"/>
    <w:basedOn w:val="DefaultParagraphFont"/>
    <w:rsid w:val="00D410E4"/>
    <w:rPr>
      <w:rFonts w:ascii="Times New Roman" w:eastAsia="Times New Roman" w:hAnsi="Times New Roman" w:cs="Times New Roman"/>
      <w:kern w:val="0"/>
      <w14:ligatures w14:val="none"/>
    </w:rPr>
  </w:style>
  <w:style w:type="character" w:customStyle="1" w:styleId="Heading1Char22">
    <w:name w:val="Heading 1 Char22"/>
    <w:basedOn w:val="DefaultParagraphFont"/>
    <w:rsid w:val="00D410E4"/>
    <w:rPr>
      <w:rFonts w:ascii="Helvetica" w:eastAsia="Times New Roman" w:hAnsi="Helvetica" w:cs="Arial"/>
      <w:b/>
      <w:bCs/>
      <w:kern w:val="32"/>
      <w:sz w:val="28"/>
      <w:szCs w:val="28"/>
      <w14:ligatures w14:val="none"/>
    </w:rPr>
  </w:style>
  <w:style w:type="character" w:customStyle="1" w:styleId="Heading2Char21">
    <w:name w:val="Heading 2 Char21"/>
    <w:basedOn w:val="DefaultParagraphFont"/>
    <w:rsid w:val="00D410E4"/>
    <w:rPr>
      <w:rFonts w:ascii="Times New Roman" w:eastAsia="Times New Roman" w:hAnsi="Times New Roman" w:cs="Arial"/>
      <w:b/>
      <w:bCs/>
      <w:kern w:val="0"/>
      <w:sz w:val="26"/>
      <w:szCs w:val="26"/>
      <w14:ligatures w14:val="none"/>
    </w:rPr>
  </w:style>
  <w:style w:type="character" w:customStyle="1" w:styleId="Heading5Char17">
    <w:name w:val="Heading 5 Char17"/>
    <w:basedOn w:val="DefaultParagraphFont"/>
    <w:rsid w:val="00D410E4"/>
    <w:rPr>
      <w:rFonts w:ascii="Helvetica" w:eastAsia="Times New Roman" w:hAnsi="Helvetica" w:cs="Times New Roman"/>
      <w:b/>
      <w:bCs/>
      <w:kern w:val="0"/>
      <w:sz w:val="20"/>
      <w:szCs w:val="20"/>
      <w14:ligatures w14:val="none"/>
    </w:rPr>
  </w:style>
  <w:style w:type="character" w:customStyle="1" w:styleId="Heading3Char21">
    <w:name w:val="Heading 3 Char21"/>
    <w:basedOn w:val="DefaultParagraphFont"/>
    <w:rsid w:val="00D410E4"/>
    <w:rPr>
      <w:rFonts w:ascii="Times New Roman" w:eastAsia="Times New Roman" w:hAnsi="Times New Roman" w:cs="Arial"/>
      <w:b/>
      <w:bCs/>
      <w:kern w:val="0"/>
      <w14:ligatures w14:val="none"/>
    </w:rPr>
  </w:style>
  <w:style w:type="character" w:customStyle="1" w:styleId="Heading4Char17">
    <w:name w:val="Heading 4 Char17"/>
    <w:basedOn w:val="DefaultParagraphFont"/>
    <w:rsid w:val="00D410E4"/>
    <w:rPr>
      <w:rFonts w:ascii="Times New Roman" w:eastAsia="Times New Roman" w:hAnsi="Times New Roman" w:cs="Times New Roman"/>
      <w:b/>
      <w:bCs/>
      <w:kern w:val="0"/>
      <w14:ligatures w14:val="none"/>
    </w:rPr>
  </w:style>
  <w:style w:type="character" w:customStyle="1" w:styleId="Heading6Char16">
    <w:name w:val="Heading 6 Char16"/>
    <w:basedOn w:val="DefaultParagraphFont"/>
    <w:rsid w:val="00D410E4"/>
    <w:rPr>
      <w:rFonts w:asciiTheme="majorHAnsi" w:eastAsia="Times New Roman" w:hAnsiTheme="majorHAnsi" w:cs="Times New Roman"/>
      <w:b/>
      <w:bCs/>
      <w:kern w:val="0"/>
      <w:sz w:val="22"/>
      <w:szCs w:val="22"/>
      <w14:ligatures w14:val="none"/>
    </w:rPr>
  </w:style>
  <w:style w:type="character" w:customStyle="1" w:styleId="Heading7Char16">
    <w:name w:val="Heading 7 Char16"/>
    <w:basedOn w:val="DefaultParagraphFont"/>
    <w:rsid w:val="00D410E4"/>
    <w:rPr>
      <w:rFonts w:ascii="Times New Roman" w:eastAsia="Times New Roman" w:hAnsi="Times New Roman" w:cs="Times New Roman"/>
      <w:kern w:val="0"/>
      <w14:ligatures w14:val="none"/>
    </w:rPr>
  </w:style>
  <w:style w:type="character" w:customStyle="1" w:styleId="Heading8Char16">
    <w:name w:val="Heading 8 Char16"/>
    <w:basedOn w:val="DefaultParagraphFont"/>
    <w:rsid w:val="00D410E4"/>
    <w:rPr>
      <w:rFonts w:ascii="Times New Roman" w:eastAsia="Times New Roman" w:hAnsi="Times New Roman" w:cs="Times New Roman"/>
      <w:i/>
      <w:iCs/>
      <w:kern w:val="0"/>
      <w14:ligatures w14:val="none"/>
    </w:rPr>
  </w:style>
  <w:style w:type="character" w:customStyle="1" w:styleId="Heading9Char16">
    <w:name w:val="Heading 9 Char16"/>
    <w:basedOn w:val="DefaultParagraphFont"/>
    <w:rsid w:val="00D410E4"/>
    <w:rPr>
      <w:rFonts w:ascii="Arial" w:eastAsia="Times New Roman" w:hAnsi="Arial" w:cs="Arial"/>
      <w:kern w:val="0"/>
      <w:sz w:val="22"/>
      <w:szCs w:val="22"/>
      <w14:ligatures w14:val="none"/>
    </w:rPr>
  </w:style>
  <w:style w:type="character" w:customStyle="1" w:styleId="HeaderChar13">
    <w:name w:val="Header Char13"/>
    <w:basedOn w:val="DefaultParagraphFont"/>
    <w:rsid w:val="00D410E4"/>
    <w:rPr>
      <w:rFonts w:ascii="Times New Roman" w:eastAsia="Times New Roman" w:hAnsi="Times New Roman" w:cs="Times New Roman"/>
      <w:kern w:val="0"/>
      <w14:ligatures w14:val="none"/>
    </w:rPr>
  </w:style>
  <w:style w:type="character" w:customStyle="1" w:styleId="FooterChar13">
    <w:name w:val="Footer Char13"/>
    <w:basedOn w:val="DefaultParagraphFont"/>
    <w:rsid w:val="00D410E4"/>
    <w:rPr>
      <w:rFonts w:ascii="Times New Roman" w:eastAsia="Times New Roman" w:hAnsi="Times New Roman" w:cs="Times New Roman"/>
      <w:kern w:val="0"/>
      <w14:ligatures w14:val="none"/>
    </w:rPr>
  </w:style>
  <w:style w:type="character" w:customStyle="1" w:styleId="Heading1Char23">
    <w:name w:val="Heading 1 Char23"/>
    <w:basedOn w:val="DefaultParagraphFont"/>
    <w:rsid w:val="00D410E4"/>
    <w:rPr>
      <w:rFonts w:ascii="Helvetica" w:eastAsia="Times New Roman" w:hAnsi="Helvetica" w:cs="Arial"/>
      <w:b/>
      <w:bCs/>
      <w:kern w:val="32"/>
      <w:sz w:val="28"/>
      <w:szCs w:val="28"/>
      <w14:ligatures w14:val="none"/>
    </w:rPr>
  </w:style>
  <w:style w:type="character" w:customStyle="1" w:styleId="Heading2Char22">
    <w:name w:val="Heading 2 Char22"/>
    <w:basedOn w:val="DefaultParagraphFont"/>
    <w:rsid w:val="00D410E4"/>
    <w:rPr>
      <w:rFonts w:ascii="Times New Roman" w:eastAsia="Times New Roman" w:hAnsi="Times New Roman" w:cs="Arial"/>
      <w:b/>
      <w:bCs/>
      <w:kern w:val="0"/>
      <w:sz w:val="26"/>
      <w:szCs w:val="26"/>
      <w14:ligatures w14:val="none"/>
    </w:rPr>
  </w:style>
  <w:style w:type="character" w:customStyle="1" w:styleId="Heading5Char18">
    <w:name w:val="Heading 5 Char18"/>
    <w:basedOn w:val="DefaultParagraphFont"/>
    <w:rsid w:val="00D410E4"/>
    <w:rPr>
      <w:rFonts w:ascii="Helvetica" w:eastAsia="Times New Roman" w:hAnsi="Helvetica" w:cs="Times New Roman"/>
      <w:b/>
      <w:bCs/>
      <w:kern w:val="0"/>
      <w:sz w:val="20"/>
      <w:szCs w:val="20"/>
      <w14:ligatures w14:val="none"/>
    </w:rPr>
  </w:style>
  <w:style w:type="character" w:customStyle="1" w:styleId="Heading3Char22">
    <w:name w:val="Heading 3 Char22"/>
    <w:basedOn w:val="DefaultParagraphFont"/>
    <w:rsid w:val="00D410E4"/>
    <w:rPr>
      <w:rFonts w:ascii="Times New Roman" w:eastAsia="Times New Roman" w:hAnsi="Times New Roman" w:cs="Arial"/>
      <w:b/>
      <w:bCs/>
      <w:kern w:val="0"/>
      <w14:ligatures w14:val="none"/>
    </w:rPr>
  </w:style>
  <w:style w:type="character" w:customStyle="1" w:styleId="Heading4Char18">
    <w:name w:val="Heading 4 Char18"/>
    <w:basedOn w:val="DefaultParagraphFont"/>
    <w:rsid w:val="00D410E4"/>
    <w:rPr>
      <w:rFonts w:ascii="Times New Roman" w:eastAsia="Times New Roman" w:hAnsi="Times New Roman" w:cs="Times New Roman"/>
      <w:b/>
      <w:bCs/>
      <w:kern w:val="0"/>
      <w14:ligatures w14:val="none"/>
    </w:rPr>
  </w:style>
  <w:style w:type="character" w:customStyle="1" w:styleId="Heading6Char17">
    <w:name w:val="Heading 6 Char17"/>
    <w:basedOn w:val="DefaultParagraphFont"/>
    <w:rsid w:val="00D410E4"/>
    <w:rPr>
      <w:rFonts w:asciiTheme="majorHAnsi" w:eastAsia="Times New Roman" w:hAnsiTheme="majorHAnsi" w:cs="Times New Roman"/>
      <w:b/>
      <w:bCs/>
      <w:kern w:val="0"/>
      <w:sz w:val="22"/>
      <w:szCs w:val="22"/>
      <w14:ligatures w14:val="none"/>
    </w:rPr>
  </w:style>
  <w:style w:type="character" w:customStyle="1" w:styleId="Heading7Char17">
    <w:name w:val="Heading 7 Char17"/>
    <w:basedOn w:val="DefaultParagraphFont"/>
    <w:rsid w:val="00D410E4"/>
    <w:rPr>
      <w:rFonts w:ascii="Times New Roman" w:eastAsia="Times New Roman" w:hAnsi="Times New Roman" w:cs="Times New Roman"/>
      <w:kern w:val="0"/>
      <w14:ligatures w14:val="none"/>
    </w:rPr>
  </w:style>
  <w:style w:type="character" w:customStyle="1" w:styleId="Heading8Char17">
    <w:name w:val="Heading 8 Char17"/>
    <w:basedOn w:val="DefaultParagraphFont"/>
    <w:rsid w:val="00D410E4"/>
    <w:rPr>
      <w:rFonts w:ascii="Times New Roman" w:eastAsia="Times New Roman" w:hAnsi="Times New Roman" w:cs="Times New Roman"/>
      <w:i/>
      <w:iCs/>
      <w:kern w:val="0"/>
      <w14:ligatures w14:val="none"/>
    </w:rPr>
  </w:style>
  <w:style w:type="character" w:customStyle="1" w:styleId="Heading9Char17">
    <w:name w:val="Heading 9 Char17"/>
    <w:basedOn w:val="DefaultParagraphFont"/>
    <w:rsid w:val="00D410E4"/>
    <w:rPr>
      <w:rFonts w:ascii="Arial" w:eastAsia="Times New Roman" w:hAnsi="Arial" w:cs="Arial"/>
      <w:kern w:val="0"/>
      <w:sz w:val="22"/>
      <w:szCs w:val="22"/>
      <w14:ligatures w14:val="none"/>
    </w:rPr>
  </w:style>
  <w:style w:type="character" w:customStyle="1" w:styleId="HeaderChar14">
    <w:name w:val="Header Char14"/>
    <w:basedOn w:val="DefaultParagraphFont"/>
    <w:rsid w:val="00D410E4"/>
    <w:rPr>
      <w:rFonts w:ascii="Times New Roman" w:eastAsia="Times New Roman" w:hAnsi="Times New Roman" w:cs="Times New Roman"/>
      <w:kern w:val="0"/>
      <w14:ligatures w14:val="none"/>
    </w:rPr>
  </w:style>
  <w:style w:type="character" w:customStyle="1" w:styleId="FooterChar14">
    <w:name w:val="Footer Char14"/>
    <w:basedOn w:val="DefaultParagraphFont"/>
    <w:rsid w:val="00D410E4"/>
    <w:rPr>
      <w:rFonts w:ascii="Times New Roman" w:eastAsia="Times New Roman" w:hAnsi="Times New Roman" w:cs="Times New Roman"/>
      <w:kern w:val="0"/>
      <w14:ligatures w14:val="none"/>
    </w:rPr>
  </w:style>
  <w:style w:type="character" w:customStyle="1" w:styleId="Heading1Char24">
    <w:name w:val="Heading 1 Char24"/>
    <w:basedOn w:val="DefaultParagraphFont"/>
    <w:rsid w:val="00D410E4"/>
    <w:rPr>
      <w:rFonts w:ascii="Helvetica" w:eastAsia="Times New Roman" w:hAnsi="Helvetica" w:cs="Arial"/>
      <w:b/>
      <w:bCs/>
      <w:kern w:val="32"/>
      <w:sz w:val="28"/>
      <w:szCs w:val="28"/>
      <w14:ligatures w14:val="none"/>
    </w:rPr>
  </w:style>
  <w:style w:type="character" w:customStyle="1" w:styleId="Heading2Char23">
    <w:name w:val="Heading 2 Char23"/>
    <w:basedOn w:val="DefaultParagraphFont"/>
    <w:rsid w:val="00D410E4"/>
    <w:rPr>
      <w:rFonts w:ascii="Times New Roman" w:eastAsia="Times New Roman" w:hAnsi="Times New Roman" w:cs="Arial"/>
      <w:b/>
      <w:bCs/>
      <w:kern w:val="0"/>
      <w:sz w:val="26"/>
      <w:szCs w:val="26"/>
      <w14:ligatures w14:val="none"/>
    </w:rPr>
  </w:style>
  <w:style w:type="character" w:customStyle="1" w:styleId="Heading5Char19">
    <w:name w:val="Heading 5 Char19"/>
    <w:basedOn w:val="DefaultParagraphFont"/>
    <w:rsid w:val="00D410E4"/>
    <w:rPr>
      <w:rFonts w:ascii="Helvetica" w:eastAsia="Times New Roman" w:hAnsi="Helvetica" w:cs="Times New Roman"/>
      <w:b/>
      <w:bCs/>
      <w:kern w:val="0"/>
      <w:sz w:val="20"/>
      <w:szCs w:val="20"/>
      <w14:ligatures w14:val="none"/>
    </w:rPr>
  </w:style>
  <w:style w:type="character" w:customStyle="1" w:styleId="Heading3Char23">
    <w:name w:val="Heading 3 Char23"/>
    <w:basedOn w:val="DefaultParagraphFont"/>
    <w:rsid w:val="00D410E4"/>
    <w:rPr>
      <w:rFonts w:ascii="Times New Roman" w:eastAsia="Times New Roman" w:hAnsi="Times New Roman" w:cs="Arial"/>
      <w:b/>
      <w:bCs/>
      <w:kern w:val="0"/>
      <w14:ligatures w14:val="none"/>
    </w:rPr>
  </w:style>
  <w:style w:type="character" w:customStyle="1" w:styleId="Heading4Char19">
    <w:name w:val="Heading 4 Char19"/>
    <w:basedOn w:val="DefaultParagraphFont"/>
    <w:rsid w:val="00D410E4"/>
    <w:rPr>
      <w:rFonts w:ascii="Times New Roman" w:eastAsia="Times New Roman" w:hAnsi="Times New Roman" w:cs="Times New Roman"/>
      <w:b/>
      <w:bCs/>
      <w:kern w:val="0"/>
      <w14:ligatures w14:val="none"/>
    </w:rPr>
  </w:style>
  <w:style w:type="character" w:customStyle="1" w:styleId="Heading6Char18">
    <w:name w:val="Heading 6 Char18"/>
    <w:basedOn w:val="DefaultParagraphFont"/>
    <w:rsid w:val="00D410E4"/>
    <w:rPr>
      <w:rFonts w:asciiTheme="majorHAnsi" w:eastAsia="Times New Roman" w:hAnsiTheme="majorHAnsi" w:cs="Times New Roman"/>
      <w:b/>
      <w:bCs/>
      <w:kern w:val="0"/>
      <w:sz w:val="22"/>
      <w:szCs w:val="22"/>
      <w14:ligatures w14:val="none"/>
    </w:rPr>
  </w:style>
  <w:style w:type="character" w:customStyle="1" w:styleId="Heading7Char18">
    <w:name w:val="Heading 7 Char18"/>
    <w:basedOn w:val="DefaultParagraphFont"/>
    <w:rsid w:val="00D410E4"/>
    <w:rPr>
      <w:rFonts w:ascii="Times New Roman" w:eastAsia="Times New Roman" w:hAnsi="Times New Roman" w:cs="Times New Roman"/>
      <w:kern w:val="0"/>
      <w14:ligatures w14:val="none"/>
    </w:rPr>
  </w:style>
  <w:style w:type="character" w:customStyle="1" w:styleId="Heading8Char18">
    <w:name w:val="Heading 8 Char18"/>
    <w:basedOn w:val="DefaultParagraphFont"/>
    <w:rsid w:val="00D410E4"/>
    <w:rPr>
      <w:rFonts w:ascii="Times New Roman" w:eastAsia="Times New Roman" w:hAnsi="Times New Roman" w:cs="Times New Roman"/>
      <w:i/>
      <w:iCs/>
      <w:kern w:val="0"/>
      <w14:ligatures w14:val="none"/>
    </w:rPr>
  </w:style>
  <w:style w:type="character" w:customStyle="1" w:styleId="Heading9Char18">
    <w:name w:val="Heading 9 Char18"/>
    <w:basedOn w:val="DefaultParagraphFont"/>
    <w:rsid w:val="00D410E4"/>
    <w:rPr>
      <w:rFonts w:ascii="Arial" w:eastAsia="Times New Roman" w:hAnsi="Arial" w:cs="Arial"/>
      <w:kern w:val="0"/>
      <w:sz w:val="22"/>
      <w:szCs w:val="22"/>
      <w14:ligatures w14:val="none"/>
    </w:rPr>
  </w:style>
  <w:style w:type="character" w:customStyle="1" w:styleId="Heading1Char25">
    <w:name w:val="Heading 1 Char25"/>
    <w:basedOn w:val="DefaultParagraphFont"/>
    <w:rsid w:val="00D410E4"/>
    <w:rPr>
      <w:rFonts w:ascii="Helvetica" w:eastAsia="Times New Roman" w:hAnsi="Helvetica" w:cs="Arial"/>
      <w:b/>
      <w:bCs/>
      <w:kern w:val="32"/>
      <w:sz w:val="28"/>
      <w:szCs w:val="28"/>
    </w:rPr>
  </w:style>
  <w:style w:type="character" w:customStyle="1" w:styleId="Heading2Char24">
    <w:name w:val="Heading 2 Char24"/>
    <w:basedOn w:val="DefaultParagraphFont"/>
    <w:rsid w:val="00D410E4"/>
    <w:rPr>
      <w:rFonts w:eastAsia="Times New Roman" w:cs="Arial"/>
      <w:b/>
      <w:bCs/>
      <w:sz w:val="26"/>
      <w:szCs w:val="26"/>
    </w:rPr>
  </w:style>
  <w:style w:type="character" w:customStyle="1" w:styleId="Heading1Char26">
    <w:name w:val="Heading 1 Char26"/>
    <w:basedOn w:val="DefaultParagraphFont"/>
    <w:rsid w:val="00D410E4"/>
    <w:rPr>
      <w:rFonts w:ascii="Helvetica" w:eastAsia="Times New Roman" w:hAnsi="Helvetica" w:cs="Arial"/>
      <w:b/>
      <w:bCs/>
      <w:kern w:val="32"/>
      <w:sz w:val="28"/>
      <w:szCs w:val="28"/>
      <w14:ligatures w14:val="none"/>
    </w:rPr>
  </w:style>
  <w:style w:type="character" w:customStyle="1" w:styleId="Heading2Char25">
    <w:name w:val="Heading 2 Char25"/>
    <w:basedOn w:val="DefaultParagraphFont"/>
    <w:rsid w:val="00D410E4"/>
    <w:rPr>
      <w:rFonts w:ascii="Times New Roman" w:eastAsia="Times New Roman" w:hAnsi="Times New Roman" w:cs="Arial"/>
      <w:b/>
      <w:bCs/>
      <w:kern w:val="0"/>
      <w:sz w:val="26"/>
      <w:szCs w:val="26"/>
      <w14:ligatures w14:val="none"/>
    </w:rPr>
  </w:style>
  <w:style w:type="paragraph" w:styleId="TOCHeading">
    <w:name w:val="TOC Heading"/>
    <w:basedOn w:val="Heading1"/>
    <w:next w:val="Normal"/>
    <w:uiPriority w:val="39"/>
    <w:unhideWhenUsed/>
    <w:qFormat/>
    <w:rsid w:val="00D410E4"/>
    <w:pPr>
      <w:keepLines/>
      <w:numPr>
        <w:numId w:val="0"/>
      </w:numPr>
      <w:spacing w:before="480" w:after="0" w:line="276" w:lineRule="auto"/>
      <w:outlineLvl w:val="9"/>
    </w:pPr>
    <w:rPr>
      <w:rFonts w:asciiTheme="majorHAnsi" w:eastAsiaTheme="majorEastAsia" w:hAnsiTheme="majorHAnsi" w:cstheme="majorBidi"/>
      <w:color w:val="2F5496" w:themeColor="accent1" w:themeShade="BF"/>
      <w:kern w:val="0"/>
    </w:rPr>
  </w:style>
  <w:style w:type="paragraph" w:styleId="TOC2">
    <w:name w:val="toc 2"/>
    <w:basedOn w:val="Normal"/>
    <w:next w:val="Normal"/>
    <w:autoRedefine/>
    <w:uiPriority w:val="39"/>
    <w:unhideWhenUsed/>
    <w:rsid w:val="00D410E4"/>
    <w:rPr>
      <w:rFonts w:asciiTheme="minorHAnsi" w:hAnsiTheme="minorHAnsi"/>
      <w:b/>
      <w:bCs/>
      <w:smallCaps/>
      <w:sz w:val="22"/>
      <w:szCs w:val="22"/>
    </w:rPr>
  </w:style>
  <w:style w:type="paragraph" w:styleId="TOC3">
    <w:name w:val="toc 3"/>
    <w:basedOn w:val="Normal"/>
    <w:next w:val="Normal"/>
    <w:autoRedefine/>
    <w:uiPriority w:val="39"/>
    <w:unhideWhenUsed/>
    <w:rsid w:val="00D410E4"/>
    <w:rPr>
      <w:rFonts w:asciiTheme="minorHAnsi" w:hAnsiTheme="minorHAnsi"/>
      <w:smallCaps/>
      <w:sz w:val="22"/>
      <w:szCs w:val="22"/>
    </w:rPr>
  </w:style>
  <w:style w:type="paragraph" w:styleId="TOC4">
    <w:name w:val="toc 4"/>
    <w:basedOn w:val="Normal"/>
    <w:next w:val="Normal"/>
    <w:autoRedefine/>
    <w:uiPriority w:val="39"/>
    <w:unhideWhenUsed/>
    <w:rsid w:val="00D410E4"/>
    <w:rPr>
      <w:rFonts w:asciiTheme="minorHAnsi" w:hAnsiTheme="minorHAnsi"/>
      <w:sz w:val="22"/>
      <w:szCs w:val="22"/>
    </w:rPr>
  </w:style>
  <w:style w:type="paragraph" w:styleId="TOC5">
    <w:name w:val="toc 5"/>
    <w:basedOn w:val="Normal"/>
    <w:next w:val="Normal"/>
    <w:autoRedefine/>
    <w:uiPriority w:val="39"/>
    <w:unhideWhenUsed/>
    <w:rsid w:val="00D410E4"/>
    <w:rPr>
      <w:rFonts w:asciiTheme="minorHAnsi" w:hAnsiTheme="minorHAnsi"/>
      <w:sz w:val="22"/>
      <w:szCs w:val="22"/>
    </w:rPr>
  </w:style>
  <w:style w:type="paragraph" w:styleId="TOC6">
    <w:name w:val="toc 6"/>
    <w:basedOn w:val="Normal"/>
    <w:next w:val="Normal"/>
    <w:autoRedefine/>
    <w:uiPriority w:val="39"/>
    <w:unhideWhenUsed/>
    <w:rsid w:val="00D410E4"/>
    <w:rPr>
      <w:rFonts w:asciiTheme="minorHAnsi" w:hAnsiTheme="minorHAnsi"/>
      <w:sz w:val="22"/>
      <w:szCs w:val="22"/>
    </w:rPr>
  </w:style>
  <w:style w:type="paragraph" w:styleId="TOC7">
    <w:name w:val="toc 7"/>
    <w:basedOn w:val="Normal"/>
    <w:next w:val="Normal"/>
    <w:autoRedefine/>
    <w:uiPriority w:val="39"/>
    <w:unhideWhenUsed/>
    <w:rsid w:val="00D410E4"/>
    <w:rPr>
      <w:rFonts w:asciiTheme="minorHAnsi" w:hAnsiTheme="minorHAnsi"/>
      <w:sz w:val="22"/>
      <w:szCs w:val="22"/>
    </w:rPr>
  </w:style>
  <w:style w:type="paragraph" w:styleId="TOC8">
    <w:name w:val="toc 8"/>
    <w:basedOn w:val="Normal"/>
    <w:next w:val="Normal"/>
    <w:autoRedefine/>
    <w:uiPriority w:val="39"/>
    <w:unhideWhenUsed/>
    <w:rsid w:val="00D410E4"/>
    <w:rPr>
      <w:rFonts w:asciiTheme="minorHAnsi" w:hAnsiTheme="minorHAnsi"/>
      <w:sz w:val="22"/>
      <w:szCs w:val="22"/>
    </w:rPr>
  </w:style>
  <w:style w:type="paragraph" w:styleId="TOC9">
    <w:name w:val="toc 9"/>
    <w:basedOn w:val="Normal"/>
    <w:next w:val="Normal"/>
    <w:autoRedefine/>
    <w:uiPriority w:val="39"/>
    <w:unhideWhenUsed/>
    <w:rsid w:val="00D410E4"/>
    <w:rPr>
      <w:rFonts w:asciiTheme="minorHAnsi" w:hAnsiTheme="minorHAnsi"/>
      <w:sz w:val="22"/>
      <w:szCs w:val="22"/>
    </w:rPr>
  </w:style>
  <w:style w:type="character" w:styleId="Hyperlink">
    <w:name w:val="Hyperlink"/>
    <w:basedOn w:val="DefaultParagraphFont"/>
    <w:uiPriority w:val="99"/>
    <w:unhideWhenUsed/>
    <w:rsid w:val="00D410E4"/>
    <w:rPr>
      <w:color w:val="0563C1" w:themeColor="hyperlink"/>
      <w:u w:val="single"/>
    </w:rPr>
  </w:style>
  <w:style w:type="character" w:styleId="UnresolvedMention">
    <w:name w:val="Unresolved Mention"/>
    <w:basedOn w:val="DefaultParagraphFont"/>
    <w:uiPriority w:val="99"/>
    <w:semiHidden/>
    <w:unhideWhenUsed/>
    <w:rsid w:val="00D410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557266">
      <w:bodyDiv w:val="1"/>
      <w:marLeft w:val="0"/>
      <w:marRight w:val="0"/>
      <w:marTop w:val="0"/>
      <w:marBottom w:val="0"/>
      <w:divBdr>
        <w:top w:val="none" w:sz="0" w:space="0" w:color="auto"/>
        <w:left w:val="none" w:sz="0" w:space="0" w:color="auto"/>
        <w:bottom w:val="none" w:sz="0" w:space="0" w:color="auto"/>
        <w:right w:val="none" w:sz="0" w:space="0" w:color="auto"/>
      </w:divBdr>
    </w:div>
    <w:div w:id="758451096">
      <w:bodyDiv w:val="1"/>
      <w:marLeft w:val="0"/>
      <w:marRight w:val="0"/>
      <w:marTop w:val="0"/>
      <w:marBottom w:val="0"/>
      <w:divBdr>
        <w:top w:val="none" w:sz="0" w:space="0" w:color="auto"/>
        <w:left w:val="none" w:sz="0" w:space="0" w:color="auto"/>
        <w:bottom w:val="none" w:sz="0" w:space="0" w:color="auto"/>
        <w:right w:val="none" w:sz="0" w:space="0" w:color="auto"/>
      </w:divBdr>
    </w:div>
    <w:div w:id="896629214">
      <w:bodyDiv w:val="1"/>
      <w:marLeft w:val="0"/>
      <w:marRight w:val="0"/>
      <w:marTop w:val="0"/>
      <w:marBottom w:val="0"/>
      <w:divBdr>
        <w:top w:val="none" w:sz="0" w:space="0" w:color="auto"/>
        <w:left w:val="none" w:sz="0" w:space="0" w:color="auto"/>
        <w:bottom w:val="none" w:sz="0" w:space="0" w:color="auto"/>
        <w:right w:val="none" w:sz="0" w:space="0" w:color="auto"/>
      </w:divBdr>
    </w:div>
    <w:div w:id="1284002384">
      <w:bodyDiv w:val="1"/>
      <w:marLeft w:val="0"/>
      <w:marRight w:val="0"/>
      <w:marTop w:val="0"/>
      <w:marBottom w:val="0"/>
      <w:divBdr>
        <w:top w:val="none" w:sz="0" w:space="0" w:color="auto"/>
        <w:left w:val="none" w:sz="0" w:space="0" w:color="auto"/>
        <w:bottom w:val="none" w:sz="0" w:space="0" w:color="auto"/>
        <w:right w:val="none" w:sz="0" w:space="0" w:color="auto"/>
      </w:divBdr>
    </w:div>
    <w:div w:id="1309170963">
      <w:bodyDiv w:val="1"/>
      <w:marLeft w:val="0"/>
      <w:marRight w:val="0"/>
      <w:marTop w:val="0"/>
      <w:marBottom w:val="0"/>
      <w:divBdr>
        <w:top w:val="none" w:sz="0" w:space="0" w:color="auto"/>
        <w:left w:val="none" w:sz="0" w:space="0" w:color="auto"/>
        <w:bottom w:val="none" w:sz="0" w:space="0" w:color="auto"/>
        <w:right w:val="none" w:sz="0" w:space="0" w:color="auto"/>
      </w:divBdr>
    </w:div>
    <w:div w:id="1893812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16.bin"/><Relationship Id="rId299" Type="http://schemas.openxmlformats.org/officeDocument/2006/relationships/image" Target="media/image266.wmf"/><Relationship Id="rId21" Type="http://schemas.openxmlformats.org/officeDocument/2006/relationships/image" Target="media/image14.wmf"/><Relationship Id="rId63" Type="http://schemas.openxmlformats.org/officeDocument/2006/relationships/image" Target="media/image54.png"/><Relationship Id="rId159" Type="http://schemas.openxmlformats.org/officeDocument/2006/relationships/image" Target="media/image126.wmf"/><Relationship Id="rId170" Type="http://schemas.openxmlformats.org/officeDocument/2006/relationships/image" Target="media/image137.wmf"/><Relationship Id="rId226" Type="http://schemas.openxmlformats.org/officeDocument/2006/relationships/image" Target="media/image193.wmf"/><Relationship Id="rId268" Type="http://schemas.openxmlformats.org/officeDocument/2006/relationships/image" Target="media/image235.wmf"/><Relationship Id="rId32" Type="http://schemas.openxmlformats.org/officeDocument/2006/relationships/image" Target="media/image25.wmf"/><Relationship Id="rId74" Type="http://schemas.openxmlformats.org/officeDocument/2006/relationships/image" Target="media/image62.wmf"/><Relationship Id="rId128" Type="http://schemas.openxmlformats.org/officeDocument/2006/relationships/image" Target="media/image100.wmf"/><Relationship Id="rId5" Type="http://schemas.openxmlformats.org/officeDocument/2006/relationships/webSettings" Target="webSettings.xml"/><Relationship Id="rId181" Type="http://schemas.openxmlformats.org/officeDocument/2006/relationships/image" Target="media/image148.emf"/><Relationship Id="rId237" Type="http://schemas.openxmlformats.org/officeDocument/2006/relationships/image" Target="media/image204.wmf"/><Relationship Id="rId279" Type="http://schemas.openxmlformats.org/officeDocument/2006/relationships/image" Target="media/image246.wmf"/><Relationship Id="rId43" Type="http://schemas.openxmlformats.org/officeDocument/2006/relationships/image" Target="media/image36.wmf"/><Relationship Id="rId139" Type="http://schemas.openxmlformats.org/officeDocument/2006/relationships/image" Target="media/image107.wmf"/><Relationship Id="rId290" Type="http://schemas.openxmlformats.org/officeDocument/2006/relationships/image" Target="media/image257.wmf"/><Relationship Id="rId304" Type="http://schemas.openxmlformats.org/officeDocument/2006/relationships/header" Target="header1.xml"/><Relationship Id="rId85" Type="http://schemas.openxmlformats.org/officeDocument/2006/relationships/image" Target="media/image70.png"/><Relationship Id="rId150" Type="http://schemas.openxmlformats.org/officeDocument/2006/relationships/image" Target="media/image117.png"/><Relationship Id="rId192" Type="http://schemas.openxmlformats.org/officeDocument/2006/relationships/image" Target="media/image159.wmf"/><Relationship Id="rId206" Type="http://schemas.openxmlformats.org/officeDocument/2006/relationships/image" Target="media/image173.wmf"/><Relationship Id="rId248" Type="http://schemas.openxmlformats.org/officeDocument/2006/relationships/image" Target="media/image215.wmf"/><Relationship Id="rId12" Type="http://schemas.openxmlformats.org/officeDocument/2006/relationships/image" Target="media/image5.png"/><Relationship Id="rId108" Type="http://schemas.openxmlformats.org/officeDocument/2006/relationships/image" Target="media/image90.wmf"/><Relationship Id="rId54" Type="http://schemas.openxmlformats.org/officeDocument/2006/relationships/oleObject" Target="embeddings/oleObject1.bin"/><Relationship Id="rId96" Type="http://schemas.openxmlformats.org/officeDocument/2006/relationships/image" Target="media/image79.emf"/><Relationship Id="rId161" Type="http://schemas.openxmlformats.org/officeDocument/2006/relationships/image" Target="media/image128.wmf"/><Relationship Id="rId217" Type="http://schemas.openxmlformats.org/officeDocument/2006/relationships/image" Target="media/image184.wmf"/><Relationship Id="rId259" Type="http://schemas.openxmlformats.org/officeDocument/2006/relationships/image" Target="media/image226.wmf"/><Relationship Id="rId23" Type="http://schemas.openxmlformats.org/officeDocument/2006/relationships/image" Target="media/image16.wmf"/><Relationship Id="rId119" Type="http://schemas.openxmlformats.org/officeDocument/2006/relationships/oleObject" Target="embeddings/oleObject17.bin"/><Relationship Id="rId270" Type="http://schemas.openxmlformats.org/officeDocument/2006/relationships/image" Target="media/image237.wmf"/><Relationship Id="rId291" Type="http://schemas.openxmlformats.org/officeDocument/2006/relationships/image" Target="media/image258.wmf"/><Relationship Id="rId305" Type="http://schemas.openxmlformats.org/officeDocument/2006/relationships/header" Target="header2.xml"/><Relationship Id="rId44" Type="http://schemas.openxmlformats.org/officeDocument/2006/relationships/image" Target="media/image37.wmf"/><Relationship Id="rId65" Type="http://schemas.openxmlformats.org/officeDocument/2006/relationships/image" Target="media/image56.png"/><Relationship Id="rId86" Type="http://schemas.openxmlformats.org/officeDocument/2006/relationships/image" Target="media/image71.png"/><Relationship Id="rId130" Type="http://schemas.openxmlformats.org/officeDocument/2006/relationships/image" Target="media/image101.emf"/><Relationship Id="rId151" Type="http://schemas.openxmlformats.org/officeDocument/2006/relationships/image" Target="media/image118.png"/><Relationship Id="rId172" Type="http://schemas.openxmlformats.org/officeDocument/2006/relationships/image" Target="media/image139.wmf"/><Relationship Id="rId193" Type="http://schemas.openxmlformats.org/officeDocument/2006/relationships/image" Target="media/image160.wmf"/><Relationship Id="rId207" Type="http://schemas.openxmlformats.org/officeDocument/2006/relationships/image" Target="media/image174.wmf"/><Relationship Id="rId228" Type="http://schemas.openxmlformats.org/officeDocument/2006/relationships/image" Target="media/image195.wmf"/><Relationship Id="rId249" Type="http://schemas.openxmlformats.org/officeDocument/2006/relationships/image" Target="media/image216.wmf"/><Relationship Id="rId13" Type="http://schemas.openxmlformats.org/officeDocument/2006/relationships/image" Target="media/image6.png"/><Relationship Id="rId109" Type="http://schemas.openxmlformats.org/officeDocument/2006/relationships/oleObject" Target="embeddings/oleObject12.bin"/><Relationship Id="rId260" Type="http://schemas.openxmlformats.org/officeDocument/2006/relationships/image" Target="media/image227.wmf"/><Relationship Id="rId281" Type="http://schemas.openxmlformats.org/officeDocument/2006/relationships/image" Target="media/image248.wmf"/><Relationship Id="rId34" Type="http://schemas.openxmlformats.org/officeDocument/2006/relationships/image" Target="media/image27.wmf"/><Relationship Id="rId55" Type="http://schemas.openxmlformats.org/officeDocument/2006/relationships/image" Target="media/image47.wmf"/><Relationship Id="rId76" Type="http://schemas.openxmlformats.org/officeDocument/2006/relationships/image" Target="media/image63.wmf"/><Relationship Id="rId97" Type="http://schemas.openxmlformats.org/officeDocument/2006/relationships/image" Target="media/image80.emf"/><Relationship Id="rId120" Type="http://schemas.openxmlformats.org/officeDocument/2006/relationships/image" Target="media/image96.wmf"/><Relationship Id="rId141" Type="http://schemas.openxmlformats.org/officeDocument/2006/relationships/image" Target="media/image108.wmf"/><Relationship Id="rId7" Type="http://schemas.openxmlformats.org/officeDocument/2006/relationships/endnotes" Target="endnotes.xml"/><Relationship Id="rId162" Type="http://schemas.openxmlformats.org/officeDocument/2006/relationships/image" Target="media/image129.wmf"/><Relationship Id="rId183" Type="http://schemas.openxmlformats.org/officeDocument/2006/relationships/image" Target="media/image150.emf"/><Relationship Id="rId218" Type="http://schemas.openxmlformats.org/officeDocument/2006/relationships/image" Target="media/image185.wmf"/><Relationship Id="rId239" Type="http://schemas.openxmlformats.org/officeDocument/2006/relationships/image" Target="media/image206.wmf"/><Relationship Id="rId250" Type="http://schemas.openxmlformats.org/officeDocument/2006/relationships/image" Target="media/image217.wmf"/><Relationship Id="rId271" Type="http://schemas.openxmlformats.org/officeDocument/2006/relationships/image" Target="media/image238.wmf"/><Relationship Id="rId292" Type="http://schemas.openxmlformats.org/officeDocument/2006/relationships/image" Target="media/image259.wmf"/><Relationship Id="rId306" Type="http://schemas.openxmlformats.org/officeDocument/2006/relationships/fontTable" Target="fontTable.xml"/><Relationship Id="rId24" Type="http://schemas.openxmlformats.org/officeDocument/2006/relationships/image" Target="media/image17.wmf"/><Relationship Id="rId45" Type="http://schemas.openxmlformats.org/officeDocument/2006/relationships/image" Target="media/image38.wmf"/><Relationship Id="rId66" Type="http://schemas.openxmlformats.org/officeDocument/2006/relationships/image" Target="media/image57.png"/><Relationship Id="rId87" Type="http://schemas.openxmlformats.org/officeDocument/2006/relationships/image" Target="media/image72.png"/><Relationship Id="rId110" Type="http://schemas.openxmlformats.org/officeDocument/2006/relationships/image" Target="media/image91.wmf"/><Relationship Id="rId131" Type="http://schemas.openxmlformats.org/officeDocument/2006/relationships/image" Target="media/image102.wmf"/><Relationship Id="rId152" Type="http://schemas.openxmlformats.org/officeDocument/2006/relationships/image" Target="media/image119.png"/><Relationship Id="rId173" Type="http://schemas.openxmlformats.org/officeDocument/2006/relationships/image" Target="media/image140.wmf"/><Relationship Id="rId194" Type="http://schemas.openxmlformats.org/officeDocument/2006/relationships/image" Target="media/image161.wmf"/><Relationship Id="rId208" Type="http://schemas.openxmlformats.org/officeDocument/2006/relationships/image" Target="media/image175.wmf"/><Relationship Id="rId229" Type="http://schemas.openxmlformats.org/officeDocument/2006/relationships/image" Target="media/image196.wmf"/><Relationship Id="rId240" Type="http://schemas.openxmlformats.org/officeDocument/2006/relationships/image" Target="media/image207.wmf"/><Relationship Id="rId261" Type="http://schemas.openxmlformats.org/officeDocument/2006/relationships/image" Target="media/image228.wmf"/><Relationship Id="rId14" Type="http://schemas.openxmlformats.org/officeDocument/2006/relationships/image" Target="media/image7.wmf"/><Relationship Id="rId35" Type="http://schemas.openxmlformats.org/officeDocument/2006/relationships/image" Target="media/image28.wmf"/><Relationship Id="rId56" Type="http://schemas.openxmlformats.org/officeDocument/2006/relationships/oleObject" Target="embeddings/oleObject2.bin"/><Relationship Id="rId77" Type="http://schemas.openxmlformats.org/officeDocument/2006/relationships/oleObject" Target="embeddings/oleObject7.bin"/><Relationship Id="rId100" Type="http://schemas.openxmlformats.org/officeDocument/2006/relationships/image" Target="media/image83.emf"/><Relationship Id="rId282" Type="http://schemas.openxmlformats.org/officeDocument/2006/relationships/image" Target="media/image249.wmf"/><Relationship Id="rId8" Type="http://schemas.openxmlformats.org/officeDocument/2006/relationships/image" Target="media/image1.wmf"/><Relationship Id="rId98" Type="http://schemas.openxmlformats.org/officeDocument/2006/relationships/image" Target="media/image81.emf"/><Relationship Id="rId121" Type="http://schemas.openxmlformats.org/officeDocument/2006/relationships/oleObject" Target="embeddings/oleObject18.bin"/><Relationship Id="rId142" Type="http://schemas.openxmlformats.org/officeDocument/2006/relationships/image" Target="media/image109.wmf"/><Relationship Id="rId163" Type="http://schemas.openxmlformats.org/officeDocument/2006/relationships/image" Target="media/image130.wmf"/><Relationship Id="rId184" Type="http://schemas.openxmlformats.org/officeDocument/2006/relationships/image" Target="media/image151.wmf"/><Relationship Id="rId219" Type="http://schemas.openxmlformats.org/officeDocument/2006/relationships/image" Target="media/image186.emf"/><Relationship Id="rId230" Type="http://schemas.openxmlformats.org/officeDocument/2006/relationships/image" Target="media/image197.wmf"/><Relationship Id="rId251" Type="http://schemas.openxmlformats.org/officeDocument/2006/relationships/image" Target="media/image218.wmf"/><Relationship Id="rId25" Type="http://schemas.openxmlformats.org/officeDocument/2006/relationships/image" Target="media/image18.wmf"/><Relationship Id="rId46" Type="http://schemas.openxmlformats.org/officeDocument/2006/relationships/image" Target="media/image39.wmf"/><Relationship Id="rId67" Type="http://schemas.openxmlformats.org/officeDocument/2006/relationships/image" Target="media/image58.png"/><Relationship Id="rId272" Type="http://schemas.openxmlformats.org/officeDocument/2006/relationships/image" Target="media/image239.wmf"/><Relationship Id="rId293" Type="http://schemas.openxmlformats.org/officeDocument/2006/relationships/image" Target="media/image260.wmf"/><Relationship Id="rId307" Type="http://schemas.openxmlformats.org/officeDocument/2006/relationships/theme" Target="theme/theme1.xml"/><Relationship Id="rId88" Type="http://schemas.openxmlformats.org/officeDocument/2006/relationships/image" Target="media/image73.png"/><Relationship Id="rId111" Type="http://schemas.openxmlformats.org/officeDocument/2006/relationships/oleObject" Target="embeddings/oleObject13.bin"/><Relationship Id="rId132" Type="http://schemas.openxmlformats.org/officeDocument/2006/relationships/image" Target="media/image103.wmf"/><Relationship Id="rId153" Type="http://schemas.openxmlformats.org/officeDocument/2006/relationships/image" Target="media/image120.png"/><Relationship Id="rId174" Type="http://schemas.openxmlformats.org/officeDocument/2006/relationships/image" Target="media/image141.wmf"/><Relationship Id="rId195" Type="http://schemas.openxmlformats.org/officeDocument/2006/relationships/image" Target="media/image162.wmf"/><Relationship Id="rId209" Type="http://schemas.openxmlformats.org/officeDocument/2006/relationships/image" Target="media/image176.wmf"/><Relationship Id="rId220" Type="http://schemas.openxmlformats.org/officeDocument/2006/relationships/image" Target="media/image187.emf"/><Relationship Id="rId241" Type="http://schemas.openxmlformats.org/officeDocument/2006/relationships/image" Target="media/image208.wmf"/><Relationship Id="rId15" Type="http://schemas.openxmlformats.org/officeDocument/2006/relationships/image" Target="media/image8.wmf"/><Relationship Id="rId36" Type="http://schemas.openxmlformats.org/officeDocument/2006/relationships/image" Target="media/image29.wmf"/><Relationship Id="rId57" Type="http://schemas.openxmlformats.org/officeDocument/2006/relationships/image" Target="media/image48.wmf"/><Relationship Id="rId262" Type="http://schemas.openxmlformats.org/officeDocument/2006/relationships/image" Target="media/image229.wmf"/><Relationship Id="rId283" Type="http://schemas.openxmlformats.org/officeDocument/2006/relationships/image" Target="media/image250.wmf"/><Relationship Id="rId78" Type="http://schemas.openxmlformats.org/officeDocument/2006/relationships/image" Target="media/image64.wmf"/><Relationship Id="rId99" Type="http://schemas.openxmlformats.org/officeDocument/2006/relationships/image" Target="media/image82.emf"/><Relationship Id="rId101" Type="http://schemas.openxmlformats.org/officeDocument/2006/relationships/image" Target="media/image84.wmf"/><Relationship Id="rId122" Type="http://schemas.openxmlformats.org/officeDocument/2006/relationships/image" Target="media/image97.wmf"/><Relationship Id="rId143" Type="http://schemas.openxmlformats.org/officeDocument/2006/relationships/image" Target="media/image110.wmf"/><Relationship Id="rId164" Type="http://schemas.openxmlformats.org/officeDocument/2006/relationships/image" Target="media/image131.wmf"/><Relationship Id="rId185" Type="http://schemas.openxmlformats.org/officeDocument/2006/relationships/image" Target="media/image152.wmf"/><Relationship Id="rId9" Type="http://schemas.openxmlformats.org/officeDocument/2006/relationships/image" Target="media/image2.wmf"/><Relationship Id="rId210" Type="http://schemas.openxmlformats.org/officeDocument/2006/relationships/image" Target="media/image177.wmf"/><Relationship Id="rId26" Type="http://schemas.openxmlformats.org/officeDocument/2006/relationships/image" Target="media/image19.wmf"/><Relationship Id="rId231" Type="http://schemas.openxmlformats.org/officeDocument/2006/relationships/image" Target="media/image198.wmf"/><Relationship Id="rId252" Type="http://schemas.openxmlformats.org/officeDocument/2006/relationships/image" Target="media/image219.emf"/><Relationship Id="rId273" Type="http://schemas.openxmlformats.org/officeDocument/2006/relationships/image" Target="media/image240.wmf"/><Relationship Id="rId294" Type="http://schemas.openxmlformats.org/officeDocument/2006/relationships/image" Target="media/image261.wmf"/><Relationship Id="rId47" Type="http://schemas.openxmlformats.org/officeDocument/2006/relationships/image" Target="media/image40.wmf"/><Relationship Id="rId68" Type="http://schemas.openxmlformats.org/officeDocument/2006/relationships/image" Target="media/image59.wmf"/><Relationship Id="rId89" Type="http://schemas.openxmlformats.org/officeDocument/2006/relationships/image" Target="media/image74.png"/><Relationship Id="rId112" Type="http://schemas.openxmlformats.org/officeDocument/2006/relationships/image" Target="media/image92.wmf"/><Relationship Id="rId133" Type="http://schemas.openxmlformats.org/officeDocument/2006/relationships/image" Target="media/image104.wmf"/><Relationship Id="rId154" Type="http://schemas.openxmlformats.org/officeDocument/2006/relationships/image" Target="media/image121.png"/><Relationship Id="rId175" Type="http://schemas.openxmlformats.org/officeDocument/2006/relationships/image" Target="media/image142.wmf"/><Relationship Id="rId196" Type="http://schemas.openxmlformats.org/officeDocument/2006/relationships/image" Target="media/image163.wmf"/><Relationship Id="rId200" Type="http://schemas.openxmlformats.org/officeDocument/2006/relationships/image" Target="media/image167.wmf"/><Relationship Id="rId16" Type="http://schemas.openxmlformats.org/officeDocument/2006/relationships/image" Target="media/image9.wmf"/><Relationship Id="rId221" Type="http://schemas.openxmlformats.org/officeDocument/2006/relationships/image" Target="media/image188.emf"/><Relationship Id="rId242" Type="http://schemas.openxmlformats.org/officeDocument/2006/relationships/image" Target="media/image209.wmf"/><Relationship Id="rId263" Type="http://schemas.openxmlformats.org/officeDocument/2006/relationships/image" Target="media/image230.wmf"/><Relationship Id="rId284" Type="http://schemas.openxmlformats.org/officeDocument/2006/relationships/image" Target="media/image251.wmf"/><Relationship Id="rId37" Type="http://schemas.openxmlformats.org/officeDocument/2006/relationships/image" Target="media/image30.wmf"/><Relationship Id="rId58" Type="http://schemas.openxmlformats.org/officeDocument/2006/relationships/image" Target="media/image49.wmf"/><Relationship Id="rId79" Type="http://schemas.openxmlformats.org/officeDocument/2006/relationships/oleObject" Target="embeddings/oleObject8.bin"/><Relationship Id="rId102" Type="http://schemas.openxmlformats.org/officeDocument/2006/relationships/image" Target="media/image85.wmf"/><Relationship Id="rId123" Type="http://schemas.openxmlformats.org/officeDocument/2006/relationships/oleObject" Target="embeddings/oleObject19.bin"/><Relationship Id="rId144" Type="http://schemas.openxmlformats.org/officeDocument/2006/relationships/image" Target="media/image111.wmf"/><Relationship Id="rId90" Type="http://schemas.openxmlformats.org/officeDocument/2006/relationships/image" Target="media/image75.png"/><Relationship Id="rId165" Type="http://schemas.openxmlformats.org/officeDocument/2006/relationships/image" Target="media/image132.wmf"/><Relationship Id="rId186" Type="http://schemas.openxmlformats.org/officeDocument/2006/relationships/image" Target="media/image153.wmf"/><Relationship Id="rId211" Type="http://schemas.openxmlformats.org/officeDocument/2006/relationships/image" Target="media/image178.wmf"/><Relationship Id="rId232" Type="http://schemas.openxmlformats.org/officeDocument/2006/relationships/image" Target="media/image199.wmf"/><Relationship Id="rId253" Type="http://schemas.openxmlformats.org/officeDocument/2006/relationships/image" Target="media/image220.wmf"/><Relationship Id="rId274" Type="http://schemas.openxmlformats.org/officeDocument/2006/relationships/image" Target="media/image241.wmf"/><Relationship Id="rId295" Type="http://schemas.openxmlformats.org/officeDocument/2006/relationships/image" Target="media/image262.wmf"/><Relationship Id="rId27" Type="http://schemas.openxmlformats.org/officeDocument/2006/relationships/image" Target="media/image20.wmf"/><Relationship Id="rId48" Type="http://schemas.openxmlformats.org/officeDocument/2006/relationships/image" Target="media/image41.wmf"/><Relationship Id="rId69" Type="http://schemas.openxmlformats.org/officeDocument/2006/relationships/oleObject" Target="embeddings/oleObject3.bin"/><Relationship Id="rId113" Type="http://schemas.openxmlformats.org/officeDocument/2006/relationships/oleObject" Target="embeddings/oleObject14.bin"/><Relationship Id="rId134" Type="http://schemas.openxmlformats.org/officeDocument/2006/relationships/oleObject" Target="embeddings/oleObject23.bin"/><Relationship Id="rId80" Type="http://schemas.openxmlformats.org/officeDocument/2006/relationships/image" Target="media/image65.png"/><Relationship Id="rId155" Type="http://schemas.openxmlformats.org/officeDocument/2006/relationships/image" Target="media/image122.png"/><Relationship Id="rId176" Type="http://schemas.openxmlformats.org/officeDocument/2006/relationships/image" Target="media/image143.wmf"/><Relationship Id="rId197" Type="http://schemas.openxmlformats.org/officeDocument/2006/relationships/image" Target="media/image164.wmf"/><Relationship Id="rId201" Type="http://schemas.openxmlformats.org/officeDocument/2006/relationships/image" Target="media/image168.wmf"/><Relationship Id="rId222" Type="http://schemas.openxmlformats.org/officeDocument/2006/relationships/image" Target="media/image189.emf"/><Relationship Id="rId243" Type="http://schemas.openxmlformats.org/officeDocument/2006/relationships/image" Target="media/image210.wmf"/><Relationship Id="rId264" Type="http://schemas.openxmlformats.org/officeDocument/2006/relationships/image" Target="media/image231.wmf"/><Relationship Id="rId285" Type="http://schemas.openxmlformats.org/officeDocument/2006/relationships/image" Target="media/image252.wmf"/><Relationship Id="rId17" Type="http://schemas.openxmlformats.org/officeDocument/2006/relationships/image" Target="media/image10.wmf"/><Relationship Id="rId38" Type="http://schemas.openxmlformats.org/officeDocument/2006/relationships/image" Target="media/image31.wmf"/><Relationship Id="rId59" Type="http://schemas.openxmlformats.org/officeDocument/2006/relationships/image" Target="media/image50.wmf"/><Relationship Id="rId103" Type="http://schemas.openxmlformats.org/officeDocument/2006/relationships/image" Target="media/image86.wmf"/><Relationship Id="rId124" Type="http://schemas.openxmlformats.org/officeDocument/2006/relationships/image" Target="media/image98.wmf"/><Relationship Id="rId70" Type="http://schemas.openxmlformats.org/officeDocument/2006/relationships/image" Target="media/image60.wmf"/><Relationship Id="rId91" Type="http://schemas.openxmlformats.org/officeDocument/2006/relationships/image" Target="media/image76.png"/><Relationship Id="rId145" Type="http://schemas.openxmlformats.org/officeDocument/2006/relationships/image" Target="media/image112.png"/><Relationship Id="rId166" Type="http://schemas.openxmlformats.org/officeDocument/2006/relationships/image" Target="media/image133.wmf"/><Relationship Id="rId187" Type="http://schemas.openxmlformats.org/officeDocument/2006/relationships/image" Target="media/image154.wmf"/><Relationship Id="rId1" Type="http://schemas.openxmlformats.org/officeDocument/2006/relationships/customXml" Target="../customXml/item1.xml"/><Relationship Id="rId212" Type="http://schemas.openxmlformats.org/officeDocument/2006/relationships/image" Target="media/image179.wmf"/><Relationship Id="rId233" Type="http://schemas.openxmlformats.org/officeDocument/2006/relationships/image" Target="media/image200.wmf"/><Relationship Id="rId254" Type="http://schemas.openxmlformats.org/officeDocument/2006/relationships/image" Target="media/image221.wmf"/><Relationship Id="rId28" Type="http://schemas.openxmlformats.org/officeDocument/2006/relationships/image" Target="media/image21.wmf"/><Relationship Id="rId49" Type="http://schemas.openxmlformats.org/officeDocument/2006/relationships/image" Target="media/image42.wmf"/><Relationship Id="rId114" Type="http://schemas.openxmlformats.org/officeDocument/2006/relationships/image" Target="media/image93.wmf"/><Relationship Id="rId275" Type="http://schemas.openxmlformats.org/officeDocument/2006/relationships/image" Target="media/image242.emf"/><Relationship Id="rId296" Type="http://schemas.openxmlformats.org/officeDocument/2006/relationships/image" Target="media/image263.wmf"/><Relationship Id="rId300" Type="http://schemas.openxmlformats.org/officeDocument/2006/relationships/image" Target="media/image267.wmf"/><Relationship Id="rId60" Type="http://schemas.openxmlformats.org/officeDocument/2006/relationships/image" Target="media/image51.emf"/><Relationship Id="rId81" Type="http://schemas.openxmlformats.org/officeDocument/2006/relationships/image" Target="media/image66.png"/><Relationship Id="rId135" Type="http://schemas.openxmlformats.org/officeDocument/2006/relationships/image" Target="media/image105.wmf"/><Relationship Id="rId156" Type="http://schemas.openxmlformats.org/officeDocument/2006/relationships/image" Target="media/image123.png"/><Relationship Id="rId177" Type="http://schemas.openxmlformats.org/officeDocument/2006/relationships/image" Target="media/image144.wmf"/><Relationship Id="rId198" Type="http://schemas.openxmlformats.org/officeDocument/2006/relationships/image" Target="media/image165.wmf"/><Relationship Id="rId202" Type="http://schemas.openxmlformats.org/officeDocument/2006/relationships/image" Target="media/image169.wmf"/><Relationship Id="rId223" Type="http://schemas.openxmlformats.org/officeDocument/2006/relationships/image" Target="media/image190.emf"/><Relationship Id="rId244" Type="http://schemas.openxmlformats.org/officeDocument/2006/relationships/image" Target="media/image211.wmf"/><Relationship Id="rId18" Type="http://schemas.openxmlformats.org/officeDocument/2006/relationships/image" Target="media/image11.wmf"/><Relationship Id="rId39" Type="http://schemas.openxmlformats.org/officeDocument/2006/relationships/image" Target="media/image32.wmf"/><Relationship Id="rId265" Type="http://schemas.openxmlformats.org/officeDocument/2006/relationships/image" Target="media/image232.wmf"/><Relationship Id="rId286" Type="http://schemas.openxmlformats.org/officeDocument/2006/relationships/image" Target="media/image253.wmf"/><Relationship Id="rId50" Type="http://schemas.openxmlformats.org/officeDocument/2006/relationships/image" Target="media/image43.wmf"/><Relationship Id="rId104" Type="http://schemas.openxmlformats.org/officeDocument/2006/relationships/image" Target="media/image87.wmf"/><Relationship Id="rId125" Type="http://schemas.openxmlformats.org/officeDocument/2006/relationships/oleObject" Target="embeddings/oleObject20.bin"/><Relationship Id="rId146" Type="http://schemas.openxmlformats.org/officeDocument/2006/relationships/image" Target="media/image113.png"/><Relationship Id="rId167" Type="http://schemas.openxmlformats.org/officeDocument/2006/relationships/image" Target="media/image134.wmf"/><Relationship Id="rId188" Type="http://schemas.openxmlformats.org/officeDocument/2006/relationships/image" Target="media/image155.wmf"/><Relationship Id="rId71" Type="http://schemas.openxmlformats.org/officeDocument/2006/relationships/oleObject" Target="embeddings/oleObject4.bin"/><Relationship Id="rId92" Type="http://schemas.openxmlformats.org/officeDocument/2006/relationships/image" Target="media/image77.wmf"/><Relationship Id="rId213" Type="http://schemas.openxmlformats.org/officeDocument/2006/relationships/image" Target="media/image180.wmf"/><Relationship Id="rId234" Type="http://schemas.openxmlformats.org/officeDocument/2006/relationships/image" Target="media/image201.wmf"/><Relationship Id="rId2" Type="http://schemas.openxmlformats.org/officeDocument/2006/relationships/numbering" Target="numbering.xml"/><Relationship Id="rId29" Type="http://schemas.openxmlformats.org/officeDocument/2006/relationships/image" Target="media/image22.wmf"/><Relationship Id="rId255" Type="http://schemas.openxmlformats.org/officeDocument/2006/relationships/image" Target="media/image222.wmf"/><Relationship Id="rId276" Type="http://schemas.openxmlformats.org/officeDocument/2006/relationships/image" Target="media/image243.wmf"/><Relationship Id="rId297" Type="http://schemas.openxmlformats.org/officeDocument/2006/relationships/image" Target="media/image264.wmf"/><Relationship Id="rId40" Type="http://schemas.openxmlformats.org/officeDocument/2006/relationships/image" Target="media/image33.wmf"/><Relationship Id="rId115" Type="http://schemas.openxmlformats.org/officeDocument/2006/relationships/oleObject" Target="embeddings/oleObject15.bin"/><Relationship Id="rId136" Type="http://schemas.openxmlformats.org/officeDocument/2006/relationships/oleObject" Target="embeddings/oleObject24.bin"/><Relationship Id="rId157" Type="http://schemas.openxmlformats.org/officeDocument/2006/relationships/image" Target="media/image124.wmf"/><Relationship Id="rId178" Type="http://schemas.openxmlformats.org/officeDocument/2006/relationships/image" Target="media/image145.emf"/><Relationship Id="rId301" Type="http://schemas.openxmlformats.org/officeDocument/2006/relationships/image" Target="media/image268.wmf"/><Relationship Id="rId61" Type="http://schemas.openxmlformats.org/officeDocument/2006/relationships/image" Target="media/image52.emf"/><Relationship Id="rId82" Type="http://schemas.openxmlformats.org/officeDocument/2006/relationships/image" Target="media/image67.png"/><Relationship Id="rId199" Type="http://schemas.openxmlformats.org/officeDocument/2006/relationships/image" Target="media/image166.wmf"/><Relationship Id="rId203" Type="http://schemas.openxmlformats.org/officeDocument/2006/relationships/image" Target="media/image170.wmf"/><Relationship Id="rId19" Type="http://schemas.openxmlformats.org/officeDocument/2006/relationships/image" Target="media/image12.wmf"/><Relationship Id="rId224" Type="http://schemas.openxmlformats.org/officeDocument/2006/relationships/image" Target="media/image191.wmf"/><Relationship Id="rId245" Type="http://schemas.openxmlformats.org/officeDocument/2006/relationships/image" Target="media/image212.wmf"/><Relationship Id="rId266" Type="http://schemas.openxmlformats.org/officeDocument/2006/relationships/image" Target="media/image233.wmf"/><Relationship Id="rId287" Type="http://schemas.openxmlformats.org/officeDocument/2006/relationships/image" Target="media/image254.wmf"/><Relationship Id="rId30" Type="http://schemas.openxmlformats.org/officeDocument/2006/relationships/image" Target="media/image23.wmf"/><Relationship Id="rId105" Type="http://schemas.openxmlformats.org/officeDocument/2006/relationships/image" Target="media/image88.wmf"/><Relationship Id="rId126" Type="http://schemas.openxmlformats.org/officeDocument/2006/relationships/image" Target="media/image99.wmf"/><Relationship Id="rId147" Type="http://schemas.openxmlformats.org/officeDocument/2006/relationships/image" Target="media/image114.png"/><Relationship Id="rId168" Type="http://schemas.openxmlformats.org/officeDocument/2006/relationships/image" Target="media/image135.wmf"/><Relationship Id="rId51" Type="http://schemas.openxmlformats.org/officeDocument/2006/relationships/image" Target="media/image44.wmf"/><Relationship Id="rId72" Type="http://schemas.openxmlformats.org/officeDocument/2006/relationships/image" Target="media/image61.wmf"/><Relationship Id="rId93" Type="http://schemas.openxmlformats.org/officeDocument/2006/relationships/oleObject" Target="embeddings/oleObject9.bin"/><Relationship Id="rId189" Type="http://schemas.openxmlformats.org/officeDocument/2006/relationships/image" Target="media/image156.wmf"/><Relationship Id="rId3" Type="http://schemas.openxmlformats.org/officeDocument/2006/relationships/styles" Target="styles.xml"/><Relationship Id="rId214" Type="http://schemas.openxmlformats.org/officeDocument/2006/relationships/image" Target="media/image181.wmf"/><Relationship Id="rId235" Type="http://schemas.openxmlformats.org/officeDocument/2006/relationships/image" Target="media/image202.wmf"/><Relationship Id="rId256" Type="http://schemas.openxmlformats.org/officeDocument/2006/relationships/image" Target="media/image223.wmf"/><Relationship Id="rId277" Type="http://schemas.openxmlformats.org/officeDocument/2006/relationships/image" Target="media/image244.wmf"/><Relationship Id="rId298" Type="http://schemas.openxmlformats.org/officeDocument/2006/relationships/image" Target="media/image265.wmf"/><Relationship Id="rId116" Type="http://schemas.openxmlformats.org/officeDocument/2006/relationships/image" Target="media/image94.wmf"/><Relationship Id="rId137" Type="http://schemas.openxmlformats.org/officeDocument/2006/relationships/image" Target="media/image106.wmf"/><Relationship Id="rId158" Type="http://schemas.openxmlformats.org/officeDocument/2006/relationships/image" Target="media/image125.wmf"/><Relationship Id="rId302" Type="http://schemas.openxmlformats.org/officeDocument/2006/relationships/image" Target="media/image269.wmf"/><Relationship Id="rId20" Type="http://schemas.openxmlformats.org/officeDocument/2006/relationships/image" Target="media/image13.wmf"/><Relationship Id="rId41" Type="http://schemas.openxmlformats.org/officeDocument/2006/relationships/image" Target="media/image34.wmf"/><Relationship Id="rId62" Type="http://schemas.openxmlformats.org/officeDocument/2006/relationships/image" Target="media/image53.wmf"/><Relationship Id="rId83" Type="http://schemas.openxmlformats.org/officeDocument/2006/relationships/image" Target="media/image68.png"/><Relationship Id="rId179" Type="http://schemas.openxmlformats.org/officeDocument/2006/relationships/image" Target="media/image146.emf"/><Relationship Id="rId190" Type="http://schemas.openxmlformats.org/officeDocument/2006/relationships/image" Target="media/image157.wmf"/><Relationship Id="rId204" Type="http://schemas.openxmlformats.org/officeDocument/2006/relationships/image" Target="media/image171.wmf"/><Relationship Id="rId225" Type="http://schemas.openxmlformats.org/officeDocument/2006/relationships/image" Target="media/image192.wmf"/><Relationship Id="rId246" Type="http://schemas.openxmlformats.org/officeDocument/2006/relationships/image" Target="media/image213.wmf"/><Relationship Id="rId267" Type="http://schemas.openxmlformats.org/officeDocument/2006/relationships/image" Target="media/image234.wmf"/><Relationship Id="rId288" Type="http://schemas.openxmlformats.org/officeDocument/2006/relationships/image" Target="media/image255.wmf"/><Relationship Id="rId106" Type="http://schemas.openxmlformats.org/officeDocument/2006/relationships/image" Target="media/image89.wmf"/><Relationship Id="rId127" Type="http://schemas.openxmlformats.org/officeDocument/2006/relationships/oleObject" Target="embeddings/oleObject21.bin"/><Relationship Id="rId10" Type="http://schemas.openxmlformats.org/officeDocument/2006/relationships/image" Target="media/image3.wmf"/><Relationship Id="rId31" Type="http://schemas.openxmlformats.org/officeDocument/2006/relationships/image" Target="media/image24.wmf"/><Relationship Id="rId52" Type="http://schemas.openxmlformats.org/officeDocument/2006/relationships/image" Target="media/image45.wmf"/><Relationship Id="rId73" Type="http://schemas.openxmlformats.org/officeDocument/2006/relationships/oleObject" Target="embeddings/oleObject5.bin"/><Relationship Id="rId94" Type="http://schemas.openxmlformats.org/officeDocument/2006/relationships/image" Target="media/image78.wmf"/><Relationship Id="rId148" Type="http://schemas.openxmlformats.org/officeDocument/2006/relationships/image" Target="media/image115.png"/><Relationship Id="rId169" Type="http://schemas.openxmlformats.org/officeDocument/2006/relationships/image" Target="media/image136.wmf"/><Relationship Id="rId4" Type="http://schemas.openxmlformats.org/officeDocument/2006/relationships/settings" Target="settings.xml"/><Relationship Id="rId180" Type="http://schemas.openxmlformats.org/officeDocument/2006/relationships/image" Target="media/image147.emf"/><Relationship Id="rId215" Type="http://schemas.openxmlformats.org/officeDocument/2006/relationships/image" Target="media/image182.wmf"/><Relationship Id="rId236" Type="http://schemas.openxmlformats.org/officeDocument/2006/relationships/image" Target="media/image203.wmf"/><Relationship Id="rId257" Type="http://schemas.openxmlformats.org/officeDocument/2006/relationships/image" Target="media/image224.wmf"/><Relationship Id="rId278" Type="http://schemas.openxmlformats.org/officeDocument/2006/relationships/image" Target="media/image245.wmf"/><Relationship Id="rId303" Type="http://schemas.openxmlformats.org/officeDocument/2006/relationships/image" Target="media/image270.wmf"/><Relationship Id="rId42" Type="http://schemas.openxmlformats.org/officeDocument/2006/relationships/image" Target="media/image35.wmf"/><Relationship Id="rId84" Type="http://schemas.openxmlformats.org/officeDocument/2006/relationships/image" Target="media/image69.png"/><Relationship Id="rId138" Type="http://schemas.openxmlformats.org/officeDocument/2006/relationships/oleObject" Target="embeddings/oleObject25.bin"/><Relationship Id="rId191" Type="http://schemas.openxmlformats.org/officeDocument/2006/relationships/image" Target="media/image158.wmf"/><Relationship Id="rId205" Type="http://schemas.openxmlformats.org/officeDocument/2006/relationships/image" Target="media/image172.wmf"/><Relationship Id="rId247" Type="http://schemas.openxmlformats.org/officeDocument/2006/relationships/image" Target="media/image214.wmf"/><Relationship Id="rId107" Type="http://schemas.openxmlformats.org/officeDocument/2006/relationships/oleObject" Target="embeddings/oleObject11.bin"/><Relationship Id="rId289" Type="http://schemas.openxmlformats.org/officeDocument/2006/relationships/image" Target="media/image256.wmf"/><Relationship Id="rId11" Type="http://schemas.openxmlformats.org/officeDocument/2006/relationships/image" Target="media/image4.wmf"/><Relationship Id="rId53" Type="http://schemas.openxmlformats.org/officeDocument/2006/relationships/image" Target="media/image46.wmf"/><Relationship Id="rId149" Type="http://schemas.openxmlformats.org/officeDocument/2006/relationships/image" Target="media/image116.png"/><Relationship Id="rId95" Type="http://schemas.openxmlformats.org/officeDocument/2006/relationships/oleObject" Target="embeddings/oleObject10.bin"/><Relationship Id="rId160" Type="http://schemas.openxmlformats.org/officeDocument/2006/relationships/image" Target="media/image127.wmf"/><Relationship Id="rId216" Type="http://schemas.openxmlformats.org/officeDocument/2006/relationships/image" Target="media/image183.wmf"/><Relationship Id="rId258" Type="http://schemas.openxmlformats.org/officeDocument/2006/relationships/image" Target="media/image225.wmf"/><Relationship Id="rId22" Type="http://schemas.openxmlformats.org/officeDocument/2006/relationships/image" Target="media/image15.wmf"/><Relationship Id="rId64" Type="http://schemas.openxmlformats.org/officeDocument/2006/relationships/image" Target="media/image55.png"/><Relationship Id="rId118" Type="http://schemas.openxmlformats.org/officeDocument/2006/relationships/image" Target="media/image95.wmf"/><Relationship Id="rId171" Type="http://schemas.openxmlformats.org/officeDocument/2006/relationships/image" Target="media/image138.wmf"/><Relationship Id="rId227" Type="http://schemas.openxmlformats.org/officeDocument/2006/relationships/image" Target="media/image194.wmf"/><Relationship Id="rId269" Type="http://schemas.openxmlformats.org/officeDocument/2006/relationships/image" Target="media/image236.wmf"/><Relationship Id="rId33" Type="http://schemas.openxmlformats.org/officeDocument/2006/relationships/image" Target="media/image26.wmf"/><Relationship Id="rId129" Type="http://schemas.openxmlformats.org/officeDocument/2006/relationships/oleObject" Target="embeddings/oleObject22.bin"/><Relationship Id="rId280" Type="http://schemas.openxmlformats.org/officeDocument/2006/relationships/image" Target="media/image247.wmf"/><Relationship Id="rId75" Type="http://schemas.openxmlformats.org/officeDocument/2006/relationships/oleObject" Target="embeddings/oleObject6.bin"/><Relationship Id="rId140" Type="http://schemas.openxmlformats.org/officeDocument/2006/relationships/oleObject" Target="embeddings/oleObject26.bin"/><Relationship Id="rId182" Type="http://schemas.openxmlformats.org/officeDocument/2006/relationships/image" Target="media/image149.emf"/><Relationship Id="rId6" Type="http://schemas.openxmlformats.org/officeDocument/2006/relationships/footnotes" Target="footnotes.xml"/><Relationship Id="rId238" Type="http://schemas.openxmlformats.org/officeDocument/2006/relationships/image" Target="media/image205.w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Templates/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071F71-0EED-C846-8B12-6827D4450B3E}">
  <we:reference id="wa104381909" version="3.19.0.0" store="en-US" storeType="OMEX"/>
  <we:alternateReferences>
    <we:reference id="wa104381909" version="3.19.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31BED-7BBA-A647-A082-FE9900CCD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4 - Transform Theory.dotx</Template>
  <TotalTime>752</TotalTime>
  <Pages>1</Pages>
  <Words>6474</Words>
  <Characters>36906</Characters>
  <Application>Microsoft Office Word</Application>
  <DocSecurity>0</DocSecurity>
  <Lines>307</Lines>
  <Paragraphs>86</Paragraphs>
  <ScaleCrop>false</ScaleCrop>
  <Company/>
  <LinksUpToDate>false</LinksUpToDate>
  <CharactersWithSpaces>43294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19</cp:revision>
  <dcterms:created xsi:type="dcterms:W3CDTF">2025-09-26T01:15:00Z</dcterms:created>
  <dcterms:modified xsi:type="dcterms:W3CDTF">2026-05-17T21:38:00Z</dcterms:modified>
</cp:coreProperties>
</file>